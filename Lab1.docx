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03294" w14:textId="77777777" w:rsidR="00F51842" w:rsidRPr="004A5CE7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bookmarkStart w:id="0" w:name="_Hlk124275808"/>
      <w:r w:rsidRPr="004A5CE7">
        <w:rPr>
          <w:rFonts w:eastAsia="Times New Roman" w:cs="Times New Roman"/>
          <w:color w:val="000000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7C415724" w14:textId="77777777" w:rsidR="00F51842" w:rsidRPr="004A5CE7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Санкт-Петербургский политехнический университет Петра Великого</w:t>
      </w:r>
    </w:p>
    <w:p w14:paraId="71B8F82F" w14:textId="77777777" w:rsidR="00F51842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686960">
        <w:rPr>
          <w:rFonts w:eastAsia="Times New Roman" w:cs="Times New Roman"/>
          <w:color w:val="000000"/>
          <w:szCs w:val="28"/>
          <w:lang w:val="ru-RU" w:eastAsia="ru-RU"/>
        </w:rPr>
        <w:t>Институт компьютерных наук и кибербезопасности</w:t>
      </w:r>
    </w:p>
    <w:p w14:paraId="601629DE" w14:textId="77777777" w:rsidR="00F51842" w:rsidRPr="004A5CE7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Высшая школа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 xml:space="preserve"> кибербезопасности </w:t>
      </w:r>
    </w:p>
    <w:p w14:paraId="4D512129" w14:textId="77777777" w:rsidR="00F51842" w:rsidRPr="004A5CE7" w:rsidRDefault="00F51842" w:rsidP="00F51842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B9F0C90" w14:textId="5A2227EB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ab/>
      </w:r>
    </w:p>
    <w:p w14:paraId="36390C6C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8DD5878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30C91D6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2B9C16C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D5DF528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952CDA9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D6D8A62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3D8B1ADD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FB1D0F7" w14:textId="77777777" w:rsidR="00F51842" w:rsidRPr="004A5CE7" w:rsidRDefault="00F51842" w:rsidP="00F51842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3AAA012" w14:textId="13257F8D" w:rsidR="00F51842" w:rsidRPr="00846F79" w:rsidRDefault="00F51842" w:rsidP="00F51842">
      <w:pPr>
        <w:widowControl w:val="0"/>
        <w:suppressAutoHyphens/>
        <w:ind w:firstLine="0"/>
        <w:jc w:val="center"/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</w:pPr>
      <w:r w:rsidRPr="00F51842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>ЛАБОРАТОРНАЯ РАБОТА</w:t>
      </w:r>
      <w:r w:rsidR="00846F79" w:rsidRPr="00846F79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 xml:space="preserve"> </w:t>
      </w:r>
      <w:r w:rsidR="00846F79" w:rsidRPr="00940F89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>№1</w:t>
      </w:r>
    </w:p>
    <w:p w14:paraId="32A30202" w14:textId="13AF37D6" w:rsidR="00F51842" w:rsidRP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</w:pPr>
      <w:r w:rsidRPr="00940F89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 xml:space="preserve">Основы криптосистемы </w:t>
      </w:r>
      <w:r w:rsidRPr="00940F89">
        <w:rPr>
          <w:rFonts w:eastAsia="Times New Roman" w:cs="Times New Roman"/>
          <w:b/>
          <w:color w:val="000000"/>
          <w:sz w:val="32"/>
          <w:szCs w:val="32"/>
          <w:lang w:eastAsia="ru-RU"/>
        </w:rPr>
        <w:t>RSA</w:t>
      </w:r>
    </w:p>
    <w:p w14:paraId="400F8ACB" w14:textId="77777777" w:rsidR="00F51842" w:rsidRP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</w:p>
    <w:p w14:paraId="17A2989B" w14:textId="77777777" w:rsid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  <w:r>
        <w:rPr>
          <w:rFonts w:eastAsia="Times New Roman" w:cs="Times New Roman"/>
          <w:bCs/>
          <w:color w:val="000000"/>
          <w:szCs w:val="28"/>
          <w:lang w:val="ru-RU" w:eastAsia="ru-RU"/>
        </w:rPr>
        <w:t xml:space="preserve">по дисциплине </w:t>
      </w:r>
    </w:p>
    <w:p w14:paraId="4F32F902" w14:textId="15A28A5C" w:rsidR="00F51842" w:rsidRP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  <w:r>
        <w:rPr>
          <w:rFonts w:eastAsia="Times New Roman" w:cs="Times New Roman"/>
          <w:bCs/>
          <w:color w:val="000000"/>
          <w:szCs w:val="28"/>
          <w:lang w:val="ru-RU" w:eastAsia="ru-RU"/>
        </w:rPr>
        <w:t>«</w:t>
      </w:r>
      <w:r w:rsidRPr="00940F89">
        <w:rPr>
          <w:rFonts w:eastAsia="Times New Roman" w:cs="Times New Roman"/>
          <w:bCs/>
          <w:color w:val="000000"/>
          <w:szCs w:val="28"/>
          <w:lang w:val="ru-RU" w:eastAsia="ru-RU"/>
        </w:rPr>
        <w:t>Криптографические методы защиты информации»</w:t>
      </w:r>
    </w:p>
    <w:p w14:paraId="3290D7CD" w14:textId="77777777" w:rsidR="00F51842" w:rsidRPr="004A5CE7" w:rsidRDefault="00F51842" w:rsidP="00F51842">
      <w:pPr>
        <w:widowControl w:val="0"/>
        <w:suppressAutoHyphens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378E5E3A" w14:textId="77777777" w:rsidR="00F51842" w:rsidRDefault="00F51842" w:rsidP="00F51842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6DE1594F" w14:textId="77777777" w:rsidR="00F51842" w:rsidRPr="00342E6B" w:rsidRDefault="00F51842" w:rsidP="00F51842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6BC1A093" w14:textId="77777777" w:rsidR="00F51842" w:rsidRPr="00F51842" w:rsidRDefault="00F51842" w:rsidP="00F51842">
      <w:pPr>
        <w:widowControl w:val="0"/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F51842">
        <w:rPr>
          <w:rFonts w:eastAsia="Times New Roman" w:cs="Times New Roman"/>
          <w:color w:val="000000"/>
          <w:szCs w:val="28"/>
          <w:lang w:val="ru-RU" w:eastAsia="ru-RU"/>
        </w:rPr>
        <w:t>Выполнил</w:t>
      </w:r>
    </w:p>
    <w:p w14:paraId="7E3A0882" w14:textId="15C5470D" w:rsidR="00F51842" w:rsidRPr="00940F89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F51842">
        <w:rPr>
          <w:rFonts w:eastAsia="Times New Roman" w:cs="Times New Roman"/>
          <w:color w:val="000000"/>
          <w:szCs w:val="28"/>
          <w:lang w:val="ru-RU" w:eastAsia="ru-RU"/>
        </w:rPr>
        <w:t xml:space="preserve">студент гр. </w:t>
      </w:r>
      <w:r w:rsidR="00940F89" w:rsidRPr="00940F89">
        <w:rPr>
          <w:rFonts w:eastAsia="Times New Roman" w:cs="Times New Roman"/>
          <w:color w:val="000000"/>
          <w:szCs w:val="28"/>
          <w:lang w:val="ru-RU" w:eastAsia="ru-RU"/>
        </w:rPr>
        <w:t>5131001/20502</w:t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="00940F89" w:rsidRPr="00940F89">
        <w:rPr>
          <w:rFonts w:eastAsia="Times New Roman"/>
          <w:lang w:val="ru-RU"/>
        </w:rPr>
        <w:t>Улановский Г. А</w:t>
      </w:r>
    </w:p>
    <w:p w14:paraId="13654CA7" w14:textId="2E74C392" w:rsidR="00F51842" w:rsidRPr="00F51842" w:rsidRDefault="00FF7FAD" w:rsidP="00F51842">
      <w:pPr>
        <w:widowControl w:val="0"/>
        <w:suppressAutoHyphens/>
        <w:spacing w:before="240"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Преподаватель</w:t>
      </w:r>
    </w:p>
    <w:p w14:paraId="4C4EF55A" w14:textId="3EA3DE98" w:rsidR="00F51842" w:rsidRPr="00940F89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F51842">
        <w:rPr>
          <w:rFonts w:eastAsia="Times New Roman" w:cs="Times New Roman"/>
          <w:color w:val="000000"/>
          <w:szCs w:val="28"/>
          <w:lang w:val="ru-RU" w:eastAsia="ru-RU"/>
        </w:rPr>
        <w:t>ассистент ВШК ИКНК</w:t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="00940F89" w:rsidRPr="00940F89">
        <w:rPr>
          <w:rFonts w:cs="Times New Roman"/>
          <w:lang w:val="ru-RU"/>
        </w:rPr>
        <w:t>Иванов М. С</w:t>
      </w:r>
      <w:r w:rsidR="00940F89">
        <w:rPr>
          <w:rFonts w:cs="Times New Roman"/>
          <w:lang w:val="ru-RU"/>
        </w:rPr>
        <w:t>.</w:t>
      </w:r>
    </w:p>
    <w:p w14:paraId="6867AEF5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1A059B5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3795EAC1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228E527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E7117BA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2D2C134A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740DAF3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CAFE6FC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19809FF" w14:textId="267F0793" w:rsidR="00523174" w:rsidRDefault="00F51842" w:rsidP="00F51842">
      <w:pPr>
        <w:widowControl w:val="0"/>
        <w:suppressAutoHyphens/>
        <w:spacing w:before="120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</w:t>
      </w:r>
      <w:r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  <w:r w:rsidRPr="00376C9F">
        <w:rPr>
          <w:lang w:val="ru-RU"/>
        </w:rPr>
        <w:t>–</w:t>
      </w:r>
      <w:r>
        <w:rPr>
          <w:lang w:val="ru-RU"/>
        </w:rPr>
        <w:t xml:space="preserve"> 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>202</w:t>
      </w:r>
      <w:bookmarkEnd w:id="0"/>
      <w:r w:rsidR="002A0FEC">
        <w:rPr>
          <w:rFonts w:eastAsia="Times New Roman" w:cs="Times New Roman"/>
          <w:color w:val="000000"/>
          <w:szCs w:val="28"/>
          <w:lang w:val="ru-RU" w:eastAsia="ru-RU"/>
        </w:rPr>
        <w:t>6</w:t>
      </w:r>
    </w:p>
    <w:p w14:paraId="4311AFD8" w14:textId="167A3E76" w:rsidR="003C0C94" w:rsidRDefault="00940F89" w:rsidP="003C0C94">
      <w:pPr>
        <w:pStyle w:val="1"/>
      </w:pPr>
      <w:bookmarkStart w:id="1" w:name="_Toc229576242"/>
      <w:bookmarkStart w:id="2" w:name="_Toc229576758"/>
      <w:r w:rsidRPr="00734A7D">
        <w:lastRenderedPageBreak/>
        <w:t>Цель работы</w:t>
      </w:r>
      <w:bookmarkEnd w:id="1"/>
      <w:bookmarkEnd w:id="2"/>
    </w:p>
    <w:p w14:paraId="3C94F8D4" w14:textId="0A3427FA" w:rsidR="003C0C94" w:rsidRDefault="00940F89" w:rsidP="003C0C94">
      <w:pPr>
        <w:rPr>
          <w:lang w:val="ru-RU" w:eastAsia="ru-RU"/>
        </w:rPr>
      </w:pPr>
      <w:r w:rsidRPr="00940F89">
        <w:rPr>
          <w:rFonts w:eastAsia="Times New Roman"/>
          <w:lang w:val="ru-RU"/>
        </w:rPr>
        <w:t xml:space="preserve">Изучить принципы криптосистемы </w:t>
      </w:r>
      <w:r>
        <w:rPr>
          <w:rFonts w:eastAsia="Times New Roman"/>
        </w:rPr>
        <w:t>RSA</w:t>
      </w:r>
      <w:r w:rsidRPr="00940F89">
        <w:rPr>
          <w:rFonts w:eastAsia="Times New Roman"/>
          <w:lang w:val="ru-RU"/>
        </w:rPr>
        <w:t xml:space="preserve">, гибридного шифрования </w:t>
      </w:r>
      <w:r>
        <w:rPr>
          <w:rFonts w:eastAsia="Times New Roman"/>
        </w:rPr>
        <w:t>RSA</w:t>
      </w:r>
      <w:r w:rsidRPr="00940F89">
        <w:rPr>
          <w:rFonts w:eastAsia="Times New Roman"/>
          <w:lang w:val="ru-RU"/>
        </w:rPr>
        <w:t xml:space="preserve"> + </w:t>
      </w:r>
      <w:r>
        <w:rPr>
          <w:rFonts w:eastAsia="Times New Roman"/>
        </w:rPr>
        <w:t>AES</w:t>
      </w:r>
      <w:r w:rsidRPr="00940F89">
        <w:rPr>
          <w:rFonts w:eastAsia="Times New Roman"/>
          <w:lang w:val="ru-RU"/>
        </w:rPr>
        <w:t>-256-</w:t>
      </w:r>
      <w:r>
        <w:rPr>
          <w:rFonts w:eastAsia="Times New Roman"/>
        </w:rPr>
        <w:t>CBC</w:t>
      </w:r>
      <w:r w:rsidRPr="00940F89">
        <w:rPr>
          <w:rFonts w:eastAsia="Times New Roman"/>
          <w:lang w:val="ru-RU"/>
        </w:rPr>
        <w:t xml:space="preserve">, структурированного хранения данных в </w:t>
      </w:r>
      <w:r>
        <w:rPr>
          <w:rFonts w:eastAsia="Times New Roman"/>
        </w:rPr>
        <w:t>ASN</w:t>
      </w:r>
      <w:r w:rsidRPr="00940F89">
        <w:rPr>
          <w:rFonts w:eastAsia="Times New Roman"/>
          <w:lang w:val="ru-RU"/>
        </w:rPr>
        <w:t xml:space="preserve">.1 </w:t>
      </w:r>
      <w:r>
        <w:rPr>
          <w:rFonts w:eastAsia="Times New Roman"/>
        </w:rPr>
        <w:t>DER</w:t>
      </w:r>
      <w:r w:rsidRPr="00940F89">
        <w:rPr>
          <w:rFonts w:eastAsia="Times New Roman"/>
          <w:lang w:val="ru-RU"/>
        </w:rPr>
        <w:t xml:space="preserve">-контейнерах и электронной подписи </w:t>
      </w:r>
      <w:r>
        <w:rPr>
          <w:rFonts w:eastAsia="Times New Roman"/>
        </w:rPr>
        <w:t>RSA</w:t>
      </w:r>
      <w:r w:rsidRPr="00940F89">
        <w:rPr>
          <w:rFonts w:eastAsia="Times New Roman"/>
          <w:lang w:val="ru-RU"/>
        </w:rPr>
        <w:t>/</w:t>
      </w:r>
      <w:r>
        <w:rPr>
          <w:rFonts w:eastAsia="Times New Roman"/>
        </w:rPr>
        <w:t>SHA</w:t>
      </w:r>
      <w:r w:rsidRPr="00940F89">
        <w:rPr>
          <w:rFonts w:eastAsia="Times New Roman"/>
          <w:lang w:val="ru-RU"/>
        </w:rPr>
        <w:t xml:space="preserve">-256, а также продемонстрировать непригодность </w:t>
      </w:r>
      <w:r>
        <w:rPr>
          <w:rFonts w:eastAsia="Times New Roman"/>
        </w:rPr>
        <w:t>CRC</w:t>
      </w:r>
      <w:r w:rsidRPr="00940F89">
        <w:rPr>
          <w:rFonts w:eastAsia="Times New Roman"/>
          <w:lang w:val="ru-RU"/>
        </w:rPr>
        <w:t>32 для криптографической подписи</w:t>
      </w:r>
      <w:r w:rsidR="003C0C94">
        <w:rPr>
          <w:lang w:val="ru-RU" w:eastAsia="ru-RU"/>
        </w:rPr>
        <w:t>.</w:t>
      </w:r>
    </w:p>
    <w:p w14:paraId="0DEE597F" w14:textId="65AB5F1F" w:rsidR="00940F89" w:rsidRDefault="00940F89" w:rsidP="003C0C94">
      <w:pPr>
        <w:rPr>
          <w:lang w:val="ru-RU" w:eastAsia="ru-RU"/>
        </w:rPr>
      </w:pPr>
    </w:p>
    <w:p w14:paraId="483D7455" w14:textId="498915C4" w:rsidR="00940F89" w:rsidRDefault="00940F89" w:rsidP="00940F89">
      <w:pPr>
        <w:pStyle w:val="1"/>
      </w:pPr>
      <w:bookmarkStart w:id="3" w:name="_Toc229576243"/>
      <w:bookmarkStart w:id="4" w:name="_Toc229576759"/>
      <w:r>
        <w:lastRenderedPageBreak/>
        <w:t>Задачи работы</w:t>
      </w:r>
      <w:bookmarkEnd w:id="3"/>
      <w:bookmarkEnd w:id="4"/>
    </w:p>
    <w:p w14:paraId="69BEF63D" w14:textId="77777777" w:rsidR="00940F89" w:rsidRDefault="00940F89" w:rsidP="00940F89">
      <w:r w:rsidRPr="00940F89">
        <w:rPr>
          <w:lang w:val="ru-RU"/>
        </w:rPr>
        <w:t xml:space="preserve">В ходе выполнения лабораторной работы необходимо разработать программу П-1, выполняющую зашифрование и расшифрование файла с использованием </w:t>
      </w:r>
      <w:r w:rsidRPr="0089107C">
        <w:t>RSA</w:t>
      </w:r>
      <w:r w:rsidRPr="00940F89">
        <w:rPr>
          <w:lang w:val="ru-RU"/>
        </w:rPr>
        <w:t xml:space="preserve"> и </w:t>
      </w:r>
      <w:r w:rsidRPr="0089107C">
        <w:t>AES</w:t>
      </w:r>
      <w:r w:rsidRPr="00940F89">
        <w:rPr>
          <w:lang w:val="ru-RU"/>
        </w:rPr>
        <w:t>-256-</w:t>
      </w:r>
      <w:r w:rsidRPr="0089107C">
        <w:t>CBC</w:t>
      </w:r>
      <w:r w:rsidRPr="00940F89">
        <w:rPr>
          <w:lang w:val="ru-RU"/>
        </w:rPr>
        <w:t xml:space="preserve">, а также формирование и проверку электронной подписи </w:t>
      </w:r>
      <w:r w:rsidRPr="0089107C">
        <w:t>RSA</w:t>
      </w:r>
      <w:r w:rsidRPr="00940F89">
        <w:rPr>
          <w:lang w:val="ru-RU"/>
        </w:rPr>
        <w:t>/</w:t>
      </w:r>
      <w:r w:rsidRPr="0089107C">
        <w:t>SHA</w:t>
      </w:r>
      <w:r w:rsidRPr="00940F89">
        <w:rPr>
          <w:lang w:val="ru-RU"/>
        </w:rPr>
        <w:t xml:space="preserve">-256. В дополнительной части необходимо реализовать программу П-2 для подписи </w:t>
      </w:r>
      <w:r w:rsidRPr="0089107C">
        <w:t>RSA</w:t>
      </w:r>
      <w:r w:rsidRPr="00940F89">
        <w:rPr>
          <w:lang w:val="ru-RU"/>
        </w:rPr>
        <w:t>/</w:t>
      </w:r>
      <w:r w:rsidRPr="0089107C">
        <w:t>CRC</w:t>
      </w:r>
      <w:r w:rsidRPr="00940F89">
        <w:rPr>
          <w:lang w:val="ru-RU"/>
        </w:rPr>
        <w:t xml:space="preserve">32 и программу П-3, формирующую документ </w:t>
      </w:r>
      <w:r w:rsidRPr="0089107C">
        <w:t>D</w:t>
      </w:r>
      <w:r w:rsidRPr="00940F89">
        <w:rPr>
          <w:lang w:val="ru-RU"/>
        </w:rPr>
        <w:t xml:space="preserve">3, который содержит данные </w:t>
      </w:r>
      <w:r w:rsidRPr="0089107C">
        <w:t>D</w:t>
      </w:r>
      <w:r w:rsidRPr="00940F89">
        <w:rPr>
          <w:lang w:val="ru-RU"/>
        </w:rPr>
        <w:t xml:space="preserve">2, но проходит проверку старой подписью </w:t>
      </w:r>
      <w:r w:rsidRPr="0089107C">
        <w:t>D1</w:t>
      </w:r>
      <w:r>
        <w:rPr>
          <w:rFonts w:eastAsia="Times New Roman"/>
        </w:rPr>
        <w:t>.</w:t>
      </w:r>
    </w:p>
    <w:p w14:paraId="5DF9783F" w14:textId="77777777" w:rsidR="00940F89" w:rsidRPr="00940F89" w:rsidRDefault="00940F89" w:rsidP="00940F89">
      <w:pPr>
        <w:pStyle w:val="a0"/>
      </w:pPr>
      <w:r w:rsidRPr="00940F89">
        <w:t>сгенерировать параметры криптосистемы RSA и ключ AES-256;</w:t>
      </w:r>
    </w:p>
    <w:p w14:paraId="4686ECEA" w14:textId="77777777" w:rsidR="00940F89" w:rsidRPr="00940F89" w:rsidRDefault="00940F89" w:rsidP="00940F89">
      <w:pPr>
        <w:pStyle w:val="a0"/>
      </w:pPr>
      <w:r w:rsidRPr="00940F89">
        <w:t>зашифровать файл по гибридной схеме и сохранить результат в ASN.1 DER-контейнере;</w:t>
      </w:r>
    </w:p>
    <w:p w14:paraId="413BB9A7" w14:textId="77777777" w:rsidR="00940F89" w:rsidRPr="00940F89" w:rsidRDefault="00940F89" w:rsidP="00940F89">
      <w:pPr>
        <w:pStyle w:val="a0"/>
      </w:pPr>
      <w:r w:rsidRPr="00940F89">
        <w:t>расшифровать контейнер и проверить совпадение с исходным файлом;</w:t>
      </w:r>
    </w:p>
    <w:p w14:paraId="2B4E240B" w14:textId="77777777" w:rsidR="00940F89" w:rsidRPr="00940F89" w:rsidRDefault="00940F89" w:rsidP="00940F89">
      <w:pPr>
        <w:pStyle w:val="a0"/>
      </w:pPr>
      <w:r w:rsidRPr="00940F89">
        <w:t>сформировать и проверить подпись RSA/SHA-256;</w:t>
      </w:r>
    </w:p>
    <w:p w14:paraId="78A4CDE5" w14:textId="6FC994CE" w:rsidR="00940F89" w:rsidRDefault="00940F89" w:rsidP="006E59A4">
      <w:pPr>
        <w:pStyle w:val="a0"/>
      </w:pPr>
      <w:r w:rsidRPr="00940F89">
        <w:rPr>
          <w:rFonts w:eastAsia="Times New Roman"/>
        </w:rPr>
        <w:t xml:space="preserve">сформировать подпись </w:t>
      </w:r>
      <w:r>
        <w:rPr>
          <w:rFonts w:eastAsia="Times New Roman"/>
        </w:rPr>
        <w:t>RSA</w:t>
      </w:r>
      <w:r w:rsidRPr="00940F89">
        <w:rPr>
          <w:rFonts w:eastAsia="Times New Roman"/>
        </w:rPr>
        <w:t>/</w:t>
      </w:r>
      <w:r>
        <w:rPr>
          <w:rFonts w:eastAsia="Times New Roman"/>
        </w:rPr>
        <w:t>CRC</w:t>
      </w:r>
      <w:r w:rsidRPr="00940F89">
        <w:rPr>
          <w:rFonts w:eastAsia="Times New Roman"/>
        </w:rPr>
        <w:t>32 и показать возможность подделки за счёт подбора четырехбайтного дополнения</w:t>
      </w:r>
      <w:r>
        <w:t>.</w:t>
      </w:r>
    </w:p>
    <w:p w14:paraId="7A6D2550" w14:textId="77777777" w:rsidR="00940F89" w:rsidRDefault="00940F89" w:rsidP="003C0C94">
      <w:pPr>
        <w:rPr>
          <w:lang w:val="ru-RU" w:eastAsia="ru-RU"/>
        </w:rPr>
      </w:pPr>
    </w:p>
    <w:p w14:paraId="5C54018C" w14:textId="5257D641" w:rsidR="00940F89" w:rsidRDefault="00940F89" w:rsidP="00940F89">
      <w:pPr>
        <w:pStyle w:val="1"/>
      </w:pPr>
      <w:bookmarkStart w:id="5" w:name="_Toc229576244"/>
      <w:bookmarkStart w:id="6" w:name="_Toc229576760"/>
      <w:r>
        <w:lastRenderedPageBreak/>
        <w:t>Ход работы</w:t>
      </w:r>
      <w:bookmarkEnd w:id="5"/>
      <w:bookmarkEnd w:id="6"/>
    </w:p>
    <w:p w14:paraId="487981D4" w14:textId="0272197A" w:rsidR="007F5AD7" w:rsidRDefault="007F5AD7" w:rsidP="00940F89">
      <w:pPr>
        <w:rPr>
          <w:lang w:val="ru-RU"/>
        </w:rPr>
      </w:pPr>
      <w:r w:rsidRPr="007F5AD7">
        <w:rPr>
          <w:lang w:val="ru-RU"/>
        </w:rPr>
        <w:t xml:space="preserve">В ходе выполнения лабораторной работы была разработана программа на языке </w:t>
      </w:r>
      <w:r>
        <w:t>Python</w:t>
      </w:r>
      <w:r w:rsidRPr="007F5AD7">
        <w:rPr>
          <w:lang w:val="ru-RU"/>
        </w:rPr>
        <w:t xml:space="preserve">, включающая модули генерации ключей </w:t>
      </w:r>
      <w:r>
        <w:t>RSA</w:t>
      </w:r>
      <w:r w:rsidRPr="007F5AD7">
        <w:rPr>
          <w:lang w:val="ru-RU"/>
        </w:rPr>
        <w:t xml:space="preserve">, гибридного шифрования файла, формирования и проверки электронной подписи, кодирования </w:t>
      </w:r>
      <w:r>
        <w:t>ASN</w:t>
      </w:r>
      <w:r w:rsidRPr="007F5AD7">
        <w:rPr>
          <w:lang w:val="ru-RU"/>
        </w:rPr>
        <w:t xml:space="preserve">.1 </w:t>
      </w:r>
      <w:r>
        <w:t>DER</w:t>
      </w:r>
      <w:r w:rsidRPr="007F5AD7">
        <w:rPr>
          <w:lang w:val="ru-RU"/>
        </w:rPr>
        <w:t xml:space="preserve">-контейнеров и демонстрации уязвимости подписи на основе </w:t>
      </w:r>
      <w:r>
        <w:t>CRC</w:t>
      </w:r>
      <w:r w:rsidRPr="007F5AD7">
        <w:rPr>
          <w:lang w:val="ru-RU"/>
        </w:rPr>
        <w:t xml:space="preserve">32. Общая структура разработанной программы представлена на </w:t>
      </w:r>
      <w:r w:rsidR="00340453">
        <w:rPr>
          <w:lang w:val="ru-RU"/>
        </w:rPr>
        <w:fldChar w:fldCharType="begin"/>
      </w:r>
      <w:r w:rsidR="00340453">
        <w:rPr>
          <w:lang w:val="ru-RU"/>
        </w:rPr>
        <w:instrText xml:space="preserve"> REF _Ref229590001 \h </w:instrText>
      </w:r>
      <w:r w:rsidR="00340453">
        <w:rPr>
          <w:lang w:val="ru-RU"/>
        </w:rPr>
      </w:r>
      <w:r w:rsidR="00340453">
        <w:rPr>
          <w:lang w:val="ru-RU"/>
        </w:rPr>
        <w:fldChar w:fldCharType="separate"/>
      </w:r>
      <w:r w:rsidR="00340453">
        <w:rPr>
          <w:lang w:val="ru-RU"/>
        </w:rPr>
        <w:t>р</w:t>
      </w:r>
      <w:r w:rsidR="00340453" w:rsidRPr="00340453">
        <w:rPr>
          <w:lang w:val="ru-RU"/>
        </w:rPr>
        <w:t>ису</w:t>
      </w:r>
      <w:r w:rsidR="00340453" w:rsidRPr="00340453">
        <w:rPr>
          <w:lang w:val="ru-RU"/>
        </w:rPr>
        <w:t>н</w:t>
      </w:r>
      <w:r w:rsidR="00340453" w:rsidRPr="00340453">
        <w:rPr>
          <w:lang w:val="ru-RU"/>
        </w:rPr>
        <w:t>к</w:t>
      </w:r>
      <w:r w:rsidR="00340453">
        <w:rPr>
          <w:lang w:val="ru-RU"/>
        </w:rPr>
        <w:t>е</w:t>
      </w:r>
      <w:r w:rsidR="00340453" w:rsidRPr="00340453">
        <w:rPr>
          <w:lang w:val="ru-RU"/>
        </w:rPr>
        <w:t xml:space="preserve"> </w:t>
      </w:r>
      <w:r w:rsidR="00340453" w:rsidRPr="00340453">
        <w:rPr>
          <w:noProof/>
          <w:lang w:val="ru-RU"/>
        </w:rPr>
        <w:t>1</w:t>
      </w:r>
      <w:r w:rsidR="00340453">
        <w:rPr>
          <w:lang w:val="ru-RU"/>
        </w:rPr>
        <w:fldChar w:fldCharType="end"/>
      </w:r>
      <w:r w:rsidRPr="007F5AD7">
        <w:rPr>
          <w:lang w:val="ru-RU"/>
        </w:rPr>
        <w:t>.</w:t>
      </w:r>
    </w:p>
    <w:p w14:paraId="3692891E" w14:textId="77777777" w:rsidR="007F5AD7" w:rsidRDefault="007F5AD7" w:rsidP="00940F89">
      <w:pPr>
        <w:rPr>
          <w:lang w:val="ru-RU"/>
        </w:rPr>
      </w:pPr>
    </w:p>
    <w:p w14:paraId="6C3F67F4" w14:textId="2DD1D124" w:rsidR="007F5AD7" w:rsidRDefault="007F5AD7" w:rsidP="007F5AD7">
      <w:pPr>
        <w:pStyle w:val="af6"/>
      </w:pPr>
      <w:r w:rsidRPr="007F5AD7">
        <w:drawing>
          <wp:inline distT="0" distB="0" distL="0" distR="0" wp14:anchorId="0EBC2AF9" wp14:editId="3C744CC3">
            <wp:extent cx="4754245" cy="2109598"/>
            <wp:effectExtent l="0" t="0" r="825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6875" cy="21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F420" w14:textId="6D51244B" w:rsidR="007F5AD7" w:rsidRDefault="007F5AD7" w:rsidP="007F5AD7">
      <w:pPr>
        <w:pStyle w:val="aa"/>
      </w:pPr>
      <w:bookmarkStart w:id="7" w:name="_Ref193192664"/>
      <w:bookmarkStart w:id="8" w:name="_Ref22959000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bookmarkEnd w:id="7"/>
      <w:r>
        <w:t xml:space="preserve"> –</w:t>
      </w:r>
      <w:r w:rsidRPr="0016072B">
        <w:t xml:space="preserve"> </w:t>
      </w:r>
      <w:r>
        <w:t>Структура разработанной программы</w:t>
      </w:r>
      <w:bookmarkEnd w:id="8"/>
    </w:p>
    <w:p w14:paraId="10229F97" w14:textId="77777777" w:rsidR="00940F89" w:rsidRDefault="00940F89" w:rsidP="00940F89">
      <w:pPr>
        <w:rPr>
          <w:lang w:val="ru-RU" w:eastAsia="ru-RU"/>
        </w:rPr>
      </w:pPr>
    </w:p>
    <w:p w14:paraId="7B546B29" w14:textId="77777777" w:rsidR="00940F89" w:rsidRDefault="00940F89" w:rsidP="00940F89">
      <w:pPr>
        <w:pStyle w:val="21"/>
      </w:pPr>
      <w:bookmarkStart w:id="9" w:name="_Toc229576245"/>
      <w:bookmarkStart w:id="10" w:name="_Toc229576761"/>
      <w:r>
        <w:t>Теоретические сведения</w:t>
      </w:r>
      <w:bookmarkEnd w:id="9"/>
      <w:bookmarkEnd w:id="10"/>
    </w:p>
    <w:p w14:paraId="709FF15D" w14:textId="77777777" w:rsidR="00940F89" w:rsidRDefault="00940F89" w:rsidP="00940F89">
      <w:pPr>
        <w:pStyle w:val="3"/>
      </w:pPr>
      <w:bookmarkStart w:id="11" w:name="_Toc229576246"/>
      <w:bookmarkStart w:id="12" w:name="_Toc229576762"/>
      <w:r>
        <w:t>RSA</w:t>
      </w:r>
      <w:bookmarkEnd w:id="11"/>
      <w:bookmarkEnd w:id="12"/>
    </w:p>
    <w:p w14:paraId="217240F9" w14:textId="052CB82C" w:rsidR="00B45E70" w:rsidRDefault="00B45E70" w:rsidP="00940F89">
      <w:pPr>
        <w:rPr>
          <w:rFonts w:eastAsia="Times New Roman"/>
          <w:lang w:val="ru-RU"/>
        </w:rPr>
      </w:pPr>
      <w:r w:rsidRPr="00B45E70">
        <w:rPr>
          <w:rFonts w:eastAsia="Times New Roman"/>
          <w:lang w:val="ru-RU"/>
        </w:rPr>
        <w:t>В RSA выбираются два простых числа p и q, после чего вычисляется модуль n: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38"/>
      </w:tblGrid>
      <w:tr w:rsidR="00B45E70" w14:paraId="2DFC4861" w14:textId="77777777" w:rsidTr="009304BD">
        <w:tc>
          <w:tcPr>
            <w:tcW w:w="8784" w:type="dxa"/>
          </w:tcPr>
          <w:p w14:paraId="0C3C40B3" w14:textId="3C84E148" w:rsidR="00B45E70" w:rsidRDefault="00B45E70" w:rsidP="009304BD">
            <w:pPr>
              <w:ind w:firstLine="567"/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n = p · q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.</m:t>
                </m:r>
              </m:oMath>
            </m:oMathPara>
          </w:p>
        </w:tc>
        <w:tc>
          <w:tcPr>
            <w:tcW w:w="838" w:type="dxa"/>
          </w:tcPr>
          <w:p w14:paraId="7E8ACD8B" w14:textId="77777777" w:rsidR="00B45E70" w:rsidRDefault="00B45E70" w:rsidP="009304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(1)</w:t>
            </w:r>
          </w:p>
        </w:tc>
      </w:tr>
    </w:tbl>
    <w:p w14:paraId="7DBF6317" w14:textId="77777777" w:rsidR="00B45E70" w:rsidRDefault="00B45E70" w:rsidP="00940F89">
      <w:pPr>
        <w:rPr>
          <w:rFonts w:eastAsia="Times New Roman"/>
          <w:lang w:val="ru-RU"/>
        </w:rPr>
      </w:pPr>
      <w:r w:rsidRPr="00B45E70">
        <w:rPr>
          <w:rFonts w:eastAsia="Times New Roman"/>
          <w:lang w:val="ru-RU"/>
        </w:rPr>
        <w:t>Функция Эйлера для такого модуля вычисляется по формуле: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38"/>
      </w:tblGrid>
      <w:tr w:rsidR="00B45E70" w14:paraId="2805810D" w14:textId="77777777" w:rsidTr="009304BD">
        <w:tc>
          <w:tcPr>
            <w:tcW w:w="8784" w:type="dxa"/>
          </w:tcPr>
          <w:p w14:paraId="39419818" w14:textId="6EB3B1BB" w:rsidR="00B45E70" w:rsidRDefault="00B45E70" w:rsidP="009304BD">
            <w:pPr>
              <w:ind w:firstLine="567"/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p-1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q-1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.</m:t>
                </m:r>
              </m:oMath>
            </m:oMathPara>
          </w:p>
        </w:tc>
        <w:tc>
          <w:tcPr>
            <w:tcW w:w="838" w:type="dxa"/>
          </w:tcPr>
          <w:p w14:paraId="2474985A" w14:textId="0BF79B51" w:rsidR="00B45E70" w:rsidRDefault="00B45E70" w:rsidP="009304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(2)</w:t>
            </w:r>
          </w:p>
        </w:tc>
      </w:tr>
    </w:tbl>
    <w:p w14:paraId="42FB6529" w14:textId="3B223FEC" w:rsidR="00940F89" w:rsidRDefault="00B45E70" w:rsidP="00940F89">
      <w:pPr>
        <w:rPr>
          <w:rFonts w:eastAsia="Times New Roman"/>
          <w:lang w:val="ru-RU"/>
        </w:rPr>
      </w:pPr>
      <w:r w:rsidRPr="00B45E70">
        <w:rPr>
          <w:rFonts w:eastAsia="Times New Roman"/>
          <w:lang w:val="ru-RU"/>
        </w:rPr>
        <w:t>Открытый показатель e выбирается взаимно простым с φ(n), а закрытый показатель d является обратным к e по модулю φ(n):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38"/>
      </w:tblGrid>
      <w:tr w:rsidR="00B45E70" w14:paraId="215C17AE" w14:textId="77777777" w:rsidTr="009304BD">
        <w:tc>
          <w:tcPr>
            <w:tcW w:w="8784" w:type="dxa"/>
          </w:tcPr>
          <w:p w14:paraId="5C0EE160" w14:textId="308137AE" w:rsidR="00B45E70" w:rsidRDefault="00B45E70" w:rsidP="009304BD">
            <w:pPr>
              <w:ind w:firstLine="567"/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e·d≡1 mod 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Cs w:val="28"/>
                  </w:rPr>
                  <m:t>.</m:t>
                </m:r>
              </m:oMath>
            </m:oMathPara>
          </w:p>
        </w:tc>
        <w:tc>
          <w:tcPr>
            <w:tcW w:w="838" w:type="dxa"/>
          </w:tcPr>
          <w:p w14:paraId="41E8F717" w14:textId="7AA172B8" w:rsidR="00B45E70" w:rsidRDefault="00B45E70" w:rsidP="009304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(3)</w:t>
            </w:r>
          </w:p>
        </w:tc>
      </w:tr>
    </w:tbl>
    <w:p w14:paraId="29C2094F" w14:textId="1EFF10ED" w:rsidR="00B45E70" w:rsidRDefault="00B45E70" w:rsidP="00B45E70">
      <w:pPr>
        <w:rPr>
          <w:rFonts w:eastAsia="Times New Roman"/>
          <w:lang w:val="ru-RU"/>
        </w:rPr>
      </w:pPr>
      <w:r w:rsidRPr="00B45E70">
        <w:rPr>
          <w:rFonts w:eastAsia="Times New Roman"/>
          <w:lang w:val="ru-RU"/>
        </w:rPr>
        <w:t>Шифрование и расшифрование целого представителя сообщения выполняются по формулам: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38"/>
      </w:tblGrid>
      <w:tr w:rsidR="00B45E70" w14:paraId="3AF5A2F3" w14:textId="77777777" w:rsidTr="009304BD">
        <w:tc>
          <w:tcPr>
            <w:tcW w:w="8784" w:type="dxa"/>
          </w:tcPr>
          <w:p w14:paraId="4B86C148" w14:textId="2170CD54" w:rsidR="00B45E70" w:rsidRDefault="00B45E70" w:rsidP="009304BD">
            <w:pPr>
              <w:ind w:firstLine="567"/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c≡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e</m:t>
                    </m:r>
                  </m:sup>
                </m:sSup>
                <m:r>
                  <w:rPr>
                    <w:rFonts w:ascii="Cambria Math" w:hAnsi="Cambria Math"/>
                    <w:szCs w:val="28"/>
                  </w:rPr>
                  <m:t xml:space="preserve"> mod n,</m:t>
                </m:r>
              </m:oMath>
            </m:oMathPara>
          </w:p>
        </w:tc>
        <w:tc>
          <w:tcPr>
            <w:tcW w:w="838" w:type="dxa"/>
          </w:tcPr>
          <w:p w14:paraId="0BB1B190" w14:textId="27DD7EDA" w:rsidR="00B45E70" w:rsidRDefault="00B45E70" w:rsidP="009304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(4)</w:t>
            </w:r>
          </w:p>
        </w:tc>
      </w:tr>
      <w:tr w:rsidR="00B45E70" w14:paraId="47EC245B" w14:textId="77777777" w:rsidTr="009304BD">
        <w:tc>
          <w:tcPr>
            <w:tcW w:w="8784" w:type="dxa"/>
          </w:tcPr>
          <w:p w14:paraId="1A747C77" w14:textId="1C19B63C" w:rsidR="00B45E70" w:rsidRDefault="00B45E70" w:rsidP="009304BD">
            <w:pPr>
              <w:ind w:firstLine="567"/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w:lastRenderedPageBreak/>
                  <m:t>m≡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d</m:t>
                    </m:r>
                  </m:sup>
                </m:sSup>
                <m:r>
                  <w:rPr>
                    <w:rFonts w:ascii="Cambria Math" w:hAnsi="Cambria Math"/>
                    <w:szCs w:val="28"/>
                  </w:rPr>
                  <m:t xml:space="preserve"> mod n.</m:t>
                </m:r>
              </m:oMath>
            </m:oMathPara>
          </w:p>
        </w:tc>
        <w:tc>
          <w:tcPr>
            <w:tcW w:w="838" w:type="dxa"/>
          </w:tcPr>
          <w:p w14:paraId="01D79E9A" w14:textId="0E8BC93E" w:rsidR="00B45E70" w:rsidRDefault="00B45E70" w:rsidP="009304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(5)</w:t>
            </w:r>
          </w:p>
        </w:tc>
      </w:tr>
    </w:tbl>
    <w:p w14:paraId="4164B0C8" w14:textId="7E77EED5" w:rsidR="00940F89" w:rsidRPr="00940F89" w:rsidRDefault="00940F89" w:rsidP="00940F89">
      <w:pPr>
        <w:rPr>
          <w:lang w:val="ru-RU"/>
        </w:rPr>
      </w:pPr>
      <w:r w:rsidRPr="00940F89">
        <w:rPr>
          <w:rFonts w:eastAsia="Times New Roman"/>
          <w:lang w:val="ru-RU"/>
        </w:rPr>
        <w:t xml:space="preserve">В работе используется учебная реализация </w:t>
      </w:r>
      <w:r>
        <w:rPr>
          <w:rFonts w:eastAsia="Times New Roman"/>
        </w:rPr>
        <w:t>RSA</w:t>
      </w:r>
      <w:r w:rsidRPr="00940F89">
        <w:rPr>
          <w:rFonts w:eastAsia="Times New Roman"/>
          <w:lang w:val="ru-RU"/>
        </w:rPr>
        <w:t xml:space="preserve"> для демонстрации принципов. В реальных системах </w:t>
      </w:r>
      <w:r>
        <w:rPr>
          <w:rFonts w:eastAsia="Times New Roman"/>
        </w:rPr>
        <w:t>textbook</w:t>
      </w:r>
      <w:r w:rsidRPr="00940F8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RSA</w:t>
      </w:r>
      <w:r w:rsidRPr="00940F89">
        <w:rPr>
          <w:rFonts w:eastAsia="Times New Roman"/>
          <w:lang w:val="ru-RU"/>
        </w:rPr>
        <w:t xml:space="preserve"> без </w:t>
      </w:r>
      <w:r>
        <w:rPr>
          <w:rFonts w:eastAsia="Times New Roman"/>
        </w:rPr>
        <w:t>padding</w:t>
      </w:r>
      <w:r w:rsidRPr="00940F89">
        <w:rPr>
          <w:rFonts w:eastAsia="Times New Roman"/>
          <w:lang w:val="ru-RU"/>
        </w:rPr>
        <w:t xml:space="preserve"> не применяется: для шифрования используют </w:t>
      </w:r>
      <w:r>
        <w:rPr>
          <w:rFonts w:eastAsia="Times New Roman"/>
        </w:rPr>
        <w:t>OAEP</w:t>
      </w:r>
      <w:r w:rsidRPr="00940F89">
        <w:rPr>
          <w:rFonts w:eastAsia="Times New Roman"/>
          <w:lang w:val="ru-RU"/>
        </w:rPr>
        <w:t xml:space="preserve">, для подписи - </w:t>
      </w:r>
      <w:r>
        <w:rPr>
          <w:rFonts w:eastAsia="Times New Roman"/>
        </w:rPr>
        <w:t>PSS</w:t>
      </w:r>
      <w:r w:rsidRPr="00940F89">
        <w:rPr>
          <w:rFonts w:eastAsia="Times New Roman"/>
          <w:lang w:val="ru-RU"/>
        </w:rPr>
        <w:t xml:space="preserve"> или другие стандартизованные схемы</w:t>
      </w:r>
      <w:r w:rsidRPr="00940F89">
        <w:rPr>
          <w:lang w:val="ru-RU"/>
        </w:rPr>
        <w:t>.</w:t>
      </w:r>
    </w:p>
    <w:p w14:paraId="4EDECF28" w14:textId="77777777" w:rsidR="00940F89" w:rsidRPr="00940F89" w:rsidRDefault="00940F89" w:rsidP="00940F89">
      <w:pPr>
        <w:rPr>
          <w:lang w:val="ru-RU"/>
        </w:rPr>
      </w:pPr>
    </w:p>
    <w:p w14:paraId="54BE1DF4" w14:textId="77777777" w:rsidR="00940F89" w:rsidRDefault="00940F89" w:rsidP="00940F89">
      <w:pPr>
        <w:pStyle w:val="3"/>
      </w:pPr>
      <w:bookmarkStart w:id="13" w:name="_Toc229576247"/>
      <w:bookmarkStart w:id="14" w:name="_Toc229576763"/>
      <w:r>
        <w:t>Гибридное шифрование RSA + AES</w:t>
      </w:r>
      <w:bookmarkEnd w:id="13"/>
      <w:bookmarkEnd w:id="14"/>
    </w:p>
    <w:p w14:paraId="1C8FED1D" w14:textId="77777777" w:rsidR="00940F89" w:rsidRPr="00940F89" w:rsidRDefault="00940F89" w:rsidP="00940F89">
      <w:pPr>
        <w:rPr>
          <w:lang w:val="ru-RU"/>
        </w:rPr>
      </w:pPr>
      <w:r>
        <w:rPr>
          <w:rFonts w:eastAsia="Times New Roman"/>
        </w:rPr>
        <w:t>RSA</w:t>
      </w:r>
      <w:r w:rsidRPr="00940F89">
        <w:rPr>
          <w:rFonts w:eastAsia="Times New Roman"/>
          <w:lang w:val="ru-RU"/>
        </w:rPr>
        <w:t xml:space="preserve"> не используют для шифрования больших файлов напрямую: операция медленная, размер блока ограничен модулем, а без </w:t>
      </w:r>
      <w:r>
        <w:rPr>
          <w:rFonts w:eastAsia="Times New Roman"/>
        </w:rPr>
        <w:t>padding</w:t>
      </w:r>
      <w:r w:rsidRPr="00940F89">
        <w:rPr>
          <w:rFonts w:eastAsia="Times New Roman"/>
          <w:lang w:val="ru-RU"/>
        </w:rPr>
        <w:t xml:space="preserve"> схема детерминирована. Поэтому применяется гибридная схема: данные файла шифруются симметричным алгоритмом </w:t>
      </w:r>
      <w:r>
        <w:rPr>
          <w:rFonts w:eastAsia="Times New Roman"/>
        </w:rPr>
        <w:t>AES</w:t>
      </w:r>
      <w:r w:rsidRPr="00940F89">
        <w:rPr>
          <w:rFonts w:eastAsia="Times New Roman"/>
          <w:lang w:val="ru-RU"/>
        </w:rPr>
        <w:t xml:space="preserve">, а </w:t>
      </w:r>
      <w:r>
        <w:rPr>
          <w:rFonts w:eastAsia="Times New Roman"/>
        </w:rPr>
        <w:t>RSA</w:t>
      </w:r>
      <w:r w:rsidRPr="00940F89">
        <w:rPr>
          <w:rFonts w:eastAsia="Times New Roman"/>
          <w:lang w:val="ru-RU"/>
        </w:rPr>
        <w:t xml:space="preserve"> шифрует только случайный </w:t>
      </w:r>
      <w:r>
        <w:rPr>
          <w:rFonts w:eastAsia="Times New Roman"/>
        </w:rPr>
        <w:t>AES</w:t>
      </w:r>
      <w:r w:rsidRPr="00940F89">
        <w:rPr>
          <w:rFonts w:eastAsia="Times New Roman"/>
          <w:lang w:val="ru-RU"/>
        </w:rPr>
        <w:t>-ключ.</w:t>
      </w:r>
    </w:p>
    <w:p w14:paraId="58883259" w14:textId="77777777" w:rsidR="00940F89" w:rsidRPr="00940F89" w:rsidRDefault="00940F89" w:rsidP="00940F89">
      <w:pPr>
        <w:rPr>
          <w:lang w:val="ru-RU"/>
        </w:rPr>
      </w:pPr>
      <w:r w:rsidRPr="00940F89">
        <w:rPr>
          <w:rFonts w:eastAsia="Times New Roman"/>
          <w:lang w:val="ru-RU"/>
        </w:rPr>
        <w:t xml:space="preserve">В данной работе файл шифруется </w:t>
      </w:r>
      <w:r>
        <w:rPr>
          <w:rFonts w:eastAsia="Times New Roman"/>
        </w:rPr>
        <w:t>AES</w:t>
      </w:r>
      <w:r w:rsidRPr="00940F89">
        <w:rPr>
          <w:rFonts w:eastAsia="Times New Roman"/>
          <w:lang w:val="ru-RU"/>
        </w:rPr>
        <w:t>-256-</w:t>
      </w:r>
      <w:r>
        <w:rPr>
          <w:rFonts w:eastAsia="Times New Roman"/>
        </w:rPr>
        <w:t>CBC</w:t>
      </w:r>
      <w:r w:rsidRPr="00940F89">
        <w:rPr>
          <w:rFonts w:eastAsia="Times New Roman"/>
          <w:lang w:val="ru-RU"/>
        </w:rPr>
        <w:t xml:space="preserve">. Случайный 32-байтный ключ </w:t>
      </w:r>
      <w:r>
        <w:rPr>
          <w:rFonts w:eastAsia="Times New Roman"/>
        </w:rPr>
        <w:t>AES</w:t>
      </w:r>
      <w:r w:rsidRPr="00940F89">
        <w:rPr>
          <w:rFonts w:eastAsia="Times New Roman"/>
          <w:lang w:val="ru-RU"/>
        </w:rPr>
        <w:t xml:space="preserve"> помещается в контейнер в </w:t>
      </w:r>
      <w:r>
        <w:rPr>
          <w:rFonts w:eastAsia="Times New Roman"/>
        </w:rPr>
        <w:t>RSA</w:t>
      </w:r>
      <w:r w:rsidRPr="00940F89">
        <w:rPr>
          <w:rFonts w:eastAsia="Times New Roman"/>
          <w:lang w:val="ru-RU"/>
        </w:rPr>
        <w:t xml:space="preserve">-зашифрованном виде. </w:t>
      </w:r>
      <w:r>
        <w:rPr>
          <w:rFonts w:eastAsia="Times New Roman"/>
        </w:rPr>
        <w:t>IV</w:t>
      </w:r>
      <w:r w:rsidRPr="00940F89">
        <w:rPr>
          <w:rFonts w:eastAsia="Times New Roman"/>
          <w:lang w:val="ru-RU"/>
        </w:rPr>
        <w:t xml:space="preserve"> нужен для режима </w:t>
      </w:r>
      <w:r>
        <w:rPr>
          <w:rFonts w:eastAsia="Times New Roman"/>
        </w:rPr>
        <w:t>CBC</w:t>
      </w:r>
      <w:r w:rsidRPr="00940F89">
        <w:rPr>
          <w:rFonts w:eastAsia="Times New Roman"/>
          <w:lang w:val="ru-RU"/>
        </w:rPr>
        <w:t>, чтобы одинаковые первые блоки открытого текста не давали одинаковые первые блоки шифртекста при одном и том же ключе.</w:t>
      </w:r>
    </w:p>
    <w:p w14:paraId="7C005EBD" w14:textId="77777777" w:rsidR="00940F89" w:rsidRPr="00940F89" w:rsidRDefault="00940F89" w:rsidP="00940F89">
      <w:pPr>
        <w:rPr>
          <w:lang w:val="ru-RU"/>
        </w:rPr>
      </w:pPr>
    </w:p>
    <w:p w14:paraId="353F73C5" w14:textId="77777777" w:rsidR="00940F89" w:rsidRDefault="00940F89" w:rsidP="00940F89">
      <w:pPr>
        <w:pStyle w:val="3"/>
      </w:pPr>
      <w:bookmarkStart w:id="15" w:name="_Toc229576248"/>
      <w:bookmarkStart w:id="16" w:name="_Toc229576764"/>
      <w:r>
        <w:t>AES-256-CBC</w:t>
      </w:r>
      <w:bookmarkEnd w:id="15"/>
      <w:bookmarkEnd w:id="16"/>
    </w:p>
    <w:p w14:paraId="5E4910D3" w14:textId="77777777" w:rsidR="00940F89" w:rsidRPr="00940F89" w:rsidRDefault="00940F89" w:rsidP="00940F89">
      <w:pPr>
        <w:rPr>
          <w:lang w:val="ru-RU"/>
        </w:rPr>
      </w:pPr>
      <w:r>
        <w:rPr>
          <w:rFonts w:eastAsia="Times New Roman"/>
        </w:rPr>
        <w:t>AES</w:t>
      </w:r>
      <w:r w:rsidRPr="00940F89">
        <w:rPr>
          <w:rFonts w:eastAsia="Times New Roman"/>
          <w:lang w:val="ru-RU"/>
        </w:rPr>
        <w:t xml:space="preserve">-256 использует ключ длиной 256 бит и размер блока 128 бит. Режим </w:t>
      </w:r>
      <w:r>
        <w:rPr>
          <w:rFonts w:eastAsia="Times New Roman"/>
        </w:rPr>
        <w:t>CBC</w:t>
      </w:r>
      <w:r w:rsidRPr="00940F89">
        <w:rPr>
          <w:rFonts w:eastAsia="Times New Roman"/>
          <w:lang w:val="ru-RU"/>
        </w:rPr>
        <w:t xml:space="preserve"> связывает каждый блок открытого текста с предыдущим блоком шифртекста через </w:t>
      </w:r>
      <w:r>
        <w:rPr>
          <w:rFonts w:eastAsia="Times New Roman"/>
        </w:rPr>
        <w:t>XOR</w:t>
      </w:r>
      <w:r w:rsidRPr="00940F89">
        <w:rPr>
          <w:rFonts w:eastAsia="Times New Roman"/>
          <w:lang w:val="ru-RU"/>
        </w:rPr>
        <w:t xml:space="preserve"> перед шифрованием. Для первого блока используется </w:t>
      </w:r>
      <w:r>
        <w:rPr>
          <w:rFonts w:eastAsia="Times New Roman"/>
        </w:rPr>
        <w:t>IV</w:t>
      </w:r>
      <w:r w:rsidRPr="00940F89">
        <w:rPr>
          <w:rFonts w:eastAsia="Times New Roman"/>
          <w:lang w:val="ru-RU"/>
        </w:rPr>
        <w:t xml:space="preserve"> длиной 16 байт. Так как </w:t>
      </w:r>
      <w:r>
        <w:rPr>
          <w:rFonts w:eastAsia="Times New Roman"/>
        </w:rPr>
        <w:t>AES</w:t>
      </w:r>
      <w:r w:rsidRPr="00940F89">
        <w:rPr>
          <w:rFonts w:eastAsia="Times New Roman"/>
          <w:lang w:val="ru-RU"/>
        </w:rPr>
        <w:t xml:space="preserve"> работает с блоками фиксированного размера, перед шифрованием применяется </w:t>
      </w:r>
      <w:r>
        <w:rPr>
          <w:rFonts w:eastAsia="Times New Roman"/>
        </w:rPr>
        <w:t>PKCS</w:t>
      </w:r>
      <w:r w:rsidRPr="00940F89">
        <w:rPr>
          <w:rFonts w:eastAsia="Times New Roman"/>
          <w:lang w:val="ru-RU"/>
        </w:rPr>
        <w:t xml:space="preserve">#7 </w:t>
      </w:r>
      <w:r>
        <w:rPr>
          <w:rFonts w:eastAsia="Times New Roman"/>
        </w:rPr>
        <w:t>padding</w:t>
      </w:r>
      <w:r w:rsidRPr="00940F89">
        <w:rPr>
          <w:lang w:val="ru-RU"/>
        </w:rPr>
        <w:t>.</w:t>
      </w:r>
    </w:p>
    <w:p w14:paraId="34175AB3" w14:textId="77777777" w:rsidR="00940F89" w:rsidRPr="00940F89" w:rsidRDefault="00940F89" w:rsidP="00940F89">
      <w:pPr>
        <w:spacing w:line="240" w:lineRule="auto"/>
        <w:ind w:firstLine="0"/>
        <w:rPr>
          <w:lang w:val="ru-RU"/>
        </w:rPr>
      </w:pPr>
    </w:p>
    <w:p w14:paraId="7EFF5C04" w14:textId="77777777" w:rsidR="00940F89" w:rsidRDefault="00940F89" w:rsidP="00940F89">
      <w:pPr>
        <w:pStyle w:val="3"/>
      </w:pPr>
      <w:bookmarkStart w:id="17" w:name="_Toc229576249"/>
      <w:bookmarkStart w:id="18" w:name="_Toc229576765"/>
      <w:r>
        <w:t>ASN.1 DER-контейнеры</w:t>
      </w:r>
      <w:bookmarkEnd w:id="17"/>
      <w:bookmarkEnd w:id="18"/>
    </w:p>
    <w:p w14:paraId="257A013D" w14:textId="4752F647" w:rsidR="00940F89" w:rsidRPr="006E59A4" w:rsidRDefault="00940F89" w:rsidP="00940F89">
      <w:pPr>
        <w:rPr>
          <w:rFonts w:eastAsia="Times New Roman"/>
          <w:lang w:val="ru-RU"/>
        </w:rPr>
      </w:pPr>
      <w:r w:rsidRPr="00940F89">
        <w:rPr>
          <w:rFonts w:eastAsia="Times New Roman"/>
          <w:lang w:val="ru-RU"/>
        </w:rPr>
        <w:t xml:space="preserve">Структурированный бинарный контейнер нужен, чтобы хранить вместе версию формата, </w:t>
      </w:r>
      <w:r>
        <w:rPr>
          <w:rFonts w:eastAsia="Times New Roman"/>
        </w:rPr>
        <w:t>RSA</w:t>
      </w:r>
      <w:r w:rsidRPr="00940F89">
        <w:rPr>
          <w:rFonts w:eastAsia="Times New Roman"/>
          <w:lang w:val="ru-RU"/>
        </w:rPr>
        <w:t xml:space="preserve">-зашифрованный ключ, </w:t>
      </w:r>
      <w:r>
        <w:rPr>
          <w:rFonts w:eastAsia="Times New Roman"/>
        </w:rPr>
        <w:t>IV</w:t>
      </w:r>
      <w:r w:rsidRPr="00940F89">
        <w:rPr>
          <w:rFonts w:eastAsia="Times New Roman"/>
          <w:lang w:val="ru-RU"/>
        </w:rPr>
        <w:t xml:space="preserve">, шифртекст и параметры подписи без неоднозначного разбора. </w:t>
      </w:r>
      <w:r>
        <w:rPr>
          <w:rFonts w:eastAsia="Times New Roman"/>
        </w:rPr>
        <w:t>DER</w:t>
      </w:r>
      <w:r w:rsidRPr="006E59A4">
        <w:rPr>
          <w:rFonts w:eastAsia="Times New Roman"/>
          <w:lang w:val="ru-RU"/>
        </w:rPr>
        <w:t xml:space="preserve"> является однозначным бинарным кодированием </w:t>
      </w:r>
      <w:r>
        <w:rPr>
          <w:rFonts w:eastAsia="Times New Roman"/>
        </w:rPr>
        <w:t>ASN</w:t>
      </w:r>
      <w:r w:rsidRPr="006E59A4">
        <w:rPr>
          <w:rFonts w:eastAsia="Times New Roman"/>
          <w:lang w:val="ru-RU"/>
        </w:rPr>
        <w:t>.1.</w:t>
      </w:r>
      <w:r w:rsidR="00E60A96">
        <w:rPr>
          <w:rFonts w:eastAsia="Times New Roman"/>
          <w:lang w:val="ru-RU"/>
        </w:rPr>
        <w:t xml:space="preserve"> </w:t>
      </w:r>
      <w:r w:rsidR="00E60A96" w:rsidRPr="00E60A96">
        <w:rPr>
          <w:rFonts w:eastAsia="Times New Roman"/>
          <w:lang w:val="ru-RU"/>
        </w:rPr>
        <w:t>ASN.1-структуры контейнера зашифрованного файла и контейнера подписи представлены в</w:t>
      </w:r>
      <w:r w:rsidR="00EF34B1">
        <w:rPr>
          <w:rFonts w:eastAsia="Times New Roman"/>
          <w:lang w:val="ru-RU"/>
        </w:rPr>
        <w:t xml:space="preserve"> </w:t>
      </w:r>
      <w:r w:rsidR="00EC02E3" w:rsidRPr="00005007">
        <w:rPr>
          <w:lang w:val="ru-RU"/>
        </w:rPr>
        <w:t>листинге 1</w:t>
      </w:r>
      <w:r w:rsidR="00E60A96" w:rsidRPr="00E60A96">
        <w:rPr>
          <w:rFonts w:eastAsia="Times New Roman"/>
          <w:lang w:val="ru-RU"/>
        </w:rPr>
        <w:t>.</w:t>
      </w:r>
    </w:p>
    <w:p w14:paraId="67E8F77B" w14:textId="77777777" w:rsidR="00940F89" w:rsidRDefault="00940F89" w:rsidP="00940F89">
      <w:pPr>
        <w:pStyle w:val="ab"/>
      </w:pPr>
    </w:p>
    <w:p w14:paraId="548E3755" w14:textId="008A5276" w:rsidR="00940F89" w:rsidRDefault="00EF34B1" w:rsidP="00940F89">
      <w:pPr>
        <w:pStyle w:val="ab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</w:t>
      </w:r>
      <w:r w:rsidR="006E59A4" w:rsidRPr="006E59A4">
        <w:t>ASN.1-структуры контейнеров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940F89" w:rsidRPr="009965B5" w14:paraId="2F94D568" w14:textId="77777777" w:rsidTr="009304BD">
        <w:tc>
          <w:tcPr>
            <w:tcW w:w="9622" w:type="dxa"/>
          </w:tcPr>
          <w:p w14:paraId="6EED9E3A" w14:textId="77777777" w:rsidR="00940F89" w:rsidRDefault="00940F89" w:rsidP="00940F89">
            <w:pPr>
              <w:pStyle w:val="ac"/>
            </w:pPr>
            <w:r>
              <w:t>EncryptedFile ::= SEQUENCE {</w:t>
            </w:r>
          </w:p>
          <w:p w14:paraId="2CDC1BEB" w14:textId="77777777" w:rsidR="00940F89" w:rsidRDefault="00940F89" w:rsidP="00940F89">
            <w:pPr>
              <w:pStyle w:val="ac"/>
            </w:pPr>
            <w:r>
              <w:t xml:space="preserve">  version INTEGER,</w:t>
            </w:r>
          </w:p>
          <w:p w14:paraId="1327E229" w14:textId="77777777" w:rsidR="00940F89" w:rsidRDefault="00940F89" w:rsidP="00940F89">
            <w:pPr>
              <w:pStyle w:val="ac"/>
            </w:pPr>
            <w:r>
              <w:t xml:space="preserve">  encryptedKey OCTET STRING,</w:t>
            </w:r>
          </w:p>
          <w:p w14:paraId="7C1C05EC" w14:textId="77777777" w:rsidR="00940F89" w:rsidRDefault="00940F89" w:rsidP="00940F89">
            <w:pPr>
              <w:pStyle w:val="ac"/>
            </w:pPr>
            <w:r>
              <w:t xml:space="preserve">  iv OCTET STRING,</w:t>
            </w:r>
          </w:p>
          <w:p w14:paraId="5A1C366E" w14:textId="77777777" w:rsidR="00940F89" w:rsidRDefault="00940F89" w:rsidP="00940F89">
            <w:pPr>
              <w:pStyle w:val="ac"/>
            </w:pPr>
            <w:r>
              <w:t xml:space="preserve">  ciphertext OCTET STRING</w:t>
            </w:r>
          </w:p>
          <w:p w14:paraId="0760F201" w14:textId="77777777" w:rsidR="00940F89" w:rsidRDefault="00940F89" w:rsidP="00940F89">
            <w:pPr>
              <w:pStyle w:val="ac"/>
            </w:pPr>
            <w:r>
              <w:t>}</w:t>
            </w:r>
          </w:p>
          <w:p w14:paraId="2D30D440" w14:textId="77777777" w:rsidR="00940F89" w:rsidRDefault="00940F89" w:rsidP="00940F89">
            <w:pPr>
              <w:pStyle w:val="ac"/>
            </w:pPr>
            <w:r>
              <w:t>SignatureFile ::= SEQUENCE {</w:t>
            </w:r>
          </w:p>
          <w:p w14:paraId="454B6474" w14:textId="77777777" w:rsidR="00940F89" w:rsidRDefault="00940F89" w:rsidP="00940F89">
            <w:pPr>
              <w:pStyle w:val="ac"/>
            </w:pPr>
            <w:r>
              <w:t xml:space="preserve">  version INTEGER,</w:t>
            </w:r>
          </w:p>
          <w:p w14:paraId="7859A1BC" w14:textId="77777777" w:rsidR="00940F89" w:rsidRDefault="00940F89" w:rsidP="00940F89">
            <w:pPr>
              <w:pStyle w:val="ac"/>
            </w:pPr>
            <w:r>
              <w:t xml:space="preserve">  algorithm UTF8String,</w:t>
            </w:r>
          </w:p>
          <w:p w14:paraId="219EA335" w14:textId="77777777" w:rsidR="00940F89" w:rsidRDefault="00940F89" w:rsidP="00940F89">
            <w:pPr>
              <w:pStyle w:val="ac"/>
            </w:pPr>
            <w:r>
              <w:t xml:space="preserve">  hashValue OCTET STRING,</w:t>
            </w:r>
          </w:p>
          <w:p w14:paraId="5DE7F01C" w14:textId="77777777" w:rsidR="00940F89" w:rsidRDefault="00940F89" w:rsidP="00940F89">
            <w:pPr>
              <w:pStyle w:val="ac"/>
            </w:pPr>
            <w:r>
              <w:t xml:space="preserve">  hashModN INTEGER,</w:t>
            </w:r>
          </w:p>
          <w:p w14:paraId="25F3436E" w14:textId="77777777" w:rsidR="00940F89" w:rsidRDefault="00940F89" w:rsidP="00940F89">
            <w:pPr>
              <w:pStyle w:val="ac"/>
            </w:pPr>
            <w:r>
              <w:t xml:space="preserve">  signature INTEGER</w:t>
            </w:r>
          </w:p>
          <w:p w14:paraId="006EA3F6" w14:textId="77777777" w:rsidR="00940F89" w:rsidRPr="009965B5" w:rsidRDefault="00940F89" w:rsidP="009304BD">
            <w:pPr>
              <w:pStyle w:val="ac"/>
            </w:pPr>
            <w:r>
              <w:t>}</w:t>
            </w:r>
          </w:p>
        </w:tc>
      </w:tr>
    </w:tbl>
    <w:p w14:paraId="7BCBC3BB" w14:textId="77777777" w:rsidR="00940F89" w:rsidRDefault="00940F89" w:rsidP="00940F89"/>
    <w:p w14:paraId="5320D72E" w14:textId="77777777" w:rsidR="00940F89" w:rsidRPr="009965B5" w:rsidRDefault="00940F89" w:rsidP="00940F89">
      <w:pPr>
        <w:pStyle w:val="3"/>
      </w:pPr>
      <w:bookmarkStart w:id="19" w:name="_Toc229576250"/>
      <w:bookmarkStart w:id="20" w:name="_Toc229576766"/>
      <w:r>
        <w:t>Электронная подпись RSA/SHA-256</w:t>
      </w:r>
      <w:bookmarkEnd w:id="19"/>
      <w:bookmarkEnd w:id="20"/>
    </w:p>
    <w:p w14:paraId="00F0D61A" w14:textId="6330FA06" w:rsidR="00B45E70" w:rsidRDefault="00B45E70" w:rsidP="00940F89">
      <w:pPr>
        <w:rPr>
          <w:rFonts w:eastAsia="Times New Roman"/>
          <w:lang w:val="ru-RU"/>
        </w:rPr>
      </w:pPr>
      <w:r w:rsidRPr="00B45E70">
        <w:rPr>
          <w:rFonts w:eastAsia="Times New Roman"/>
          <w:lang w:val="ru-RU"/>
        </w:rPr>
        <w:t>При формировании электронной подписи сначала вычисляется хэш сообщения и приводится по модулю n: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38"/>
      </w:tblGrid>
      <w:tr w:rsidR="00B45E70" w14:paraId="78B7947B" w14:textId="77777777" w:rsidTr="009304BD">
        <w:tc>
          <w:tcPr>
            <w:tcW w:w="8784" w:type="dxa"/>
          </w:tcPr>
          <w:p w14:paraId="097F9073" w14:textId="5F4E9C7B" w:rsidR="00B45E70" w:rsidRDefault="00B45E70" w:rsidP="009304BD">
            <w:pPr>
              <w:ind w:firstLine="567"/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h ≡ SHA-256(M) mod n.</m:t>
                </m:r>
              </m:oMath>
            </m:oMathPara>
          </w:p>
        </w:tc>
        <w:tc>
          <w:tcPr>
            <w:tcW w:w="838" w:type="dxa"/>
          </w:tcPr>
          <w:p w14:paraId="7DD53DFA" w14:textId="6DECEC4C" w:rsidR="00B45E70" w:rsidRDefault="00B45E70" w:rsidP="009304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(6)</w:t>
            </w:r>
          </w:p>
        </w:tc>
      </w:tr>
    </w:tbl>
    <w:p w14:paraId="24B8318B" w14:textId="7CC57893" w:rsidR="00B45E70" w:rsidRPr="00B45E70" w:rsidRDefault="00B45E70" w:rsidP="00940F89">
      <w:pPr>
        <w:rPr>
          <w:rFonts w:eastAsia="Times New Roman"/>
          <w:lang w:val="ru-RU"/>
        </w:rPr>
      </w:pPr>
      <w:r w:rsidRPr="00B45E70">
        <w:rPr>
          <w:rFonts w:eastAsia="Times New Roman"/>
          <w:lang w:val="ru-RU"/>
        </w:rPr>
        <w:t>Затем значение h возводится в степень закрытого показателя d: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38"/>
      </w:tblGrid>
      <w:tr w:rsidR="00B45E70" w14:paraId="62922CD0" w14:textId="77777777" w:rsidTr="009304BD">
        <w:tc>
          <w:tcPr>
            <w:tcW w:w="8784" w:type="dxa"/>
          </w:tcPr>
          <w:p w14:paraId="7D8C8079" w14:textId="573AB508" w:rsidR="00B45E70" w:rsidRDefault="00B45E70" w:rsidP="009304BD">
            <w:pPr>
              <w:ind w:firstLine="567"/>
              <w:jc w:val="center"/>
              <w:rPr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s</m:t>
                </m:r>
                <m:r>
                  <w:rPr>
                    <w:rFonts w:ascii="Cambria Math" w:hAnsi="Cambria Math"/>
                    <w:szCs w:val="28"/>
                  </w:rPr>
                  <m:t> 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≡</m:t>
                </m:r>
                <m:r>
                  <w:rPr>
                    <w:rFonts w:ascii="Cambria Math" w:hAnsi="Cambria Math"/>
                    <w:szCs w:val="28"/>
                  </w:rPr>
                  <m:t> 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d</m:t>
                    </m:r>
                  </m:sup>
                </m:sSup>
                <m:r>
                  <w:rPr>
                    <w:rFonts w:ascii="Cambria Math" w:hAnsi="Cambria Math"/>
                    <w:szCs w:val="28"/>
                  </w:rPr>
                  <m:t> 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mod</m:t>
                </m:r>
                <m:r>
                  <w:rPr>
                    <w:rFonts w:ascii="Cambria Math" w:hAnsi="Cambria Math"/>
                    <w:szCs w:val="28"/>
                  </w:rPr>
                  <m:t> 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n</m:t>
                </m:r>
                <m:r>
                  <w:rPr>
                    <w:rFonts w:ascii="Cambria Math" w:hAnsi="Cambria Math"/>
                    <w:szCs w:val="28"/>
                  </w:rPr>
                  <m:t>.</m:t>
                </m:r>
              </m:oMath>
            </m:oMathPara>
          </w:p>
        </w:tc>
        <w:tc>
          <w:tcPr>
            <w:tcW w:w="838" w:type="dxa"/>
          </w:tcPr>
          <w:p w14:paraId="1229A456" w14:textId="72EC8AA8" w:rsidR="00B45E70" w:rsidRDefault="00B45E70" w:rsidP="009304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(7)</w:t>
            </w:r>
          </w:p>
        </w:tc>
      </w:tr>
    </w:tbl>
    <w:p w14:paraId="194B86AA" w14:textId="263832FE" w:rsidR="00B45E70" w:rsidRDefault="00B45E70" w:rsidP="00940F89">
      <w:pPr>
        <w:rPr>
          <w:rFonts w:eastAsia="Times New Roman"/>
          <w:lang w:val="ru-RU"/>
        </w:rPr>
      </w:pPr>
      <w:r w:rsidRPr="00B45E70">
        <w:rPr>
          <w:rFonts w:eastAsia="Times New Roman"/>
          <w:lang w:val="ru-RU"/>
        </w:rPr>
        <w:t>Проверка подписи выполняется с использованием открытого показателя e: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38"/>
      </w:tblGrid>
      <w:tr w:rsidR="00B45E70" w14:paraId="3E6963B5" w14:textId="77777777" w:rsidTr="009304BD">
        <w:tc>
          <w:tcPr>
            <w:tcW w:w="8784" w:type="dxa"/>
          </w:tcPr>
          <w:p w14:paraId="5816310D" w14:textId="6BAB8367" w:rsidR="00B45E70" w:rsidRDefault="00881108" w:rsidP="009304BD">
            <w:pPr>
              <w:ind w:firstLine="567"/>
              <w:jc w:val="center"/>
              <w:rPr>
                <w:lang w:val="ru-RU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e</m:t>
                    </m:r>
                  </m:sup>
                </m:sSup>
                <m:r>
                  <w:rPr>
                    <w:rFonts w:ascii="Cambria Math" w:hAnsi="Cambria Math"/>
                    <w:szCs w:val="28"/>
                  </w:rPr>
                  <m:t xml:space="preserve"> mod n=h.</m:t>
                </m:r>
              </m:oMath>
            </m:oMathPara>
          </w:p>
        </w:tc>
        <w:tc>
          <w:tcPr>
            <w:tcW w:w="838" w:type="dxa"/>
          </w:tcPr>
          <w:p w14:paraId="6664A70C" w14:textId="30106C43" w:rsidR="00B45E70" w:rsidRDefault="00B45E70" w:rsidP="009304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(8)</w:t>
            </w:r>
          </w:p>
        </w:tc>
      </w:tr>
    </w:tbl>
    <w:p w14:paraId="2DEBD3B5" w14:textId="11DE540F" w:rsidR="00940F89" w:rsidRPr="00940F89" w:rsidRDefault="00940F89" w:rsidP="00940F89">
      <w:pPr>
        <w:rPr>
          <w:lang w:val="ru-RU"/>
        </w:rPr>
      </w:pPr>
      <w:r>
        <w:rPr>
          <w:rFonts w:eastAsia="Times New Roman"/>
        </w:rPr>
        <w:t>SHA</w:t>
      </w:r>
      <w:r w:rsidRPr="00940F89">
        <w:rPr>
          <w:rFonts w:eastAsia="Times New Roman"/>
          <w:lang w:val="ru-RU"/>
        </w:rPr>
        <w:t>-256 подходит для лабораторной как криптографическая хэш-функция с большим выходом и практической устойчивостью к подбору коллизий.</w:t>
      </w:r>
    </w:p>
    <w:p w14:paraId="4B2591FB" w14:textId="77777777" w:rsidR="00940F89" w:rsidRPr="00940F89" w:rsidRDefault="00940F89" w:rsidP="00940F89">
      <w:pPr>
        <w:rPr>
          <w:lang w:val="ru-RU"/>
        </w:rPr>
      </w:pPr>
    </w:p>
    <w:p w14:paraId="7B5E321B" w14:textId="77777777" w:rsidR="00940F89" w:rsidRPr="009965B5" w:rsidRDefault="00940F89" w:rsidP="00940F89">
      <w:pPr>
        <w:pStyle w:val="3"/>
      </w:pPr>
      <w:bookmarkStart w:id="21" w:name="_Toc229576251"/>
      <w:bookmarkStart w:id="22" w:name="_Toc229576767"/>
      <w:r>
        <w:t>CRC32 и причина непригодности для электронной подписи</w:t>
      </w:r>
      <w:bookmarkEnd w:id="21"/>
      <w:bookmarkEnd w:id="22"/>
    </w:p>
    <w:p w14:paraId="67B53389" w14:textId="77777777" w:rsidR="00940F89" w:rsidRPr="00940F89" w:rsidRDefault="00940F89" w:rsidP="00940F89">
      <w:pPr>
        <w:rPr>
          <w:lang w:val="ru-RU"/>
        </w:rPr>
      </w:pPr>
      <w:r>
        <w:rPr>
          <w:rFonts w:eastAsia="Times New Roman"/>
        </w:rPr>
        <w:t>CRC</w:t>
      </w:r>
      <w:r w:rsidRPr="00940F89">
        <w:rPr>
          <w:rFonts w:eastAsia="Times New Roman"/>
          <w:lang w:val="ru-RU"/>
        </w:rPr>
        <w:t xml:space="preserve">32 является линейной контрольной суммой для обнаружения случайных ошибок, а не криптографическим хэшем. Выход имеет всего 32 бита, коллизии легко находятся, а линейность позволяет конструктивно изменять данные при сохранении заданного </w:t>
      </w:r>
      <w:r>
        <w:rPr>
          <w:rFonts w:eastAsia="Times New Roman"/>
        </w:rPr>
        <w:t>CRC</w:t>
      </w:r>
      <w:r w:rsidRPr="00940F89">
        <w:rPr>
          <w:rFonts w:eastAsia="Times New Roman"/>
          <w:lang w:val="ru-RU"/>
        </w:rPr>
        <w:t>32.</w:t>
      </w:r>
    </w:p>
    <w:p w14:paraId="13E23DD4" w14:textId="0209090A" w:rsidR="002404EA" w:rsidRDefault="002404EA" w:rsidP="00940F89">
      <w:pPr>
        <w:rPr>
          <w:rFonts w:eastAsia="Times New Roman"/>
          <w:lang w:val="ru-RU"/>
        </w:rPr>
      </w:pPr>
      <w:r w:rsidRPr="002404EA">
        <w:rPr>
          <w:rFonts w:eastAsia="Times New Roman"/>
          <w:lang w:val="ru-RU"/>
        </w:rPr>
        <w:t>В дополнительном задании используется следующее соотношение: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38"/>
      </w:tblGrid>
      <w:tr w:rsidR="002404EA" w14:paraId="1F5778A1" w14:textId="77777777" w:rsidTr="009304BD">
        <w:tc>
          <w:tcPr>
            <w:tcW w:w="8784" w:type="dxa"/>
          </w:tcPr>
          <w:p w14:paraId="081829E0" w14:textId="1DACBBBA" w:rsidR="002404EA" w:rsidRDefault="002404EA" w:rsidP="009304BD">
            <w:pPr>
              <w:ind w:firstLine="567"/>
              <w:jc w:val="center"/>
              <w:rPr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D3 = D2 || patch,</m:t>
                </m:r>
              </m:oMath>
            </m:oMathPara>
          </w:p>
        </w:tc>
        <w:tc>
          <w:tcPr>
            <w:tcW w:w="838" w:type="dxa"/>
          </w:tcPr>
          <w:p w14:paraId="220B1CAA" w14:textId="575FCB9D" w:rsidR="002404EA" w:rsidRDefault="002404EA" w:rsidP="009304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(9)</w:t>
            </w:r>
          </w:p>
        </w:tc>
      </w:tr>
    </w:tbl>
    <w:p w14:paraId="299D394D" w14:textId="16E1E4B4" w:rsidR="002404EA" w:rsidRDefault="00940F89" w:rsidP="00940F89">
      <w:pPr>
        <w:rPr>
          <w:rFonts w:eastAsia="Times New Roman"/>
          <w:lang w:val="ru-RU"/>
        </w:rPr>
      </w:pPr>
      <w:r w:rsidRPr="00940F89">
        <w:rPr>
          <w:rFonts w:eastAsia="Times New Roman"/>
          <w:lang w:val="ru-RU"/>
        </w:rPr>
        <w:t xml:space="preserve">где четыре байта </w:t>
      </w:r>
      <w:r>
        <w:rPr>
          <w:rFonts w:eastAsia="Times New Roman"/>
        </w:rPr>
        <w:t>patch</w:t>
      </w:r>
      <w:r w:rsidRPr="00940F89">
        <w:rPr>
          <w:rFonts w:eastAsia="Times New Roman"/>
          <w:lang w:val="ru-RU"/>
        </w:rPr>
        <w:t xml:space="preserve"> подбираются так, чтобы 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38"/>
      </w:tblGrid>
      <w:tr w:rsidR="002404EA" w14:paraId="5900FFE6" w14:textId="77777777" w:rsidTr="009304BD">
        <w:tc>
          <w:tcPr>
            <w:tcW w:w="8784" w:type="dxa"/>
          </w:tcPr>
          <w:p w14:paraId="35B58BFA" w14:textId="40D37D81" w:rsidR="002404EA" w:rsidRPr="002404EA" w:rsidRDefault="002404EA" w:rsidP="009304BD">
            <w:pPr>
              <w:ind w:firstLine="567"/>
              <w:jc w:val="center"/>
              <w:rPr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w:lastRenderedPageBreak/>
                  <m:t>CRC32(D3) == CRC32(D1),</m:t>
                </m:r>
              </m:oMath>
            </m:oMathPara>
          </w:p>
        </w:tc>
        <w:tc>
          <w:tcPr>
            <w:tcW w:w="838" w:type="dxa"/>
          </w:tcPr>
          <w:p w14:paraId="10C7B896" w14:textId="67932CAD" w:rsidR="002404EA" w:rsidRDefault="002404EA" w:rsidP="009304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(10)</w:t>
            </w:r>
          </w:p>
        </w:tc>
      </w:tr>
    </w:tbl>
    <w:p w14:paraId="2D87072E" w14:textId="02AA7FE4" w:rsidR="00940F89" w:rsidRPr="002404EA" w:rsidRDefault="002404EA" w:rsidP="00940F89">
      <w:pPr>
        <w:rPr>
          <w:rFonts w:eastAsia="Times New Roman"/>
          <w:lang w:val="ru-RU"/>
        </w:rPr>
      </w:pPr>
      <w:r w:rsidRPr="002404EA">
        <w:rPr>
          <w:rFonts w:eastAsia="Times New Roman"/>
          <w:lang w:val="ru-RU"/>
        </w:rPr>
        <w:t>Следовательно, если подпись построена только по CRC32, то одна и та же подпись может быть принята для двух различных документов D1 и D3.</w:t>
      </w:r>
    </w:p>
    <w:p w14:paraId="74B41F87" w14:textId="77777777" w:rsidR="00940F89" w:rsidRPr="002404EA" w:rsidRDefault="00940F89" w:rsidP="00940F89">
      <w:pPr>
        <w:rPr>
          <w:lang w:val="ru-RU"/>
        </w:rPr>
      </w:pPr>
    </w:p>
    <w:p w14:paraId="302B4594" w14:textId="77777777" w:rsidR="00940F89" w:rsidRPr="009965B5" w:rsidRDefault="00940F89" w:rsidP="00940F89">
      <w:pPr>
        <w:pStyle w:val="21"/>
      </w:pPr>
      <w:bookmarkStart w:id="23" w:name="_Toc229576252"/>
      <w:bookmarkStart w:id="24" w:name="_Toc229576768"/>
      <w:r>
        <w:t>Описание реализации</w:t>
      </w:r>
      <w:bookmarkEnd w:id="23"/>
      <w:bookmarkEnd w:id="24"/>
    </w:p>
    <w:p w14:paraId="4D720B80" w14:textId="15C4D6F6" w:rsidR="00940F89" w:rsidRDefault="00E60A96" w:rsidP="00F043B7">
      <w:pPr>
        <w:rPr>
          <w:rFonts w:eastAsia="Times New Roman"/>
          <w:lang w:val="ru-RU"/>
        </w:rPr>
      </w:pPr>
      <w:r w:rsidRPr="00E60A96">
        <w:rPr>
          <w:rFonts w:eastAsia="Times New Roman"/>
          <w:lang w:val="ru-RU"/>
        </w:rPr>
        <w:t xml:space="preserve">Код разделен на модули: rsa.py реализует RSA, aes.py — AES-256-CBC и padding, der.py и sigder.py — DER-контейнеры, hybrid.py — файловое гибридное шифрование, signatures.py — подписи, crcforge.py — подбор четырехбайтного CRC32-патча. CLI в src/main.py запускает основные операции лабораторной. </w:t>
      </w:r>
    </w:p>
    <w:p w14:paraId="3B776014" w14:textId="77777777" w:rsidR="00F043B7" w:rsidRPr="00940F89" w:rsidRDefault="00F043B7" w:rsidP="00F043B7">
      <w:pPr>
        <w:rPr>
          <w:lang w:val="ru-RU"/>
        </w:rPr>
      </w:pPr>
    </w:p>
    <w:p w14:paraId="2B301D38" w14:textId="77777777" w:rsidR="00940F89" w:rsidRPr="009965B5" w:rsidRDefault="00940F89" w:rsidP="00940F89">
      <w:pPr>
        <w:pStyle w:val="21"/>
      </w:pPr>
      <w:bookmarkStart w:id="25" w:name="_Toc229576253"/>
      <w:bookmarkStart w:id="26" w:name="_Toc229576769"/>
      <w:r>
        <w:t>Параметры RSA</w:t>
      </w:r>
      <w:bookmarkEnd w:id="25"/>
      <w:bookmarkEnd w:id="26"/>
    </w:p>
    <w:p w14:paraId="6FDDC083" w14:textId="11521D88" w:rsidR="00940F89" w:rsidRDefault="00541917" w:rsidP="00940F89">
      <w:pPr>
        <w:rPr>
          <w:lang w:val="ru-RU"/>
        </w:rPr>
      </w:pPr>
      <w:r w:rsidRPr="00541917">
        <w:rPr>
          <w:rFonts w:eastAsia="Times New Roman"/>
          <w:lang w:val="ru-RU"/>
        </w:rPr>
        <w:t>Для демонстрационного запуска использовались учебные параметры RSA с модулем длиной 1023 бита, полученным при генерации 1024-битной пары ключей.</w:t>
      </w:r>
      <w:r w:rsidR="00940F89" w:rsidRPr="00940F89">
        <w:rPr>
          <w:rFonts w:eastAsia="Times New Roman"/>
          <w:lang w:val="ru-RU"/>
        </w:rPr>
        <w:t xml:space="preserve"> </w:t>
      </w:r>
      <w:r w:rsidR="00940F89" w:rsidRPr="00541917">
        <w:rPr>
          <w:rFonts w:eastAsia="Times New Roman"/>
          <w:lang w:val="ru-RU"/>
        </w:rPr>
        <w:t>Параметры ключа приведены в</w:t>
      </w:r>
      <w:r w:rsidR="00F043B7">
        <w:rPr>
          <w:rFonts w:eastAsia="Times New Roman"/>
          <w:lang w:val="ru-RU"/>
        </w:rPr>
        <w:t xml:space="preserve"> </w:t>
      </w:r>
      <w:r w:rsidR="00F043B7">
        <w:rPr>
          <w:rFonts w:eastAsia="Times New Roman"/>
          <w:lang w:val="ru-RU"/>
        </w:rPr>
        <w:fldChar w:fldCharType="begin"/>
      </w:r>
      <w:r w:rsidR="00F043B7">
        <w:rPr>
          <w:rFonts w:eastAsia="Times New Roman"/>
          <w:lang w:val="ru-RU"/>
        </w:rPr>
        <w:instrText xml:space="preserve"> REF _Ref229591198 \h </w:instrText>
      </w:r>
      <w:r w:rsidR="00F043B7">
        <w:rPr>
          <w:rFonts w:eastAsia="Times New Roman"/>
          <w:lang w:val="ru-RU"/>
        </w:rPr>
      </w:r>
      <w:r w:rsidR="00F043B7">
        <w:rPr>
          <w:rFonts w:eastAsia="Times New Roman"/>
          <w:lang w:val="ru-RU"/>
        </w:rPr>
        <w:fldChar w:fldCharType="separate"/>
      </w:r>
      <w:r w:rsidR="00F043B7">
        <w:rPr>
          <w:lang w:val="ru-RU"/>
        </w:rPr>
        <w:t>т</w:t>
      </w:r>
      <w:r w:rsidR="00F043B7" w:rsidRPr="00F043B7">
        <w:rPr>
          <w:lang w:val="ru-RU"/>
        </w:rPr>
        <w:t>аблиц</w:t>
      </w:r>
      <w:r w:rsidR="00F043B7">
        <w:rPr>
          <w:lang w:val="ru-RU"/>
        </w:rPr>
        <w:t>е</w:t>
      </w:r>
      <w:r w:rsidR="00F043B7" w:rsidRPr="00F043B7">
        <w:rPr>
          <w:lang w:val="ru-RU"/>
        </w:rPr>
        <w:t xml:space="preserve"> </w:t>
      </w:r>
      <w:r w:rsidR="00F043B7" w:rsidRPr="00F043B7">
        <w:rPr>
          <w:noProof/>
          <w:lang w:val="ru-RU"/>
        </w:rPr>
        <w:t>1</w:t>
      </w:r>
      <w:r w:rsidR="00F043B7">
        <w:rPr>
          <w:rFonts w:eastAsia="Times New Roman"/>
          <w:lang w:val="ru-RU"/>
        </w:rPr>
        <w:fldChar w:fldCharType="end"/>
      </w:r>
      <w:r w:rsidR="00940F89" w:rsidRPr="00541917">
        <w:rPr>
          <w:rFonts w:eastAsia="Times New Roman"/>
          <w:lang w:val="ru-RU"/>
        </w:rPr>
        <w:t>.</w:t>
      </w:r>
    </w:p>
    <w:p w14:paraId="292F5342" w14:textId="77777777" w:rsidR="00940F89" w:rsidRPr="00541917" w:rsidRDefault="00940F89" w:rsidP="00940F89">
      <w:pPr>
        <w:spacing w:line="240" w:lineRule="auto"/>
        <w:ind w:firstLine="0"/>
        <w:rPr>
          <w:rFonts w:eastAsia="Times New Roman"/>
          <w:lang w:val="ru-RU"/>
        </w:rPr>
      </w:pPr>
    </w:p>
    <w:p w14:paraId="1799D396" w14:textId="4CFD194E" w:rsidR="00940F89" w:rsidRDefault="00F043B7" w:rsidP="00940F89">
      <w:pPr>
        <w:pStyle w:val="ab"/>
      </w:pPr>
      <w:bookmarkStart w:id="27" w:name="_Ref229591198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bookmarkEnd w:id="27"/>
      <w:r>
        <w:t xml:space="preserve"> </w:t>
      </w:r>
      <w:r w:rsidRPr="0076561E">
        <w:t xml:space="preserve">– </w:t>
      </w:r>
      <w:r w:rsidR="006E59A4">
        <w:t>Параметры RSA</w:t>
      </w:r>
    </w:p>
    <w:tbl>
      <w:tblPr>
        <w:tblStyle w:val="af5"/>
        <w:tblW w:w="9707" w:type="dxa"/>
        <w:jc w:val="center"/>
        <w:tblLook w:val="04A0" w:firstRow="1" w:lastRow="0" w:firstColumn="1" w:lastColumn="0" w:noHBand="0" w:noVBand="1"/>
      </w:tblPr>
      <w:tblGrid>
        <w:gridCol w:w="1371"/>
        <w:gridCol w:w="8336"/>
      </w:tblGrid>
      <w:tr w:rsidR="00940F89" w14:paraId="74A4ED0B" w14:textId="77777777" w:rsidTr="00F043B7">
        <w:trPr>
          <w:jc w:val="center"/>
        </w:trPr>
        <w:tc>
          <w:tcPr>
            <w:tcW w:w="1371" w:type="dxa"/>
          </w:tcPr>
          <w:p w14:paraId="0356D559" w14:textId="77777777" w:rsidR="00940F89" w:rsidRPr="004F7A8D" w:rsidRDefault="00940F89" w:rsidP="009304BD">
            <w:pPr>
              <w:pStyle w:val="ad"/>
              <w:spacing w:line="276" w:lineRule="auto"/>
              <w:jc w:val="center"/>
            </w:pPr>
            <w:r w:rsidRPr="0071679C">
              <w:t>Параметр</w:t>
            </w:r>
          </w:p>
        </w:tc>
        <w:tc>
          <w:tcPr>
            <w:tcW w:w="8336" w:type="dxa"/>
          </w:tcPr>
          <w:p w14:paraId="35435F1F" w14:textId="77777777" w:rsidR="00940F89" w:rsidRDefault="00940F89" w:rsidP="009304BD">
            <w:pPr>
              <w:pStyle w:val="ad"/>
              <w:spacing w:line="276" w:lineRule="auto"/>
              <w:jc w:val="center"/>
            </w:pPr>
            <w:r w:rsidRPr="0071679C">
              <w:t>Значение</w:t>
            </w:r>
          </w:p>
        </w:tc>
      </w:tr>
      <w:tr w:rsidR="00940F89" w14:paraId="5BB76D13" w14:textId="77777777" w:rsidTr="00F043B7">
        <w:trPr>
          <w:jc w:val="center"/>
        </w:trPr>
        <w:tc>
          <w:tcPr>
            <w:tcW w:w="1371" w:type="dxa"/>
          </w:tcPr>
          <w:p w14:paraId="7626B574" w14:textId="77777777" w:rsidR="00940F89" w:rsidRPr="005C08DA" w:rsidRDefault="00940F89" w:rsidP="009304BD">
            <w:pPr>
              <w:pStyle w:val="ad"/>
              <w:spacing w:line="276" w:lineRule="auto"/>
            </w:pPr>
            <w:r w:rsidRPr="0071679C">
              <w:t>p</w:t>
            </w:r>
          </w:p>
        </w:tc>
        <w:tc>
          <w:tcPr>
            <w:tcW w:w="8336" w:type="dxa"/>
          </w:tcPr>
          <w:p w14:paraId="460C2A16" w14:textId="3AC02B7D" w:rsidR="00940F89" w:rsidRPr="005C08DA" w:rsidRDefault="00940F89" w:rsidP="009304BD">
            <w:pPr>
              <w:pStyle w:val="ad"/>
              <w:spacing w:line="276" w:lineRule="auto"/>
            </w:pPr>
            <w:r w:rsidRPr="0071679C">
              <w:t>8917077033301448496395301444247094188183470446590314270663</w:t>
            </w:r>
            <w:r w:rsidR="00F043B7">
              <w:br/>
            </w:r>
            <w:r w:rsidRPr="0071679C">
              <w:t>4322424476807373569989637168067003052604103936213697351172</w:t>
            </w:r>
            <w:r w:rsidR="00F043B7">
              <w:br/>
            </w:r>
            <w:r w:rsidRPr="0071679C">
              <w:t>19341777829130823026844381889395986463</w:t>
            </w:r>
          </w:p>
        </w:tc>
      </w:tr>
      <w:tr w:rsidR="00940F89" w14:paraId="614D98F4" w14:textId="77777777" w:rsidTr="00F043B7">
        <w:trPr>
          <w:jc w:val="center"/>
        </w:trPr>
        <w:tc>
          <w:tcPr>
            <w:tcW w:w="1371" w:type="dxa"/>
          </w:tcPr>
          <w:p w14:paraId="26E05F00" w14:textId="77777777" w:rsidR="00940F89" w:rsidRPr="005C08DA" w:rsidRDefault="00940F89" w:rsidP="009304BD">
            <w:pPr>
              <w:pStyle w:val="ad"/>
              <w:spacing w:line="276" w:lineRule="auto"/>
            </w:pPr>
            <w:r w:rsidRPr="0071679C">
              <w:t>q</w:t>
            </w:r>
          </w:p>
        </w:tc>
        <w:tc>
          <w:tcPr>
            <w:tcW w:w="8336" w:type="dxa"/>
          </w:tcPr>
          <w:p w14:paraId="08A94876" w14:textId="1B2A2E88" w:rsidR="00940F89" w:rsidRPr="005C08DA" w:rsidRDefault="00940F89" w:rsidP="009304BD">
            <w:pPr>
              <w:pStyle w:val="ad"/>
              <w:spacing w:line="276" w:lineRule="auto"/>
            </w:pPr>
            <w:r w:rsidRPr="0071679C">
              <w:t>7847715146722323202556967262648340985221226465337723999873</w:t>
            </w:r>
            <w:r w:rsidR="00F043B7">
              <w:br/>
            </w:r>
            <w:r w:rsidRPr="0071679C">
              <w:t>2566299719381395140756325265508843505841161858502743468799</w:t>
            </w:r>
            <w:r w:rsidR="00F043B7">
              <w:br/>
            </w:r>
            <w:r w:rsidRPr="0071679C">
              <w:t>85531450815433974119720592128466395831</w:t>
            </w:r>
          </w:p>
        </w:tc>
      </w:tr>
      <w:tr w:rsidR="00940F89" w14:paraId="7A6EC6DB" w14:textId="77777777" w:rsidTr="00F043B7">
        <w:trPr>
          <w:jc w:val="center"/>
        </w:trPr>
        <w:tc>
          <w:tcPr>
            <w:tcW w:w="1371" w:type="dxa"/>
          </w:tcPr>
          <w:p w14:paraId="78F1AA6B" w14:textId="77777777" w:rsidR="00940F89" w:rsidRPr="005C08DA" w:rsidRDefault="00940F89" w:rsidP="009304BD">
            <w:pPr>
              <w:pStyle w:val="ad"/>
              <w:spacing w:line="276" w:lineRule="auto"/>
            </w:pPr>
            <w:r w:rsidRPr="0071679C">
              <w:t>n = p*q</w:t>
            </w:r>
          </w:p>
        </w:tc>
        <w:tc>
          <w:tcPr>
            <w:tcW w:w="8336" w:type="dxa"/>
          </w:tcPr>
          <w:p w14:paraId="6A23CCA5" w14:textId="2E955CA3" w:rsidR="00940F89" w:rsidRPr="005C08DA" w:rsidRDefault="00940F89" w:rsidP="009304BD">
            <w:pPr>
              <w:pStyle w:val="ad"/>
              <w:spacing w:line="276" w:lineRule="auto"/>
            </w:pPr>
            <w:r w:rsidRPr="0071679C">
              <w:t>6997868049872953538904181644247023232279532107212259433752</w:t>
            </w:r>
            <w:r w:rsidR="00F043B7">
              <w:br/>
            </w:r>
            <w:r w:rsidRPr="0071679C">
              <w:t>4206160339612880680971485757603189557505766452171609109332</w:t>
            </w:r>
            <w:r w:rsidR="00F043B7">
              <w:br/>
            </w:r>
            <w:r w:rsidRPr="0071679C">
              <w:t>7268265427348037356302144557707482385670442670388860740607</w:t>
            </w:r>
            <w:r w:rsidR="00F043B7">
              <w:br/>
            </w:r>
            <w:r w:rsidRPr="0071679C">
              <w:t>7520948847240220421610996591407535781761595298088204425326</w:t>
            </w:r>
            <w:r w:rsidR="00F043B7">
              <w:br/>
            </w:r>
            <w:r w:rsidRPr="0071679C">
              <w:t>4068896780336859858695556690088050001797980536496259886416</w:t>
            </w:r>
            <w:r w:rsidR="00F043B7">
              <w:br/>
            </w:r>
            <w:r w:rsidRPr="0071679C">
              <w:t>018554458475635753</w:t>
            </w:r>
          </w:p>
        </w:tc>
      </w:tr>
      <w:tr w:rsidR="00940F89" w14:paraId="47324CD5" w14:textId="77777777" w:rsidTr="00F043B7">
        <w:trPr>
          <w:jc w:val="center"/>
        </w:trPr>
        <w:tc>
          <w:tcPr>
            <w:tcW w:w="1371" w:type="dxa"/>
          </w:tcPr>
          <w:p w14:paraId="627CB0D3" w14:textId="77777777" w:rsidR="00940F89" w:rsidRPr="0071679C" w:rsidRDefault="00940F89" w:rsidP="009304BD">
            <w:pPr>
              <w:pStyle w:val="ad"/>
              <w:spacing w:line="276" w:lineRule="auto"/>
            </w:pPr>
            <w:r w:rsidRPr="0071679C">
              <w:t>e</w:t>
            </w:r>
          </w:p>
        </w:tc>
        <w:tc>
          <w:tcPr>
            <w:tcW w:w="8336" w:type="dxa"/>
          </w:tcPr>
          <w:p w14:paraId="649870F5" w14:textId="77777777" w:rsidR="00940F89" w:rsidRPr="0071679C" w:rsidRDefault="00940F89" w:rsidP="009304BD">
            <w:pPr>
              <w:pStyle w:val="ad"/>
              <w:spacing w:line="276" w:lineRule="auto"/>
            </w:pPr>
            <w:r w:rsidRPr="0071679C">
              <w:t>65537</w:t>
            </w:r>
          </w:p>
        </w:tc>
      </w:tr>
    </w:tbl>
    <w:p w14:paraId="63FBA1F3" w14:textId="42F30A7B" w:rsidR="00940F89" w:rsidRDefault="00940F89" w:rsidP="00940F89"/>
    <w:p w14:paraId="00E5EBE0" w14:textId="0F96A607" w:rsidR="00F043B7" w:rsidRDefault="00F043B7" w:rsidP="00940F89"/>
    <w:p w14:paraId="216C101F" w14:textId="77777777" w:rsidR="00F043B7" w:rsidRDefault="00F043B7" w:rsidP="00940F89"/>
    <w:p w14:paraId="33223F07" w14:textId="3A29A2FE" w:rsidR="00F043B7" w:rsidRDefault="00F043B7" w:rsidP="00F043B7">
      <w:pPr>
        <w:pStyle w:val="ab"/>
      </w:pPr>
      <w:r>
        <w:lastRenderedPageBreak/>
        <w:t xml:space="preserve">Таблица </w:t>
      </w:r>
      <w:r>
        <w:t>1</w:t>
      </w:r>
      <w:r>
        <w:t xml:space="preserve"> </w:t>
      </w:r>
      <w:r w:rsidRPr="0076561E">
        <w:t xml:space="preserve">– </w:t>
      </w:r>
      <w:r>
        <w:t>Параметры RSA</w:t>
      </w:r>
      <w:r>
        <w:t xml:space="preserve"> </w:t>
      </w:r>
      <w:r>
        <w:t>(продолжение)</w:t>
      </w:r>
    </w:p>
    <w:tbl>
      <w:tblPr>
        <w:tblStyle w:val="af5"/>
        <w:tblW w:w="9644" w:type="dxa"/>
        <w:jc w:val="center"/>
        <w:tblLook w:val="04A0" w:firstRow="1" w:lastRow="0" w:firstColumn="1" w:lastColumn="0" w:noHBand="0" w:noVBand="1"/>
      </w:tblPr>
      <w:tblGrid>
        <w:gridCol w:w="1371"/>
        <w:gridCol w:w="8336"/>
      </w:tblGrid>
      <w:tr w:rsidR="00F043B7" w14:paraId="5D9CB486" w14:textId="77777777" w:rsidTr="00F043B7">
        <w:trPr>
          <w:jc w:val="center"/>
        </w:trPr>
        <w:tc>
          <w:tcPr>
            <w:tcW w:w="1371" w:type="dxa"/>
          </w:tcPr>
          <w:p w14:paraId="43D8CAF5" w14:textId="77777777" w:rsidR="00F043B7" w:rsidRPr="004F7A8D" w:rsidRDefault="00F043B7" w:rsidP="009304BD">
            <w:pPr>
              <w:pStyle w:val="ad"/>
              <w:spacing w:line="276" w:lineRule="auto"/>
              <w:jc w:val="center"/>
            </w:pPr>
            <w:r w:rsidRPr="0071679C">
              <w:t>Параметр</w:t>
            </w:r>
          </w:p>
        </w:tc>
        <w:tc>
          <w:tcPr>
            <w:tcW w:w="8273" w:type="dxa"/>
          </w:tcPr>
          <w:p w14:paraId="6EEEE38E" w14:textId="77777777" w:rsidR="00F043B7" w:rsidRDefault="00F043B7" w:rsidP="009304BD">
            <w:pPr>
              <w:pStyle w:val="ad"/>
              <w:spacing w:line="276" w:lineRule="auto"/>
              <w:jc w:val="center"/>
            </w:pPr>
            <w:r w:rsidRPr="0071679C">
              <w:t>Значение</w:t>
            </w:r>
          </w:p>
        </w:tc>
      </w:tr>
      <w:tr w:rsidR="00F043B7" w14:paraId="2ECAF459" w14:textId="77777777" w:rsidTr="00F043B7">
        <w:trPr>
          <w:jc w:val="center"/>
        </w:trPr>
        <w:tc>
          <w:tcPr>
            <w:tcW w:w="1371" w:type="dxa"/>
          </w:tcPr>
          <w:p w14:paraId="3279EE06" w14:textId="79263274" w:rsidR="00F043B7" w:rsidRPr="0071679C" w:rsidRDefault="00F043B7" w:rsidP="00F043B7">
            <w:pPr>
              <w:pStyle w:val="ad"/>
              <w:spacing w:line="276" w:lineRule="auto"/>
            </w:pPr>
            <w:r w:rsidRPr="0071679C">
              <w:t>d</w:t>
            </w:r>
          </w:p>
        </w:tc>
        <w:tc>
          <w:tcPr>
            <w:tcW w:w="8273" w:type="dxa"/>
          </w:tcPr>
          <w:p w14:paraId="496A7783" w14:textId="77777777" w:rsidR="00F043B7" w:rsidRDefault="00F043B7" w:rsidP="00F043B7">
            <w:pPr>
              <w:pStyle w:val="ad"/>
              <w:spacing w:line="276" w:lineRule="auto"/>
            </w:pPr>
            <w:r w:rsidRPr="0071679C">
              <w:t>9819246316833495696135443245875707713817015923512510147365</w:t>
            </w:r>
          </w:p>
          <w:p w14:paraId="0AAD20AB" w14:textId="1477C1AC" w:rsidR="00F043B7" w:rsidRPr="0071679C" w:rsidRDefault="00F043B7" w:rsidP="00F043B7">
            <w:pPr>
              <w:pStyle w:val="ad"/>
              <w:spacing w:line="276" w:lineRule="auto"/>
            </w:pPr>
            <w:r w:rsidRPr="0071679C">
              <w:t>1921792343726452346340812522226975780219269770384686111574</w:t>
            </w:r>
            <w:r>
              <w:br/>
            </w:r>
            <w:r w:rsidRPr="0071679C">
              <w:t>1880001963759792411699424958829059617785937792090113573278</w:t>
            </w:r>
            <w:r>
              <w:br/>
            </w:r>
            <w:r w:rsidRPr="0071679C">
              <w:t>1844811745758713632631253253209592362106984342300930577332</w:t>
            </w:r>
            <w:r>
              <w:br/>
            </w:r>
            <w:r w:rsidRPr="0071679C">
              <w:t>1084352484188972353677756763478757002950732380640582883092</w:t>
            </w:r>
            <w:r>
              <w:br/>
            </w:r>
            <w:r w:rsidRPr="0071679C">
              <w:t>28300436881143153</w:t>
            </w:r>
          </w:p>
        </w:tc>
      </w:tr>
    </w:tbl>
    <w:p w14:paraId="1630FDD1" w14:textId="708607E0" w:rsidR="00F043B7" w:rsidRDefault="00F043B7" w:rsidP="00940F89"/>
    <w:p w14:paraId="60E90B1E" w14:textId="77777777" w:rsidR="00F043B7" w:rsidRDefault="00F043B7" w:rsidP="00940F89"/>
    <w:p w14:paraId="4780D7E5" w14:textId="77777777" w:rsidR="00940F89" w:rsidRPr="009965B5" w:rsidRDefault="00940F89" w:rsidP="00940F89">
      <w:pPr>
        <w:pStyle w:val="21"/>
      </w:pPr>
      <w:bookmarkStart w:id="28" w:name="_Toc229576254"/>
      <w:bookmarkStart w:id="29" w:name="_Toc229576770"/>
      <w:r>
        <w:t>Гибридное шифрование и расшифрование</w:t>
      </w:r>
      <w:bookmarkEnd w:id="28"/>
      <w:bookmarkEnd w:id="29"/>
    </w:p>
    <w:p w14:paraId="3CBED1DA" w14:textId="54BFA788" w:rsidR="00340453" w:rsidRDefault="00340453" w:rsidP="00340453">
      <w:pPr>
        <w:rPr>
          <w:rFonts w:eastAsia="Times New Roman"/>
          <w:lang w:val="ru-RU"/>
        </w:rPr>
      </w:pPr>
      <w:r w:rsidRPr="00340453">
        <w:rPr>
          <w:rFonts w:eastAsia="Times New Roman"/>
          <w:lang w:val="ru-RU"/>
        </w:rPr>
        <w:t xml:space="preserve">Для шифрования файла использовалась гибридная схема: содержимое файла шифровалось симметричным алгоритмом AES-256 в режиме CBC, а случайный ключ AES шифровался открытым ключом RSA. Результат сохранялся в ASN.1 DER-контейнере, содержащем зашифрованный ключ, вектор инициализации и шифртекст. Схема гибридного шифрования представлена на </w:t>
      </w:r>
      <w:r>
        <w:rPr>
          <w:rFonts w:eastAsia="Times New Roman"/>
          <w:lang w:val="ru-RU"/>
        </w:rPr>
        <w:fldChar w:fldCharType="begin"/>
      </w:r>
      <w:r>
        <w:rPr>
          <w:rFonts w:eastAsia="Times New Roman"/>
          <w:lang w:val="ru-RU"/>
        </w:rPr>
        <w:instrText xml:space="preserve"> REF _Ref229590532 \h </w:instrText>
      </w:r>
      <w:r>
        <w:rPr>
          <w:rFonts w:eastAsia="Times New Roman"/>
          <w:lang w:val="ru-RU"/>
        </w:rPr>
      </w:r>
      <w:r>
        <w:rPr>
          <w:rFonts w:eastAsia="Times New Roman"/>
          <w:lang w:val="ru-RU"/>
        </w:rPr>
        <w:fldChar w:fldCharType="separate"/>
      </w:r>
      <w:r>
        <w:rPr>
          <w:lang w:val="ru-RU"/>
        </w:rPr>
        <w:t>р</w:t>
      </w:r>
      <w:r w:rsidRPr="00340453">
        <w:rPr>
          <w:lang w:val="ru-RU"/>
        </w:rPr>
        <w:t>исунк</w:t>
      </w:r>
      <w:r>
        <w:rPr>
          <w:lang w:val="ru-RU"/>
        </w:rPr>
        <w:t>е</w:t>
      </w:r>
      <w:r w:rsidRPr="00340453">
        <w:rPr>
          <w:lang w:val="ru-RU"/>
        </w:rPr>
        <w:t xml:space="preserve"> </w:t>
      </w:r>
      <w:r w:rsidRPr="00340453">
        <w:rPr>
          <w:noProof/>
          <w:lang w:val="ru-RU"/>
        </w:rPr>
        <w:t>2</w:t>
      </w:r>
      <w:r>
        <w:rPr>
          <w:rFonts w:eastAsia="Times New Roman"/>
          <w:lang w:val="ru-RU"/>
        </w:rPr>
        <w:fldChar w:fldCharType="end"/>
      </w:r>
      <w:r w:rsidRPr="00340453">
        <w:rPr>
          <w:rFonts w:eastAsia="Times New Roman"/>
          <w:lang w:val="ru-RU"/>
        </w:rPr>
        <w:t>.</w:t>
      </w:r>
    </w:p>
    <w:p w14:paraId="5904283D" w14:textId="77777777" w:rsidR="00340453" w:rsidRPr="00340453" w:rsidRDefault="00340453" w:rsidP="00340453">
      <w:pPr>
        <w:rPr>
          <w:rFonts w:eastAsia="Times New Roman"/>
          <w:lang w:val="ru-RU"/>
        </w:rPr>
      </w:pPr>
    </w:p>
    <w:p w14:paraId="7F857CF8" w14:textId="785ED3DB" w:rsidR="00340453" w:rsidRDefault="00340453" w:rsidP="00340453">
      <w:pPr>
        <w:pStyle w:val="af6"/>
      </w:pPr>
      <w:r w:rsidRPr="00340453">
        <w:drawing>
          <wp:inline distT="0" distB="0" distL="0" distR="0" wp14:anchorId="68F265CD" wp14:editId="3364C57E">
            <wp:extent cx="4989268" cy="1002826"/>
            <wp:effectExtent l="0" t="0" r="190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041" cy="100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6CE3" w14:textId="4F1904C8" w:rsidR="00340453" w:rsidRDefault="00340453" w:rsidP="00340453">
      <w:pPr>
        <w:pStyle w:val="aa"/>
      </w:pPr>
      <w:bookmarkStart w:id="30" w:name="_Ref229590528"/>
      <w:bookmarkStart w:id="31" w:name="_Ref229590532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bookmarkEnd w:id="31"/>
      <w:r>
        <w:t xml:space="preserve"> –</w:t>
      </w:r>
      <w:r w:rsidRPr="0016072B">
        <w:t xml:space="preserve"> </w:t>
      </w:r>
      <w:r w:rsidRPr="00340453">
        <w:t>Схема гибридного шифрования файла</w:t>
      </w:r>
      <w:bookmarkEnd w:id="30"/>
    </w:p>
    <w:p w14:paraId="0D78A920" w14:textId="77777777" w:rsidR="00340453" w:rsidRDefault="00340453" w:rsidP="00940F89">
      <w:pPr>
        <w:rPr>
          <w:rFonts w:eastAsia="Times New Roman"/>
          <w:lang w:val="ru-RU"/>
        </w:rPr>
      </w:pPr>
    </w:p>
    <w:p w14:paraId="34E74642" w14:textId="7428477C" w:rsidR="00940F89" w:rsidRPr="00940F89" w:rsidRDefault="00940F89" w:rsidP="00940F89">
      <w:pPr>
        <w:rPr>
          <w:lang w:val="ru-RU"/>
        </w:rPr>
      </w:pPr>
      <w:r w:rsidRPr="00940F89">
        <w:rPr>
          <w:rFonts w:eastAsia="Times New Roman"/>
          <w:lang w:val="ru-RU"/>
        </w:rPr>
        <w:t xml:space="preserve">Исходный файл </w:t>
      </w:r>
      <w:r>
        <w:rPr>
          <w:rFonts w:eastAsia="Times New Roman"/>
        </w:rPr>
        <w:t>data</w:t>
      </w:r>
      <w:r w:rsidRPr="00940F89">
        <w:rPr>
          <w:rFonts w:eastAsia="Times New Roman"/>
          <w:lang w:val="ru-RU"/>
        </w:rPr>
        <w:t>/</w:t>
      </w:r>
      <w:r>
        <w:rPr>
          <w:rFonts w:eastAsia="Times New Roman"/>
        </w:rPr>
        <w:t>message</w:t>
      </w:r>
      <w:r w:rsidRPr="00940F89">
        <w:rPr>
          <w:rFonts w:eastAsia="Times New Roman"/>
          <w:lang w:val="ru-RU"/>
        </w:rPr>
        <w:t>.</w:t>
      </w:r>
      <w:r>
        <w:rPr>
          <w:rFonts w:eastAsia="Times New Roman"/>
        </w:rPr>
        <w:t>txt</w:t>
      </w:r>
      <w:r w:rsidRPr="00940F89">
        <w:rPr>
          <w:rFonts w:eastAsia="Times New Roman"/>
          <w:lang w:val="ru-RU"/>
        </w:rPr>
        <w:t xml:space="preserve"> был зашифрован по гибридной схеме: содержимое файла шифруется </w:t>
      </w:r>
      <w:r>
        <w:rPr>
          <w:rFonts w:eastAsia="Times New Roman"/>
        </w:rPr>
        <w:t>AES</w:t>
      </w:r>
      <w:r w:rsidRPr="00940F89">
        <w:rPr>
          <w:rFonts w:eastAsia="Times New Roman"/>
          <w:lang w:val="ru-RU"/>
        </w:rPr>
        <w:t>-256-</w:t>
      </w:r>
      <w:r>
        <w:rPr>
          <w:rFonts w:eastAsia="Times New Roman"/>
        </w:rPr>
        <w:t>CBC</w:t>
      </w:r>
      <w:r w:rsidRPr="00940F89">
        <w:rPr>
          <w:rFonts w:eastAsia="Times New Roman"/>
          <w:lang w:val="ru-RU"/>
        </w:rPr>
        <w:t xml:space="preserve">, а 32-байтный </w:t>
      </w:r>
      <w:r>
        <w:rPr>
          <w:rFonts w:eastAsia="Times New Roman"/>
        </w:rPr>
        <w:t>AES</w:t>
      </w:r>
      <w:r w:rsidRPr="00940F89">
        <w:rPr>
          <w:rFonts w:eastAsia="Times New Roman"/>
          <w:lang w:val="ru-RU"/>
        </w:rPr>
        <w:t xml:space="preserve">-ключ шифруется </w:t>
      </w:r>
      <w:r>
        <w:rPr>
          <w:rFonts w:eastAsia="Times New Roman"/>
        </w:rPr>
        <w:t>RSA</w:t>
      </w:r>
      <w:r w:rsidRPr="00940F89">
        <w:rPr>
          <w:rFonts w:eastAsia="Times New Roman"/>
          <w:lang w:val="ru-RU"/>
        </w:rPr>
        <w:t xml:space="preserve">. Размер исходного файла составил 84 байта, размер </w:t>
      </w:r>
      <w:r>
        <w:rPr>
          <w:rFonts w:eastAsia="Times New Roman"/>
        </w:rPr>
        <w:t>DER</w:t>
      </w:r>
      <w:r w:rsidRPr="00940F89">
        <w:rPr>
          <w:rFonts w:eastAsia="Times New Roman"/>
          <w:lang w:val="ru-RU"/>
        </w:rPr>
        <w:t>-контейнера - 253 байта.</w:t>
      </w:r>
    </w:p>
    <w:p w14:paraId="277F1231" w14:textId="6A0B4457" w:rsidR="00940F89" w:rsidRPr="00EE3507" w:rsidRDefault="00E60A96" w:rsidP="00940F89">
      <w:pPr>
        <w:rPr>
          <w:rFonts w:eastAsia="Times New Roman" w:cs="Times New Roman"/>
          <w:bCs/>
          <w:szCs w:val="20"/>
          <w:lang w:val="ru-RU" w:eastAsia="ru-RU"/>
        </w:rPr>
      </w:pPr>
      <w:r w:rsidRPr="00E60A96">
        <w:rPr>
          <w:rFonts w:eastAsia="Times New Roman"/>
          <w:lang w:val="ru-RU"/>
        </w:rPr>
        <w:t>Сгенерированные значения AES-ключа и IV, использованные при шифровании файла, приведены в листинге 2.</w:t>
      </w:r>
    </w:p>
    <w:p w14:paraId="50E9AED4" w14:textId="77777777" w:rsidR="00940F89" w:rsidRDefault="00940F89" w:rsidP="00940F89">
      <w:pPr>
        <w:pStyle w:val="ab"/>
      </w:pPr>
    </w:p>
    <w:p w14:paraId="2FE4CA5E" w14:textId="14D6128A" w:rsidR="00940F89" w:rsidRDefault="00EF34B1" w:rsidP="00940F89">
      <w:pPr>
        <w:pStyle w:val="ab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– </w:t>
      </w:r>
      <w:r w:rsidR="006E59A4">
        <w:t>Сгенерированные AES-ключ и IV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940F89" w:rsidRPr="009965B5" w14:paraId="72B59F90" w14:textId="77777777" w:rsidTr="009304BD">
        <w:tc>
          <w:tcPr>
            <w:tcW w:w="9622" w:type="dxa"/>
          </w:tcPr>
          <w:p w14:paraId="77343955" w14:textId="77777777" w:rsidR="00940F89" w:rsidRDefault="00940F89" w:rsidP="009304BD">
            <w:pPr>
              <w:pStyle w:val="ac"/>
              <w:spacing w:line="240" w:lineRule="auto"/>
            </w:pPr>
            <w:r>
              <w:t>AES-256 key = 49e91c7779e9cef5c289737b8416be3122b61472c985bd2e28f3aaa721aded1b</w:t>
            </w:r>
          </w:p>
          <w:p w14:paraId="29887322" w14:textId="77777777" w:rsidR="00940F89" w:rsidRPr="009965B5" w:rsidRDefault="00940F89" w:rsidP="009304BD">
            <w:pPr>
              <w:pStyle w:val="ac"/>
            </w:pPr>
            <w:r>
              <w:lastRenderedPageBreak/>
              <w:t>IV          = 6075dfd3b6b524e7420a992ced00b80a</w:t>
            </w:r>
          </w:p>
        </w:tc>
      </w:tr>
    </w:tbl>
    <w:p w14:paraId="3CB74AB4" w14:textId="77777777" w:rsidR="00940F89" w:rsidRPr="00EE3507" w:rsidRDefault="00940F89" w:rsidP="00940F89"/>
    <w:p w14:paraId="5EB9AABD" w14:textId="683B41AB" w:rsidR="00940F89" w:rsidRPr="00940F89" w:rsidRDefault="00E60A96" w:rsidP="00940F89">
      <w:pPr>
        <w:rPr>
          <w:rFonts w:eastAsia="Times New Roman"/>
          <w:lang w:val="ru-RU"/>
        </w:rPr>
      </w:pPr>
      <w:r w:rsidRPr="00E60A96">
        <w:rPr>
          <w:rFonts w:eastAsia="Times New Roman"/>
        </w:rPr>
        <w:t>RSA</w:t>
      </w:r>
      <w:r w:rsidRPr="00E60A96">
        <w:rPr>
          <w:rFonts w:eastAsia="Times New Roman"/>
          <w:lang w:val="ru-RU"/>
        </w:rPr>
        <w:t xml:space="preserve">-зашифрованный </w:t>
      </w:r>
      <w:r w:rsidRPr="00E60A96">
        <w:rPr>
          <w:rFonts w:eastAsia="Times New Roman"/>
        </w:rPr>
        <w:t>AES</w:t>
      </w:r>
      <w:r w:rsidRPr="00E60A96">
        <w:rPr>
          <w:rFonts w:eastAsia="Times New Roman"/>
          <w:lang w:val="ru-RU"/>
        </w:rPr>
        <w:t>-ключ в шестнадцатеричном виде приведён в листинге 3</w:t>
      </w:r>
      <w:r>
        <w:rPr>
          <w:rFonts w:eastAsia="Times New Roman"/>
          <w:lang w:val="ru-RU"/>
        </w:rPr>
        <w:t>:</w:t>
      </w:r>
    </w:p>
    <w:p w14:paraId="13D7FC37" w14:textId="77777777" w:rsidR="00940F89" w:rsidRDefault="00940F89" w:rsidP="00940F89">
      <w:pPr>
        <w:pStyle w:val="ab"/>
      </w:pPr>
    </w:p>
    <w:p w14:paraId="5FF37E81" w14:textId="1B9C29C7" w:rsidR="00940F89" w:rsidRDefault="00EF34B1" w:rsidP="00940F89">
      <w:pPr>
        <w:pStyle w:val="ab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– </w:t>
      </w:r>
      <w:r w:rsidR="006E59A4">
        <w:t>RSA-зашифрованный AES-ключ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940F89" w:rsidRPr="009965B5" w14:paraId="5AC63935" w14:textId="77777777" w:rsidTr="009304BD">
        <w:tc>
          <w:tcPr>
            <w:tcW w:w="9622" w:type="dxa"/>
          </w:tcPr>
          <w:p w14:paraId="1B49015E" w14:textId="77777777" w:rsidR="00940F89" w:rsidRPr="009965B5" w:rsidRDefault="00940F89" w:rsidP="009304BD">
            <w:pPr>
              <w:pStyle w:val="ac"/>
            </w:pPr>
            <w:r w:rsidRPr="00EE3507">
              <w:t>12e26f42c1825270749ad1cc846d9cf4bd8ae72fe8883aadcf6ea4ffeae17d17c909983420ba031e5e444afacee81722ac30f7e131cab29519041984f9c92d67d29ae03c7c07a7e8e9fe92a407d648b56f20cc81ba0cb50d1000c4e9243116e6bbb4aa35507430595747af2614df691caea8abf3d3fd3b373d1f73e0e43d9b8b</w:t>
            </w:r>
          </w:p>
        </w:tc>
      </w:tr>
    </w:tbl>
    <w:p w14:paraId="018D79BA" w14:textId="77777777" w:rsidR="00940F89" w:rsidRPr="00EE3507" w:rsidRDefault="00940F89" w:rsidP="00940F89"/>
    <w:p w14:paraId="2B839563" w14:textId="5B8CED51" w:rsidR="00940F89" w:rsidRPr="00940F89" w:rsidRDefault="00E60A96" w:rsidP="00940F89">
      <w:pPr>
        <w:rPr>
          <w:rFonts w:eastAsia="Times New Roman"/>
          <w:lang w:val="ru-RU"/>
        </w:rPr>
      </w:pPr>
      <w:r w:rsidRPr="00E60A96">
        <w:rPr>
          <w:rFonts w:eastAsia="Times New Roman"/>
          <w:lang w:val="ru-RU"/>
        </w:rPr>
        <w:t>Первые 100 байт DER-контейнера зашифрованного файла приведены в листинге 4</w:t>
      </w:r>
      <w:r w:rsidR="00940F89" w:rsidRPr="00940F89">
        <w:rPr>
          <w:rFonts w:eastAsia="Times New Roman"/>
          <w:lang w:val="ru-RU"/>
        </w:rPr>
        <w:t>:</w:t>
      </w:r>
    </w:p>
    <w:p w14:paraId="7206AF02" w14:textId="77777777" w:rsidR="00940F89" w:rsidRDefault="00940F89" w:rsidP="00940F89">
      <w:pPr>
        <w:pStyle w:val="ab"/>
      </w:pPr>
    </w:p>
    <w:p w14:paraId="0574E657" w14:textId="3FCB2C79" w:rsidR="00940F89" w:rsidRDefault="00EF34B1" w:rsidP="00940F89">
      <w:pPr>
        <w:pStyle w:val="ab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– </w:t>
      </w:r>
      <w:r w:rsidR="006E59A4">
        <w:t>Первые 100 байт DER-контейнера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940F89" w:rsidRPr="009965B5" w14:paraId="7505C232" w14:textId="77777777" w:rsidTr="009304BD">
        <w:tc>
          <w:tcPr>
            <w:tcW w:w="9622" w:type="dxa"/>
          </w:tcPr>
          <w:p w14:paraId="70B5442F" w14:textId="77777777" w:rsidR="00940F89" w:rsidRPr="009965B5" w:rsidRDefault="00940F89" w:rsidP="009304BD">
            <w:pPr>
              <w:pStyle w:val="ac"/>
            </w:pPr>
            <w:r w:rsidRPr="00EE3507">
              <w:t>3081fa02010104818012e26f42c1825270749ad1cc846d9cf4bd8ae72fe8883aadcf6ea4ffeae17d17c909983420ba031e5e444afacee81722ac30f7e131cab29519041984f9c92d67d29ae03c7c07a7e8e9fe92a407d648b56f20cc81ba0cb50d1000c4</w:t>
            </w:r>
          </w:p>
        </w:tc>
      </w:tr>
    </w:tbl>
    <w:p w14:paraId="78F7F391" w14:textId="77777777" w:rsidR="00940F89" w:rsidRDefault="00940F89" w:rsidP="00940F89"/>
    <w:p w14:paraId="7BD0C810" w14:textId="33010B15" w:rsidR="00940F89" w:rsidRPr="00B45E70" w:rsidRDefault="00E60A96" w:rsidP="00940F89">
      <w:pPr>
        <w:rPr>
          <w:rFonts w:eastAsia="Times New Roman"/>
          <w:lang w:val="ru-RU"/>
        </w:rPr>
      </w:pPr>
      <w:r w:rsidRPr="00B45E70">
        <w:rPr>
          <w:lang w:val="ru-RU"/>
        </w:rPr>
        <w:t xml:space="preserve">Первые 100 байт </w:t>
      </w:r>
      <w:r>
        <w:t>AES</w:t>
      </w:r>
      <w:r w:rsidRPr="00B45E70">
        <w:rPr>
          <w:lang w:val="ru-RU"/>
        </w:rPr>
        <w:t>-шифртекста приведены в листинге 5</w:t>
      </w:r>
      <w:r w:rsidR="00940F89" w:rsidRPr="00B45E70">
        <w:rPr>
          <w:rFonts w:eastAsia="Times New Roman"/>
          <w:lang w:val="ru-RU"/>
        </w:rPr>
        <w:t>:</w:t>
      </w:r>
    </w:p>
    <w:p w14:paraId="13981955" w14:textId="77777777" w:rsidR="00940F89" w:rsidRDefault="00940F89" w:rsidP="00940F89">
      <w:pPr>
        <w:pStyle w:val="ab"/>
      </w:pPr>
    </w:p>
    <w:p w14:paraId="4D108DBF" w14:textId="401D3F4E" w:rsidR="00940F89" w:rsidRDefault="00EF34B1" w:rsidP="00940F89">
      <w:pPr>
        <w:pStyle w:val="ab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– </w:t>
      </w:r>
      <w:r w:rsidR="006E59A4">
        <w:t>Первые 100 байт AES-шифртекста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940F89" w:rsidRPr="009965B5" w14:paraId="0EF4C415" w14:textId="77777777" w:rsidTr="009304BD">
        <w:tc>
          <w:tcPr>
            <w:tcW w:w="9622" w:type="dxa"/>
          </w:tcPr>
          <w:p w14:paraId="0F1AB740" w14:textId="77777777" w:rsidR="00940F89" w:rsidRPr="009965B5" w:rsidRDefault="00940F89" w:rsidP="009304BD">
            <w:pPr>
              <w:pStyle w:val="ac"/>
            </w:pPr>
            <w:r w:rsidRPr="00EE3507">
              <w:t>76b3f3ab89abcba341415636d05735e6e0dd6ea7749cbfe93d4dd0dabed5ae00ce42d8c04cfe1807ec5b6fcd6305487ec9870958fa6949a87076981048c56ffaeec68e2af2fec555597e3b76580c625dd23fa881cbcae25c6dd85dad0daad9cc</w:t>
            </w:r>
          </w:p>
        </w:tc>
      </w:tr>
    </w:tbl>
    <w:p w14:paraId="5F130516" w14:textId="77777777" w:rsidR="00940F89" w:rsidRPr="00EE3507" w:rsidRDefault="00940F89" w:rsidP="00940F89"/>
    <w:p w14:paraId="77B70451" w14:textId="5377B4D3" w:rsidR="00940F89" w:rsidRPr="008F20FC" w:rsidRDefault="00940F89" w:rsidP="00940F89">
      <w:pPr>
        <w:rPr>
          <w:lang w:val="ru-RU"/>
        </w:rPr>
      </w:pPr>
      <w:r w:rsidRPr="00940F89">
        <w:rPr>
          <w:rFonts w:eastAsia="Times New Roman"/>
          <w:lang w:val="ru-RU"/>
        </w:rPr>
        <w:t xml:space="preserve">При расшифровании программа разбирает </w:t>
      </w:r>
      <w:r>
        <w:rPr>
          <w:rFonts w:eastAsia="Times New Roman"/>
        </w:rPr>
        <w:t>DER</w:t>
      </w:r>
      <w:r w:rsidRPr="00940F89">
        <w:rPr>
          <w:rFonts w:eastAsia="Times New Roman"/>
          <w:lang w:val="ru-RU"/>
        </w:rPr>
        <w:t xml:space="preserve">-контейнер, извлекает </w:t>
      </w:r>
      <w:r>
        <w:rPr>
          <w:rFonts w:eastAsia="Times New Roman"/>
        </w:rPr>
        <w:t>RSA</w:t>
      </w:r>
      <w:r w:rsidRPr="00940F89">
        <w:rPr>
          <w:rFonts w:eastAsia="Times New Roman"/>
          <w:lang w:val="ru-RU"/>
        </w:rPr>
        <w:t xml:space="preserve">-зашифрованный ключ, расшифровывает его закрытым </w:t>
      </w:r>
      <w:r>
        <w:rPr>
          <w:rFonts w:eastAsia="Times New Roman"/>
        </w:rPr>
        <w:t>RSA</w:t>
      </w:r>
      <w:r w:rsidRPr="00940F89">
        <w:rPr>
          <w:rFonts w:eastAsia="Times New Roman"/>
          <w:lang w:val="ru-RU"/>
        </w:rPr>
        <w:t xml:space="preserve">-ключом и затем восстанавливает файл с помощью </w:t>
      </w:r>
      <w:r>
        <w:rPr>
          <w:rFonts w:eastAsia="Times New Roman"/>
        </w:rPr>
        <w:t>AES</w:t>
      </w:r>
      <w:r w:rsidRPr="008F20FC">
        <w:rPr>
          <w:rFonts w:eastAsia="Times New Roman"/>
          <w:lang w:val="ru-RU"/>
        </w:rPr>
        <w:t>-256-</w:t>
      </w:r>
      <w:r>
        <w:rPr>
          <w:rFonts w:eastAsia="Times New Roman"/>
        </w:rPr>
        <w:t>CBC</w:t>
      </w:r>
      <w:r w:rsidRPr="008F20FC">
        <w:rPr>
          <w:rFonts w:eastAsia="Times New Roman"/>
          <w:lang w:val="ru-RU"/>
        </w:rPr>
        <w:t xml:space="preserve">. </w:t>
      </w:r>
    </w:p>
    <w:p w14:paraId="57488FC3" w14:textId="5A53D9DB" w:rsidR="00940F89" w:rsidRDefault="008F20FC" w:rsidP="00940F89">
      <w:pPr>
        <w:rPr>
          <w:lang w:val="ru-RU"/>
        </w:rPr>
      </w:pPr>
      <w:r w:rsidRPr="008F20FC">
        <w:rPr>
          <w:lang w:val="ru-RU"/>
        </w:rPr>
        <w:t xml:space="preserve">В результате расшифрованный файл совпал с исходным, что подтверждает корректность восстановления </w:t>
      </w:r>
      <w:r>
        <w:t>AES</w:t>
      </w:r>
      <w:r w:rsidRPr="008F20FC">
        <w:rPr>
          <w:lang w:val="ru-RU"/>
        </w:rPr>
        <w:t>-ключа и содержимого контейнера.</w:t>
      </w:r>
    </w:p>
    <w:p w14:paraId="5DD98890" w14:textId="77777777" w:rsidR="008F20FC" w:rsidRPr="008F20FC" w:rsidRDefault="008F20FC" w:rsidP="00940F89">
      <w:pPr>
        <w:rPr>
          <w:lang w:val="ru-RU"/>
        </w:rPr>
      </w:pPr>
    </w:p>
    <w:p w14:paraId="15BFFD97" w14:textId="77777777" w:rsidR="00940F89" w:rsidRPr="009965B5" w:rsidRDefault="00940F89" w:rsidP="00940F89">
      <w:pPr>
        <w:pStyle w:val="21"/>
      </w:pPr>
      <w:bookmarkStart w:id="32" w:name="_Toc229576255"/>
      <w:bookmarkStart w:id="33" w:name="_Toc229576771"/>
      <w:r w:rsidRPr="006014E2">
        <w:t xml:space="preserve">Формирование и проверка подписи </w:t>
      </w:r>
      <w:r>
        <w:t>RSA</w:t>
      </w:r>
      <w:r w:rsidRPr="006014E2">
        <w:t>/</w:t>
      </w:r>
      <w:r>
        <w:t>SHA</w:t>
      </w:r>
      <w:r w:rsidRPr="006014E2">
        <w:t>-256</w:t>
      </w:r>
      <w:bookmarkEnd w:id="32"/>
      <w:bookmarkEnd w:id="33"/>
    </w:p>
    <w:p w14:paraId="63D50D89" w14:textId="77777777" w:rsidR="00340453" w:rsidRDefault="00940F89" w:rsidP="00940F89">
      <w:pPr>
        <w:rPr>
          <w:rFonts w:eastAsia="Times New Roman"/>
          <w:lang w:val="ru-RU"/>
        </w:rPr>
      </w:pPr>
      <w:r w:rsidRPr="00940F89">
        <w:rPr>
          <w:rFonts w:eastAsia="Times New Roman"/>
          <w:lang w:val="ru-RU"/>
        </w:rPr>
        <w:t xml:space="preserve">Подпись вычислялась по формуле </w:t>
      </w:r>
      <w:r>
        <w:rPr>
          <w:rFonts w:eastAsia="Times New Roman"/>
        </w:rPr>
        <w:t>s</w:t>
      </w:r>
      <w:r w:rsidRPr="00940F89">
        <w:rPr>
          <w:rFonts w:eastAsia="Times New Roman"/>
          <w:lang w:val="ru-RU"/>
        </w:rPr>
        <w:t xml:space="preserve"> = </w:t>
      </w:r>
      <w:r>
        <w:rPr>
          <w:rFonts w:eastAsia="Times New Roman"/>
        </w:rPr>
        <w:t>h</w:t>
      </w:r>
      <w:r w:rsidRPr="00940F89">
        <w:rPr>
          <w:rFonts w:eastAsia="Times New Roman"/>
          <w:lang w:val="ru-RU"/>
        </w:rPr>
        <w:t>(</w:t>
      </w:r>
      <w:r>
        <w:rPr>
          <w:rFonts w:eastAsia="Times New Roman"/>
        </w:rPr>
        <w:t>file</w:t>
      </w:r>
      <w:r w:rsidRPr="00940F89">
        <w:rPr>
          <w:rFonts w:eastAsia="Times New Roman"/>
          <w:lang w:val="ru-RU"/>
        </w:rPr>
        <w:t>)^</w:t>
      </w:r>
      <w:r>
        <w:rPr>
          <w:rFonts w:eastAsia="Times New Roman"/>
        </w:rPr>
        <w:t>d</w:t>
      </w:r>
      <w:r w:rsidRPr="00940F8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mod</w:t>
      </w:r>
      <w:r w:rsidRPr="00940F8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n</w:t>
      </w:r>
      <w:r w:rsidRPr="00940F89">
        <w:rPr>
          <w:rFonts w:eastAsia="Times New Roman"/>
          <w:lang w:val="ru-RU"/>
        </w:rPr>
        <w:t xml:space="preserve">, где </w:t>
      </w:r>
      <w:r>
        <w:rPr>
          <w:rFonts w:eastAsia="Times New Roman"/>
        </w:rPr>
        <w:t>h</w:t>
      </w:r>
      <w:r w:rsidRPr="00940F89">
        <w:rPr>
          <w:rFonts w:eastAsia="Times New Roman"/>
          <w:lang w:val="ru-RU"/>
        </w:rPr>
        <w:t>(</w:t>
      </w:r>
      <w:r>
        <w:rPr>
          <w:rFonts w:eastAsia="Times New Roman"/>
        </w:rPr>
        <w:t>file</w:t>
      </w:r>
      <w:r w:rsidRPr="00940F89">
        <w:rPr>
          <w:rFonts w:eastAsia="Times New Roman"/>
          <w:lang w:val="ru-RU"/>
        </w:rPr>
        <w:t xml:space="preserve">) - </w:t>
      </w:r>
      <w:r>
        <w:rPr>
          <w:rFonts w:eastAsia="Times New Roman"/>
        </w:rPr>
        <w:t>SHA</w:t>
      </w:r>
      <w:r w:rsidRPr="00940F89">
        <w:rPr>
          <w:rFonts w:eastAsia="Times New Roman"/>
          <w:lang w:val="ru-RU"/>
        </w:rPr>
        <w:t xml:space="preserve">-256 как целое число, приведенное по модулю </w:t>
      </w:r>
      <w:r>
        <w:rPr>
          <w:rFonts w:eastAsia="Times New Roman"/>
        </w:rPr>
        <w:t>n</w:t>
      </w:r>
      <w:r w:rsidRPr="00940F89">
        <w:rPr>
          <w:rFonts w:eastAsia="Times New Roman"/>
          <w:lang w:val="ru-RU"/>
        </w:rPr>
        <w:t>.</w:t>
      </w:r>
      <w:r w:rsidR="00B45E70">
        <w:rPr>
          <w:rFonts w:eastAsia="Times New Roman"/>
          <w:lang w:val="ru-RU"/>
        </w:rPr>
        <w:t xml:space="preserve"> </w:t>
      </w:r>
    </w:p>
    <w:p w14:paraId="4E113BBC" w14:textId="2599AC61" w:rsidR="00340453" w:rsidRDefault="00340453" w:rsidP="00940F89">
      <w:pPr>
        <w:rPr>
          <w:lang w:val="ru-RU"/>
        </w:rPr>
      </w:pPr>
      <w:r w:rsidRPr="00340453">
        <w:rPr>
          <w:lang w:val="ru-RU"/>
        </w:rPr>
        <w:lastRenderedPageBreak/>
        <w:t xml:space="preserve">Формирование электронной подписи выполнялось путем вычисления </w:t>
      </w:r>
      <w:r>
        <w:t>SHA</w:t>
      </w:r>
      <w:r w:rsidRPr="00340453">
        <w:rPr>
          <w:lang w:val="ru-RU"/>
        </w:rPr>
        <w:t xml:space="preserve">-256-хэш-образа сообщения, приведения полученного значения по модулю </w:t>
      </w:r>
      <w:r>
        <w:t>RSA</w:t>
      </w:r>
      <w:r w:rsidRPr="00340453">
        <w:rPr>
          <w:lang w:val="ru-RU"/>
        </w:rPr>
        <w:t xml:space="preserve"> и возведения результата в степень закрытого показателя. Проверка подписи выполнялась обратной операцией с использованием открытого показателя и сравнением восстановленного значения с повторно вычисленным хэш-образом сообщения. Последовательность операций формирования и проверки подписи представлена на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_Ref229590564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</w:t>
      </w:r>
      <w:r w:rsidRPr="00340453">
        <w:rPr>
          <w:lang w:val="ru-RU"/>
        </w:rPr>
        <w:t>исунк</w:t>
      </w:r>
      <w:r>
        <w:rPr>
          <w:lang w:val="ru-RU"/>
        </w:rPr>
        <w:t>е</w:t>
      </w:r>
      <w:r w:rsidRPr="00340453">
        <w:rPr>
          <w:lang w:val="ru-RU"/>
        </w:rPr>
        <w:t xml:space="preserve"> </w:t>
      </w:r>
      <w:r w:rsidRPr="00340453">
        <w:rPr>
          <w:noProof/>
          <w:lang w:val="ru-RU"/>
        </w:rPr>
        <w:t>3</w:t>
      </w:r>
      <w:r>
        <w:rPr>
          <w:lang w:val="ru-RU"/>
        </w:rPr>
        <w:fldChar w:fldCharType="end"/>
      </w:r>
      <w:r>
        <w:rPr>
          <w:lang w:val="ru-RU"/>
        </w:rPr>
        <w:t>.</w:t>
      </w:r>
    </w:p>
    <w:p w14:paraId="60337275" w14:textId="77777777" w:rsidR="00340453" w:rsidRPr="00340453" w:rsidRDefault="00340453" w:rsidP="00340453">
      <w:pPr>
        <w:rPr>
          <w:rFonts w:eastAsia="Times New Roman"/>
          <w:lang w:val="ru-RU"/>
        </w:rPr>
      </w:pPr>
    </w:p>
    <w:p w14:paraId="30BADAF5" w14:textId="707D1B9B" w:rsidR="00340453" w:rsidRDefault="008C73B9" w:rsidP="00340453">
      <w:pPr>
        <w:pStyle w:val="af6"/>
      </w:pPr>
      <w:r w:rsidRPr="008C73B9">
        <w:drawing>
          <wp:inline distT="0" distB="0" distL="0" distR="0" wp14:anchorId="0A98F835" wp14:editId="5F2CC4FB">
            <wp:extent cx="4128031" cy="2986308"/>
            <wp:effectExtent l="0" t="0" r="635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787" cy="299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F641" w14:textId="65FAF26C" w:rsidR="00340453" w:rsidRDefault="00340453" w:rsidP="00340453">
      <w:pPr>
        <w:pStyle w:val="aa"/>
      </w:pPr>
      <w:bookmarkStart w:id="34" w:name="_Ref22959056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bookmarkEnd w:id="34"/>
      <w:r>
        <w:t xml:space="preserve"> –</w:t>
      </w:r>
      <w:r w:rsidRPr="0016072B">
        <w:t xml:space="preserve"> </w:t>
      </w:r>
      <w:r w:rsidR="008F20FC">
        <w:t>Формирование и проверка электронной подписи RSA/SHA-256</w:t>
      </w:r>
    </w:p>
    <w:p w14:paraId="3301184A" w14:textId="77777777" w:rsidR="00340453" w:rsidRPr="00340453" w:rsidRDefault="00340453" w:rsidP="00940F89">
      <w:pPr>
        <w:rPr>
          <w:rFonts w:eastAsia="Times New Roman"/>
          <w:lang w:val="ru-RU"/>
        </w:rPr>
      </w:pPr>
    </w:p>
    <w:p w14:paraId="017043DB" w14:textId="7F753222" w:rsidR="00940F89" w:rsidRPr="00B45E70" w:rsidRDefault="00B45E70" w:rsidP="00940F89">
      <w:pPr>
        <w:rPr>
          <w:rFonts w:eastAsia="Times New Roman"/>
          <w:lang w:val="ru-RU"/>
        </w:rPr>
      </w:pPr>
      <w:r w:rsidRPr="00B45E70">
        <w:rPr>
          <w:lang w:val="ru-RU"/>
        </w:rPr>
        <w:t xml:space="preserve">Значение </w:t>
      </w:r>
      <w:r>
        <w:t>SHA</w:t>
      </w:r>
      <w:r w:rsidRPr="00B45E70">
        <w:rPr>
          <w:lang w:val="ru-RU"/>
        </w:rPr>
        <w:t xml:space="preserve">-256-хэша сообщения и соответствующее значение по модулю </w:t>
      </w:r>
      <w:r>
        <w:t>n</w:t>
      </w:r>
      <w:r w:rsidRPr="00B45E70">
        <w:rPr>
          <w:lang w:val="ru-RU"/>
        </w:rPr>
        <w:t xml:space="preserve"> приведены в листинге 6</w:t>
      </w:r>
      <w:r>
        <w:rPr>
          <w:lang w:val="ru-RU"/>
        </w:rPr>
        <w:t>:</w:t>
      </w:r>
    </w:p>
    <w:p w14:paraId="4AE7CC4D" w14:textId="77777777" w:rsidR="00940F89" w:rsidRDefault="00940F89" w:rsidP="00940F89">
      <w:pPr>
        <w:pStyle w:val="ab"/>
      </w:pPr>
    </w:p>
    <w:p w14:paraId="3995721A" w14:textId="411499B3" w:rsidR="00940F89" w:rsidRDefault="00EF34B1" w:rsidP="00940F89">
      <w:pPr>
        <w:pStyle w:val="ab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 – </w:t>
      </w:r>
      <w:r w:rsidR="006E59A4">
        <w:t>SHA-256-хэш сообщения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940F89" w:rsidRPr="009965B5" w14:paraId="66EB2ED3" w14:textId="77777777" w:rsidTr="009304BD">
        <w:tc>
          <w:tcPr>
            <w:tcW w:w="9622" w:type="dxa"/>
          </w:tcPr>
          <w:p w14:paraId="3547235E" w14:textId="77777777" w:rsidR="00940F89" w:rsidRDefault="00940F89" w:rsidP="009304BD">
            <w:pPr>
              <w:pStyle w:val="ac"/>
              <w:spacing w:line="240" w:lineRule="auto"/>
            </w:pPr>
            <w:r>
              <w:t>SHA-256 digest = cbaebe27b3c1998bea7ad77752143802569363a436fc0c53288ee9d71946cc9e</w:t>
            </w:r>
          </w:p>
          <w:p w14:paraId="05249169" w14:textId="77777777" w:rsidR="00940F89" w:rsidRPr="009965B5" w:rsidRDefault="00940F89" w:rsidP="009304BD">
            <w:pPr>
              <w:pStyle w:val="ac"/>
            </w:pPr>
            <w:r>
              <w:t>h_sha256_mod_n = 92128252053848868482476689533025158553396365029028123219689047300076057578654</w:t>
            </w:r>
          </w:p>
        </w:tc>
      </w:tr>
    </w:tbl>
    <w:p w14:paraId="67705201" w14:textId="77777777" w:rsidR="00940F89" w:rsidRPr="00D05B25" w:rsidRDefault="00940F89" w:rsidP="00940F89"/>
    <w:p w14:paraId="5B06EC25" w14:textId="7D5B7245" w:rsidR="00940F89" w:rsidRPr="00940F89" w:rsidRDefault="00B45E70" w:rsidP="00940F89">
      <w:pPr>
        <w:rPr>
          <w:rFonts w:eastAsia="Times New Roman"/>
          <w:lang w:val="ru-RU"/>
        </w:rPr>
      </w:pPr>
      <w:r w:rsidRPr="00B45E70">
        <w:rPr>
          <w:rFonts w:eastAsia="Times New Roman"/>
          <w:lang w:val="ru-RU"/>
        </w:rPr>
        <w:t>Полученное целочисленное значение подписи RSA/SHA-256 приведено в листинге 7</w:t>
      </w:r>
      <w:r w:rsidR="00940F89" w:rsidRPr="00940F89">
        <w:rPr>
          <w:rFonts w:eastAsia="Times New Roman"/>
          <w:lang w:val="ru-RU"/>
        </w:rPr>
        <w:t>:</w:t>
      </w:r>
    </w:p>
    <w:p w14:paraId="339E23FB" w14:textId="77777777" w:rsidR="00940F89" w:rsidRDefault="00940F89" w:rsidP="00940F89">
      <w:pPr>
        <w:pStyle w:val="ab"/>
      </w:pPr>
    </w:p>
    <w:p w14:paraId="54D7142C" w14:textId="2C407AA2" w:rsidR="00940F89" w:rsidRDefault="00EF34B1" w:rsidP="00940F89">
      <w:pPr>
        <w:pStyle w:val="ab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  <w:r>
        <w:t xml:space="preserve"> – </w:t>
      </w:r>
      <w:r w:rsidR="006E59A4">
        <w:t>Значение подписи RSA/SHA-256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940F89" w:rsidRPr="009965B5" w14:paraId="2757694F" w14:textId="77777777" w:rsidTr="009304BD">
        <w:tc>
          <w:tcPr>
            <w:tcW w:w="9622" w:type="dxa"/>
          </w:tcPr>
          <w:p w14:paraId="5A2DBA78" w14:textId="77777777" w:rsidR="00940F89" w:rsidRPr="009965B5" w:rsidRDefault="00940F89" w:rsidP="009304BD">
            <w:pPr>
              <w:pStyle w:val="ac"/>
            </w:pPr>
            <w:r w:rsidRPr="00D05B25">
              <w:t>31219744972442003256613704681061508644683099076508176916509590362732948006673165749930087641144447012981343249631668710321494716970039158014101944808072136937001049404337753604580402678983767963644384681011321263111451974473106555215557779293416338054762100274697712999652762898647223160698165652587492433911</w:t>
            </w:r>
          </w:p>
        </w:tc>
      </w:tr>
    </w:tbl>
    <w:p w14:paraId="5F6FBBC3" w14:textId="77777777" w:rsidR="00940F89" w:rsidRPr="00D05B25" w:rsidRDefault="00940F89" w:rsidP="00940F89"/>
    <w:p w14:paraId="5C830D4B" w14:textId="52A794B7" w:rsidR="00940F89" w:rsidRPr="00940F89" w:rsidRDefault="00940F89" w:rsidP="00940F89">
      <w:pPr>
        <w:rPr>
          <w:rFonts w:eastAsia="Times New Roman"/>
          <w:lang w:val="ru-RU"/>
        </w:rPr>
      </w:pPr>
      <w:r w:rsidRPr="00940F89">
        <w:rPr>
          <w:rFonts w:eastAsia="Times New Roman"/>
          <w:lang w:val="ru-RU"/>
        </w:rPr>
        <w:t xml:space="preserve">Файл подписи хранится в </w:t>
      </w:r>
      <w:r>
        <w:rPr>
          <w:rFonts w:eastAsia="Times New Roman"/>
        </w:rPr>
        <w:t>ASN</w:t>
      </w:r>
      <w:r w:rsidRPr="00940F89">
        <w:rPr>
          <w:rFonts w:eastAsia="Times New Roman"/>
          <w:lang w:val="ru-RU"/>
        </w:rPr>
        <w:t xml:space="preserve">.1 </w:t>
      </w:r>
      <w:r>
        <w:rPr>
          <w:rFonts w:eastAsia="Times New Roman"/>
        </w:rPr>
        <w:t>DER</w:t>
      </w:r>
      <w:r w:rsidRPr="00940F89">
        <w:rPr>
          <w:rFonts w:eastAsia="Times New Roman"/>
          <w:lang w:val="ru-RU"/>
        </w:rPr>
        <w:t xml:space="preserve">-контейнере </w:t>
      </w:r>
      <w:r>
        <w:rPr>
          <w:rFonts w:eastAsia="Times New Roman"/>
        </w:rPr>
        <w:t>SignatureFile</w:t>
      </w:r>
      <w:r w:rsidRPr="00940F89">
        <w:rPr>
          <w:rFonts w:eastAsia="Times New Roman"/>
          <w:lang w:val="ru-RU"/>
        </w:rPr>
        <w:t xml:space="preserve">. </w:t>
      </w:r>
      <w:r w:rsidR="00B45E70" w:rsidRPr="00B45E70">
        <w:rPr>
          <w:lang w:val="ru-RU"/>
        </w:rPr>
        <w:t xml:space="preserve">Первые 100 байт </w:t>
      </w:r>
      <w:r w:rsidR="00B45E70">
        <w:t>DER</w:t>
      </w:r>
      <w:r w:rsidR="00B45E70" w:rsidRPr="00B45E70">
        <w:rPr>
          <w:lang w:val="ru-RU"/>
        </w:rPr>
        <w:t xml:space="preserve">-контейнера подписи </w:t>
      </w:r>
      <w:r w:rsidR="00B45E70">
        <w:t>RSA</w:t>
      </w:r>
      <w:r w:rsidR="00B45E70" w:rsidRPr="00B45E70">
        <w:rPr>
          <w:lang w:val="ru-RU"/>
        </w:rPr>
        <w:t>/</w:t>
      </w:r>
      <w:r w:rsidR="00B45E70">
        <w:t>SHA</w:t>
      </w:r>
      <w:r w:rsidR="00B45E70" w:rsidRPr="00B45E70">
        <w:rPr>
          <w:lang w:val="ru-RU"/>
        </w:rPr>
        <w:t>-256 приведены в листинге 8</w:t>
      </w:r>
      <w:r w:rsidRPr="00940F89">
        <w:rPr>
          <w:rFonts w:eastAsia="Times New Roman"/>
          <w:lang w:val="ru-RU"/>
        </w:rPr>
        <w:t>:</w:t>
      </w:r>
    </w:p>
    <w:p w14:paraId="2AA1CDD7" w14:textId="77777777" w:rsidR="00940F89" w:rsidRDefault="00940F89" w:rsidP="00940F89">
      <w:pPr>
        <w:pStyle w:val="ab"/>
      </w:pPr>
    </w:p>
    <w:p w14:paraId="1C62718C" w14:textId="2F235D64" w:rsidR="00940F89" w:rsidRDefault="00EF34B1" w:rsidP="00940F89">
      <w:pPr>
        <w:pStyle w:val="ab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 – </w:t>
      </w:r>
      <w:r w:rsidR="006E59A4">
        <w:t>Первые 100 байт DER-контейнера подписи RSA/SHA-256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940F89" w:rsidRPr="009965B5" w14:paraId="3D1815F3" w14:textId="77777777" w:rsidTr="009304BD">
        <w:tc>
          <w:tcPr>
            <w:tcW w:w="9622" w:type="dxa"/>
          </w:tcPr>
          <w:p w14:paraId="07AAC36E" w14:textId="77777777" w:rsidR="00940F89" w:rsidRPr="009965B5" w:rsidRDefault="00940F89" w:rsidP="009304BD">
            <w:pPr>
              <w:pStyle w:val="ac"/>
            </w:pPr>
            <w:r w:rsidRPr="00D05B25">
              <w:t>3081d70201010c0a7273612d7368613235360420cbaebe27b3c1998bea7ad77752143802569363a436fc0c53288ee9d71946cc9e022100cbaebe27b3c1998bea7ad77752143802569363a436fc0c53288ee9d71946cc9e0281802c755937571b448a603d</w:t>
            </w:r>
          </w:p>
        </w:tc>
      </w:tr>
    </w:tbl>
    <w:p w14:paraId="600ECD96" w14:textId="77777777" w:rsidR="00940F89" w:rsidRPr="00D05B25" w:rsidRDefault="00940F89" w:rsidP="00940F89"/>
    <w:p w14:paraId="32F1EA2E" w14:textId="77777777" w:rsidR="00940F89" w:rsidRPr="006014E2" w:rsidRDefault="00940F89" w:rsidP="00940F89">
      <w:pPr>
        <w:pStyle w:val="a0"/>
        <w:tabs>
          <w:tab w:val="clear" w:pos="1134"/>
        </w:tabs>
        <w:ind w:firstLine="851"/>
      </w:pPr>
      <w:r w:rsidRPr="006014E2">
        <w:rPr>
          <w:rFonts w:eastAsia="Times New Roman"/>
        </w:rPr>
        <w:t xml:space="preserve">проверка исходного файла: </w:t>
      </w:r>
      <w:r>
        <w:rPr>
          <w:rFonts w:eastAsia="Times New Roman"/>
        </w:rPr>
        <w:t>VALID</w:t>
      </w:r>
      <w:r w:rsidRPr="006014E2">
        <w:rPr>
          <w:rFonts w:eastAsia="Times New Roman"/>
        </w:rPr>
        <w:t>;</w:t>
      </w:r>
    </w:p>
    <w:p w14:paraId="05B1B5C4" w14:textId="77777777" w:rsidR="00940F89" w:rsidRPr="006014E2" w:rsidRDefault="00940F89" w:rsidP="00940F89">
      <w:pPr>
        <w:pStyle w:val="a0"/>
        <w:tabs>
          <w:tab w:val="clear" w:pos="1134"/>
        </w:tabs>
        <w:ind w:firstLine="851"/>
      </w:pPr>
      <w:r w:rsidRPr="006014E2">
        <w:rPr>
          <w:rFonts w:eastAsia="Times New Roman"/>
        </w:rPr>
        <w:t xml:space="preserve">проверка измененного файла: </w:t>
      </w:r>
      <w:r>
        <w:rPr>
          <w:rFonts w:eastAsia="Times New Roman"/>
        </w:rPr>
        <w:t>INVALID</w:t>
      </w:r>
      <w:r w:rsidRPr="006014E2">
        <w:rPr>
          <w:rFonts w:eastAsia="Times New Roman"/>
        </w:rPr>
        <w:t>.</w:t>
      </w:r>
    </w:p>
    <w:p w14:paraId="6C244453" w14:textId="2379F977" w:rsidR="00940F89" w:rsidRDefault="00940F89" w:rsidP="00940F89">
      <w:pPr>
        <w:rPr>
          <w:rFonts w:eastAsia="Times New Roman"/>
          <w:lang w:val="ru-RU"/>
        </w:rPr>
      </w:pPr>
      <w:r w:rsidRPr="00940F89">
        <w:rPr>
          <w:rFonts w:eastAsia="Times New Roman"/>
          <w:lang w:val="ru-RU"/>
        </w:rPr>
        <w:t xml:space="preserve">При проверке подписи хэш файла вычисляется заново, затем проверяется равенство </w:t>
      </w:r>
      <w:r>
        <w:rPr>
          <w:rFonts w:eastAsia="Times New Roman"/>
        </w:rPr>
        <w:t>signature</w:t>
      </w:r>
      <w:r w:rsidRPr="00940F89">
        <w:rPr>
          <w:rFonts w:eastAsia="Times New Roman"/>
          <w:lang w:val="ru-RU"/>
        </w:rPr>
        <w:t>^</w:t>
      </w:r>
      <w:r>
        <w:rPr>
          <w:rFonts w:eastAsia="Times New Roman"/>
        </w:rPr>
        <w:t>e</w:t>
      </w:r>
      <w:r w:rsidRPr="00940F8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mod</w:t>
      </w:r>
      <w:r w:rsidRPr="00940F8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n</w:t>
      </w:r>
      <w:r w:rsidRPr="00940F89">
        <w:rPr>
          <w:rFonts w:eastAsia="Times New Roman"/>
          <w:lang w:val="ru-RU"/>
        </w:rPr>
        <w:t xml:space="preserve"> = </w:t>
      </w:r>
      <w:r>
        <w:rPr>
          <w:rFonts w:eastAsia="Times New Roman"/>
        </w:rPr>
        <w:t>SHA</w:t>
      </w:r>
      <w:r w:rsidRPr="00940F89">
        <w:rPr>
          <w:rFonts w:eastAsia="Times New Roman"/>
          <w:lang w:val="ru-RU"/>
        </w:rPr>
        <w:t>-256(</w:t>
      </w:r>
      <w:r>
        <w:rPr>
          <w:rFonts w:eastAsia="Times New Roman"/>
        </w:rPr>
        <w:t>file</w:t>
      </w:r>
      <w:r w:rsidRPr="00940F89">
        <w:rPr>
          <w:rFonts w:eastAsia="Times New Roman"/>
          <w:lang w:val="ru-RU"/>
        </w:rPr>
        <w:t xml:space="preserve">) </w:t>
      </w:r>
      <w:r>
        <w:rPr>
          <w:rFonts w:eastAsia="Times New Roman"/>
        </w:rPr>
        <w:t>mod</w:t>
      </w:r>
      <w:r w:rsidRPr="00940F8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n</w:t>
      </w:r>
      <w:r w:rsidRPr="00940F89">
        <w:rPr>
          <w:rFonts w:eastAsia="Times New Roman"/>
          <w:lang w:val="ru-RU"/>
        </w:rPr>
        <w:t xml:space="preserve">. Значение </w:t>
      </w:r>
      <w:r>
        <w:rPr>
          <w:rFonts w:eastAsia="Times New Roman"/>
        </w:rPr>
        <w:t>hashValue</w:t>
      </w:r>
      <w:r w:rsidRPr="00940F89">
        <w:rPr>
          <w:rFonts w:eastAsia="Times New Roman"/>
          <w:lang w:val="ru-RU"/>
        </w:rPr>
        <w:t xml:space="preserve"> из контейнера не принимается на доверие без пересчета по данным файла.</w:t>
      </w:r>
    </w:p>
    <w:p w14:paraId="705CE272" w14:textId="77777777" w:rsidR="006E59A4" w:rsidRPr="00940F89" w:rsidRDefault="006E59A4" w:rsidP="00940F89">
      <w:pPr>
        <w:rPr>
          <w:rFonts w:eastAsia="Times New Roman"/>
          <w:lang w:val="ru-RU"/>
        </w:rPr>
      </w:pPr>
    </w:p>
    <w:p w14:paraId="465E0928" w14:textId="77777777" w:rsidR="00940F89" w:rsidRPr="009965B5" w:rsidRDefault="00940F89" w:rsidP="00940F89">
      <w:pPr>
        <w:pStyle w:val="21"/>
      </w:pPr>
      <w:bookmarkStart w:id="35" w:name="_Toc229576256"/>
      <w:bookmarkStart w:id="36" w:name="_Toc229576772"/>
      <w:r w:rsidRPr="006014E2">
        <w:t xml:space="preserve">Дополнительное задание: </w:t>
      </w:r>
      <w:r>
        <w:t>RSA</w:t>
      </w:r>
      <w:r w:rsidRPr="006014E2">
        <w:t>/</w:t>
      </w:r>
      <w:r>
        <w:t>CRC</w:t>
      </w:r>
      <w:r w:rsidRPr="006014E2">
        <w:t xml:space="preserve">32 и подбор </w:t>
      </w:r>
      <w:r>
        <w:t>D</w:t>
      </w:r>
      <w:r w:rsidRPr="006014E2">
        <w:t>3</w:t>
      </w:r>
      <w:bookmarkEnd w:id="35"/>
      <w:bookmarkEnd w:id="36"/>
    </w:p>
    <w:p w14:paraId="209217AE" w14:textId="072E0FB3" w:rsidR="00940F89" w:rsidRPr="00940F89" w:rsidRDefault="00E60A96" w:rsidP="00940F89">
      <w:pPr>
        <w:rPr>
          <w:rFonts w:eastAsia="Times New Roman"/>
          <w:lang w:val="ru-RU"/>
        </w:rPr>
      </w:pPr>
      <w:r w:rsidRPr="00E60A96">
        <w:rPr>
          <w:rFonts w:eastAsia="Times New Roman"/>
          <w:lang w:val="ru-RU"/>
        </w:rPr>
        <w:t xml:space="preserve">Для демонстрации слабости CRC32 были подготовлены документы D1 и D2, после чего для D2 было рассчитано четырехбайтное дополнение patch. Значения контрольных сумм и параметры сформированного документа D3 приведены в </w:t>
      </w:r>
      <w:r w:rsidR="00F043B7">
        <w:rPr>
          <w:rFonts w:eastAsia="Times New Roman"/>
          <w:lang w:val="ru-RU"/>
        </w:rPr>
        <w:fldChar w:fldCharType="begin"/>
      </w:r>
      <w:r w:rsidR="00F043B7">
        <w:rPr>
          <w:rFonts w:eastAsia="Times New Roman"/>
          <w:lang w:val="ru-RU"/>
        </w:rPr>
        <w:instrText xml:space="preserve"> REF _Ref229591243 \h </w:instrText>
      </w:r>
      <w:r w:rsidR="00F043B7">
        <w:rPr>
          <w:rFonts w:eastAsia="Times New Roman"/>
          <w:lang w:val="ru-RU"/>
        </w:rPr>
      </w:r>
      <w:r w:rsidR="00F043B7">
        <w:rPr>
          <w:rFonts w:eastAsia="Times New Roman"/>
          <w:lang w:val="ru-RU"/>
        </w:rPr>
        <w:fldChar w:fldCharType="separate"/>
      </w:r>
      <w:r w:rsidR="00F043B7">
        <w:rPr>
          <w:lang w:val="ru-RU"/>
        </w:rPr>
        <w:t>т</w:t>
      </w:r>
      <w:r w:rsidR="00F043B7" w:rsidRPr="00F043B7">
        <w:rPr>
          <w:lang w:val="ru-RU"/>
        </w:rPr>
        <w:t>аблиц</w:t>
      </w:r>
      <w:r w:rsidR="00F043B7">
        <w:rPr>
          <w:lang w:val="ru-RU"/>
        </w:rPr>
        <w:t>е</w:t>
      </w:r>
      <w:r w:rsidR="00F043B7" w:rsidRPr="00F043B7">
        <w:rPr>
          <w:lang w:val="ru-RU"/>
        </w:rPr>
        <w:t xml:space="preserve"> </w:t>
      </w:r>
      <w:r w:rsidR="00F043B7" w:rsidRPr="00F043B7">
        <w:rPr>
          <w:noProof/>
          <w:lang w:val="ru-RU"/>
        </w:rPr>
        <w:t>2</w:t>
      </w:r>
      <w:r w:rsidR="00F043B7">
        <w:rPr>
          <w:rFonts w:eastAsia="Times New Roman"/>
          <w:lang w:val="ru-RU"/>
        </w:rPr>
        <w:fldChar w:fldCharType="end"/>
      </w:r>
      <w:r w:rsidRPr="00E60A96">
        <w:rPr>
          <w:rFonts w:eastAsia="Times New Roman"/>
          <w:lang w:val="ru-RU"/>
        </w:rPr>
        <w:t>.</w:t>
      </w:r>
    </w:p>
    <w:p w14:paraId="1FA32104" w14:textId="77777777" w:rsidR="00940F89" w:rsidRPr="00940F89" w:rsidRDefault="00940F89" w:rsidP="00940F89">
      <w:pPr>
        <w:spacing w:line="240" w:lineRule="auto"/>
        <w:ind w:firstLine="0"/>
        <w:rPr>
          <w:rFonts w:eastAsia="Times New Roman"/>
          <w:lang w:val="ru-RU"/>
        </w:rPr>
      </w:pPr>
    </w:p>
    <w:p w14:paraId="50364FC6" w14:textId="244EE2AF" w:rsidR="00940F89" w:rsidRPr="006E59A4" w:rsidRDefault="00F043B7" w:rsidP="00940F89">
      <w:pPr>
        <w:spacing w:line="240" w:lineRule="auto"/>
        <w:ind w:firstLine="0"/>
        <w:rPr>
          <w:rFonts w:eastAsia="Times New Roman"/>
          <w:lang w:val="ru-RU"/>
        </w:rPr>
      </w:pPr>
      <w:bookmarkStart w:id="37" w:name="_Ref229591243"/>
      <w:r w:rsidRPr="00F043B7">
        <w:rPr>
          <w:lang w:val="ru-RU"/>
        </w:rPr>
        <w:t xml:space="preserve">Таблица </w:t>
      </w:r>
      <w:r>
        <w:fldChar w:fldCharType="begin"/>
      </w:r>
      <w:r w:rsidRPr="00F043B7">
        <w:rPr>
          <w:lang w:val="ru-RU"/>
        </w:rPr>
        <w:instrText xml:space="preserve"> </w:instrText>
      </w:r>
      <w:r>
        <w:instrText>SEQ</w:instrText>
      </w:r>
      <w:r w:rsidRPr="00F043B7">
        <w:rPr>
          <w:lang w:val="ru-RU"/>
        </w:rPr>
        <w:instrText xml:space="preserve"> Таблица \* </w:instrText>
      </w:r>
      <w:r>
        <w:instrText>ARABIC</w:instrText>
      </w:r>
      <w:r w:rsidRPr="00F043B7">
        <w:rPr>
          <w:lang w:val="ru-RU"/>
        </w:rPr>
        <w:instrText xml:space="preserve"> </w:instrText>
      </w:r>
      <w:r>
        <w:fldChar w:fldCharType="separate"/>
      </w:r>
      <w:r w:rsidRPr="00F043B7">
        <w:rPr>
          <w:noProof/>
          <w:lang w:val="ru-RU"/>
        </w:rPr>
        <w:t>2</w:t>
      </w:r>
      <w:r>
        <w:rPr>
          <w:noProof/>
        </w:rPr>
        <w:fldChar w:fldCharType="end"/>
      </w:r>
      <w:bookmarkEnd w:id="37"/>
      <w:r w:rsidRPr="00F043B7">
        <w:rPr>
          <w:lang w:val="ru-RU"/>
        </w:rPr>
        <w:t xml:space="preserve"> – </w:t>
      </w:r>
      <w:r w:rsidR="006E59A4" w:rsidRPr="006E59A4">
        <w:rPr>
          <w:lang w:val="ru-RU"/>
        </w:rPr>
        <w:t xml:space="preserve">Значения </w:t>
      </w:r>
      <w:r w:rsidR="006E59A4">
        <w:t>CRC</w:t>
      </w:r>
      <w:r w:rsidR="006E59A4" w:rsidRPr="006E59A4">
        <w:rPr>
          <w:lang w:val="ru-RU"/>
        </w:rPr>
        <w:t xml:space="preserve">32 и параметры подбора </w:t>
      </w:r>
      <w:r w:rsidR="006E59A4">
        <w:t>D</w:t>
      </w:r>
      <w:r w:rsidR="006E59A4" w:rsidRPr="006E59A4">
        <w:rPr>
          <w:lang w:val="ru-RU"/>
        </w:rPr>
        <w:t>3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5632"/>
        <w:gridCol w:w="3990"/>
      </w:tblGrid>
      <w:tr w:rsidR="00940F89" w14:paraId="69690D10" w14:textId="77777777" w:rsidTr="00E60A96">
        <w:trPr>
          <w:jc w:val="center"/>
        </w:trPr>
        <w:tc>
          <w:tcPr>
            <w:tcW w:w="5632" w:type="dxa"/>
          </w:tcPr>
          <w:p w14:paraId="4E9F370B" w14:textId="77777777" w:rsidR="00940F89" w:rsidRPr="004F7A8D" w:rsidRDefault="00940F89" w:rsidP="009304BD">
            <w:pPr>
              <w:pStyle w:val="ad"/>
              <w:spacing w:line="276" w:lineRule="auto"/>
              <w:jc w:val="center"/>
            </w:pPr>
            <w:r w:rsidRPr="00D10923">
              <w:t>Параметр</w:t>
            </w:r>
          </w:p>
        </w:tc>
        <w:tc>
          <w:tcPr>
            <w:tcW w:w="3990" w:type="dxa"/>
          </w:tcPr>
          <w:p w14:paraId="4D0F9236" w14:textId="77777777" w:rsidR="00940F89" w:rsidRDefault="00940F89" w:rsidP="009304BD">
            <w:pPr>
              <w:pStyle w:val="ad"/>
              <w:spacing w:line="276" w:lineRule="auto"/>
              <w:jc w:val="center"/>
            </w:pPr>
            <w:r w:rsidRPr="00D10923">
              <w:t>Значение</w:t>
            </w:r>
          </w:p>
        </w:tc>
      </w:tr>
      <w:tr w:rsidR="00940F89" w14:paraId="2E2A2C89" w14:textId="77777777" w:rsidTr="00E60A96">
        <w:trPr>
          <w:jc w:val="center"/>
        </w:trPr>
        <w:tc>
          <w:tcPr>
            <w:tcW w:w="5632" w:type="dxa"/>
          </w:tcPr>
          <w:p w14:paraId="7E270AC8" w14:textId="77777777" w:rsidR="00940F89" w:rsidRPr="005C08DA" w:rsidRDefault="00940F89" w:rsidP="009304BD">
            <w:pPr>
              <w:pStyle w:val="ad"/>
              <w:spacing w:line="276" w:lineRule="auto"/>
            </w:pPr>
            <w:r w:rsidRPr="00D10923">
              <w:t>CRC32(D1)</w:t>
            </w:r>
          </w:p>
        </w:tc>
        <w:tc>
          <w:tcPr>
            <w:tcW w:w="3990" w:type="dxa"/>
          </w:tcPr>
          <w:p w14:paraId="3AD5910B" w14:textId="77777777" w:rsidR="00940F89" w:rsidRPr="005C08DA" w:rsidRDefault="00940F89" w:rsidP="009304BD">
            <w:pPr>
              <w:pStyle w:val="ad"/>
              <w:spacing w:line="276" w:lineRule="auto"/>
            </w:pPr>
            <w:r w:rsidRPr="00D10923">
              <w:t>cdbee91e / 3451840798</w:t>
            </w:r>
          </w:p>
        </w:tc>
      </w:tr>
      <w:tr w:rsidR="00940F89" w14:paraId="1F380AF9" w14:textId="77777777" w:rsidTr="00E60A96">
        <w:trPr>
          <w:jc w:val="center"/>
        </w:trPr>
        <w:tc>
          <w:tcPr>
            <w:tcW w:w="5632" w:type="dxa"/>
          </w:tcPr>
          <w:p w14:paraId="22FB5FEF" w14:textId="77777777" w:rsidR="00940F89" w:rsidRPr="005C08DA" w:rsidRDefault="00940F89" w:rsidP="009304BD">
            <w:pPr>
              <w:pStyle w:val="ad"/>
              <w:spacing w:line="276" w:lineRule="auto"/>
            </w:pPr>
            <w:r w:rsidRPr="00D10923">
              <w:t>CRC32(D2)</w:t>
            </w:r>
          </w:p>
        </w:tc>
        <w:tc>
          <w:tcPr>
            <w:tcW w:w="3990" w:type="dxa"/>
          </w:tcPr>
          <w:p w14:paraId="209C1756" w14:textId="77777777" w:rsidR="00940F89" w:rsidRPr="005C08DA" w:rsidRDefault="00940F89" w:rsidP="009304BD">
            <w:pPr>
              <w:pStyle w:val="ad"/>
              <w:spacing w:line="276" w:lineRule="auto"/>
            </w:pPr>
            <w:r w:rsidRPr="00D10923">
              <w:t>b444e08e / 3024412814</w:t>
            </w:r>
          </w:p>
        </w:tc>
      </w:tr>
      <w:tr w:rsidR="00940F89" w14:paraId="593A4886" w14:textId="77777777" w:rsidTr="00E60A96">
        <w:trPr>
          <w:jc w:val="center"/>
        </w:trPr>
        <w:tc>
          <w:tcPr>
            <w:tcW w:w="5632" w:type="dxa"/>
          </w:tcPr>
          <w:p w14:paraId="4409A5EF" w14:textId="77777777" w:rsidR="00940F89" w:rsidRPr="005C08DA" w:rsidRDefault="00940F89" w:rsidP="009304BD">
            <w:pPr>
              <w:pStyle w:val="ad"/>
              <w:spacing w:line="276" w:lineRule="auto"/>
            </w:pPr>
            <w:r w:rsidRPr="00D10923">
              <w:t>CRC32(D3)</w:t>
            </w:r>
          </w:p>
        </w:tc>
        <w:tc>
          <w:tcPr>
            <w:tcW w:w="3990" w:type="dxa"/>
          </w:tcPr>
          <w:p w14:paraId="412F937F" w14:textId="77777777" w:rsidR="00940F89" w:rsidRPr="005C08DA" w:rsidRDefault="00940F89" w:rsidP="009304BD">
            <w:pPr>
              <w:pStyle w:val="ad"/>
              <w:spacing w:line="276" w:lineRule="auto"/>
            </w:pPr>
            <w:r w:rsidRPr="00D10923">
              <w:t>cdbee91e / 3451840798</w:t>
            </w:r>
          </w:p>
        </w:tc>
      </w:tr>
    </w:tbl>
    <w:p w14:paraId="667FA8E3" w14:textId="77777777" w:rsidR="002E73D5" w:rsidRDefault="002E73D5" w:rsidP="0062250A">
      <w:pPr>
        <w:spacing w:line="240" w:lineRule="auto"/>
        <w:ind w:firstLine="0"/>
        <w:rPr>
          <w:lang w:val="ru-RU"/>
        </w:rPr>
      </w:pPr>
    </w:p>
    <w:p w14:paraId="02393CCC" w14:textId="77777777" w:rsidR="002E73D5" w:rsidRDefault="002E73D5" w:rsidP="0062250A">
      <w:pPr>
        <w:spacing w:line="240" w:lineRule="auto"/>
        <w:ind w:firstLine="0"/>
        <w:rPr>
          <w:lang w:val="ru-RU"/>
        </w:rPr>
      </w:pPr>
    </w:p>
    <w:p w14:paraId="2BDC6794" w14:textId="77777777" w:rsidR="002E73D5" w:rsidRDefault="002E73D5" w:rsidP="0062250A">
      <w:pPr>
        <w:spacing w:line="240" w:lineRule="auto"/>
        <w:ind w:firstLine="0"/>
        <w:rPr>
          <w:lang w:val="ru-RU"/>
        </w:rPr>
      </w:pPr>
    </w:p>
    <w:p w14:paraId="3DA45EB4" w14:textId="68DE1BC6" w:rsidR="0062250A" w:rsidRPr="0062250A" w:rsidRDefault="0062250A" w:rsidP="0062250A">
      <w:pPr>
        <w:spacing w:line="240" w:lineRule="auto"/>
        <w:ind w:firstLine="0"/>
        <w:rPr>
          <w:rFonts w:eastAsia="Times New Roman"/>
          <w:lang w:val="ru-RU"/>
        </w:rPr>
      </w:pPr>
      <w:r w:rsidRPr="00F043B7">
        <w:rPr>
          <w:lang w:val="ru-RU"/>
        </w:rPr>
        <w:lastRenderedPageBreak/>
        <w:t xml:space="preserve">Таблица </w:t>
      </w:r>
      <w:r>
        <w:rPr>
          <w:lang w:val="ru-RU"/>
        </w:rPr>
        <w:t>2</w:t>
      </w:r>
      <w:r w:rsidRPr="00F043B7">
        <w:rPr>
          <w:lang w:val="ru-RU"/>
        </w:rPr>
        <w:t xml:space="preserve"> – </w:t>
      </w:r>
      <w:r w:rsidRPr="006E59A4">
        <w:rPr>
          <w:lang w:val="ru-RU"/>
        </w:rPr>
        <w:t xml:space="preserve">Значения </w:t>
      </w:r>
      <w:r>
        <w:t>CRC</w:t>
      </w:r>
      <w:r w:rsidRPr="006E59A4">
        <w:rPr>
          <w:lang w:val="ru-RU"/>
        </w:rPr>
        <w:t xml:space="preserve">32 и параметры подбора </w:t>
      </w:r>
      <w:r>
        <w:t>D</w:t>
      </w:r>
      <w:r w:rsidRPr="006E59A4">
        <w:rPr>
          <w:lang w:val="ru-RU"/>
        </w:rPr>
        <w:t>3</w:t>
      </w:r>
      <w:r>
        <w:rPr>
          <w:lang w:val="ru-RU"/>
        </w:rPr>
        <w:t xml:space="preserve"> </w:t>
      </w:r>
      <w:r w:rsidRPr="0062250A">
        <w:rPr>
          <w:lang w:val="ru-RU"/>
        </w:rPr>
        <w:t>(продолжение)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5632"/>
        <w:gridCol w:w="3990"/>
      </w:tblGrid>
      <w:tr w:rsidR="0062250A" w14:paraId="1241FC1A" w14:textId="77777777" w:rsidTr="009304BD">
        <w:trPr>
          <w:jc w:val="center"/>
        </w:trPr>
        <w:tc>
          <w:tcPr>
            <w:tcW w:w="5632" w:type="dxa"/>
          </w:tcPr>
          <w:p w14:paraId="65D1F063" w14:textId="77777777" w:rsidR="0062250A" w:rsidRPr="004F7A8D" w:rsidRDefault="0062250A" w:rsidP="009304BD">
            <w:pPr>
              <w:pStyle w:val="ad"/>
              <w:spacing w:line="276" w:lineRule="auto"/>
              <w:jc w:val="center"/>
            </w:pPr>
            <w:r w:rsidRPr="00D10923">
              <w:t>Параметр</w:t>
            </w:r>
          </w:p>
        </w:tc>
        <w:tc>
          <w:tcPr>
            <w:tcW w:w="3990" w:type="dxa"/>
          </w:tcPr>
          <w:p w14:paraId="41FFED5E" w14:textId="77777777" w:rsidR="0062250A" w:rsidRDefault="0062250A" w:rsidP="009304BD">
            <w:pPr>
              <w:pStyle w:val="ad"/>
              <w:spacing w:line="276" w:lineRule="auto"/>
              <w:jc w:val="center"/>
            </w:pPr>
            <w:r w:rsidRPr="00D10923">
              <w:t>Значение</w:t>
            </w:r>
          </w:p>
        </w:tc>
      </w:tr>
      <w:tr w:rsidR="0062250A" w14:paraId="55BE2DAA" w14:textId="77777777" w:rsidTr="009304BD">
        <w:trPr>
          <w:jc w:val="center"/>
        </w:trPr>
        <w:tc>
          <w:tcPr>
            <w:tcW w:w="5632" w:type="dxa"/>
          </w:tcPr>
          <w:p w14:paraId="087139D4" w14:textId="3F5F77FA" w:rsidR="0062250A" w:rsidRPr="005C08DA" w:rsidRDefault="0062250A" w:rsidP="0062250A">
            <w:pPr>
              <w:pStyle w:val="ad"/>
              <w:spacing w:line="276" w:lineRule="auto"/>
            </w:pPr>
            <w:r w:rsidRPr="00D10923">
              <w:t>Размер D2</w:t>
            </w:r>
          </w:p>
        </w:tc>
        <w:tc>
          <w:tcPr>
            <w:tcW w:w="3990" w:type="dxa"/>
          </w:tcPr>
          <w:p w14:paraId="7AC43F52" w14:textId="7A05A519" w:rsidR="0062250A" w:rsidRPr="005C08DA" w:rsidRDefault="0062250A" w:rsidP="0062250A">
            <w:pPr>
              <w:pStyle w:val="ad"/>
              <w:spacing w:line="276" w:lineRule="auto"/>
            </w:pPr>
            <w:r w:rsidRPr="00D10923">
              <w:t>83 байт</w:t>
            </w:r>
          </w:p>
        </w:tc>
      </w:tr>
      <w:tr w:rsidR="0062250A" w14:paraId="31135E89" w14:textId="77777777" w:rsidTr="009304BD">
        <w:trPr>
          <w:jc w:val="center"/>
        </w:trPr>
        <w:tc>
          <w:tcPr>
            <w:tcW w:w="5632" w:type="dxa"/>
          </w:tcPr>
          <w:p w14:paraId="7BEABCC7" w14:textId="7FE67C5A" w:rsidR="0062250A" w:rsidRPr="005C08DA" w:rsidRDefault="0062250A" w:rsidP="0062250A">
            <w:pPr>
              <w:pStyle w:val="ad"/>
              <w:spacing w:line="276" w:lineRule="auto"/>
            </w:pPr>
            <w:r w:rsidRPr="00D10923">
              <w:t>Размер D3</w:t>
            </w:r>
          </w:p>
        </w:tc>
        <w:tc>
          <w:tcPr>
            <w:tcW w:w="3990" w:type="dxa"/>
          </w:tcPr>
          <w:p w14:paraId="77591F51" w14:textId="7921AF19" w:rsidR="0062250A" w:rsidRPr="005C08DA" w:rsidRDefault="0062250A" w:rsidP="0062250A">
            <w:pPr>
              <w:pStyle w:val="ad"/>
              <w:spacing w:line="276" w:lineRule="auto"/>
            </w:pPr>
            <w:r w:rsidRPr="00D10923">
              <w:t>87 байт</w:t>
            </w:r>
          </w:p>
        </w:tc>
      </w:tr>
      <w:tr w:rsidR="0062250A" w14:paraId="208398BD" w14:textId="77777777" w:rsidTr="009304BD">
        <w:trPr>
          <w:jc w:val="center"/>
        </w:trPr>
        <w:tc>
          <w:tcPr>
            <w:tcW w:w="5632" w:type="dxa"/>
          </w:tcPr>
          <w:p w14:paraId="4F1E8E34" w14:textId="760A3966" w:rsidR="0062250A" w:rsidRPr="005C08DA" w:rsidRDefault="0062250A" w:rsidP="0062250A">
            <w:pPr>
              <w:pStyle w:val="ad"/>
              <w:spacing w:line="276" w:lineRule="auto"/>
            </w:pPr>
            <w:r w:rsidRPr="00D10923">
              <w:t>patch</w:t>
            </w:r>
          </w:p>
        </w:tc>
        <w:tc>
          <w:tcPr>
            <w:tcW w:w="3990" w:type="dxa"/>
          </w:tcPr>
          <w:p w14:paraId="624231F6" w14:textId="69770E7A" w:rsidR="0062250A" w:rsidRPr="005C08DA" w:rsidRDefault="0062250A" w:rsidP="0062250A">
            <w:pPr>
              <w:pStyle w:val="ad"/>
              <w:spacing w:line="276" w:lineRule="auto"/>
            </w:pPr>
            <w:r w:rsidRPr="00D10923">
              <w:t>ad67a5ae</w:t>
            </w:r>
          </w:p>
        </w:tc>
      </w:tr>
    </w:tbl>
    <w:p w14:paraId="029B5CF0" w14:textId="1D4920B5" w:rsidR="0062250A" w:rsidRDefault="0062250A" w:rsidP="00940F89"/>
    <w:p w14:paraId="1978781B" w14:textId="77777777" w:rsidR="0062250A" w:rsidRPr="006014E2" w:rsidRDefault="0062250A" w:rsidP="00940F89"/>
    <w:p w14:paraId="2DC4939C" w14:textId="4141AE1C" w:rsidR="00E60A96" w:rsidRDefault="00E60A96" w:rsidP="00E60A96">
      <w:pPr>
        <w:rPr>
          <w:rFonts w:eastAsia="Times New Roman"/>
          <w:lang w:val="ru-RU"/>
        </w:rPr>
      </w:pPr>
      <w:r w:rsidRPr="00E60A96">
        <w:rPr>
          <w:rFonts w:eastAsia="Times New Roman"/>
          <w:lang w:val="ru-RU"/>
        </w:rPr>
        <w:t xml:space="preserve">Из таблицы </w:t>
      </w:r>
      <w:r w:rsidR="00E43707" w:rsidRPr="008277F9">
        <w:rPr>
          <w:rFonts w:eastAsia="Times New Roman"/>
          <w:lang w:val="ru-RU"/>
        </w:rPr>
        <w:t>2</w:t>
      </w:r>
      <w:r w:rsidRPr="00E60A96">
        <w:rPr>
          <w:rFonts w:eastAsia="Times New Roman"/>
          <w:lang w:val="ru-RU"/>
        </w:rPr>
        <w:t xml:space="preserve"> видно, что после добавления четырехбайтного дополнения значение CRC32 документа D3 совпало со значением CRC32 исходного документа D1, несмотря на то что D3 содержит изменённые данные D2.</w:t>
      </w:r>
    </w:p>
    <w:p w14:paraId="6598CBBB" w14:textId="6C017126" w:rsidR="00940F89" w:rsidRPr="00940F89" w:rsidRDefault="00B45E70" w:rsidP="00E60A96">
      <w:pPr>
        <w:rPr>
          <w:rFonts w:eastAsia="Times New Roman"/>
          <w:lang w:val="ru-RU"/>
        </w:rPr>
      </w:pPr>
      <w:r w:rsidRPr="00B45E70">
        <w:rPr>
          <w:lang w:val="ru-RU"/>
        </w:rPr>
        <w:t xml:space="preserve">Целочисленное значение подписи </w:t>
      </w:r>
      <w:r>
        <w:t>RSA</w:t>
      </w:r>
      <w:r w:rsidRPr="00B45E70">
        <w:rPr>
          <w:lang w:val="ru-RU"/>
        </w:rPr>
        <w:t>/</w:t>
      </w:r>
      <w:r>
        <w:t>CRC</w:t>
      </w:r>
      <w:r w:rsidRPr="00B45E70">
        <w:rPr>
          <w:lang w:val="ru-RU"/>
        </w:rPr>
        <w:t xml:space="preserve">32 для документа </w:t>
      </w:r>
      <w:r>
        <w:t>D</w:t>
      </w:r>
      <w:r w:rsidRPr="00B45E70">
        <w:rPr>
          <w:lang w:val="ru-RU"/>
        </w:rPr>
        <w:t>1 приведено в листинге 9</w:t>
      </w:r>
      <w:r w:rsidR="00940F89" w:rsidRPr="00940F89">
        <w:rPr>
          <w:rFonts w:eastAsia="Times New Roman"/>
          <w:lang w:val="ru-RU"/>
        </w:rPr>
        <w:t>:</w:t>
      </w:r>
    </w:p>
    <w:p w14:paraId="31CCA179" w14:textId="77777777" w:rsidR="00940F89" w:rsidRDefault="00940F89" w:rsidP="00940F89">
      <w:pPr>
        <w:pStyle w:val="ab"/>
      </w:pPr>
    </w:p>
    <w:p w14:paraId="125B5EF3" w14:textId="6F218F41" w:rsidR="00940F89" w:rsidRDefault="00EF34B1" w:rsidP="00940F89">
      <w:pPr>
        <w:pStyle w:val="ab"/>
      </w:pPr>
      <w:bookmarkStart w:id="38" w:name="_Ref193195874"/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bookmarkEnd w:id="38"/>
      <w:r>
        <w:t xml:space="preserve"> – </w:t>
      </w:r>
      <w:r w:rsidR="006E59A4">
        <w:t>Значение подписи RSA/CRC32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940F89" w:rsidRPr="009965B5" w14:paraId="47244CC4" w14:textId="77777777" w:rsidTr="009304BD">
        <w:tc>
          <w:tcPr>
            <w:tcW w:w="9622" w:type="dxa"/>
          </w:tcPr>
          <w:p w14:paraId="56564866" w14:textId="77777777" w:rsidR="00940F89" w:rsidRPr="009965B5" w:rsidRDefault="00940F89" w:rsidP="009304BD">
            <w:pPr>
              <w:pStyle w:val="ac"/>
            </w:pPr>
            <w:r w:rsidRPr="00D05B25">
              <w:t>32557292219350676996563547476030707533171689943996002297306911448651099183065698364799608557668837288382990775309482538769918913113987683984383525914461201454729319154260129557143810801428925401141553954871778193162843457939920852854312064911366556120407074890289906816332177599960561263707935864694810632626</w:t>
            </w:r>
          </w:p>
        </w:tc>
      </w:tr>
    </w:tbl>
    <w:p w14:paraId="56A1E1A1" w14:textId="77777777" w:rsidR="00940F89" w:rsidRPr="00D05B25" w:rsidRDefault="00940F89" w:rsidP="00940F89"/>
    <w:p w14:paraId="5D986F24" w14:textId="5B8B4CE3" w:rsidR="00940F89" w:rsidRPr="00940F89" w:rsidRDefault="00940F89" w:rsidP="00940F89">
      <w:pPr>
        <w:rPr>
          <w:rFonts w:eastAsia="Times New Roman"/>
          <w:lang w:val="ru-RU"/>
        </w:rPr>
      </w:pPr>
      <w:r w:rsidRPr="006014E2">
        <w:rPr>
          <w:rFonts w:eastAsia="Times New Roman"/>
          <w:lang w:val="ru-RU"/>
        </w:rPr>
        <w:t>Файл</w:t>
      </w:r>
      <w:r w:rsidRPr="006E59A4">
        <w:rPr>
          <w:rFonts w:eastAsia="Times New Roman"/>
        </w:rPr>
        <w:t xml:space="preserve"> </w:t>
      </w:r>
      <w:r w:rsidRPr="006014E2">
        <w:rPr>
          <w:rFonts w:eastAsia="Times New Roman"/>
          <w:lang w:val="ru-RU"/>
        </w:rPr>
        <w:t>подписи</w:t>
      </w:r>
      <w:r w:rsidRPr="006E59A4">
        <w:rPr>
          <w:rFonts w:eastAsia="Times New Roman"/>
        </w:rPr>
        <w:t xml:space="preserve"> </w:t>
      </w:r>
      <w:r w:rsidRPr="00D05B25">
        <w:rPr>
          <w:rFonts w:eastAsia="Times New Roman"/>
        </w:rPr>
        <w:t>RSA</w:t>
      </w:r>
      <w:r w:rsidRPr="006E59A4">
        <w:rPr>
          <w:rFonts w:eastAsia="Times New Roman"/>
        </w:rPr>
        <w:t>/</w:t>
      </w:r>
      <w:r w:rsidRPr="00D05B25">
        <w:rPr>
          <w:rFonts w:eastAsia="Times New Roman"/>
        </w:rPr>
        <w:t>CRC</w:t>
      </w:r>
      <w:r w:rsidRPr="006E59A4">
        <w:rPr>
          <w:rFonts w:eastAsia="Times New Roman"/>
        </w:rPr>
        <w:t xml:space="preserve">32 </w:t>
      </w:r>
      <w:r w:rsidRPr="006014E2">
        <w:rPr>
          <w:rFonts w:eastAsia="Times New Roman"/>
          <w:lang w:val="ru-RU"/>
        </w:rPr>
        <w:t>также</w:t>
      </w:r>
      <w:r w:rsidRPr="006E59A4">
        <w:rPr>
          <w:rFonts w:eastAsia="Times New Roman"/>
        </w:rPr>
        <w:t xml:space="preserve"> </w:t>
      </w:r>
      <w:r w:rsidRPr="006014E2">
        <w:rPr>
          <w:rFonts w:eastAsia="Times New Roman"/>
          <w:lang w:val="ru-RU"/>
        </w:rPr>
        <w:t>хранится</w:t>
      </w:r>
      <w:r w:rsidRPr="006E59A4">
        <w:rPr>
          <w:rFonts w:eastAsia="Times New Roman"/>
        </w:rPr>
        <w:t xml:space="preserve"> </w:t>
      </w:r>
      <w:r w:rsidRPr="006014E2">
        <w:rPr>
          <w:rFonts w:eastAsia="Times New Roman"/>
          <w:lang w:val="ru-RU"/>
        </w:rPr>
        <w:t>в</w:t>
      </w:r>
      <w:r w:rsidRPr="006E59A4">
        <w:rPr>
          <w:rFonts w:eastAsia="Times New Roman"/>
        </w:rPr>
        <w:t xml:space="preserve"> </w:t>
      </w:r>
      <w:r w:rsidRPr="00D05B25">
        <w:rPr>
          <w:rFonts w:eastAsia="Times New Roman"/>
        </w:rPr>
        <w:t>ASN</w:t>
      </w:r>
      <w:r w:rsidRPr="006E59A4">
        <w:rPr>
          <w:rFonts w:eastAsia="Times New Roman"/>
        </w:rPr>
        <w:t xml:space="preserve">.1 </w:t>
      </w:r>
      <w:r w:rsidRPr="00D05B25">
        <w:rPr>
          <w:rFonts w:eastAsia="Times New Roman"/>
        </w:rPr>
        <w:t>DER</w:t>
      </w:r>
      <w:r w:rsidRPr="006E59A4">
        <w:rPr>
          <w:rFonts w:eastAsia="Times New Roman"/>
        </w:rPr>
        <w:t>-</w:t>
      </w:r>
      <w:r w:rsidRPr="006014E2">
        <w:rPr>
          <w:rFonts w:eastAsia="Times New Roman"/>
          <w:lang w:val="ru-RU"/>
        </w:rPr>
        <w:t>контейнере</w:t>
      </w:r>
      <w:r w:rsidRPr="006E59A4">
        <w:rPr>
          <w:rFonts w:eastAsia="Times New Roman"/>
        </w:rPr>
        <w:t xml:space="preserve"> </w:t>
      </w:r>
      <w:r w:rsidRPr="00D05B25">
        <w:rPr>
          <w:rFonts w:eastAsia="Times New Roman"/>
        </w:rPr>
        <w:t>SignatureFile</w:t>
      </w:r>
      <w:r w:rsidRPr="006E59A4">
        <w:rPr>
          <w:rFonts w:eastAsia="Times New Roman"/>
        </w:rPr>
        <w:t xml:space="preserve">. </w:t>
      </w:r>
      <w:r w:rsidR="00B45E70" w:rsidRPr="00B45E70">
        <w:rPr>
          <w:lang w:val="ru-RU"/>
        </w:rPr>
        <w:t xml:space="preserve">Первые 100 байт </w:t>
      </w:r>
      <w:r w:rsidR="00B45E70">
        <w:t>DER</w:t>
      </w:r>
      <w:r w:rsidR="00B45E70" w:rsidRPr="00B45E70">
        <w:rPr>
          <w:lang w:val="ru-RU"/>
        </w:rPr>
        <w:t xml:space="preserve">-контейнера подписи </w:t>
      </w:r>
      <w:r w:rsidR="00B45E70">
        <w:t>RSA</w:t>
      </w:r>
      <w:r w:rsidR="00B45E70" w:rsidRPr="00B45E70">
        <w:rPr>
          <w:lang w:val="ru-RU"/>
        </w:rPr>
        <w:t>/</w:t>
      </w:r>
      <w:r w:rsidR="00B45E70">
        <w:t>CRC</w:t>
      </w:r>
      <w:r w:rsidR="00B45E70" w:rsidRPr="00B45E70">
        <w:rPr>
          <w:lang w:val="ru-RU"/>
        </w:rPr>
        <w:t>32 приведены в листинге 10</w:t>
      </w:r>
      <w:r w:rsidRPr="006014E2">
        <w:rPr>
          <w:rFonts w:eastAsia="Times New Roman"/>
          <w:lang w:val="ru-RU"/>
        </w:rPr>
        <w:t>:</w:t>
      </w:r>
    </w:p>
    <w:p w14:paraId="3BEC9EE1" w14:textId="77777777" w:rsidR="00940F89" w:rsidRDefault="00940F89" w:rsidP="00940F89">
      <w:pPr>
        <w:pStyle w:val="ab"/>
      </w:pPr>
    </w:p>
    <w:p w14:paraId="7F97FFAA" w14:textId="2CB1F6D4" w:rsidR="00940F89" w:rsidRDefault="00EF34B1" w:rsidP="00940F89">
      <w:pPr>
        <w:pStyle w:val="ab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 xml:space="preserve"> – </w:t>
      </w:r>
      <w:r w:rsidR="006E59A4">
        <w:t>Первые 100 байт DER-контейнера подписи RSA/CRC32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940F89" w:rsidRPr="009965B5" w14:paraId="570EE06B" w14:textId="77777777" w:rsidTr="009304BD">
        <w:tc>
          <w:tcPr>
            <w:tcW w:w="9622" w:type="dxa"/>
          </w:tcPr>
          <w:p w14:paraId="05382C79" w14:textId="77777777" w:rsidR="00940F89" w:rsidRPr="009965B5" w:rsidRDefault="00940F89" w:rsidP="009304BD">
            <w:pPr>
              <w:pStyle w:val="ac"/>
            </w:pPr>
            <w:r w:rsidRPr="00D05B25">
              <w:t>30819e0201010c097273612d63726333320404cdbee91e020500cdbee91e0281802e5cf5a2708b5b2ff0adf513c4923d5b1d6e20a780811353c40a2674f9f5aa15f73ff2f9bddb6427592e502831d4870788733f7df3a2a8e3e421bebd6d1522a1c31e00</w:t>
            </w:r>
          </w:p>
        </w:tc>
      </w:tr>
    </w:tbl>
    <w:p w14:paraId="70C44721" w14:textId="77777777" w:rsidR="00940F89" w:rsidRPr="00D05B25" w:rsidRDefault="00940F89" w:rsidP="00940F89"/>
    <w:p w14:paraId="34E9AA29" w14:textId="77777777" w:rsidR="00940F89" w:rsidRPr="006014E2" w:rsidRDefault="00940F89" w:rsidP="00940F89">
      <w:pPr>
        <w:pStyle w:val="a0"/>
        <w:tabs>
          <w:tab w:val="clear" w:pos="1134"/>
        </w:tabs>
        <w:ind w:firstLine="851"/>
      </w:pPr>
      <w:r>
        <w:rPr>
          <w:rFonts w:eastAsia="Times New Roman"/>
        </w:rPr>
        <w:t>D</w:t>
      </w:r>
      <w:r w:rsidRPr="006014E2">
        <w:rPr>
          <w:rFonts w:eastAsia="Times New Roman"/>
        </w:rPr>
        <w:t xml:space="preserve">3 начинается с полного содержимого </w:t>
      </w:r>
      <w:r>
        <w:rPr>
          <w:rFonts w:eastAsia="Times New Roman"/>
        </w:rPr>
        <w:t>D</w:t>
      </w:r>
      <w:r w:rsidRPr="006014E2">
        <w:rPr>
          <w:rFonts w:eastAsia="Times New Roman"/>
        </w:rPr>
        <w:t xml:space="preserve">2: </w:t>
      </w:r>
      <w:r>
        <w:rPr>
          <w:rFonts w:eastAsia="Times New Roman"/>
        </w:rPr>
        <w:t>OK</w:t>
      </w:r>
      <w:r w:rsidRPr="006014E2">
        <w:rPr>
          <w:rFonts w:eastAsia="Times New Roman"/>
        </w:rPr>
        <w:t>;</w:t>
      </w:r>
    </w:p>
    <w:p w14:paraId="0331B366" w14:textId="77777777" w:rsidR="00940F89" w:rsidRPr="00D05B25" w:rsidRDefault="00940F89" w:rsidP="00940F89">
      <w:pPr>
        <w:pStyle w:val="a0"/>
        <w:tabs>
          <w:tab w:val="clear" w:pos="1134"/>
        </w:tabs>
        <w:ind w:firstLine="851"/>
        <w:rPr>
          <w:lang w:val="en-US"/>
        </w:rPr>
      </w:pPr>
      <w:r w:rsidRPr="00D05B25">
        <w:rPr>
          <w:rFonts w:eastAsia="Times New Roman"/>
          <w:lang w:val="en-US"/>
        </w:rPr>
        <w:t>CRC32(D3) == CRC32(D1): OK;</w:t>
      </w:r>
    </w:p>
    <w:p w14:paraId="24BC14FE" w14:textId="77777777" w:rsidR="00940F89" w:rsidRPr="006014E2" w:rsidRDefault="00940F89" w:rsidP="00940F89">
      <w:pPr>
        <w:pStyle w:val="a0"/>
        <w:tabs>
          <w:tab w:val="clear" w:pos="1134"/>
        </w:tabs>
        <w:ind w:firstLine="851"/>
      </w:pPr>
      <w:r>
        <w:rPr>
          <w:rFonts w:eastAsia="Times New Roman"/>
        </w:rPr>
        <w:t>D</w:t>
      </w:r>
      <w:r w:rsidRPr="006014E2">
        <w:rPr>
          <w:rFonts w:eastAsia="Times New Roman"/>
        </w:rPr>
        <w:t xml:space="preserve">3 проходит проверку старой </w:t>
      </w:r>
      <w:r>
        <w:rPr>
          <w:rFonts w:eastAsia="Times New Roman"/>
        </w:rPr>
        <w:t>CRC</w:t>
      </w:r>
      <w:r w:rsidRPr="006014E2">
        <w:rPr>
          <w:rFonts w:eastAsia="Times New Roman"/>
        </w:rPr>
        <w:t xml:space="preserve">32-подписью </w:t>
      </w:r>
      <w:r>
        <w:rPr>
          <w:rFonts w:eastAsia="Times New Roman"/>
        </w:rPr>
        <w:t>D</w:t>
      </w:r>
      <w:r w:rsidRPr="006014E2">
        <w:rPr>
          <w:rFonts w:eastAsia="Times New Roman"/>
        </w:rPr>
        <w:t xml:space="preserve">1: </w:t>
      </w:r>
      <w:r>
        <w:rPr>
          <w:rFonts w:eastAsia="Times New Roman"/>
        </w:rPr>
        <w:t>VALID</w:t>
      </w:r>
      <w:r w:rsidRPr="006014E2">
        <w:rPr>
          <w:rFonts w:eastAsia="Times New Roman"/>
        </w:rPr>
        <w:t>.</w:t>
      </w:r>
    </w:p>
    <w:p w14:paraId="5E7E0BF2" w14:textId="538DBBF5" w:rsidR="00940F89" w:rsidRDefault="00940F89" w:rsidP="00940F89">
      <w:pPr>
        <w:rPr>
          <w:rFonts w:eastAsia="Times New Roman"/>
          <w:lang w:val="ru-RU"/>
        </w:rPr>
      </w:pPr>
      <w:r w:rsidRPr="00940F89">
        <w:rPr>
          <w:rFonts w:eastAsia="Times New Roman"/>
          <w:lang w:val="ru-RU"/>
        </w:rPr>
        <w:lastRenderedPageBreak/>
        <w:t xml:space="preserve">Файл </w:t>
      </w:r>
      <w:r>
        <w:rPr>
          <w:rFonts w:eastAsia="Times New Roman"/>
        </w:rPr>
        <w:t>D</w:t>
      </w:r>
      <w:r w:rsidRPr="00940F89">
        <w:rPr>
          <w:rFonts w:eastAsia="Times New Roman"/>
          <w:lang w:val="ru-RU"/>
        </w:rPr>
        <w:t xml:space="preserve">3 строится как </w:t>
      </w:r>
      <w:r>
        <w:rPr>
          <w:rFonts w:eastAsia="Times New Roman"/>
        </w:rPr>
        <w:t>D</w:t>
      </w:r>
      <w:r w:rsidRPr="00940F89">
        <w:rPr>
          <w:rFonts w:eastAsia="Times New Roman"/>
          <w:lang w:val="ru-RU"/>
        </w:rPr>
        <w:t xml:space="preserve">3 = </w:t>
      </w:r>
      <w:r>
        <w:rPr>
          <w:rFonts w:eastAsia="Times New Roman"/>
        </w:rPr>
        <w:t>D</w:t>
      </w:r>
      <w:r w:rsidRPr="00940F89">
        <w:rPr>
          <w:rFonts w:eastAsia="Times New Roman"/>
          <w:lang w:val="ru-RU"/>
        </w:rPr>
        <w:t xml:space="preserve">2 || </w:t>
      </w:r>
      <w:r>
        <w:rPr>
          <w:rFonts w:eastAsia="Times New Roman"/>
        </w:rPr>
        <w:t>patch</w:t>
      </w:r>
      <w:r w:rsidRPr="00940F89">
        <w:rPr>
          <w:rFonts w:eastAsia="Times New Roman"/>
          <w:lang w:val="ru-RU"/>
        </w:rPr>
        <w:t xml:space="preserve">. Четыре байта </w:t>
      </w:r>
      <w:r>
        <w:rPr>
          <w:rFonts w:eastAsia="Times New Roman"/>
        </w:rPr>
        <w:t>patch</w:t>
      </w:r>
      <w:r w:rsidRPr="00940F89">
        <w:rPr>
          <w:rFonts w:eastAsia="Times New Roman"/>
          <w:lang w:val="ru-RU"/>
        </w:rPr>
        <w:t xml:space="preserve"> рассчитаны по линейности </w:t>
      </w:r>
      <w:r>
        <w:rPr>
          <w:rFonts w:eastAsia="Times New Roman"/>
        </w:rPr>
        <w:t>CRC</w:t>
      </w:r>
      <w:r w:rsidRPr="00940F89">
        <w:rPr>
          <w:rFonts w:eastAsia="Times New Roman"/>
          <w:lang w:val="ru-RU"/>
        </w:rPr>
        <w:t xml:space="preserve">32 над </w:t>
      </w:r>
      <w:r>
        <w:rPr>
          <w:rFonts w:eastAsia="Times New Roman"/>
        </w:rPr>
        <w:t>GF</w:t>
      </w:r>
      <w:r w:rsidRPr="00940F89">
        <w:rPr>
          <w:rFonts w:eastAsia="Times New Roman"/>
          <w:lang w:val="ru-RU"/>
        </w:rPr>
        <w:t xml:space="preserve">(2), без перебора 2^32 значений. Так как подпись </w:t>
      </w:r>
      <w:r>
        <w:rPr>
          <w:rFonts w:eastAsia="Times New Roman"/>
        </w:rPr>
        <w:t>RSA</w:t>
      </w:r>
      <w:r w:rsidRPr="00940F89">
        <w:rPr>
          <w:rFonts w:eastAsia="Times New Roman"/>
          <w:lang w:val="ru-RU"/>
        </w:rPr>
        <w:t>/</w:t>
      </w:r>
      <w:r>
        <w:rPr>
          <w:rFonts w:eastAsia="Times New Roman"/>
        </w:rPr>
        <w:t>CRC</w:t>
      </w:r>
      <w:r w:rsidRPr="00940F89">
        <w:rPr>
          <w:rFonts w:eastAsia="Times New Roman"/>
          <w:lang w:val="ru-RU"/>
        </w:rPr>
        <w:t xml:space="preserve">32 проверяет только </w:t>
      </w:r>
      <w:r>
        <w:rPr>
          <w:rFonts w:eastAsia="Times New Roman"/>
        </w:rPr>
        <w:t>CRC</w:t>
      </w:r>
      <w:r w:rsidRPr="00940F89">
        <w:rPr>
          <w:rFonts w:eastAsia="Times New Roman"/>
          <w:lang w:val="ru-RU"/>
        </w:rPr>
        <w:t xml:space="preserve">32, старая подпись </w:t>
      </w:r>
      <w:r>
        <w:rPr>
          <w:rFonts w:eastAsia="Times New Roman"/>
        </w:rPr>
        <w:t>D</w:t>
      </w:r>
      <w:r w:rsidRPr="00940F89">
        <w:rPr>
          <w:rFonts w:eastAsia="Times New Roman"/>
          <w:lang w:val="ru-RU"/>
        </w:rPr>
        <w:t xml:space="preserve">1 принимается и для </w:t>
      </w:r>
      <w:r>
        <w:rPr>
          <w:rFonts w:eastAsia="Times New Roman"/>
        </w:rPr>
        <w:t>D</w:t>
      </w:r>
      <w:r w:rsidRPr="00940F89">
        <w:rPr>
          <w:rFonts w:eastAsia="Times New Roman"/>
          <w:lang w:val="ru-RU"/>
        </w:rPr>
        <w:t>3.</w:t>
      </w:r>
    </w:p>
    <w:p w14:paraId="7F70799F" w14:textId="6C9D0F60" w:rsidR="008C73B9" w:rsidRDefault="008C73B9" w:rsidP="00940F89">
      <w:pPr>
        <w:rPr>
          <w:lang w:val="ru-RU"/>
        </w:rPr>
      </w:pPr>
      <w:r w:rsidRPr="008C73B9">
        <w:rPr>
          <w:lang w:val="ru-RU"/>
        </w:rPr>
        <w:t xml:space="preserve">Для демонстрации непригодности </w:t>
      </w:r>
      <w:r>
        <w:t>CRC</w:t>
      </w:r>
      <w:r w:rsidRPr="008C73B9">
        <w:rPr>
          <w:lang w:val="ru-RU"/>
        </w:rPr>
        <w:t xml:space="preserve">32 в качестве криптографической хэш-функции была реализована процедура дополнения измененного документа </w:t>
      </w:r>
      <w:r>
        <w:t>D</w:t>
      </w:r>
      <w:r w:rsidRPr="008C73B9">
        <w:rPr>
          <w:lang w:val="ru-RU"/>
        </w:rPr>
        <w:t xml:space="preserve">2. Программа вычисляет четыре корректирующих байта таким образом, чтобы итоговый документ </w:t>
      </w:r>
      <w:r>
        <w:t>D</w:t>
      </w:r>
      <w:r w:rsidRPr="008C73B9">
        <w:rPr>
          <w:lang w:val="ru-RU"/>
        </w:rPr>
        <w:t xml:space="preserve">3 имел то же значение </w:t>
      </w:r>
      <w:r>
        <w:t>CRC</w:t>
      </w:r>
      <w:r w:rsidRPr="008C73B9">
        <w:rPr>
          <w:lang w:val="ru-RU"/>
        </w:rPr>
        <w:t xml:space="preserve">32, что и исходный документ </w:t>
      </w:r>
      <w:r>
        <w:t>D</w:t>
      </w:r>
      <w:r w:rsidRPr="008C73B9">
        <w:rPr>
          <w:lang w:val="ru-RU"/>
        </w:rPr>
        <w:t xml:space="preserve">1. В результате старая подпись ЭП-1, сформированная для </w:t>
      </w:r>
      <w:r>
        <w:t>D</w:t>
      </w:r>
      <w:r w:rsidRPr="008C73B9">
        <w:rPr>
          <w:lang w:val="ru-RU"/>
        </w:rPr>
        <w:t xml:space="preserve">1, также принимается при проверке документа </w:t>
      </w:r>
      <w:r>
        <w:t>D</w:t>
      </w:r>
      <w:r w:rsidRPr="008C73B9">
        <w:rPr>
          <w:lang w:val="ru-RU"/>
        </w:rPr>
        <w:t xml:space="preserve">3. Схема формирования документа </w:t>
      </w:r>
      <w:r>
        <w:t>D</w:t>
      </w:r>
      <w:r w:rsidRPr="008C73B9">
        <w:rPr>
          <w:lang w:val="ru-RU"/>
        </w:rPr>
        <w:t xml:space="preserve">3 представлена на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REF _Ref229590705 \h </w:instrText>
      </w:r>
      <w:r>
        <w:rPr>
          <w:lang w:val="ru-RU"/>
        </w:rPr>
      </w:r>
      <w:r>
        <w:rPr>
          <w:lang w:val="ru-RU"/>
        </w:rPr>
        <w:fldChar w:fldCharType="separate"/>
      </w:r>
      <w:r>
        <w:rPr>
          <w:lang w:val="ru-RU"/>
        </w:rPr>
        <w:t>р</w:t>
      </w:r>
      <w:r>
        <w:t>исунк</w:t>
      </w:r>
      <w:r>
        <w:rPr>
          <w:lang w:val="ru-RU"/>
        </w:rPr>
        <w:t>е</w:t>
      </w:r>
      <w:r>
        <w:t xml:space="preserve"> </w:t>
      </w:r>
      <w:r>
        <w:rPr>
          <w:noProof/>
        </w:rPr>
        <w:t>4</w:t>
      </w:r>
      <w:r>
        <w:rPr>
          <w:lang w:val="ru-RU"/>
        </w:rPr>
        <w:fldChar w:fldCharType="end"/>
      </w:r>
      <w:r>
        <w:rPr>
          <w:lang w:val="ru-RU"/>
        </w:rPr>
        <w:t>.</w:t>
      </w:r>
    </w:p>
    <w:p w14:paraId="0169E651" w14:textId="77777777" w:rsidR="008C73B9" w:rsidRDefault="008C73B9" w:rsidP="00940F89">
      <w:pPr>
        <w:rPr>
          <w:lang w:val="ru-RU"/>
        </w:rPr>
      </w:pPr>
    </w:p>
    <w:p w14:paraId="37ACFE21" w14:textId="12F9399B" w:rsidR="008C73B9" w:rsidRDefault="008C73B9" w:rsidP="008C73B9">
      <w:pPr>
        <w:pStyle w:val="af6"/>
      </w:pPr>
      <w:r w:rsidRPr="008C73B9">
        <w:rPr>
          <w:noProof/>
        </w:rPr>
        <w:drawing>
          <wp:inline distT="0" distB="0" distL="0" distR="0" wp14:anchorId="19E6BD02" wp14:editId="0C59E90A">
            <wp:extent cx="4207295" cy="4700170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1767" cy="470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10DB" w14:textId="016498E4" w:rsidR="008C73B9" w:rsidRDefault="008C73B9" w:rsidP="008C73B9">
      <w:pPr>
        <w:pStyle w:val="aa"/>
      </w:pPr>
      <w:bookmarkStart w:id="39" w:name="_Ref22959070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bookmarkEnd w:id="39"/>
      <w:r>
        <w:t xml:space="preserve"> –</w:t>
      </w:r>
      <w:r w:rsidRPr="0016072B">
        <w:t xml:space="preserve"> </w:t>
      </w:r>
      <w:r>
        <w:t xml:space="preserve">Формирование документа </w:t>
      </w:r>
      <w:r>
        <w:rPr>
          <w:lang w:val="en-US"/>
        </w:rPr>
        <w:t>D</w:t>
      </w:r>
      <w:r>
        <w:t>3 с сохранением CRC32</w:t>
      </w:r>
    </w:p>
    <w:p w14:paraId="249D322F" w14:textId="77777777" w:rsidR="00940F89" w:rsidRPr="006014E2" w:rsidRDefault="00940F89" w:rsidP="00940F89">
      <w:pPr>
        <w:rPr>
          <w:lang w:val="ru-RU"/>
        </w:rPr>
      </w:pPr>
    </w:p>
    <w:p w14:paraId="3D9B04CC" w14:textId="77777777" w:rsidR="00940F89" w:rsidRPr="006014E2" w:rsidRDefault="00940F89" w:rsidP="00940F89">
      <w:pPr>
        <w:pStyle w:val="21"/>
      </w:pPr>
      <w:bookmarkStart w:id="40" w:name="_Toc229576257"/>
      <w:bookmarkStart w:id="41" w:name="_Toc229576773"/>
      <w:r w:rsidRPr="006014E2">
        <w:lastRenderedPageBreak/>
        <w:t>Итоговая проверка</w:t>
      </w:r>
      <w:bookmarkEnd w:id="40"/>
      <w:bookmarkEnd w:id="41"/>
    </w:p>
    <w:p w14:paraId="4254A3AC" w14:textId="6116428E" w:rsidR="008C73B9" w:rsidRDefault="008C73B9" w:rsidP="00E60A96">
      <w:pPr>
        <w:rPr>
          <w:rFonts w:eastAsia="Times New Roman"/>
          <w:lang w:val="ru-RU" w:eastAsia="ru-RU"/>
        </w:rPr>
      </w:pPr>
      <w:r w:rsidRPr="008C73B9">
        <w:rPr>
          <w:lang w:val="ru-RU"/>
        </w:rPr>
        <w:t xml:space="preserve">Корректность реализации была подтверждена автоматическими тестами и демонстрационным запуском основных режимов программы. Были проверены генерация </w:t>
      </w:r>
      <w:r>
        <w:t>RSA</w:t>
      </w:r>
      <w:r w:rsidRPr="008C73B9">
        <w:rPr>
          <w:lang w:val="ru-RU"/>
        </w:rPr>
        <w:t xml:space="preserve">-ключей, шифрование и расшифрование файла, формирование и проверка подписи </w:t>
      </w:r>
      <w:r>
        <w:t>RSA</w:t>
      </w:r>
      <w:r w:rsidRPr="008C73B9">
        <w:rPr>
          <w:lang w:val="ru-RU"/>
        </w:rPr>
        <w:t>/</w:t>
      </w:r>
      <w:r>
        <w:t>SHA</w:t>
      </w:r>
      <w:r w:rsidRPr="008C73B9">
        <w:rPr>
          <w:lang w:val="ru-RU"/>
        </w:rPr>
        <w:t xml:space="preserve">-256, обнаружение изменения подписанного файла, а также успешная демонстрация коллизии </w:t>
      </w:r>
      <w:r>
        <w:t>CRC</w:t>
      </w:r>
      <w:r w:rsidRPr="008C73B9">
        <w:rPr>
          <w:lang w:val="ru-RU"/>
        </w:rPr>
        <w:t xml:space="preserve">32 для подписи </w:t>
      </w:r>
      <w:r>
        <w:t>RSA</w:t>
      </w:r>
      <w:r w:rsidRPr="008C73B9">
        <w:rPr>
          <w:lang w:val="ru-RU"/>
        </w:rPr>
        <w:t>/</w:t>
      </w:r>
      <w:r>
        <w:t>CRC</w:t>
      </w:r>
      <w:r w:rsidRPr="008C73B9">
        <w:rPr>
          <w:lang w:val="ru-RU"/>
        </w:rPr>
        <w:t xml:space="preserve">32. </w:t>
      </w:r>
      <w:r w:rsidR="002E73D5" w:rsidRPr="002E73D5">
        <w:rPr>
          <w:lang w:val="ru-RU"/>
        </w:rPr>
        <w:t xml:space="preserve">Итоговая схема проверки программы представлена на </w:t>
      </w:r>
      <w:r w:rsidR="002E73D5">
        <w:rPr>
          <w:lang w:val="ru-RU"/>
        </w:rPr>
        <w:fldChar w:fldCharType="begin"/>
      </w:r>
      <w:r w:rsidR="002E73D5">
        <w:rPr>
          <w:lang w:val="ru-RU"/>
        </w:rPr>
        <w:instrText xml:space="preserve"> REF _Ref229590847 \h </w:instrText>
      </w:r>
      <w:r w:rsidR="002E73D5">
        <w:rPr>
          <w:lang w:val="ru-RU"/>
        </w:rPr>
      </w:r>
      <w:r w:rsidR="002E73D5">
        <w:rPr>
          <w:lang w:val="ru-RU"/>
        </w:rPr>
        <w:fldChar w:fldCharType="separate"/>
      </w:r>
      <w:r w:rsidR="002E73D5">
        <w:rPr>
          <w:lang w:val="ru-RU"/>
        </w:rPr>
        <w:t>р</w:t>
      </w:r>
      <w:r w:rsidR="002E73D5" w:rsidRPr="002E73D5">
        <w:rPr>
          <w:lang w:val="ru-RU"/>
        </w:rPr>
        <w:t>исунк</w:t>
      </w:r>
      <w:r w:rsidR="002E73D5">
        <w:rPr>
          <w:lang w:val="ru-RU"/>
        </w:rPr>
        <w:t>е</w:t>
      </w:r>
      <w:r w:rsidR="002E73D5" w:rsidRPr="002E73D5">
        <w:rPr>
          <w:lang w:val="ru-RU"/>
        </w:rPr>
        <w:t xml:space="preserve"> </w:t>
      </w:r>
      <w:r w:rsidR="002E73D5" w:rsidRPr="002E73D5">
        <w:rPr>
          <w:noProof/>
          <w:lang w:val="ru-RU"/>
        </w:rPr>
        <w:t>5</w:t>
      </w:r>
      <w:r w:rsidR="002E73D5">
        <w:rPr>
          <w:lang w:val="ru-RU"/>
        </w:rPr>
        <w:fldChar w:fldCharType="end"/>
      </w:r>
      <w:r w:rsidR="002E73D5" w:rsidRPr="002E73D5">
        <w:rPr>
          <w:lang w:val="ru-RU"/>
        </w:rPr>
        <w:t xml:space="preserve">, а детализированные результаты выполнения отдельных проверок приведены в </w:t>
      </w:r>
      <w:r w:rsidR="002E73D5">
        <w:rPr>
          <w:rFonts w:eastAsia="Times New Roman"/>
          <w:lang w:val="ru-RU" w:eastAsia="ru-RU"/>
        </w:rPr>
        <w:fldChar w:fldCharType="begin"/>
      </w:r>
      <w:r w:rsidR="002E73D5">
        <w:rPr>
          <w:rFonts w:eastAsia="Times New Roman"/>
          <w:lang w:val="ru-RU" w:eastAsia="ru-RU"/>
        </w:rPr>
        <w:instrText xml:space="preserve"> REF _Ref229591318 \h </w:instrText>
      </w:r>
      <w:r w:rsidR="002E73D5">
        <w:rPr>
          <w:rFonts w:eastAsia="Times New Roman"/>
          <w:lang w:val="ru-RU" w:eastAsia="ru-RU"/>
        </w:rPr>
      </w:r>
      <w:r w:rsidR="002E73D5">
        <w:rPr>
          <w:rFonts w:eastAsia="Times New Roman"/>
          <w:lang w:val="ru-RU" w:eastAsia="ru-RU"/>
        </w:rPr>
        <w:fldChar w:fldCharType="separate"/>
      </w:r>
      <w:r w:rsidR="002E73D5">
        <w:rPr>
          <w:lang w:val="ru-RU"/>
        </w:rPr>
        <w:t>т</w:t>
      </w:r>
      <w:r w:rsidR="002E73D5" w:rsidRPr="00F043B7">
        <w:rPr>
          <w:lang w:val="ru-RU"/>
        </w:rPr>
        <w:t>а</w:t>
      </w:r>
      <w:r w:rsidR="002E73D5" w:rsidRPr="00F043B7">
        <w:rPr>
          <w:lang w:val="ru-RU"/>
        </w:rPr>
        <w:t>б</w:t>
      </w:r>
      <w:r w:rsidR="002E73D5" w:rsidRPr="00F043B7">
        <w:rPr>
          <w:lang w:val="ru-RU"/>
        </w:rPr>
        <w:t>лиц</w:t>
      </w:r>
      <w:r w:rsidR="002E73D5">
        <w:rPr>
          <w:lang w:val="ru-RU"/>
        </w:rPr>
        <w:t>е</w:t>
      </w:r>
      <w:r w:rsidR="002E73D5" w:rsidRPr="00F043B7">
        <w:rPr>
          <w:lang w:val="ru-RU"/>
        </w:rPr>
        <w:t xml:space="preserve"> </w:t>
      </w:r>
      <w:r w:rsidR="002E73D5" w:rsidRPr="0062250A">
        <w:rPr>
          <w:noProof/>
          <w:lang w:val="ru-RU"/>
        </w:rPr>
        <w:t>3</w:t>
      </w:r>
      <w:r w:rsidR="002E73D5">
        <w:rPr>
          <w:rFonts w:eastAsia="Times New Roman"/>
          <w:lang w:val="ru-RU" w:eastAsia="ru-RU"/>
        </w:rPr>
        <w:fldChar w:fldCharType="end"/>
      </w:r>
      <w:r w:rsidR="002E73D5" w:rsidRPr="00E60A96">
        <w:rPr>
          <w:rFonts w:eastAsia="Times New Roman"/>
          <w:lang w:val="ru-RU" w:eastAsia="ru-RU"/>
        </w:rPr>
        <w:t>.</w:t>
      </w:r>
    </w:p>
    <w:p w14:paraId="523AFBB3" w14:textId="77777777" w:rsidR="008C73B9" w:rsidRDefault="008C73B9" w:rsidP="00E60A96">
      <w:pPr>
        <w:rPr>
          <w:rFonts w:eastAsia="Times New Roman"/>
          <w:lang w:val="ru-RU" w:eastAsia="ru-RU"/>
        </w:rPr>
      </w:pPr>
    </w:p>
    <w:p w14:paraId="34CD60A9" w14:textId="147DF09B" w:rsidR="008C73B9" w:rsidRDefault="008C73B9" w:rsidP="008C73B9">
      <w:pPr>
        <w:pStyle w:val="af6"/>
      </w:pPr>
      <w:r w:rsidRPr="008C73B9">
        <w:rPr>
          <w:noProof/>
        </w:rPr>
        <w:drawing>
          <wp:inline distT="0" distB="0" distL="0" distR="0" wp14:anchorId="0F638663" wp14:editId="78273DE2">
            <wp:extent cx="3048425" cy="440116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0418" w14:textId="55526683" w:rsidR="008C73B9" w:rsidRDefault="008C73B9" w:rsidP="008C73B9">
      <w:pPr>
        <w:pStyle w:val="aa"/>
      </w:pPr>
      <w:bookmarkStart w:id="42" w:name="_Ref229590847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bookmarkEnd w:id="42"/>
      <w:r>
        <w:t xml:space="preserve"> –</w:t>
      </w:r>
      <w:r w:rsidRPr="0016072B">
        <w:t xml:space="preserve"> </w:t>
      </w:r>
      <w:r>
        <w:t>Итоговая схема проверки реализованных функций</w:t>
      </w:r>
    </w:p>
    <w:p w14:paraId="4B69C74B" w14:textId="2914EB32" w:rsidR="00E60A96" w:rsidRPr="00E25C28" w:rsidRDefault="00E60A96" w:rsidP="00940F89">
      <w:pPr>
        <w:spacing w:line="240" w:lineRule="auto"/>
        <w:ind w:firstLine="0"/>
        <w:rPr>
          <w:rFonts w:eastAsia="Times New Roman"/>
        </w:rPr>
      </w:pPr>
    </w:p>
    <w:p w14:paraId="228F9729" w14:textId="45B48F79" w:rsidR="0062250A" w:rsidRDefault="0062250A" w:rsidP="00940F89">
      <w:pPr>
        <w:spacing w:line="240" w:lineRule="auto"/>
        <w:ind w:firstLine="0"/>
        <w:rPr>
          <w:rFonts w:eastAsia="Times New Roman"/>
          <w:lang w:val="ru-RU"/>
        </w:rPr>
      </w:pPr>
    </w:p>
    <w:p w14:paraId="3AF0F77D" w14:textId="49534AC7" w:rsidR="008F20FC" w:rsidRDefault="008F20FC" w:rsidP="00940F89">
      <w:pPr>
        <w:spacing w:line="240" w:lineRule="auto"/>
        <w:ind w:firstLine="0"/>
        <w:rPr>
          <w:rFonts w:eastAsia="Times New Roman"/>
          <w:lang w:val="ru-RU"/>
        </w:rPr>
      </w:pPr>
    </w:p>
    <w:p w14:paraId="1B68A25D" w14:textId="18299D1C" w:rsidR="008F20FC" w:rsidRDefault="008F20FC" w:rsidP="00940F89">
      <w:pPr>
        <w:spacing w:line="240" w:lineRule="auto"/>
        <w:ind w:firstLine="0"/>
        <w:rPr>
          <w:rFonts w:eastAsia="Times New Roman"/>
          <w:lang w:val="ru-RU"/>
        </w:rPr>
      </w:pPr>
    </w:p>
    <w:p w14:paraId="0F7CEE0D" w14:textId="77777777" w:rsidR="008F20FC" w:rsidRDefault="008F20FC" w:rsidP="00940F89">
      <w:pPr>
        <w:spacing w:line="240" w:lineRule="auto"/>
        <w:ind w:firstLine="0"/>
        <w:rPr>
          <w:rFonts w:eastAsia="Times New Roman"/>
          <w:lang w:val="ru-RU"/>
        </w:rPr>
      </w:pPr>
    </w:p>
    <w:p w14:paraId="0EA02E21" w14:textId="5A9EB5B3" w:rsidR="0062250A" w:rsidRDefault="0062250A" w:rsidP="00940F89">
      <w:pPr>
        <w:spacing w:line="240" w:lineRule="auto"/>
        <w:ind w:firstLine="0"/>
        <w:rPr>
          <w:rFonts w:eastAsia="Times New Roman"/>
          <w:lang w:val="ru-RU"/>
        </w:rPr>
      </w:pPr>
    </w:p>
    <w:p w14:paraId="15AD6B2C" w14:textId="77777777" w:rsidR="0062250A" w:rsidRDefault="0062250A" w:rsidP="00940F89">
      <w:pPr>
        <w:spacing w:line="240" w:lineRule="auto"/>
        <w:ind w:firstLine="0"/>
        <w:rPr>
          <w:rFonts w:eastAsia="Times New Roman"/>
          <w:lang w:val="ru-RU"/>
        </w:rPr>
      </w:pPr>
    </w:p>
    <w:p w14:paraId="7F13EA23" w14:textId="3CC87859" w:rsidR="00940F89" w:rsidRPr="00940F89" w:rsidRDefault="0062250A" w:rsidP="00940F89">
      <w:pPr>
        <w:spacing w:line="240" w:lineRule="auto"/>
        <w:ind w:firstLine="0"/>
        <w:rPr>
          <w:rFonts w:eastAsia="Times New Roman"/>
          <w:lang w:val="ru-RU"/>
        </w:rPr>
      </w:pPr>
      <w:bookmarkStart w:id="43" w:name="_Ref229591318"/>
      <w:r w:rsidRPr="00F043B7">
        <w:rPr>
          <w:lang w:val="ru-RU"/>
        </w:rPr>
        <w:lastRenderedPageBreak/>
        <w:t xml:space="preserve">Таблица </w:t>
      </w:r>
      <w:r>
        <w:fldChar w:fldCharType="begin"/>
      </w:r>
      <w:r w:rsidRPr="00F043B7">
        <w:rPr>
          <w:lang w:val="ru-RU"/>
        </w:rPr>
        <w:instrText xml:space="preserve"> </w:instrText>
      </w:r>
      <w:r>
        <w:instrText>SEQ</w:instrText>
      </w:r>
      <w:r w:rsidRPr="00F043B7">
        <w:rPr>
          <w:lang w:val="ru-RU"/>
        </w:rPr>
        <w:instrText xml:space="preserve"> Таблица \* </w:instrText>
      </w:r>
      <w:r>
        <w:instrText>ARABIC</w:instrText>
      </w:r>
      <w:r w:rsidRPr="00F043B7">
        <w:rPr>
          <w:lang w:val="ru-RU"/>
        </w:rPr>
        <w:instrText xml:space="preserve">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bookmarkEnd w:id="43"/>
      <w:r w:rsidRPr="00F043B7">
        <w:rPr>
          <w:lang w:val="ru-RU"/>
        </w:rPr>
        <w:t xml:space="preserve"> – </w:t>
      </w:r>
      <w:r w:rsidR="006E59A4">
        <w:t>Итоговые результаты проверки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5651"/>
        <w:gridCol w:w="3971"/>
      </w:tblGrid>
      <w:tr w:rsidR="00940F89" w14:paraId="125FCEAB" w14:textId="77777777" w:rsidTr="009304BD">
        <w:trPr>
          <w:jc w:val="center"/>
        </w:trPr>
        <w:tc>
          <w:tcPr>
            <w:tcW w:w="5807" w:type="dxa"/>
          </w:tcPr>
          <w:p w14:paraId="3A0A2D5D" w14:textId="77777777" w:rsidR="00940F89" w:rsidRPr="004F7A8D" w:rsidRDefault="00940F89" w:rsidP="009304BD">
            <w:pPr>
              <w:pStyle w:val="ad"/>
              <w:spacing w:line="276" w:lineRule="auto"/>
              <w:jc w:val="center"/>
            </w:pPr>
            <w:r w:rsidRPr="00457970">
              <w:t>Проверка</w:t>
            </w:r>
          </w:p>
        </w:tc>
        <w:tc>
          <w:tcPr>
            <w:tcW w:w="4093" w:type="dxa"/>
          </w:tcPr>
          <w:p w14:paraId="337B0AF3" w14:textId="77777777" w:rsidR="00940F89" w:rsidRDefault="00940F89" w:rsidP="009304BD">
            <w:pPr>
              <w:pStyle w:val="ad"/>
              <w:spacing w:line="276" w:lineRule="auto"/>
              <w:jc w:val="center"/>
            </w:pPr>
            <w:r w:rsidRPr="00457970">
              <w:t>Результат</w:t>
            </w:r>
          </w:p>
        </w:tc>
      </w:tr>
      <w:tr w:rsidR="00940F89" w14:paraId="28401AB9" w14:textId="77777777" w:rsidTr="009304BD">
        <w:trPr>
          <w:jc w:val="center"/>
        </w:trPr>
        <w:tc>
          <w:tcPr>
            <w:tcW w:w="5807" w:type="dxa"/>
          </w:tcPr>
          <w:p w14:paraId="0088270E" w14:textId="77777777" w:rsidR="00940F89" w:rsidRPr="005C08DA" w:rsidRDefault="00940F89" w:rsidP="009304BD">
            <w:pPr>
              <w:pStyle w:val="ad"/>
              <w:spacing w:line="276" w:lineRule="auto"/>
            </w:pPr>
            <w:r w:rsidRPr="00457970">
              <w:t>Генерация ключей RSA</w:t>
            </w:r>
          </w:p>
        </w:tc>
        <w:tc>
          <w:tcPr>
            <w:tcW w:w="4093" w:type="dxa"/>
          </w:tcPr>
          <w:p w14:paraId="024EE8A8" w14:textId="77777777" w:rsidR="00940F89" w:rsidRPr="005C08DA" w:rsidRDefault="00940F89" w:rsidP="009304BD">
            <w:pPr>
              <w:pStyle w:val="ad"/>
              <w:spacing w:line="276" w:lineRule="auto"/>
            </w:pPr>
            <w:r w:rsidRPr="00457970">
              <w:t>OK</w:t>
            </w:r>
          </w:p>
        </w:tc>
      </w:tr>
      <w:tr w:rsidR="00940F89" w14:paraId="7725F6B6" w14:textId="77777777" w:rsidTr="009304BD">
        <w:trPr>
          <w:jc w:val="center"/>
        </w:trPr>
        <w:tc>
          <w:tcPr>
            <w:tcW w:w="5807" w:type="dxa"/>
          </w:tcPr>
          <w:p w14:paraId="3E4DF832" w14:textId="77777777" w:rsidR="00940F89" w:rsidRPr="005C08DA" w:rsidRDefault="00940F89" w:rsidP="009304BD">
            <w:pPr>
              <w:pStyle w:val="ad"/>
              <w:spacing w:line="276" w:lineRule="auto"/>
            </w:pPr>
            <w:r w:rsidRPr="00457970">
              <w:t>Шифрование файла</w:t>
            </w:r>
          </w:p>
        </w:tc>
        <w:tc>
          <w:tcPr>
            <w:tcW w:w="4093" w:type="dxa"/>
          </w:tcPr>
          <w:p w14:paraId="50375E35" w14:textId="77777777" w:rsidR="00940F89" w:rsidRPr="005C08DA" w:rsidRDefault="00940F89" w:rsidP="009304BD">
            <w:pPr>
              <w:pStyle w:val="ad"/>
              <w:spacing w:line="276" w:lineRule="auto"/>
            </w:pPr>
            <w:r w:rsidRPr="00457970">
              <w:t>OK</w:t>
            </w:r>
          </w:p>
        </w:tc>
      </w:tr>
      <w:tr w:rsidR="00940F89" w14:paraId="1C6C1026" w14:textId="77777777" w:rsidTr="009304BD">
        <w:trPr>
          <w:jc w:val="center"/>
        </w:trPr>
        <w:tc>
          <w:tcPr>
            <w:tcW w:w="5807" w:type="dxa"/>
          </w:tcPr>
          <w:p w14:paraId="06768DB2" w14:textId="77777777" w:rsidR="00940F89" w:rsidRPr="005C08DA" w:rsidRDefault="00940F89" w:rsidP="009304BD">
            <w:pPr>
              <w:pStyle w:val="ad"/>
              <w:spacing w:line="276" w:lineRule="auto"/>
            </w:pPr>
            <w:r w:rsidRPr="00457970">
              <w:t>Расшифрование файла</w:t>
            </w:r>
          </w:p>
        </w:tc>
        <w:tc>
          <w:tcPr>
            <w:tcW w:w="4093" w:type="dxa"/>
          </w:tcPr>
          <w:p w14:paraId="0D269698" w14:textId="77777777" w:rsidR="00940F89" w:rsidRPr="005C08DA" w:rsidRDefault="00940F89" w:rsidP="009304BD">
            <w:pPr>
              <w:pStyle w:val="ad"/>
              <w:spacing w:line="276" w:lineRule="auto"/>
            </w:pPr>
            <w:r w:rsidRPr="00457970">
              <w:t>OK</w:t>
            </w:r>
          </w:p>
        </w:tc>
      </w:tr>
      <w:tr w:rsidR="00940F89" w14:paraId="199836B2" w14:textId="77777777" w:rsidTr="009304BD">
        <w:trPr>
          <w:jc w:val="center"/>
        </w:trPr>
        <w:tc>
          <w:tcPr>
            <w:tcW w:w="5807" w:type="dxa"/>
          </w:tcPr>
          <w:p w14:paraId="78B44DDB" w14:textId="77777777" w:rsidR="00940F89" w:rsidRPr="009965B5" w:rsidRDefault="00940F89" w:rsidP="009304BD">
            <w:pPr>
              <w:pStyle w:val="ad"/>
              <w:spacing w:line="276" w:lineRule="auto"/>
            </w:pPr>
            <w:r w:rsidRPr="00457970">
              <w:t>Расшифрованный файл совпадает с исходным</w:t>
            </w:r>
          </w:p>
        </w:tc>
        <w:tc>
          <w:tcPr>
            <w:tcW w:w="4093" w:type="dxa"/>
          </w:tcPr>
          <w:p w14:paraId="381BB269" w14:textId="77777777" w:rsidR="00940F89" w:rsidRPr="009965B5" w:rsidRDefault="00940F89" w:rsidP="009304BD">
            <w:pPr>
              <w:pStyle w:val="ad"/>
              <w:spacing w:line="276" w:lineRule="auto"/>
            </w:pPr>
            <w:r w:rsidRPr="00457970">
              <w:t>OK</w:t>
            </w:r>
          </w:p>
        </w:tc>
      </w:tr>
      <w:tr w:rsidR="00940F89" w14:paraId="3BE08274" w14:textId="77777777" w:rsidTr="009304BD">
        <w:trPr>
          <w:jc w:val="center"/>
        </w:trPr>
        <w:tc>
          <w:tcPr>
            <w:tcW w:w="5807" w:type="dxa"/>
          </w:tcPr>
          <w:p w14:paraId="7F770840" w14:textId="77777777" w:rsidR="00940F89" w:rsidRPr="009965B5" w:rsidRDefault="00940F89" w:rsidP="009304BD">
            <w:pPr>
              <w:pStyle w:val="ad"/>
              <w:spacing w:line="276" w:lineRule="auto"/>
            </w:pPr>
            <w:r w:rsidRPr="00457970">
              <w:t>RSA/SHA-256 для исходного файла</w:t>
            </w:r>
          </w:p>
        </w:tc>
        <w:tc>
          <w:tcPr>
            <w:tcW w:w="4093" w:type="dxa"/>
          </w:tcPr>
          <w:p w14:paraId="14848B4B" w14:textId="77777777" w:rsidR="00940F89" w:rsidRPr="009965B5" w:rsidRDefault="00940F89" w:rsidP="009304BD">
            <w:pPr>
              <w:pStyle w:val="ad"/>
              <w:spacing w:line="276" w:lineRule="auto"/>
            </w:pPr>
            <w:r w:rsidRPr="00457970">
              <w:t>VALID</w:t>
            </w:r>
          </w:p>
        </w:tc>
      </w:tr>
      <w:tr w:rsidR="00940F89" w14:paraId="52D944E7" w14:textId="77777777" w:rsidTr="009304BD">
        <w:trPr>
          <w:jc w:val="center"/>
        </w:trPr>
        <w:tc>
          <w:tcPr>
            <w:tcW w:w="5807" w:type="dxa"/>
          </w:tcPr>
          <w:p w14:paraId="2EF97D8C" w14:textId="77777777" w:rsidR="00940F89" w:rsidRPr="009965B5" w:rsidRDefault="00940F89" w:rsidP="009304BD">
            <w:pPr>
              <w:pStyle w:val="ad"/>
              <w:spacing w:line="276" w:lineRule="auto"/>
            </w:pPr>
            <w:r w:rsidRPr="00457970">
              <w:t>RSA/SHA-256 для измененного файла</w:t>
            </w:r>
          </w:p>
        </w:tc>
        <w:tc>
          <w:tcPr>
            <w:tcW w:w="4093" w:type="dxa"/>
          </w:tcPr>
          <w:p w14:paraId="345242CB" w14:textId="77777777" w:rsidR="00940F89" w:rsidRPr="009965B5" w:rsidRDefault="00940F89" w:rsidP="009304BD">
            <w:pPr>
              <w:pStyle w:val="ad"/>
              <w:spacing w:line="276" w:lineRule="auto"/>
            </w:pPr>
            <w:r w:rsidRPr="00457970">
              <w:t>INVALID</w:t>
            </w:r>
          </w:p>
        </w:tc>
      </w:tr>
      <w:tr w:rsidR="00940F89" w14:paraId="08E4E7EE" w14:textId="77777777" w:rsidTr="009304BD">
        <w:trPr>
          <w:jc w:val="center"/>
        </w:trPr>
        <w:tc>
          <w:tcPr>
            <w:tcW w:w="5807" w:type="dxa"/>
          </w:tcPr>
          <w:p w14:paraId="743545FB" w14:textId="77777777" w:rsidR="00940F89" w:rsidRPr="009965B5" w:rsidRDefault="00940F89" w:rsidP="009304BD">
            <w:pPr>
              <w:pStyle w:val="ad"/>
              <w:spacing w:line="276" w:lineRule="auto"/>
            </w:pPr>
            <w:r w:rsidRPr="00457970">
              <w:t>RSA/CRC32 для D1</w:t>
            </w:r>
          </w:p>
        </w:tc>
        <w:tc>
          <w:tcPr>
            <w:tcW w:w="4093" w:type="dxa"/>
          </w:tcPr>
          <w:p w14:paraId="3ACA95E3" w14:textId="77777777" w:rsidR="00940F89" w:rsidRPr="009965B5" w:rsidRDefault="00940F89" w:rsidP="009304BD">
            <w:pPr>
              <w:pStyle w:val="ad"/>
              <w:spacing w:line="276" w:lineRule="auto"/>
            </w:pPr>
            <w:r w:rsidRPr="00457970">
              <w:t>VALID</w:t>
            </w:r>
          </w:p>
        </w:tc>
      </w:tr>
      <w:tr w:rsidR="00940F89" w14:paraId="7A6368DB" w14:textId="77777777" w:rsidTr="009304BD">
        <w:trPr>
          <w:jc w:val="center"/>
        </w:trPr>
        <w:tc>
          <w:tcPr>
            <w:tcW w:w="5807" w:type="dxa"/>
          </w:tcPr>
          <w:p w14:paraId="50A24D5B" w14:textId="77777777" w:rsidR="00940F89" w:rsidRPr="009965B5" w:rsidRDefault="00940F89" w:rsidP="009304BD">
            <w:pPr>
              <w:pStyle w:val="ad"/>
              <w:spacing w:line="276" w:lineRule="auto"/>
            </w:pPr>
            <w:r w:rsidRPr="00457970">
              <w:t>CRC32(D3) == CRC32(D1)</w:t>
            </w:r>
          </w:p>
        </w:tc>
        <w:tc>
          <w:tcPr>
            <w:tcW w:w="4093" w:type="dxa"/>
          </w:tcPr>
          <w:p w14:paraId="7D7E893A" w14:textId="77777777" w:rsidR="00940F89" w:rsidRPr="009965B5" w:rsidRDefault="00940F89" w:rsidP="009304BD">
            <w:pPr>
              <w:pStyle w:val="ad"/>
              <w:spacing w:line="276" w:lineRule="auto"/>
            </w:pPr>
            <w:r w:rsidRPr="00457970">
              <w:t>OK</w:t>
            </w:r>
          </w:p>
        </w:tc>
      </w:tr>
      <w:tr w:rsidR="00940F89" w14:paraId="63DE068A" w14:textId="77777777" w:rsidTr="009304BD">
        <w:trPr>
          <w:jc w:val="center"/>
        </w:trPr>
        <w:tc>
          <w:tcPr>
            <w:tcW w:w="5807" w:type="dxa"/>
          </w:tcPr>
          <w:p w14:paraId="52BAA440" w14:textId="77777777" w:rsidR="00940F89" w:rsidRPr="00457970" w:rsidRDefault="00940F89" w:rsidP="009304BD">
            <w:pPr>
              <w:pStyle w:val="ad"/>
              <w:spacing w:line="276" w:lineRule="auto"/>
            </w:pPr>
            <w:r w:rsidRPr="007131C0">
              <w:t>D3 проходит проверку старой CRC32-подписью D1</w:t>
            </w:r>
          </w:p>
        </w:tc>
        <w:tc>
          <w:tcPr>
            <w:tcW w:w="4093" w:type="dxa"/>
          </w:tcPr>
          <w:p w14:paraId="5D3C0D7B" w14:textId="77777777" w:rsidR="00940F89" w:rsidRPr="00457970" w:rsidRDefault="00940F89" w:rsidP="009304BD">
            <w:pPr>
              <w:pStyle w:val="ad"/>
              <w:spacing w:line="276" w:lineRule="auto"/>
            </w:pPr>
            <w:r w:rsidRPr="007131C0">
              <w:t>VALID</w:t>
            </w:r>
          </w:p>
        </w:tc>
      </w:tr>
    </w:tbl>
    <w:p w14:paraId="57ADDAB0" w14:textId="77777777" w:rsidR="00940F89" w:rsidRDefault="00940F89" w:rsidP="00940F89">
      <w:pPr>
        <w:spacing w:line="240" w:lineRule="auto"/>
        <w:ind w:firstLine="0"/>
      </w:pPr>
      <w:r>
        <w:br w:type="page"/>
      </w:r>
    </w:p>
    <w:p w14:paraId="43AB63C2" w14:textId="77777777" w:rsidR="00940F89" w:rsidRDefault="00940F89" w:rsidP="00940F89">
      <w:pPr>
        <w:pStyle w:val="1"/>
      </w:pPr>
      <w:bookmarkStart w:id="44" w:name="_Toc229576258"/>
      <w:bookmarkStart w:id="45" w:name="_Toc229576774"/>
      <w:r>
        <w:lastRenderedPageBreak/>
        <w:t>Контрольные вопросы</w:t>
      </w:r>
      <w:bookmarkEnd w:id="44"/>
      <w:bookmarkEnd w:id="45"/>
    </w:p>
    <w:p w14:paraId="211EF0CE" w14:textId="50A162F3" w:rsidR="00940F89" w:rsidRPr="006014E2" w:rsidRDefault="00F25842" w:rsidP="00940F89">
      <w:pPr>
        <w:pStyle w:val="21"/>
      </w:pPr>
      <w:bookmarkStart w:id="46" w:name="_Toc229576259"/>
      <w:bookmarkStart w:id="47" w:name="_Toc229576775"/>
      <w:r>
        <w:t>Какие задачи положены в основу безопасности системы RSA?</w:t>
      </w:r>
      <w:bookmarkEnd w:id="46"/>
      <w:bookmarkEnd w:id="47"/>
    </w:p>
    <w:p w14:paraId="3B08D4D2" w14:textId="6ECD5F43" w:rsidR="00940F89" w:rsidRPr="00F25842" w:rsidRDefault="00F25842" w:rsidP="00940F89">
      <w:pPr>
        <w:rPr>
          <w:rFonts w:eastAsia="Times New Roman"/>
          <w:lang w:val="ru-RU"/>
        </w:rPr>
      </w:pPr>
      <w:r w:rsidRPr="00F25842">
        <w:rPr>
          <w:lang w:val="ru-RU"/>
        </w:rPr>
        <w:t xml:space="preserve">Безопасность </w:t>
      </w:r>
      <w:r>
        <w:t>RSA</w:t>
      </w:r>
      <w:r w:rsidRPr="00F25842">
        <w:rPr>
          <w:lang w:val="ru-RU"/>
        </w:rPr>
        <w:t xml:space="preserve"> опирается на вычислительную сложность нескольких математических задач. Основной задачей является разложение большого составного числа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 xml:space="preserve"> · </m:t>
        </m:r>
        <m:r>
          <w:rPr>
            <w:rFonts w:ascii="Cambria Math" w:hAnsi="Cambria Math"/>
          </w:rPr>
          <m:t>q</m:t>
        </m:r>
      </m:oMath>
      <w:r w:rsidRPr="00F25842">
        <w:rPr>
          <w:lang w:val="ru-RU"/>
        </w:rPr>
        <w:t xml:space="preserve"> на простые множители </w:t>
      </w:r>
      <m:oMath>
        <m:r>
          <w:rPr>
            <w:rFonts w:ascii="Cambria Math" w:hAnsi="Cambria Math"/>
          </w:rPr>
          <m:t>p</m:t>
        </m:r>
      </m:oMath>
      <w:r w:rsidRPr="00F25842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q</m:t>
        </m:r>
      </m:oMath>
      <w:r w:rsidRPr="00F25842">
        <w:rPr>
          <w:lang w:val="ru-RU"/>
        </w:rPr>
        <w:t xml:space="preserve">. Если злоумышленник сможет разложить </w:t>
      </w:r>
      <m:oMath>
        <m:r>
          <w:rPr>
            <w:rFonts w:ascii="Cambria Math" w:hAnsi="Cambria Math"/>
          </w:rPr>
          <m:t>n</m:t>
        </m:r>
      </m:oMath>
      <w:r w:rsidRPr="00F25842">
        <w:rPr>
          <w:lang w:val="ru-RU"/>
        </w:rPr>
        <w:t xml:space="preserve">, он сможет вычислить </w:t>
      </w: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) = 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 xml:space="preserve"> - 1)(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 xml:space="preserve"> - 1)</m:t>
        </m:r>
      </m:oMath>
      <w:r w:rsidRPr="00F25842">
        <w:rPr>
          <w:lang w:val="ru-RU"/>
        </w:rPr>
        <w:t xml:space="preserve">, а затем найти закрытый показатель </w:t>
      </w:r>
      <m:oMath>
        <m:r>
          <w:rPr>
            <w:rFonts w:ascii="Cambria Math" w:hAnsi="Cambria Math"/>
          </w:rPr>
          <m:t>d</m:t>
        </m:r>
      </m:oMath>
      <w:r w:rsidRPr="00F25842">
        <w:rPr>
          <w:lang w:val="ru-RU"/>
        </w:rPr>
        <w:t xml:space="preserve"> как обратный элемент к </w:t>
      </w:r>
      <w:r>
        <w:t>e</w:t>
      </w:r>
      <w:r w:rsidRPr="00F25842">
        <w:rPr>
          <w:lang w:val="ru-RU"/>
        </w:rPr>
        <w:t xml:space="preserve"> по модулю </w:t>
      </w: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)</m:t>
        </m:r>
      </m:oMath>
      <w:r w:rsidRPr="00F25842">
        <w:rPr>
          <w:lang w:val="ru-RU"/>
        </w:rPr>
        <w:t>.</w:t>
      </w:r>
      <w:r w:rsidRPr="00F25842">
        <w:rPr>
          <w:lang w:val="ru-RU"/>
        </w:rPr>
        <w:br/>
      </w:r>
      <w:r w:rsidRPr="00613952">
        <w:rPr>
          <w:lang w:val="ru-RU"/>
        </w:rPr>
        <w:t xml:space="preserve">Для схемы электронной подписи также важны свойства используемой хэш-функции. Подделка подписи не должна быть проще, чем разложение </w:t>
      </w:r>
      <w:r w:rsidRPr="00613952">
        <w:t>n</w:t>
      </w:r>
      <w:r w:rsidRPr="00613952">
        <w:rPr>
          <w:lang w:val="ru-RU"/>
        </w:rPr>
        <w:t xml:space="preserve"> на множители, обращение функции возведения в степень по модулю </w:t>
      </w:r>
      <w:r w:rsidRPr="00613952">
        <w:t>n</w:t>
      </w:r>
      <w:r w:rsidRPr="00613952">
        <w:rPr>
          <w:lang w:val="ru-RU"/>
        </w:rPr>
        <w:t xml:space="preserve"> или нахождение коллизий/прообразов хэш-функции. Поэтому в практических схемах </w:t>
      </w:r>
      <w:r w:rsidRPr="00613952">
        <w:t>RSA</w:t>
      </w:r>
      <w:r w:rsidRPr="00613952">
        <w:rPr>
          <w:lang w:val="ru-RU"/>
        </w:rPr>
        <w:t xml:space="preserve"> используют криптографические хэш-функции и стандартизованные схемы дополнения, например </w:t>
      </w:r>
      <w:r w:rsidRPr="00613952">
        <w:t>RSA</w:t>
      </w:r>
      <w:r w:rsidRPr="00613952">
        <w:rPr>
          <w:lang w:val="ru-RU"/>
        </w:rPr>
        <w:t>-</w:t>
      </w:r>
      <w:r w:rsidRPr="00613952">
        <w:t>PSS</w:t>
      </w:r>
      <w:r w:rsidRPr="00613952">
        <w:rPr>
          <w:lang w:val="ru-RU"/>
        </w:rPr>
        <w:t xml:space="preserve"> для подписи и </w:t>
      </w:r>
      <w:r w:rsidRPr="00613952">
        <w:t>RSA</w:t>
      </w:r>
      <w:r w:rsidRPr="00613952">
        <w:rPr>
          <w:lang w:val="ru-RU"/>
        </w:rPr>
        <w:t>-</w:t>
      </w:r>
      <w:r w:rsidRPr="00613952">
        <w:t>OAEP</w:t>
      </w:r>
      <w:r w:rsidRPr="00613952">
        <w:rPr>
          <w:lang w:val="ru-RU"/>
        </w:rPr>
        <w:t xml:space="preserve"> для шифрования</w:t>
      </w:r>
      <w:r w:rsidR="00940F89" w:rsidRPr="00613952">
        <w:rPr>
          <w:lang w:val="ru-RU"/>
        </w:rPr>
        <w:t>.</w:t>
      </w:r>
    </w:p>
    <w:p w14:paraId="5CD948CA" w14:textId="77777777" w:rsidR="00940F89" w:rsidRPr="00F25842" w:rsidRDefault="00940F89" w:rsidP="00940F89">
      <w:pPr>
        <w:rPr>
          <w:lang w:val="ru-RU"/>
        </w:rPr>
      </w:pPr>
    </w:p>
    <w:p w14:paraId="16CA58AF" w14:textId="76C64358" w:rsidR="00940F89" w:rsidRPr="006014E2" w:rsidRDefault="00613952" w:rsidP="00940F89">
      <w:pPr>
        <w:pStyle w:val="21"/>
      </w:pPr>
      <w:bookmarkStart w:id="48" w:name="_Toc229576260"/>
      <w:bookmarkStart w:id="49" w:name="_Toc229576776"/>
      <w:r>
        <w:t xml:space="preserve">Показать, что схема RSA работает корректно для любого сообщения m </w:t>
      </w:r>
      <w:r>
        <w:rPr>
          <w:rFonts w:ascii="Cambria Math" w:hAnsi="Cambria Math" w:cs="Cambria Math"/>
        </w:rPr>
        <w:t>∈</w:t>
      </w:r>
      <w:r>
        <w:t xml:space="preserve"> ℤ/nℤ</w:t>
      </w:r>
      <w:r w:rsidR="00940F89" w:rsidRPr="006014E2">
        <w:t>?</w:t>
      </w:r>
      <w:bookmarkEnd w:id="48"/>
      <w:bookmarkEnd w:id="49"/>
    </w:p>
    <w:p w14:paraId="2A30C093" w14:textId="72FDF7F7" w:rsidR="00613952" w:rsidRDefault="00613952" w:rsidP="00940F89">
      <w:pPr>
        <w:rPr>
          <w:lang w:val="ru-RU"/>
        </w:rPr>
      </w:pPr>
      <w:r w:rsidRPr="00613952">
        <w:rPr>
          <w:lang w:val="ru-RU"/>
        </w:rPr>
        <w:t xml:space="preserve">В </w:t>
      </w:r>
      <w:r>
        <w:t>RSA</w:t>
      </w:r>
      <w:r w:rsidRPr="00613952">
        <w:rPr>
          <w:lang w:val="ru-RU"/>
        </w:rPr>
        <w:t xml:space="preserve"> выбираются простые числа </w:t>
      </w:r>
      <m:oMath>
        <m:r>
          <w:rPr>
            <w:rFonts w:ascii="Cambria Math" w:hAnsi="Cambria Math"/>
          </w:rPr>
          <m:t>p</m:t>
        </m:r>
      </m:oMath>
      <w:r w:rsidRPr="00613952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q</m:t>
        </m:r>
      </m:oMath>
      <w:r w:rsidRPr="00613952">
        <w:rPr>
          <w:lang w:val="ru-RU"/>
        </w:rPr>
        <w:t xml:space="preserve">, модуль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 xml:space="preserve"> · </m:t>
        </m:r>
        <m:r>
          <w:rPr>
            <w:rFonts w:ascii="Cambria Math" w:hAnsi="Cambria Math"/>
          </w:rPr>
          <m:t>q</m:t>
        </m:r>
      </m:oMath>
      <w:r w:rsidRPr="00613952">
        <w:rPr>
          <w:lang w:val="ru-RU"/>
        </w:rPr>
        <w:t xml:space="preserve">, функция Эйлера </w:t>
      </w: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) = 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 xml:space="preserve"> - 1)(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 xml:space="preserve"> - 1)</m:t>
        </m:r>
      </m:oMath>
      <w:r w:rsidRPr="00613952">
        <w:rPr>
          <w:lang w:val="ru-RU"/>
        </w:rPr>
        <w:t xml:space="preserve">, открытый показатель </w:t>
      </w:r>
      <m:oMath>
        <m:r>
          <w:rPr>
            <w:rFonts w:ascii="Cambria Math" w:hAnsi="Cambria Math"/>
          </w:rPr>
          <m:t>e</m:t>
        </m:r>
      </m:oMath>
      <w:r w:rsidRPr="00613952">
        <w:rPr>
          <w:lang w:val="ru-RU"/>
        </w:rPr>
        <w:t xml:space="preserve"> и закрытый показатель </w:t>
      </w:r>
      <m:oMath>
        <m:r>
          <w:rPr>
            <w:rFonts w:ascii="Cambria Math" w:hAnsi="Cambria Math"/>
          </w:rPr>
          <m:t>d</m:t>
        </m:r>
      </m:oMath>
      <w:r w:rsidRPr="00613952">
        <w:rPr>
          <w:lang w:val="ru-RU"/>
        </w:rPr>
        <w:t>, для которых выполняется условие:</w:t>
      </w:r>
      <w:r>
        <w:rPr>
          <w:lang w:val="ru-RU"/>
        </w:rPr>
        <w:t xml:space="preserve"> </w:t>
      </w:r>
    </w:p>
    <w:p w14:paraId="3BF52108" w14:textId="193A2556" w:rsidR="00613952" w:rsidRDefault="00613952" w:rsidP="00613952">
      <w:pPr>
        <w:jc w:val="center"/>
        <w:rPr>
          <w:lang w:val="ru-RU"/>
        </w:rPr>
      </w:pP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ru-RU"/>
          </w:rPr>
          <m:t xml:space="preserve"> ·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ru-RU"/>
          </w:rPr>
          <m:t xml:space="preserve"> ≡ 1 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)</m:t>
        </m:r>
      </m:oMath>
      <w:r w:rsidRPr="00613952">
        <w:rPr>
          <w:lang w:val="ru-RU"/>
        </w:rPr>
        <w:t>.</w:t>
      </w:r>
    </w:p>
    <w:p w14:paraId="61BA4BF4" w14:textId="77777777" w:rsidR="00613952" w:rsidRDefault="00613952" w:rsidP="00613952">
      <w:pPr>
        <w:rPr>
          <w:lang w:val="ru-RU"/>
        </w:rPr>
      </w:pPr>
      <w:r w:rsidRPr="00613952">
        <w:rPr>
          <w:lang w:val="ru-RU"/>
        </w:rPr>
        <w:t xml:space="preserve">Отсюда существует целое </w:t>
      </w:r>
      <m:oMath>
        <m:r>
          <w:rPr>
            <w:rFonts w:ascii="Cambria Math" w:hAnsi="Cambria Math"/>
          </w:rPr>
          <m:t>k</m:t>
        </m:r>
      </m:oMath>
      <w:r w:rsidRPr="00613952">
        <w:rPr>
          <w:lang w:val="ru-RU"/>
        </w:rPr>
        <w:t xml:space="preserve"> такое, что:</w:t>
      </w:r>
      <w:r>
        <w:rPr>
          <w:lang w:val="ru-RU"/>
        </w:rPr>
        <w:t xml:space="preserve"> </w:t>
      </w:r>
    </w:p>
    <w:p w14:paraId="1015CFF2" w14:textId="2FD7424B" w:rsidR="00613952" w:rsidRDefault="00613952" w:rsidP="00613952">
      <w:pPr>
        <w:jc w:val="center"/>
        <w:rPr>
          <w:lang w:val="ru-RU"/>
        </w:rPr>
      </w:pP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ru-RU"/>
          </w:rPr>
          <m:t xml:space="preserve"> ·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ru-RU"/>
          </w:rPr>
          <m:t xml:space="preserve"> = 1 + 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 xml:space="preserve"> · 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)</m:t>
        </m:r>
      </m:oMath>
      <w:r w:rsidRPr="00613952">
        <w:rPr>
          <w:lang w:val="ru-RU"/>
        </w:rPr>
        <w:t>.</w:t>
      </w:r>
    </w:p>
    <w:p w14:paraId="3E6A9C83" w14:textId="3E9F2F72" w:rsidR="00613952" w:rsidRDefault="00613952" w:rsidP="00613952">
      <w:pPr>
        <w:rPr>
          <w:lang w:val="ru-RU"/>
        </w:rPr>
      </w:pPr>
      <w:r w:rsidRPr="00613952">
        <w:rPr>
          <w:lang w:val="ru-RU"/>
        </w:rPr>
        <w:t xml:space="preserve">При шифровании сообщения </w:t>
      </w:r>
      <m:oMath>
        <m:r>
          <w:rPr>
            <w:rFonts w:ascii="Cambria Math" w:hAnsi="Cambria Math"/>
          </w:rPr>
          <m:t>m</m:t>
        </m:r>
      </m:oMath>
      <w:r w:rsidRPr="00613952">
        <w:rPr>
          <w:lang w:val="ru-RU"/>
        </w:rPr>
        <w:t xml:space="preserve"> вычисляется:</w:t>
      </w:r>
      <w:r>
        <w:rPr>
          <w:lang w:val="ru-RU"/>
        </w:rPr>
        <w:t xml:space="preserve"> </w:t>
      </w:r>
    </w:p>
    <w:p w14:paraId="61F8850C" w14:textId="24D83BBA" w:rsidR="00613952" w:rsidRDefault="00613952" w:rsidP="00613952">
      <w:pPr>
        <w:jc w:val="center"/>
        <w:rPr>
          <w:lang w:val="ru-RU"/>
        </w:rPr>
      </w:pP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≡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n</m:t>
        </m:r>
      </m:oMath>
      <w:r w:rsidRPr="00613952">
        <w:rPr>
          <w:lang w:val="ru-RU"/>
        </w:rPr>
        <w:t>.</w:t>
      </w:r>
    </w:p>
    <w:p w14:paraId="174D9871" w14:textId="77777777" w:rsidR="00613952" w:rsidRDefault="00613952" w:rsidP="00613952">
      <w:pPr>
        <w:rPr>
          <w:lang w:val="ru-RU"/>
        </w:rPr>
      </w:pPr>
      <w:r w:rsidRPr="00613952">
        <w:rPr>
          <w:lang w:val="ru-RU"/>
        </w:rPr>
        <w:t>При расшифровании:</w:t>
      </w:r>
      <w:r>
        <w:rPr>
          <w:lang w:val="ru-RU"/>
        </w:rPr>
        <w:t xml:space="preserve"> </w:t>
      </w:r>
    </w:p>
    <w:p w14:paraId="5A2EC688" w14:textId="514037D0" w:rsidR="00613952" w:rsidRDefault="00613952" w:rsidP="00613952">
      <w:pPr>
        <w:jc w:val="center"/>
        <w:rPr>
          <w:lang w:val="ru-RU"/>
        </w:rPr>
      </w:pP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  <w:lang w:val="ru-RU"/>
          </w:rPr>
          <m:t>≡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e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d</m:t>
            </m:r>
          </m:sup>
        </m:sSup>
        <m:r>
          <w:rPr>
            <w:rFonts w:ascii="Cambria Math" w:hAnsi="Cambria Math"/>
            <w:lang w:val="ru-RU"/>
          </w:rPr>
          <m:t>≡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ed</m:t>
                </m:r>
              </m:e>
            </m:d>
          </m:sup>
        </m:sSup>
        <m:r>
          <w:rPr>
            <w:rFonts w:ascii="Cambria Math" w:hAnsi="Cambria Math"/>
            <w:lang w:val="ru-RU"/>
          </w:rPr>
          <m:t>≡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lang w:val="ru-RU"/>
                  </w:rPr>
                  <m:t>1+</m:t>
                </m:r>
                <m:r>
                  <w:rPr>
                    <w:rFonts w:ascii="Cambria Math" w:hAnsi="Cambria Math"/>
                  </w:rPr>
                  <m:t>kφ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n</m:t>
        </m:r>
      </m:oMath>
      <w:r w:rsidRPr="00613952">
        <w:rPr>
          <w:lang w:val="ru-RU"/>
        </w:rPr>
        <w:t>.</w:t>
      </w:r>
    </w:p>
    <w:p w14:paraId="75C724B2" w14:textId="77777777" w:rsidR="00613952" w:rsidRDefault="00613952" w:rsidP="00613952">
      <w:pPr>
        <w:rPr>
          <w:lang w:val="ru-RU"/>
        </w:rPr>
      </w:pPr>
      <w:r w:rsidRPr="00613952">
        <w:rPr>
          <w:lang w:val="ru-RU"/>
        </w:rPr>
        <w:t xml:space="preserve">Если </w:t>
      </w:r>
      <m:oMath>
        <m:r>
          <w:rPr>
            <w:rFonts w:ascii="Cambria Math" w:hAnsi="Cambria Math"/>
          </w:rPr>
          <m:t>m</m:t>
        </m:r>
      </m:oMath>
      <w:r w:rsidRPr="00613952">
        <w:rPr>
          <w:lang w:val="ru-RU"/>
        </w:rPr>
        <w:t xml:space="preserve"> взаимно просто с </w:t>
      </w:r>
      <m:oMath>
        <m:r>
          <w:rPr>
            <w:rFonts w:ascii="Cambria Math" w:hAnsi="Cambria Math"/>
          </w:rPr>
          <m:t>n</m:t>
        </m:r>
      </m:oMath>
      <w:r w:rsidRPr="00613952">
        <w:rPr>
          <w:lang w:val="ru-RU"/>
        </w:rPr>
        <w:t xml:space="preserve">, то по теореме Эйлера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φ</m:t>
            </m:r>
          </m:sup>
        </m:sSup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  <w:lang w:val="ru-RU"/>
          </w:rPr>
          <m:t>≡1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n</m:t>
        </m:r>
      </m:oMath>
      <w:r w:rsidRPr="00613952">
        <w:rPr>
          <w:lang w:val="ru-RU"/>
        </w:rPr>
        <w:t>. Тогда:</w:t>
      </w:r>
      <w:r>
        <w:rPr>
          <w:lang w:val="ru-RU"/>
        </w:rPr>
        <w:t xml:space="preserve"> </w:t>
      </w:r>
    </w:p>
    <w:p w14:paraId="4076C279" w14:textId="3C94F3DE" w:rsidR="00613952" w:rsidRDefault="00613952" w:rsidP="00613952">
      <w:pPr>
        <w:jc w:val="center"/>
        <w:rPr>
          <w:lang w:val="ru-RU"/>
        </w:rPr>
      </w:pP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p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lang w:val="ru-RU"/>
                  </w:rPr>
                  <m:t>1+</m:t>
                </m:r>
                <m:r>
                  <w:rPr>
                    <w:rFonts w:ascii="Cambria Math" w:hAnsi="Cambria Math"/>
                  </w:rPr>
                  <m:t>kφ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ru-RU"/>
          </w:rPr>
          <m:t>≡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>·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φ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  <w:lang w:val="ru-RU"/>
          </w:rPr>
          <m:t>≡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n</m:t>
        </m:r>
      </m:oMath>
      <w:r w:rsidRPr="00613952">
        <w:rPr>
          <w:lang w:val="ru-RU"/>
        </w:rPr>
        <w:t>.</w:t>
      </w:r>
    </w:p>
    <w:p w14:paraId="6145C48F" w14:textId="77777777" w:rsidR="00613952" w:rsidRDefault="00613952" w:rsidP="00613952">
      <w:pPr>
        <w:rPr>
          <w:lang w:val="ru-RU"/>
        </w:rPr>
      </w:pPr>
      <w:r w:rsidRPr="00613952">
        <w:rPr>
          <w:lang w:val="ru-RU"/>
        </w:rPr>
        <w:t xml:space="preserve">Если </w:t>
      </w:r>
      <m:oMath>
        <m:r>
          <w:rPr>
            <w:rFonts w:ascii="Cambria Math" w:hAnsi="Cambria Math"/>
          </w:rPr>
          <m:t>m</m:t>
        </m:r>
      </m:oMath>
      <w:r w:rsidRPr="00613952">
        <w:rPr>
          <w:lang w:val="ru-RU"/>
        </w:rPr>
        <w:t xml:space="preserve"> не взаимно просто с </w:t>
      </w:r>
      <m:oMath>
        <m:r>
          <w:rPr>
            <w:rFonts w:ascii="Cambria Math" w:hAnsi="Cambria Math"/>
          </w:rPr>
          <m:t>n</m:t>
        </m:r>
      </m:oMath>
      <w:r w:rsidRPr="00613952">
        <w:rPr>
          <w:lang w:val="ru-RU"/>
        </w:rPr>
        <w:t xml:space="preserve">, корректность всё равно сохраняется при рассмотрении сравнений по модулям </w:t>
      </w:r>
      <m:oMath>
        <m:r>
          <w:rPr>
            <w:rFonts w:ascii="Cambria Math" w:hAnsi="Cambria Math"/>
          </w:rPr>
          <m:t>p</m:t>
        </m:r>
      </m:oMath>
      <w:r w:rsidRPr="00613952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q</m:t>
        </m:r>
      </m:oMath>
      <w:r w:rsidRPr="00613952">
        <w:rPr>
          <w:lang w:val="ru-RU"/>
        </w:rPr>
        <w:t xml:space="preserve">. По модулю </w:t>
      </w:r>
      <m:oMath>
        <m:r>
          <w:rPr>
            <w:rFonts w:ascii="Cambria Math" w:hAnsi="Cambria Math"/>
          </w:rPr>
          <m:t>p</m:t>
        </m:r>
      </m:oMath>
      <w:r w:rsidRPr="00613952">
        <w:rPr>
          <w:lang w:val="ru-RU"/>
        </w:rPr>
        <w:t xml:space="preserve"> либо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 xml:space="preserve"> ≡ 0 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p</m:t>
        </m:r>
      </m:oMath>
      <w:r w:rsidRPr="00613952">
        <w:rPr>
          <w:lang w:val="ru-RU"/>
        </w:rPr>
        <w:t xml:space="preserve">, и тогда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p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ed</m:t>
                </m:r>
              </m:e>
            </m:d>
          </m:sup>
        </m:sSup>
        <m:r>
          <w:rPr>
            <w:rFonts w:ascii="Cambria Math" w:hAnsi="Cambria Math"/>
            <w:lang w:val="ru-RU"/>
          </w:rPr>
          <m:t>≡0≡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p</m:t>
        </m:r>
      </m:oMath>
      <w:r w:rsidRPr="00613952">
        <w:rPr>
          <w:lang w:val="ru-RU"/>
        </w:rPr>
        <w:t xml:space="preserve">, либо </w:t>
      </w:r>
      <m:oMath>
        <m:r>
          <w:rPr>
            <w:rFonts w:ascii="Cambria Math" w:hAnsi="Cambria Math"/>
          </w:rPr>
          <m:t>m</m:t>
        </m:r>
      </m:oMath>
      <w:r w:rsidRPr="00613952">
        <w:rPr>
          <w:lang w:val="ru-RU"/>
        </w:rPr>
        <w:t xml:space="preserve"> не делится на </w:t>
      </w:r>
      <m:oMath>
        <m:r>
          <w:rPr>
            <w:rFonts w:ascii="Cambria Math" w:hAnsi="Cambria Math"/>
          </w:rPr>
          <m:t>p</m:t>
        </m:r>
      </m:oMath>
      <w:r w:rsidRPr="00613952">
        <w:rPr>
          <w:lang w:val="ru-RU"/>
        </w:rPr>
        <w:t xml:space="preserve">, и тогда по малой теореме Ферма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p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  <w:lang w:val="ru-RU"/>
                  </w:rPr>
                  <m:t>-1</m:t>
                </m:r>
              </m:e>
            </m:d>
          </m:sup>
        </m:sSup>
        <m:r>
          <w:rPr>
            <w:rFonts w:ascii="Cambria Math" w:hAnsi="Cambria Math"/>
            <w:lang w:val="ru-RU"/>
          </w:rPr>
          <m:t>≡1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p</m:t>
        </m:r>
      </m:oMath>
      <w:r w:rsidRPr="00613952">
        <w:rPr>
          <w:lang w:val="ru-RU"/>
        </w:rPr>
        <w:t xml:space="preserve">. Аналогично рассуждение выполняется по модулю </w:t>
      </w:r>
      <m:oMath>
        <m:r>
          <w:rPr>
            <w:rFonts w:ascii="Cambria Math" w:hAnsi="Cambria Math"/>
          </w:rPr>
          <m:t>q</m:t>
        </m:r>
      </m:oMath>
      <w:r w:rsidRPr="00613952">
        <w:rPr>
          <w:lang w:val="ru-RU"/>
        </w:rPr>
        <w:t xml:space="preserve">. Следовательно,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p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ed</m:t>
                </m:r>
              </m:e>
            </m:d>
          </m:sup>
        </m:sSup>
        <m:r>
          <w:rPr>
            <w:rFonts w:ascii="Cambria Math" w:hAnsi="Cambria Math"/>
            <w:lang w:val="ru-RU"/>
          </w:rPr>
          <m:t>≡</m:t>
        </m:r>
        <m:r>
          <w:rPr>
            <w:rFonts w:ascii="Cambria Math" w:hAnsi="Cambria Math"/>
          </w:rPr>
          <m:t>m</m:t>
        </m:r>
      </m:oMath>
      <w:r w:rsidRPr="00613952">
        <w:rPr>
          <w:lang w:val="ru-RU"/>
        </w:rPr>
        <w:t xml:space="preserve"> одновременно по модулям </w:t>
      </w:r>
      <m:oMath>
        <m:r>
          <w:rPr>
            <w:rFonts w:ascii="Cambria Math" w:hAnsi="Cambria Math"/>
          </w:rPr>
          <m:t>p</m:t>
        </m:r>
      </m:oMath>
      <w:r w:rsidRPr="00613952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q</m:t>
        </m:r>
      </m:oMath>
      <w:r w:rsidRPr="00613952">
        <w:rPr>
          <w:lang w:val="ru-RU"/>
        </w:rPr>
        <w:t xml:space="preserve">. Так как </w:t>
      </w:r>
      <m:oMath>
        <m:r>
          <w:rPr>
            <w:rFonts w:ascii="Cambria Math" w:hAnsi="Cambria Math"/>
          </w:rPr>
          <m:t>p</m:t>
        </m:r>
      </m:oMath>
      <w:r w:rsidRPr="00613952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q</m:t>
        </m:r>
      </m:oMath>
      <w:r w:rsidRPr="00613952">
        <w:rPr>
          <w:lang w:val="ru-RU"/>
        </w:rPr>
        <w:t xml:space="preserve"> взаимно просты, по китайской теореме об остатках получаем:</w:t>
      </w:r>
      <w:r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p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ed</m:t>
                </m:r>
              </m:e>
            </m:d>
          </m:sup>
        </m:sSup>
        <m:r>
          <w:rPr>
            <w:rFonts w:ascii="Cambria Math" w:hAnsi="Cambria Math"/>
            <w:lang w:val="ru-RU"/>
          </w:rPr>
          <m:t>≡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mod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/>
          </w:rPr>
          <m:t>n</m:t>
        </m:r>
      </m:oMath>
      <w:r w:rsidRPr="00613952">
        <w:rPr>
          <w:lang w:val="ru-RU"/>
        </w:rPr>
        <w:t>.</w:t>
      </w:r>
      <w:r>
        <w:rPr>
          <w:lang w:val="ru-RU"/>
        </w:rPr>
        <w:t xml:space="preserve"> </w:t>
      </w:r>
    </w:p>
    <w:p w14:paraId="6BB8E93E" w14:textId="6394DF42" w:rsidR="00940F89" w:rsidRPr="00613952" w:rsidRDefault="00613952" w:rsidP="00613952">
      <w:pPr>
        <w:rPr>
          <w:lang w:val="ru-RU"/>
        </w:rPr>
      </w:pPr>
      <w:r w:rsidRPr="00613952">
        <w:rPr>
          <w:lang w:val="ru-RU"/>
        </w:rPr>
        <w:t xml:space="preserve">Значит, расшифрование </w:t>
      </w:r>
      <w:r>
        <w:t>RSA</w:t>
      </w:r>
      <w:r w:rsidRPr="00613952">
        <w:rPr>
          <w:lang w:val="ru-RU"/>
        </w:rPr>
        <w:t xml:space="preserve"> корректно восстанавливает любое сообщение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 xml:space="preserve"> </m:t>
        </m:r>
        <m:r>
          <w:rPr>
            <w:rFonts w:ascii="Cambria Math" w:hAnsi="Cambria Math" w:cs="Cambria Math"/>
            <w:lang w:val="ru-RU"/>
          </w:rPr>
          <m:t>∈</m:t>
        </m:r>
        <m:r>
          <w:rPr>
            <w:rFonts w:ascii="Cambria Math" w:hAnsi="Cambria Math"/>
            <w:lang w:val="ru-RU"/>
          </w:rPr>
          <m:t xml:space="preserve"> </m:t>
        </m:r>
        <m:r>
          <m:rPr>
            <m:scr m:val="double-struck"/>
          </m:rPr>
          <w:rPr>
            <w:rFonts w:ascii="Cambria Math" w:hAnsi="Cambria Math" w:cs="Times New Roman"/>
            <w:lang w:val="ru-RU"/>
          </w:rPr>
          <m:t>Z</m:t>
        </m:r>
        <m: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</w:rPr>
          <m:t>n</m:t>
        </m:r>
        <m:r>
          <m:rPr>
            <m:scr m:val="double-struck"/>
          </m:rPr>
          <w:rPr>
            <w:rFonts w:ascii="Cambria Math" w:hAnsi="Cambria Math" w:cs="Times New Roman"/>
            <w:lang w:val="ru-RU"/>
          </w:rPr>
          <m:t>Z</m:t>
        </m:r>
      </m:oMath>
      <w:r w:rsidRPr="00613952">
        <w:rPr>
          <w:lang w:val="ru-RU"/>
        </w:rPr>
        <w:t>.</w:t>
      </w:r>
    </w:p>
    <w:p w14:paraId="2FD8EE27" w14:textId="77777777" w:rsidR="00940F89" w:rsidRPr="00613952" w:rsidRDefault="00940F89" w:rsidP="00940F89">
      <w:pPr>
        <w:rPr>
          <w:lang w:val="ru-RU"/>
        </w:rPr>
      </w:pPr>
    </w:p>
    <w:p w14:paraId="3035271C" w14:textId="4047A748" w:rsidR="00940F89" w:rsidRPr="006014E2" w:rsidRDefault="00613952" w:rsidP="00940F89">
      <w:pPr>
        <w:pStyle w:val="21"/>
      </w:pPr>
      <w:bookmarkStart w:id="50" w:name="_Toc229576261"/>
      <w:bookmarkStart w:id="51" w:name="_Toc229576777"/>
      <w:r>
        <w:t>Доказать, что задача разложения числа n на множители и задача вычисления функции Эйлера φ(n) полиномиально эквивалентны</w:t>
      </w:r>
      <w:r>
        <w:t>.</w:t>
      </w:r>
      <w:bookmarkEnd w:id="50"/>
      <w:bookmarkEnd w:id="51"/>
    </w:p>
    <w:p w14:paraId="2714A672" w14:textId="77777777" w:rsidR="00613952" w:rsidRDefault="00613952" w:rsidP="00940F89">
      <w:pPr>
        <w:rPr>
          <w:lang w:val="ru-RU"/>
        </w:rPr>
      </w:pPr>
      <w:r w:rsidRPr="00613952">
        <w:rPr>
          <w:lang w:val="ru-RU"/>
        </w:rPr>
        <w:t xml:space="preserve">Пусть известно разложение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 xml:space="preserve"> · </m:t>
        </m:r>
        <m:r>
          <w:rPr>
            <w:rFonts w:ascii="Cambria Math" w:hAnsi="Cambria Math"/>
          </w:rPr>
          <m:t>q</m:t>
        </m:r>
      </m:oMath>
      <w:r w:rsidRPr="00613952">
        <w:rPr>
          <w:lang w:val="ru-RU"/>
        </w:rPr>
        <w:t xml:space="preserve">, где </w:t>
      </w:r>
      <m:oMath>
        <m:r>
          <w:rPr>
            <w:rFonts w:ascii="Cambria Math" w:hAnsi="Cambria Math"/>
          </w:rPr>
          <m:t>p</m:t>
        </m:r>
      </m:oMath>
      <w:r w:rsidRPr="00613952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q</m:t>
        </m:r>
      </m:oMath>
      <w:r w:rsidRPr="00613952">
        <w:rPr>
          <w:lang w:val="ru-RU"/>
        </w:rPr>
        <w:t xml:space="preserve"> — простые числа. Тогда значение функции Эйлера вычисляется напрямую:</w:t>
      </w:r>
    </w:p>
    <w:p w14:paraId="494CDECB" w14:textId="29C1F109" w:rsidR="00613952" w:rsidRPr="00613952" w:rsidRDefault="00613952" w:rsidP="00613952">
      <w:pPr>
        <w:jc w:val="center"/>
        <w:rPr>
          <w:lang w:val="ru-RU"/>
        </w:rPr>
      </w:pP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) = 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 xml:space="preserve"> - 1)(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 xml:space="preserve"> - 1)</m:t>
        </m:r>
      </m:oMath>
      <w:r>
        <w:rPr>
          <w:lang w:val="ru-RU"/>
        </w:rPr>
        <w:t>.</w:t>
      </w:r>
    </w:p>
    <w:p w14:paraId="0AAF2822" w14:textId="77777777" w:rsidR="00613952" w:rsidRDefault="00613952" w:rsidP="00940F89">
      <w:pPr>
        <w:rPr>
          <w:lang w:val="ru-RU"/>
        </w:rPr>
      </w:pPr>
      <w:r w:rsidRPr="00613952">
        <w:rPr>
          <w:lang w:val="ru-RU"/>
        </w:rPr>
        <w:t xml:space="preserve">Это выполняется за полиномиальное время относительно длины </w:t>
      </w:r>
      <m:oMath>
        <m:r>
          <w:rPr>
            <w:rFonts w:ascii="Cambria Math" w:hAnsi="Cambria Math"/>
          </w:rPr>
          <m:t>n</m:t>
        </m:r>
      </m:oMath>
      <w:r w:rsidRPr="00613952">
        <w:rPr>
          <w:lang w:val="ru-RU"/>
        </w:rPr>
        <w:t>.</w:t>
      </w:r>
      <w:r>
        <w:rPr>
          <w:lang w:val="ru-RU"/>
        </w:rPr>
        <w:t xml:space="preserve"> </w:t>
      </w:r>
      <w:r w:rsidRPr="00613952">
        <w:rPr>
          <w:lang w:val="ru-RU"/>
        </w:rPr>
        <w:t xml:space="preserve">Обратно, пусть известно </w:t>
      </w:r>
      <m:oMath>
        <m:r>
          <w:rPr>
            <w:rFonts w:ascii="Cambria Math" w:hAnsi="Cambria Math"/>
          </w:rPr>
          <m:t>n</m:t>
        </m:r>
      </m:oMath>
      <w:r w:rsidRPr="00613952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)</m:t>
        </m:r>
      </m:oMath>
      <w:r w:rsidRPr="00613952">
        <w:rPr>
          <w:lang w:val="ru-RU"/>
        </w:rPr>
        <w:t xml:space="preserve">, но неизвестны </w:t>
      </w:r>
      <m:oMath>
        <m:r>
          <w:rPr>
            <w:rFonts w:ascii="Cambria Math" w:hAnsi="Cambria Math"/>
          </w:rPr>
          <m:t>p</m:t>
        </m:r>
      </m:oMath>
      <w:r w:rsidRPr="00613952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q</m:t>
        </m:r>
      </m:oMath>
      <w:r w:rsidRPr="00613952">
        <w:rPr>
          <w:lang w:val="ru-RU"/>
        </w:rPr>
        <w:t xml:space="preserve">. Для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 xml:space="preserve"> · </m:t>
        </m:r>
        <m:r>
          <w:rPr>
            <w:rFonts w:ascii="Cambria Math" w:hAnsi="Cambria Math"/>
          </w:rPr>
          <m:t>q</m:t>
        </m:r>
      </m:oMath>
      <w:r w:rsidRPr="00613952">
        <w:rPr>
          <w:lang w:val="ru-RU"/>
        </w:rPr>
        <w:t xml:space="preserve"> имеем:</w:t>
      </w:r>
    </w:p>
    <w:p w14:paraId="2A6898A4" w14:textId="09B49529" w:rsidR="00613952" w:rsidRDefault="00613952" w:rsidP="00613952">
      <w:pPr>
        <w:jc w:val="center"/>
        <w:rPr>
          <w:lang w:val="ru-RU"/>
        </w:rPr>
      </w:pP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) = 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 xml:space="preserve"> - 1)(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 xml:space="preserve"> - 1) = </m:t>
        </m:r>
        <m:r>
          <w:rPr>
            <w:rFonts w:ascii="Cambria Math" w:hAnsi="Cambria Math"/>
          </w:rPr>
          <m:t>pq</m:t>
        </m:r>
        <m:r>
          <w:rPr>
            <w:rFonts w:ascii="Cambria Math" w:hAnsi="Cambria Math"/>
            <w:lang w:val="ru-RU"/>
          </w:rPr>
          <m:t xml:space="preserve"> -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 xml:space="preserve"> - 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 xml:space="preserve"> + 1 = 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 xml:space="preserve"> - 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 xml:space="preserve"> + 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>) + 1</m:t>
        </m:r>
      </m:oMath>
      <w:r w:rsidRPr="00613952">
        <w:rPr>
          <w:lang w:val="ru-RU"/>
        </w:rPr>
        <w:t>.</w:t>
      </w:r>
    </w:p>
    <w:p w14:paraId="44DE3E2D" w14:textId="77777777" w:rsidR="00613952" w:rsidRDefault="00613952" w:rsidP="00940F89">
      <w:pPr>
        <w:rPr>
          <w:lang w:val="ru-RU"/>
        </w:rPr>
      </w:pPr>
      <w:r w:rsidRPr="00613952">
        <w:rPr>
          <w:lang w:val="ru-RU"/>
        </w:rPr>
        <w:t>Отсюда можно выразить сумму множителей:</w:t>
      </w:r>
    </w:p>
    <w:p w14:paraId="34CA3286" w14:textId="614A35A9" w:rsidR="00613952" w:rsidRDefault="00613952" w:rsidP="00940F89">
      <w:pPr>
        <w:rPr>
          <w:lang w:val="ru-RU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ru-RU"/>
            </w:rPr>
            <m:t xml:space="preserve"> + 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  <w:lang w:val="ru-RU"/>
            </w:rPr>
            <m:t xml:space="preserve"> = 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  <w:lang w:val="ru-RU"/>
            </w:rPr>
            <m:t xml:space="preserve"> - 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  <w:lang w:val="ru-RU"/>
            </w:rPr>
            <m:t>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  <w:lang w:val="ru-RU"/>
            </w:rPr>
            <m:t>) + 1.</m:t>
          </m:r>
        </m:oMath>
      </m:oMathPara>
    </w:p>
    <w:p w14:paraId="2376ACAD" w14:textId="7D15ED4E" w:rsidR="00613952" w:rsidRDefault="00613952" w:rsidP="00940F89">
      <w:pPr>
        <w:rPr>
          <w:lang w:val="ru-RU"/>
        </w:rPr>
      </w:pPr>
      <w:r w:rsidRPr="00613952">
        <w:rPr>
          <w:lang w:val="ru-RU"/>
        </w:rPr>
        <w:t xml:space="preserve">Обозначим </w:t>
      </w:r>
      <w:r>
        <w:t>S</w:t>
      </w:r>
      <w:r w:rsidRPr="00613952">
        <w:rPr>
          <w:lang w:val="ru-RU"/>
        </w:rPr>
        <w:t xml:space="preserve"> = </w:t>
      </w:r>
      <w:r>
        <w:t>p</w:t>
      </w:r>
      <w:r w:rsidRPr="00613952">
        <w:rPr>
          <w:lang w:val="ru-RU"/>
        </w:rPr>
        <w:t xml:space="preserve"> + </w:t>
      </w:r>
      <w:r>
        <w:t>q</w:t>
      </w:r>
      <w:r w:rsidRPr="00613952">
        <w:rPr>
          <w:lang w:val="ru-RU"/>
        </w:rPr>
        <w:t xml:space="preserve">. Тогда </w:t>
      </w:r>
      <w:r>
        <w:t>p</w:t>
      </w:r>
      <w:r w:rsidRPr="00613952">
        <w:rPr>
          <w:lang w:val="ru-RU"/>
        </w:rPr>
        <w:t xml:space="preserve"> и </w:t>
      </w:r>
      <w:r>
        <w:t>q</w:t>
      </w:r>
      <w:r w:rsidRPr="00613952">
        <w:rPr>
          <w:lang w:val="ru-RU"/>
        </w:rPr>
        <w:t xml:space="preserve"> являются корнями квадратного уравнения:</w:t>
      </w:r>
    </w:p>
    <w:p w14:paraId="57716342" w14:textId="33F9C2D4" w:rsidR="00613952" w:rsidRDefault="00613952" w:rsidP="00613952">
      <w:pPr>
        <w:jc w:val="center"/>
        <w:rPr>
          <w:lang w:val="ru-RU"/>
        </w:rPr>
      </w:pP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 xml:space="preserve">^2 - </m:t>
        </m:r>
        <m:r>
          <w:rPr>
            <w:rFonts w:ascii="Cambria Math" w:hAnsi="Cambria Math"/>
          </w:rPr>
          <m:t>Sx</m:t>
        </m:r>
        <m:r>
          <w:rPr>
            <w:rFonts w:ascii="Cambria Math" w:hAnsi="Cambria Math"/>
            <w:lang w:val="ru-RU"/>
          </w:rPr>
          <m:t xml:space="preserve"> + 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 xml:space="preserve"> = 0</m:t>
        </m:r>
      </m:oMath>
      <w:r w:rsidRPr="00613952">
        <w:rPr>
          <w:lang w:val="ru-RU"/>
        </w:rPr>
        <w:t>.</w:t>
      </w:r>
    </w:p>
    <w:p w14:paraId="347119F4" w14:textId="20EBB314" w:rsidR="00613952" w:rsidRDefault="00613952" w:rsidP="00613952">
      <w:r w:rsidRPr="00613952">
        <w:rPr>
          <w:lang w:val="ru-RU"/>
        </w:rPr>
        <w:t>Дискриминант этого уравнения:</w:t>
      </w:r>
    </w:p>
    <w:p w14:paraId="17292D9B" w14:textId="5CD12971" w:rsidR="00613952" w:rsidRDefault="00613952" w:rsidP="00940F89">
      <w:pPr>
        <w:rPr>
          <w:lang w:val="ru-RU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ru-RU"/>
            </w:rPr>
            <m:t xml:space="preserve"> = 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ru-RU"/>
            </w:rPr>
            <m:t>^2 - 4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  <w:lang w:val="ru-RU"/>
            </w:rPr>
            <m:t xml:space="preserve"> = 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ru-RU"/>
            </w:rPr>
            <m:t xml:space="preserve"> - 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  <w:lang w:val="ru-RU"/>
            </w:rPr>
            <m:t>)^2.</m:t>
          </m:r>
        </m:oMath>
      </m:oMathPara>
    </w:p>
    <w:p w14:paraId="54CE6CC7" w14:textId="77777777" w:rsidR="00613952" w:rsidRPr="00613952" w:rsidRDefault="00613952" w:rsidP="00940F89">
      <w:pPr>
        <w:rPr>
          <w:lang w:val="ru-RU"/>
        </w:rPr>
      </w:pPr>
      <w:r w:rsidRPr="00613952">
        <w:rPr>
          <w:lang w:val="ru-RU"/>
        </w:rPr>
        <w:t>Следовательно:</w:t>
      </w:r>
      <w:r w:rsidRPr="00613952">
        <w:rPr>
          <w:lang w:val="ru-RU"/>
        </w:rPr>
        <w:br/>
      </w: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ru-RU"/>
            </w:rPr>
            <m:t xml:space="preserve"> = 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ru-RU"/>
            </w:rPr>
            <m:t xml:space="preserve"> + √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ru-RU"/>
            </w:rPr>
            <m:t>) / 2,</m:t>
          </m:r>
          <m:r>
            <w:rPr>
              <w:rFonts w:ascii="Cambria Math" w:hAnsi="Cambria Math"/>
              <w:lang w:val="ru-RU"/>
            </w:rPr>
            <w:br/>
          </m:r>
        </m:oMath>
        <m:oMath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  <w:lang w:val="ru-RU"/>
            </w:rPr>
            <m:t xml:space="preserve"> = 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ru-RU"/>
            </w:rPr>
            <m:t xml:space="preserve"> - √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ru-RU"/>
            </w:rPr>
            <m:t>) / 2.</m:t>
          </m:r>
          <m:r>
            <w:rPr>
              <w:rFonts w:ascii="Cambria Math" w:hAnsi="Cambria Math"/>
              <w:lang w:val="ru-RU"/>
            </w:rPr>
            <w:br/>
          </m:r>
        </m:oMath>
      </m:oMathPara>
    </w:p>
    <w:p w14:paraId="022A27F4" w14:textId="272AB40B" w:rsidR="00940F89" w:rsidRPr="00940F89" w:rsidRDefault="00613952" w:rsidP="00940F89">
      <w:pPr>
        <w:rPr>
          <w:rFonts w:eastAsia="Times New Roman"/>
          <w:lang w:val="ru-RU"/>
        </w:rPr>
      </w:pPr>
      <w:r w:rsidRPr="00613952">
        <w:rPr>
          <w:lang w:val="ru-RU"/>
        </w:rPr>
        <w:lastRenderedPageBreak/>
        <w:t xml:space="preserve">Таким образом, зная </w:t>
      </w: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)</m:t>
        </m:r>
      </m:oMath>
      <w:r w:rsidRPr="00613952">
        <w:rPr>
          <w:lang w:val="ru-RU"/>
        </w:rPr>
        <w:t xml:space="preserve">, можно за полиномиальное время восстановить </w:t>
      </w:r>
      <m:oMath>
        <m:r>
          <w:rPr>
            <w:rFonts w:ascii="Cambria Math" w:hAnsi="Cambria Math"/>
          </w:rPr>
          <m:t>p</m:t>
        </m:r>
      </m:oMath>
      <w:r w:rsidRPr="00613952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q</m:t>
        </m:r>
      </m:oMath>
      <w:r w:rsidRPr="00613952">
        <w:rPr>
          <w:lang w:val="ru-RU"/>
        </w:rPr>
        <w:t xml:space="preserve">. Следовательно, задача вычисления </w:t>
      </w:r>
      <m:oMath>
        <m:r>
          <w:rPr>
            <w:rFonts w:ascii="Cambria Math" w:hAnsi="Cambria Math"/>
          </w:rPr>
          <m:t>φ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)</m:t>
        </m:r>
      </m:oMath>
      <w:r w:rsidRPr="00613952">
        <w:rPr>
          <w:lang w:val="ru-RU"/>
        </w:rPr>
        <w:t xml:space="preserve"> и задача факторизации </w:t>
      </w:r>
      <m:oMath>
        <m:r>
          <w:rPr>
            <w:rFonts w:ascii="Cambria Math" w:hAnsi="Cambria Math"/>
          </w:rPr>
          <m:t>n</m:t>
        </m:r>
      </m:oMath>
      <w:r w:rsidRPr="00613952">
        <w:rPr>
          <w:lang w:val="ru-RU"/>
        </w:rPr>
        <w:t xml:space="preserve"> для </w:t>
      </w:r>
      <w:r>
        <w:t>RSA</w:t>
      </w:r>
      <w:r w:rsidRPr="00613952">
        <w:rPr>
          <w:lang w:val="ru-RU"/>
        </w:rPr>
        <w:t xml:space="preserve">-модуля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 xml:space="preserve"> · </m:t>
        </m:r>
        <m:r>
          <w:rPr>
            <w:rFonts w:ascii="Cambria Math" w:hAnsi="Cambria Math"/>
          </w:rPr>
          <m:t>q</m:t>
        </m:r>
      </m:oMath>
      <w:r w:rsidRPr="00613952">
        <w:rPr>
          <w:lang w:val="ru-RU"/>
        </w:rPr>
        <w:t xml:space="preserve"> полиномиально эквивалентны.</w:t>
      </w:r>
    </w:p>
    <w:p w14:paraId="264B79C2" w14:textId="77777777" w:rsidR="00940F89" w:rsidRPr="00940F89" w:rsidRDefault="00940F89" w:rsidP="00940F89">
      <w:pPr>
        <w:rPr>
          <w:lang w:val="ru-RU"/>
        </w:rPr>
      </w:pPr>
    </w:p>
    <w:p w14:paraId="388AD136" w14:textId="4946E67C" w:rsidR="00940F89" w:rsidRPr="006014E2" w:rsidRDefault="00EC02E3" w:rsidP="00940F89">
      <w:pPr>
        <w:pStyle w:val="21"/>
      </w:pPr>
      <w:bookmarkStart w:id="52" w:name="_Toc229576262"/>
      <w:bookmarkStart w:id="53" w:name="_Toc229576778"/>
      <w:r>
        <w:t>Показать, что схема RSA обладает свойством гомоморфности относительно операции умножения</w:t>
      </w:r>
      <w:r>
        <w:t>.</w:t>
      </w:r>
      <w:bookmarkEnd w:id="52"/>
      <w:bookmarkEnd w:id="53"/>
    </w:p>
    <w:p w14:paraId="2A8E2EE1" w14:textId="4DA81866" w:rsidR="00EC02E3" w:rsidRDefault="00EC02E3" w:rsidP="00940F89">
      <w:pPr>
        <w:rPr>
          <w:lang w:val="ru-RU"/>
        </w:rPr>
      </w:pPr>
      <w:r w:rsidRPr="00EC02E3">
        <w:rPr>
          <w:lang w:val="ru-RU"/>
        </w:rPr>
        <w:t xml:space="preserve">Пусть имеются два сообщения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EC02E3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EC02E3">
        <w:rPr>
          <w:lang w:val="ru-RU"/>
        </w:rPr>
        <w:t xml:space="preserve">. Их </w:t>
      </w:r>
      <w:r>
        <w:t>RSA</w:t>
      </w:r>
      <w:r w:rsidRPr="00EC02E3">
        <w:rPr>
          <w:lang w:val="ru-RU"/>
        </w:rPr>
        <w:t xml:space="preserve">-шифртексты при открытом ключе </w:t>
      </w:r>
      <m:oMath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 xml:space="preserve">, 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ru-RU"/>
          </w:rPr>
          <m:t>)</m:t>
        </m:r>
      </m:oMath>
      <w:r w:rsidRPr="00EC02E3">
        <w:rPr>
          <w:lang w:val="ru-RU"/>
        </w:rPr>
        <w:t xml:space="preserve"> равны:</w:t>
      </w:r>
    </w:p>
    <w:p w14:paraId="50F190DD" w14:textId="68D391CB" w:rsidR="00EC02E3" w:rsidRDefault="00EC02E3" w:rsidP="00940F8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≡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n,</m:t>
          </m:r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≡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n.</m:t>
          </m:r>
        </m:oMath>
      </m:oMathPara>
    </w:p>
    <w:p w14:paraId="624FE71B" w14:textId="2E61D72B" w:rsidR="00EC02E3" w:rsidRDefault="00EC02E3" w:rsidP="00940F89">
      <w:r w:rsidRPr="00EC02E3">
        <w:rPr>
          <w:lang w:val="ru-RU"/>
        </w:rPr>
        <w:t>Рассмотрим произведение шифртекстов:</w:t>
      </w:r>
    </w:p>
    <w:p w14:paraId="08D9407D" w14:textId="32561646" w:rsidR="00EC02E3" w:rsidRDefault="00EC02E3" w:rsidP="00940F8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≡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r>
            <w:rPr>
              <w:rFonts w:ascii="Cambria Math" w:hAnsi="Cambria Math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n.</m:t>
          </m:r>
        </m:oMath>
      </m:oMathPara>
    </w:p>
    <w:p w14:paraId="65B8DC1A" w14:textId="6A7C5127" w:rsidR="00EC02E3" w:rsidRDefault="00EC02E3" w:rsidP="00940F89">
      <w:pPr>
        <w:rPr>
          <w:lang w:val="ru-RU"/>
        </w:rPr>
      </w:pPr>
      <w:r w:rsidRPr="00EC02E3">
        <w:rPr>
          <w:lang w:val="ru-RU"/>
        </w:rPr>
        <w:t>По свойствам степеней:</w:t>
      </w:r>
    </w:p>
    <w:p w14:paraId="63BFA9D5" w14:textId="140AECB1" w:rsidR="00EC02E3" w:rsidRDefault="00EC02E3" w:rsidP="00940F89">
      <w:pPr>
        <w:rPr>
          <w:lang w:val="ru-R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sub>
            <m:sup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sup>
          </m:sSubSup>
          <m:r>
            <w:rPr>
              <w:rFonts w:ascii="Cambria Math" w:hAnsi="Cambria Math"/>
              <w:lang w:val="ru-RU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sub>
            <m:sup>
              <m:r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sup>
          </m:sSubSup>
          <m:r>
            <w:rPr>
              <w:rFonts w:ascii="Cambria Math" w:hAnsi="Cambria Math"/>
              <w:lang w:val="ru-RU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  <w:lang w:val="ru-RU"/>
            </w:rPr>
            <m:t>.</m:t>
          </m:r>
        </m:oMath>
      </m:oMathPara>
    </w:p>
    <w:p w14:paraId="6E99F118" w14:textId="77777777" w:rsidR="00EC02E3" w:rsidRDefault="00EC02E3" w:rsidP="00940F89">
      <w:pPr>
        <w:rPr>
          <w:lang w:val="ru-RU"/>
        </w:rPr>
      </w:pPr>
      <w:r w:rsidRPr="00EC02E3">
        <w:rPr>
          <w:lang w:val="ru-RU"/>
        </w:rPr>
        <w:t>Следовательно:</w:t>
      </w:r>
    </w:p>
    <w:p w14:paraId="136AE1D0" w14:textId="38C43C2E" w:rsidR="00EC02E3" w:rsidRDefault="00EC02E3" w:rsidP="00940F89">
      <w:pPr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≡</m:t>
          </m:r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  <w:lang w:val="ru-RU"/>
            </w:rPr>
            <m:t>.</m:t>
          </m:r>
        </m:oMath>
      </m:oMathPara>
    </w:p>
    <w:p w14:paraId="169BEC7E" w14:textId="175E7589" w:rsidR="00EC02E3" w:rsidRDefault="00EC02E3" w:rsidP="00940F89">
      <w:pPr>
        <w:rPr>
          <w:lang w:val="ru-RU"/>
        </w:rPr>
      </w:pPr>
      <w:r w:rsidRPr="00EC02E3">
        <w:rPr>
          <w:lang w:val="ru-RU"/>
        </w:rPr>
        <w:t>Это означает, что произведение двух шифртекстов является корректным шифртекстом произведения соответствующих открытых сообщений. При расшифровании получим:</w:t>
      </w:r>
    </w:p>
    <w:p w14:paraId="1BFC53F3" w14:textId="129C2EEA" w:rsidR="00EC02E3" w:rsidRDefault="00EC02E3" w:rsidP="00940F89">
      <w:pPr>
        <w:rPr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ru-RU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  <w:lang w:val="ru-RU"/>
            </w:rPr>
            <m:t>≡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  <w:lang w:val="ru-RU"/>
            </w:rPr>
            <m:t>.</m:t>
          </m:r>
        </m:oMath>
      </m:oMathPara>
    </w:p>
    <w:p w14:paraId="4088C4E8" w14:textId="0CC09529" w:rsidR="00940F89" w:rsidRPr="00940F89" w:rsidRDefault="00EC02E3" w:rsidP="00940F89">
      <w:pPr>
        <w:rPr>
          <w:rFonts w:eastAsia="Times New Roman"/>
          <w:lang w:val="ru-RU"/>
        </w:rPr>
      </w:pPr>
      <w:r w:rsidRPr="00EC02E3">
        <w:rPr>
          <w:lang w:val="ru-RU"/>
        </w:rPr>
        <w:t xml:space="preserve">Таким образом, </w:t>
      </w:r>
      <w:r>
        <w:t>textbook</w:t>
      </w:r>
      <w:r w:rsidRPr="00EC02E3">
        <w:rPr>
          <w:lang w:val="ru-RU"/>
        </w:rPr>
        <w:t xml:space="preserve"> </w:t>
      </w:r>
      <w:r>
        <w:t>RSA</w:t>
      </w:r>
      <w:r w:rsidRPr="00EC02E3">
        <w:rPr>
          <w:lang w:val="ru-RU"/>
        </w:rPr>
        <w:t xml:space="preserve"> обладает мультипликативной гомоморфностью. Это свойство полезно для теоретического анализа, но в практической криптографии оно является опасным, поскольку позволяет выполнять управляемые преобразования шифртекстов. Поэтому на практике </w:t>
      </w:r>
      <w:r>
        <w:t>RSA</w:t>
      </w:r>
      <w:r w:rsidRPr="00EC02E3">
        <w:rPr>
          <w:lang w:val="ru-RU"/>
        </w:rPr>
        <w:t xml:space="preserve"> применяют со схемами дополнения, например </w:t>
      </w:r>
      <w:r>
        <w:t>OAEP</w:t>
      </w:r>
      <w:r w:rsidRPr="00EC02E3">
        <w:rPr>
          <w:lang w:val="ru-RU"/>
        </w:rPr>
        <w:t xml:space="preserve"> для шифрования и </w:t>
      </w:r>
      <w:r>
        <w:t>PSS</w:t>
      </w:r>
      <w:r w:rsidRPr="00EC02E3">
        <w:rPr>
          <w:lang w:val="ru-RU"/>
        </w:rPr>
        <w:t xml:space="preserve"> для подписи</w:t>
      </w:r>
      <w:r w:rsidR="00940F89" w:rsidRPr="00940F89">
        <w:rPr>
          <w:rFonts w:eastAsia="Times New Roman"/>
          <w:lang w:val="ru-RU"/>
        </w:rPr>
        <w:t>.</w:t>
      </w:r>
    </w:p>
    <w:p w14:paraId="2A3F92B7" w14:textId="77777777" w:rsidR="00940F89" w:rsidRPr="00940F89" w:rsidRDefault="00940F89" w:rsidP="00940F89">
      <w:pPr>
        <w:rPr>
          <w:lang w:val="ru-RU"/>
        </w:rPr>
      </w:pPr>
    </w:p>
    <w:p w14:paraId="63EC4275" w14:textId="77777777" w:rsidR="00940F89" w:rsidRPr="00940F89" w:rsidRDefault="00940F89" w:rsidP="00940F89">
      <w:pPr>
        <w:spacing w:line="240" w:lineRule="auto"/>
        <w:ind w:firstLine="0"/>
        <w:rPr>
          <w:rFonts w:eastAsia="Times New Roman" w:cs="Times New Roman"/>
          <w:b/>
          <w:bCs/>
          <w:caps/>
          <w:kern w:val="32"/>
          <w:szCs w:val="32"/>
          <w:lang w:val="ru-RU"/>
        </w:rPr>
      </w:pPr>
      <w:r w:rsidRPr="00940F89">
        <w:rPr>
          <w:lang w:val="ru-RU"/>
        </w:rPr>
        <w:br w:type="page"/>
      </w:r>
    </w:p>
    <w:p w14:paraId="79BE6EE2" w14:textId="77777777" w:rsidR="00940F89" w:rsidRDefault="00940F89" w:rsidP="00940F89">
      <w:pPr>
        <w:pStyle w:val="1"/>
      </w:pPr>
      <w:bookmarkStart w:id="54" w:name="_Toc229576272"/>
      <w:bookmarkStart w:id="55" w:name="_Toc229576788"/>
      <w:r>
        <w:lastRenderedPageBreak/>
        <w:t>Выводы</w:t>
      </w:r>
      <w:bookmarkEnd w:id="54"/>
      <w:bookmarkEnd w:id="55"/>
    </w:p>
    <w:p w14:paraId="19B0DDAC" w14:textId="77777777" w:rsidR="00940F89" w:rsidRPr="00940F89" w:rsidRDefault="00940F89" w:rsidP="00940F89">
      <w:pPr>
        <w:rPr>
          <w:lang w:val="ru-RU"/>
        </w:rPr>
      </w:pPr>
      <w:r w:rsidRPr="00940F89">
        <w:rPr>
          <w:rFonts w:eastAsia="Times New Roman"/>
          <w:lang w:val="ru-RU"/>
        </w:rPr>
        <w:t xml:space="preserve">В работе реализована полная учебная схема защиты файла: </w:t>
      </w:r>
      <w:r>
        <w:rPr>
          <w:rFonts w:eastAsia="Times New Roman"/>
        </w:rPr>
        <w:t>RSA</w:t>
      </w:r>
      <w:r w:rsidRPr="00940F89">
        <w:rPr>
          <w:rFonts w:eastAsia="Times New Roman"/>
          <w:lang w:val="ru-RU"/>
        </w:rPr>
        <w:t xml:space="preserve"> используется для защиты ключей и подписи, </w:t>
      </w:r>
      <w:r>
        <w:rPr>
          <w:rFonts w:eastAsia="Times New Roman"/>
        </w:rPr>
        <w:t>AES</w:t>
      </w:r>
      <w:r w:rsidRPr="00940F89">
        <w:rPr>
          <w:rFonts w:eastAsia="Times New Roman"/>
          <w:lang w:val="ru-RU"/>
        </w:rPr>
        <w:t>-256-</w:t>
      </w:r>
      <w:r>
        <w:rPr>
          <w:rFonts w:eastAsia="Times New Roman"/>
        </w:rPr>
        <w:t>CBC</w:t>
      </w:r>
      <w:r w:rsidRPr="00940F89">
        <w:rPr>
          <w:rFonts w:eastAsia="Times New Roman"/>
          <w:lang w:val="ru-RU"/>
        </w:rPr>
        <w:t xml:space="preserve"> - для шифрования данных, </w:t>
      </w:r>
      <w:r>
        <w:rPr>
          <w:rFonts w:eastAsia="Times New Roman"/>
        </w:rPr>
        <w:t>DER</w:t>
      </w:r>
      <w:r w:rsidRPr="00940F89">
        <w:rPr>
          <w:rFonts w:eastAsia="Times New Roman"/>
          <w:lang w:val="ru-RU"/>
        </w:rPr>
        <w:t xml:space="preserve"> - для структурированного хранения зашифрованного файла и подписи. Проверка </w:t>
      </w:r>
      <w:r>
        <w:rPr>
          <w:rFonts w:eastAsia="Times New Roman"/>
        </w:rPr>
        <w:t>RSA</w:t>
      </w:r>
      <w:r w:rsidRPr="00940F89">
        <w:rPr>
          <w:rFonts w:eastAsia="Times New Roman"/>
          <w:lang w:val="ru-RU"/>
        </w:rPr>
        <w:t>/</w:t>
      </w:r>
      <w:r>
        <w:rPr>
          <w:rFonts w:eastAsia="Times New Roman"/>
        </w:rPr>
        <w:t>SHA</w:t>
      </w:r>
      <w:r w:rsidRPr="00940F89">
        <w:rPr>
          <w:rFonts w:eastAsia="Times New Roman"/>
          <w:lang w:val="ru-RU"/>
        </w:rPr>
        <w:t xml:space="preserve">-256 корректно отвергает измененный файл. Демонстрация </w:t>
      </w:r>
      <w:r>
        <w:rPr>
          <w:rFonts w:eastAsia="Times New Roman"/>
        </w:rPr>
        <w:t>CRC</w:t>
      </w:r>
      <w:r w:rsidRPr="00940F89">
        <w:rPr>
          <w:rFonts w:eastAsia="Times New Roman"/>
          <w:lang w:val="ru-RU"/>
        </w:rPr>
        <w:t>32 показывает, что контрольные суммы нельзя использовать как криптографические хэши для электронной подписи.</w:t>
      </w:r>
    </w:p>
    <w:p w14:paraId="3134D5D8" w14:textId="31E29AA4" w:rsidR="00940F89" w:rsidRDefault="00940F89" w:rsidP="00940F89">
      <w:pPr>
        <w:rPr>
          <w:lang w:val="ru-RU"/>
        </w:rPr>
      </w:pPr>
      <w:r w:rsidRPr="00940F89">
        <w:rPr>
          <w:rFonts w:eastAsia="Times New Roman"/>
          <w:lang w:val="ru-RU"/>
        </w:rPr>
        <w:t xml:space="preserve">Возможными уязвимостями учебной реализации являются отсутствие стандартизованного </w:t>
      </w:r>
      <w:r>
        <w:rPr>
          <w:rFonts w:eastAsia="Times New Roman"/>
        </w:rPr>
        <w:t>padding</w:t>
      </w:r>
      <w:r w:rsidRPr="00940F89">
        <w:rPr>
          <w:rFonts w:eastAsia="Times New Roman"/>
          <w:lang w:val="ru-RU"/>
        </w:rPr>
        <w:t xml:space="preserve"> для </w:t>
      </w:r>
      <w:r>
        <w:rPr>
          <w:rFonts w:eastAsia="Times New Roman"/>
        </w:rPr>
        <w:t>textbook</w:t>
      </w:r>
      <w:r w:rsidRPr="00940F8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RSA</w:t>
      </w:r>
      <w:r w:rsidRPr="00940F89">
        <w:rPr>
          <w:rFonts w:eastAsia="Times New Roman"/>
          <w:lang w:val="ru-RU"/>
        </w:rPr>
        <w:t xml:space="preserve">, отсутствие защиты от атак по времени выполнения и хранение секретных параметров в демонстрационных </w:t>
      </w:r>
      <w:r>
        <w:rPr>
          <w:rFonts w:eastAsia="Times New Roman"/>
        </w:rPr>
        <w:t>JSON</w:t>
      </w:r>
      <w:r w:rsidRPr="00940F89">
        <w:rPr>
          <w:rFonts w:eastAsia="Times New Roman"/>
          <w:lang w:val="ru-RU"/>
        </w:rPr>
        <w:t xml:space="preserve">-файлах. В практических системах следует использовать проверенные криптографические библиотеки, схемы </w:t>
      </w:r>
      <w:r>
        <w:rPr>
          <w:rFonts w:eastAsia="Times New Roman"/>
        </w:rPr>
        <w:t>RSA</w:t>
      </w:r>
      <w:r w:rsidRPr="00940F89">
        <w:rPr>
          <w:rFonts w:eastAsia="Times New Roman"/>
          <w:lang w:val="ru-RU"/>
        </w:rPr>
        <w:t>-</w:t>
      </w:r>
      <w:r>
        <w:rPr>
          <w:rFonts w:eastAsia="Times New Roman"/>
        </w:rPr>
        <w:t>OAEP</w:t>
      </w:r>
      <w:r w:rsidRPr="00940F89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RSA</w:t>
      </w:r>
      <w:r w:rsidRPr="00940F89">
        <w:rPr>
          <w:rFonts w:eastAsia="Times New Roman"/>
          <w:lang w:val="ru-RU"/>
        </w:rPr>
        <w:t>-</w:t>
      </w:r>
      <w:r>
        <w:rPr>
          <w:rFonts w:eastAsia="Times New Roman"/>
        </w:rPr>
        <w:t>PSS</w:t>
      </w:r>
      <w:r w:rsidRPr="00940F89">
        <w:rPr>
          <w:rFonts w:eastAsia="Times New Roman"/>
          <w:lang w:val="ru-RU"/>
        </w:rPr>
        <w:t>, постоянновременные реализации и защищенное хранение закрытых ключей</w:t>
      </w:r>
      <w:r w:rsidRPr="00940F89">
        <w:rPr>
          <w:lang w:val="ru-RU"/>
        </w:rPr>
        <w:t>.</w:t>
      </w:r>
    </w:p>
    <w:p w14:paraId="5D5359DF" w14:textId="2D8A5D77" w:rsidR="005878C0" w:rsidRPr="00940F89" w:rsidRDefault="007326DA" w:rsidP="00940F89">
      <w:pPr>
        <w:rPr>
          <w:lang w:val="ru-RU"/>
        </w:rPr>
      </w:pPr>
      <w:r w:rsidRPr="007326DA">
        <w:rPr>
          <w:lang w:val="ru-RU"/>
        </w:rPr>
        <w:t>Полный исходный код разработанной программы приведён в приложениях 1–9.</w:t>
      </w:r>
    </w:p>
    <w:p w14:paraId="58C8B387" w14:textId="269C3330" w:rsidR="003C0C94" w:rsidRDefault="003C0C94" w:rsidP="003C0C94">
      <w:pPr>
        <w:rPr>
          <w:lang w:val="ru-RU" w:eastAsia="ru-RU"/>
        </w:rPr>
      </w:pPr>
    </w:p>
    <w:p w14:paraId="586737C4" w14:textId="4465A31E" w:rsidR="00714A4A" w:rsidRPr="007066ED" w:rsidRDefault="00714A4A" w:rsidP="00714A4A">
      <w:pPr>
        <w:pStyle w:val="af9"/>
        <w:jc w:val="right"/>
      </w:pPr>
      <w:r>
        <w:lastRenderedPageBreak/>
        <w:t xml:space="preserve">Приложение 1. </w:t>
      </w:r>
      <w:r w:rsidR="00541917">
        <w:t>Листинг</w:t>
      </w:r>
      <w:r w:rsidR="00541917" w:rsidRPr="007066ED">
        <w:t xml:space="preserve"> </w:t>
      </w:r>
      <w:r w:rsidR="007066ED">
        <w:t>Файла src/rsa.py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541917" w14:paraId="0DFFF158" w14:textId="77777777" w:rsidTr="009304BD">
        <w:tc>
          <w:tcPr>
            <w:tcW w:w="9622" w:type="dxa"/>
          </w:tcPr>
          <w:p w14:paraId="31426A77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"""Учебная реализация </w:t>
            </w:r>
            <w:r>
              <w:t>RSA</w:t>
            </w:r>
            <w:r w:rsidRPr="00E25C28">
              <w:rPr>
                <w:lang w:val="ru-RU"/>
              </w:rPr>
              <w:t>.</w:t>
            </w:r>
          </w:p>
          <w:p w14:paraId="5BFB2634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4CF583F6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>Код намеренно оставлен явным для лабораторной работы. Здесь нет промышленных</w:t>
            </w:r>
          </w:p>
          <w:p w14:paraId="01D463DD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схем дополнения вроде </w:t>
            </w:r>
            <w:r>
              <w:t>OAEP</w:t>
            </w:r>
            <w:r w:rsidRPr="00E25C28">
              <w:rPr>
                <w:lang w:val="ru-RU"/>
              </w:rPr>
              <w:t>/</w:t>
            </w:r>
            <w:r>
              <w:t>PSS</w:t>
            </w:r>
            <w:r w:rsidRPr="00E25C28">
              <w:rPr>
                <w:lang w:val="ru-RU"/>
              </w:rPr>
              <w:t>, поэтому модуль не предназначен для реальной</w:t>
            </w:r>
          </w:p>
          <w:p w14:paraId="4C07D38D" w14:textId="77777777" w:rsidR="00E25C28" w:rsidRDefault="00E25C28" w:rsidP="00E25C28">
            <w:pPr>
              <w:pStyle w:val="ac"/>
            </w:pPr>
            <w:r>
              <w:t>защиты данных.</w:t>
            </w:r>
          </w:p>
          <w:p w14:paraId="634B9FE4" w14:textId="77777777" w:rsidR="00E25C28" w:rsidRDefault="00E25C28" w:rsidP="00E25C28">
            <w:pPr>
              <w:pStyle w:val="ac"/>
            </w:pPr>
            <w:r>
              <w:t>"""</w:t>
            </w:r>
          </w:p>
          <w:p w14:paraId="6741CC3C" w14:textId="77777777" w:rsidR="00E25C28" w:rsidRDefault="00E25C28" w:rsidP="00E25C28">
            <w:pPr>
              <w:pStyle w:val="ac"/>
            </w:pPr>
          </w:p>
          <w:p w14:paraId="624514E7" w14:textId="77777777" w:rsidR="00E25C28" w:rsidRDefault="00E25C28" w:rsidP="00E25C28">
            <w:pPr>
              <w:pStyle w:val="ac"/>
            </w:pPr>
            <w:r>
              <w:t>from __future__ import annotations</w:t>
            </w:r>
          </w:p>
          <w:p w14:paraId="0F3FCC78" w14:textId="77777777" w:rsidR="00E25C28" w:rsidRDefault="00E25C28" w:rsidP="00E25C28">
            <w:pPr>
              <w:pStyle w:val="ac"/>
            </w:pPr>
          </w:p>
          <w:p w14:paraId="1D93D650" w14:textId="77777777" w:rsidR="00E25C28" w:rsidRDefault="00E25C28" w:rsidP="00E25C28">
            <w:pPr>
              <w:pStyle w:val="ac"/>
            </w:pPr>
            <w:r>
              <w:t>import json</w:t>
            </w:r>
          </w:p>
          <w:p w14:paraId="4B916FD0" w14:textId="77777777" w:rsidR="00E25C28" w:rsidRDefault="00E25C28" w:rsidP="00E25C28">
            <w:pPr>
              <w:pStyle w:val="ac"/>
            </w:pPr>
            <w:r>
              <w:t>import math</w:t>
            </w:r>
          </w:p>
          <w:p w14:paraId="257B539C" w14:textId="77777777" w:rsidR="00E25C28" w:rsidRDefault="00E25C28" w:rsidP="00E25C28">
            <w:pPr>
              <w:pStyle w:val="ac"/>
            </w:pPr>
            <w:r>
              <w:t>import secrets</w:t>
            </w:r>
          </w:p>
          <w:p w14:paraId="0743415F" w14:textId="77777777" w:rsidR="00E25C28" w:rsidRDefault="00E25C28" w:rsidP="00E25C28">
            <w:pPr>
              <w:pStyle w:val="ac"/>
            </w:pPr>
            <w:r>
              <w:t>from dataclasses import dataclass</w:t>
            </w:r>
          </w:p>
          <w:p w14:paraId="3A2F87BE" w14:textId="77777777" w:rsidR="00E25C28" w:rsidRDefault="00E25C28" w:rsidP="00E25C28">
            <w:pPr>
              <w:pStyle w:val="ac"/>
            </w:pPr>
            <w:r>
              <w:t>from pathlib import Path</w:t>
            </w:r>
          </w:p>
          <w:p w14:paraId="4C7760A2" w14:textId="77777777" w:rsidR="00E25C28" w:rsidRDefault="00E25C28" w:rsidP="00E25C28">
            <w:pPr>
              <w:pStyle w:val="ac"/>
            </w:pPr>
          </w:p>
          <w:p w14:paraId="1AC3142D" w14:textId="77777777" w:rsidR="00E25C28" w:rsidRDefault="00E25C28" w:rsidP="00E25C28">
            <w:pPr>
              <w:pStyle w:val="ac"/>
            </w:pPr>
          </w:p>
          <w:p w14:paraId="48E9B659" w14:textId="77777777" w:rsidR="00E25C28" w:rsidRDefault="00E25C28" w:rsidP="00E25C28">
            <w:pPr>
              <w:pStyle w:val="ac"/>
            </w:pPr>
            <w:r>
              <w:t>PUBLIC_EXPONENT = 65537</w:t>
            </w:r>
          </w:p>
          <w:p w14:paraId="4905506B" w14:textId="77777777" w:rsidR="00E25C28" w:rsidRDefault="00E25C28" w:rsidP="00E25C28">
            <w:pPr>
              <w:pStyle w:val="ac"/>
            </w:pPr>
          </w:p>
          <w:p w14:paraId="6BEAFBC6" w14:textId="77777777" w:rsidR="00E25C28" w:rsidRDefault="00E25C28" w:rsidP="00E25C28">
            <w:pPr>
              <w:pStyle w:val="ac"/>
            </w:pPr>
          </w:p>
          <w:p w14:paraId="30C9D224" w14:textId="77777777" w:rsidR="00E25C28" w:rsidRDefault="00E25C28" w:rsidP="00E25C28">
            <w:pPr>
              <w:pStyle w:val="ac"/>
            </w:pPr>
            <w:r>
              <w:t>@dataclass(frozen=True)</w:t>
            </w:r>
          </w:p>
          <w:p w14:paraId="498F889E" w14:textId="77777777" w:rsidR="00E25C28" w:rsidRDefault="00E25C28" w:rsidP="00E25C28">
            <w:pPr>
              <w:pStyle w:val="ac"/>
            </w:pPr>
            <w:r>
              <w:t>class PublicKey:</w:t>
            </w:r>
          </w:p>
          <w:p w14:paraId="2278F190" w14:textId="77777777" w:rsidR="00E25C28" w:rsidRDefault="00E25C28" w:rsidP="00E25C28">
            <w:pPr>
              <w:pStyle w:val="ac"/>
            </w:pPr>
            <w:r>
              <w:t xml:space="preserve">    n: int</w:t>
            </w:r>
          </w:p>
          <w:p w14:paraId="14D7E4D3" w14:textId="77777777" w:rsidR="00E25C28" w:rsidRDefault="00E25C28" w:rsidP="00E25C28">
            <w:pPr>
              <w:pStyle w:val="ac"/>
            </w:pPr>
            <w:r>
              <w:t xml:space="preserve">    e: int</w:t>
            </w:r>
          </w:p>
          <w:p w14:paraId="39723F61" w14:textId="77777777" w:rsidR="00E25C28" w:rsidRDefault="00E25C28" w:rsidP="00E25C28">
            <w:pPr>
              <w:pStyle w:val="ac"/>
            </w:pPr>
          </w:p>
          <w:p w14:paraId="6EF64613" w14:textId="77777777" w:rsidR="00E25C28" w:rsidRDefault="00E25C28" w:rsidP="00E25C28">
            <w:pPr>
              <w:pStyle w:val="ac"/>
            </w:pPr>
          </w:p>
          <w:p w14:paraId="78EB3EEF" w14:textId="77777777" w:rsidR="00E25C28" w:rsidRDefault="00E25C28" w:rsidP="00E25C28">
            <w:pPr>
              <w:pStyle w:val="ac"/>
            </w:pPr>
            <w:r>
              <w:t>@dataclass(frozen=True)</w:t>
            </w:r>
          </w:p>
          <w:p w14:paraId="73DA56B9" w14:textId="77777777" w:rsidR="00E25C28" w:rsidRDefault="00E25C28" w:rsidP="00E25C28">
            <w:pPr>
              <w:pStyle w:val="ac"/>
            </w:pPr>
            <w:r>
              <w:t>class PrivateKey:</w:t>
            </w:r>
          </w:p>
          <w:p w14:paraId="1A3DF9CF" w14:textId="77777777" w:rsidR="00E25C28" w:rsidRDefault="00E25C28" w:rsidP="00E25C28">
            <w:pPr>
              <w:pStyle w:val="ac"/>
            </w:pPr>
            <w:r>
              <w:t xml:space="preserve">    n: int</w:t>
            </w:r>
          </w:p>
          <w:p w14:paraId="56A544C0" w14:textId="77777777" w:rsidR="00E25C28" w:rsidRDefault="00E25C28" w:rsidP="00E25C28">
            <w:pPr>
              <w:pStyle w:val="ac"/>
            </w:pPr>
            <w:r>
              <w:t xml:space="preserve">    e: int</w:t>
            </w:r>
          </w:p>
          <w:p w14:paraId="1D4B6FB1" w14:textId="77777777" w:rsidR="00E25C28" w:rsidRDefault="00E25C28" w:rsidP="00E25C28">
            <w:pPr>
              <w:pStyle w:val="ac"/>
            </w:pPr>
            <w:r>
              <w:t xml:space="preserve">    d: int</w:t>
            </w:r>
          </w:p>
          <w:p w14:paraId="72088907" w14:textId="77777777" w:rsidR="00E25C28" w:rsidRDefault="00E25C28" w:rsidP="00E25C28">
            <w:pPr>
              <w:pStyle w:val="ac"/>
            </w:pPr>
            <w:r>
              <w:t xml:space="preserve">    p: int</w:t>
            </w:r>
          </w:p>
          <w:p w14:paraId="4C7DC66E" w14:textId="77777777" w:rsidR="00E25C28" w:rsidRDefault="00E25C28" w:rsidP="00E25C28">
            <w:pPr>
              <w:pStyle w:val="ac"/>
            </w:pPr>
            <w:r>
              <w:t xml:space="preserve">    q: int</w:t>
            </w:r>
          </w:p>
          <w:p w14:paraId="10325197" w14:textId="77777777" w:rsidR="00E25C28" w:rsidRDefault="00E25C28" w:rsidP="00E25C28">
            <w:pPr>
              <w:pStyle w:val="ac"/>
            </w:pPr>
          </w:p>
          <w:p w14:paraId="7570C958" w14:textId="77777777" w:rsidR="00E25C28" w:rsidRDefault="00E25C28" w:rsidP="00E25C28">
            <w:pPr>
              <w:pStyle w:val="ac"/>
            </w:pPr>
          </w:p>
          <w:p w14:paraId="02E93DB8" w14:textId="77777777" w:rsidR="00E25C28" w:rsidRDefault="00E25C28" w:rsidP="00E25C28">
            <w:pPr>
              <w:pStyle w:val="ac"/>
            </w:pPr>
            <w:r>
              <w:t>def _egcd(a: int, b: int) -&gt; tuple[int, int, int]:</w:t>
            </w:r>
          </w:p>
          <w:p w14:paraId="48F15BFD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Расширенный алгоритм Евклида находит </w:t>
            </w:r>
            <w:r>
              <w:t>gcd</w:t>
            </w:r>
            <w:r w:rsidRPr="00E25C28">
              <w:rPr>
                <w:lang w:val="ru-RU"/>
              </w:rPr>
              <w:t>(</w:t>
            </w:r>
            <w:r>
              <w:t>a</w:t>
            </w:r>
            <w:r w:rsidRPr="00E25C28">
              <w:rPr>
                <w:lang w:val="ru-RU"/>
              </w:rPr>
              <w:t xml:space="preserve">, </w:t>
            </w:r>
            <w:r>
              <w:t>b</w:t>
            </w:r>
            <w:r w:rsidRPr="00E25C28">
              <w:rPr>
                <w:lang w:val="ru-RU"/>
              </w:rPr>
              <w:t xml:space="preserve">) и коэффициенты </w:t>
            </w:r>
            <w:r>
              <w:t>x</w:t>
            </w:r>
            <w:r w:rsidRPr="00E25C28">
              <w:rPr>
                <w:lang w:val="ru-RU"/>
              </w:rPr>
              <w:t xml:space="preserve">, </w:t>
            </w:r>
            <w:r>
              <w:t>y</w:t>
            </w:r>
            <w:r w:rsidRPr="00E25C28">
              <w:rPr>
                <w:lang w:val="ru-RU"/>
              </w:rPr>
              <w:t>:</w:t>
            </w:r>
          </w:p>
          <w:p w14:paraId="6E62CFD4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# </w:t>
            </w:r>
            <w:r>
              <w:t>a</w:t>
            </w:r>
            <w:r w:rsidRPr="00E25C28">
              <w:rPr>
                <w:lang w:val="ru-RU"/>
              </w:rPr>
              <w:t>*</w:t>
            </w:r>
            <w:r>
              <w:t>x</w:t>
            </w:r>
            <w:r w:rsidRPr="00E25C28">
              <w:rPr>
                <w:lang w:val="ru-RU"/>
              </w:rPr>
              <w:t xml:space="preserve"> + </w:t>
            </w:r>
            <w:r>
              <w:t>b</w:t>
            </w:r>
            <w:r w:rsidRPr="00E25C28">
              <w:rPr>
                <w:lang w:val="ru-RU"/>
              </w:rPr>
              <w:t>*</w:t>
            </w:r>
            <w:r>
              <w:t>y</w:t>
            </w:r>
            <w:r w:rsidRPr="00E25C28">
              <w:rPr>
                <w:lang w:val="ru-RU"/>
              </w:rPr>
              <w:t xml:space="preserve"> = </w:t>
            </w:r>
            <w:r>
              <w:t>gcd</w:t>
            </w:r>
            <w:r w:rsidRPr="00E25C28">
              <w:rPr>
                <w:lang w:val="ru-RU"/>
              </w:rPr>
              <w:t>(</w:t>
            </w:r>
            <w:r>
              <w:t>a</w:t>
            </w:r>
            <w:r w:rsidRPr="00E25C28">
              <w:rPr>
                <w:lang w:val="ru-RU"/>
              </w:rPr>
              <w:t xml:space="preserve">, </w:t>
            </w:r>
            <w:r>
              <w:t>b</w:t>
            </w:r>
            <w:r w:rsidRPr="00E25C28">
              <w:rPr>
                <w:lang w:val="ru-RU"/>
              </w:rPr>
              <w:t>). Эти коэффициенты нужны для обратного элемента.</w:t>
            </w:r>
          </w:p>
          <w:p w14:paraId="5FCBDD78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if b == 0:</w:t>
            </w:r>
          </w:p>
          <w:p w14:paraId="2AFC1C56" w14:textId="77777777" w:rsidR="00E25C28" w:rsidRDefault="00E25C28" w:rsidP="00E25C28">
            <w:pPr>
              <w:pStyle w:val="ac"/>
            </w:pPr>
            <w:r>
              <w:t xml:space="preserve">        return a, 1, 0</w:t>
            </w:r>
          </w:p>
          <w:p w14:paraId="24D7DD9F" w14:textId="77777777" w:rsidR="00E25C28" w:rsidRDefault="00E25C28" w:rsidP="00E25C28">
            <w:pPr>
              <w:pStyle w:val="ac"/>
            </w:pPr>
            <w:r>
              <w:t xml:space="preserve">    g, x1, y1 = _egcd(b, a % b)</w:t>
            </w:r>
          </w:p>
          <w:p w14:paraId="085DD017" w14:textId="77777777" w:rsidR="00E25C28" w:rsidRDefault="00E25C28" w:rsidP="00E25C28">
            <w:pPr>
              <w:pStyle w:val="ac"/>
            </w:pPr>
            <w:r>
              <w:lastRenderedPageBreak/>
              <w:t xml:space="preserve">    return g, y1, x1 - (a // b) * y1</w:t>
            </w:r>
          </w:p>
          <w:p w14:paraId="1204C618" w14:textId="77777777" w:rsidR="00E25C28" w:rsidRDefault="00E25C28" w:rsidP="00E25C28">
            <w:pPr>
              <w:pStyle w:val="ac"/>
            </w:pPr>
          </w:p>
          <w:p w14:paraId="5C3041FC" w14:textId="77777777" w:rsidR="00E25C28" w:rsidRDefault="00E25C28" w:rsidP="00E25C28">
            <w:pPr>
              <w:pStyle w:val="ac"/>
            </w:pPr>
          </w:p>
          <w:p w14:paraId="42605463" w14:textId="77777777" w:rsidR="00E25C28" w:rsidRDefault="00E25C28" w:rsidP="00E25C28">
            <w:pPr>
              <w:pStyle w:val="ac"/>
            </w:pPr>
            <w:r>
              <w:t>def mod_inverse(a: int, m: int) -&gt; int:</w:t>
            </w:r>
          </w:p>
          <w:p w14:paraId="04922CC4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Обратный элемент </w:t>
            </w:r>
            <w:r>
              <w:t>a</w:t>
            </w:r>
            <w:r w:rsidRPr="00E25C28">
              <w:rPr>
                <w:lang w:val="ru-RU"/>
              </w:rPr>
              <w:t xml:space="preserve">^(-1) </w:t>
            </w:r>
            <w:r>
              <w:t>mod</w:t>
            </w:r>
            <w:r w:rsidRPr="00E25C28">
              <w:rPr>
                <w:lang w:val="ru-RU"/>
              </w:rPr>
              <w:t xml:space="preserve"> </w:t>
            </w:r>
            <w:r>
              <w:t>m</w:t>
            </w:r>
            <w:r w:rsidRPr="00E25C28">
              <w:rPr>
                <w:lang w:val="ru-RU"/>
              </w:rPr>
              <w:t xml:space="preserve"> существует только при </w:t>
            </w:r>
            <w:r>
              <w:t>gcd</w:t>
            </w:r>
            <w:r w:rsidRPr="00E25C28">
              <w:rPr>
                <w:lang w:val="ru-RU"/>
              </w:rPr>
              <w:t>(</w:t>
            </w:r>
            <w:r>
              <w:t>a</w:t>
            </w:r>
            <w:r w:rsidRPr="00E25C28">
              <w:rPr>
                <w:lang w:val="ru-RU"/>
              </w:rPr>
              <w:t xml:space="preserve">, </w:t>
            </w:r>
            <w:r>
              <w:t>m</w:t>
            </w:r>
            <w:r w:rsidRPr="00E25C28">
              <w:rPr>
                <w:lang w:val="ru-RU"/>
              </w:rPr>
              <w:t>) = 1.</w:t>
            </w:r>
          </w:p>
          <w:p w14:paraId="76CC03A9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# В </w:t>
            </w:r>
            <w:r>
              <w:t>RSA</w:t>
            </w:r>
            <w:r w:rsidRPr="00E25C28">
              <w:rPr>
                <w:lang w:val="ru-RU"/>
              </w:rPr>
              <w:t xml:space="preserve"> это условие проверяется для </w:t>
            </w:r>
            <w:r>
              <w:t>e</w:t>
            </w:r>
            <w:r w:rsidRPr="00E25C28">
              <w:rPr>
                <w:lang w:val="ru-RU"/>
              </w:rPr>
              <w:t xml:space="preserve"> и </w:t>
            </w:r>
            <w:r>
              <w:t>phi</w:t>
            </w:r>
            <w:r w:rsidRPr="00E25C28">
              <w:rPr>
                <w:lang w:val="ru-RU"/>
              </w:rPr>
              <w:t>(</w:t>
            </w:r>
            <w:r>
              <w:t>n</w:t>
            </w:r>
            <w:r w:rsidRPr="00E25C28">
              <w:rPr>
                <w:lang w:val="ru-RU"/>
              </w:rPr>
              <w:t>).</w:t>
            </w:r>
          </w:p>
          <w:p w14:paraId="0BB56DE6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g, x, _ = _egcd(a, m)</w:t>
            </w:r>
          </w:p>
          <w:p w14:paraId="4A45BBA3" w14:textId="77777777" w:rsidR="00E25C28" w:rsidRDefault="00E25C28" w:rsidP="00E25C28">
            <w:pPr>
              <w:pStyle w:val="ac"/>
            </w:pPr>
            <w:r>
              <w:t xml:space="preserve">    if g != 1:</w:t>
            </w:r>
          </w:p>
          <w:p w14:paraId="703C470F" w14:textId="77777777" w:rsidR="00E25C28" w:rsidRDefault="00E25C28" w:rsidP="00E25C28">
            <w:pPr>
              <w:pStyle w:val="ac"/>
            </w:pPr>
            <w:r>
              <w:t xml:space="preserve">        raise ValueError("inverse does not exist")</w:t>
            </w:r>
          </w:p>
          <w:p w14:paraId="537F0B66" w14:textId="77777777" w:rsidR="00E25C28" w:rsidRDefault="00E25C28" w:rsidP="00E25C28">
            <w:pPr>
              <w:pStyle w:val="ac"/>
            </w:pPr>
            <w:r>
              <w:t xml:space="preserve">    return x % m</w:t>
            </w:r>
          </w:p>
          <w:p w14:paraId="4BE5391F" w14:textId="77777777" w:rsidR="00E25C28" w:rsidRDefault="00E25C28" w:rsidP="00E25C28">
            <w:pPr>
              <w:pStyle w:val="ac"/>
            </w:pPr>
          </w:p>
          <w:p w14:paraId="33CD37C6" w14:textId="77777777" w:rsidR="00E25C28" w:rsidRDefault="00E25C28" w:rsidP="00E25C28">
            <w:pPr>
              <w:pStyle w:val="ac"/>
            </w:pPr>
          </w:p>
          <w:p w14:paraId="62E174C7" w14:textId="77777777" w:rsidR="00E25C28" w:rsidRDefault="00E25C28" w:rsidP="00E25C28">
            <w:pPr>
              <w:pStyle w:val="ac"/>
            </w:pPr>
            <w:r>
              <w:t>def _is_probable_prime(n: int, rounds: int = 32) -&gt; bool:</w:t>
            </w:r>
          </w:p>
          <w:p w14:paraId="7E49EBED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># Тест Миллера-Рабина: вероятностная проверка простоты больших чисел.</w:t>
            </w:r>
          </w:p>
          <w:p w14:paraId="74ECEA0A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# Для учебной генерации ключей он значительно быстрее полного перебора.</w:t>
            </w:r>
          </w:p>
          <w:p w14:paraId="3FDB8715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if n &lt; 2:</w:t>
            </w:r>
          </w:p>
          <w:p w14:paraId="63D9F76F" w14:textId="77777777" w:rsidR="00E25C28" w:rsidRDefault="00E25C28" w:rsidP="00E25C28">
            <w:pPr>
              <w:pStyle w:val="ac"/>
            </w:pPr>
            <w:r>
              <w:t xml:space="preserve">        return False</w:t>
            </w:r>
          </w:p>
          <w:p w14:paraId="3BF6501D" w14:textId="77777777" w:rsidR="00E25C28" w:rsidRDefault="00E25C28" w:rsidP="00E25C28">
            <w:pPr>
              <w:pStyle w:val="ac"/>
            </w:pPr>
            <w:r>
              <w:t xml:space="preserve">    small_primes = (2, 3, 5, 7, 11, 13, 17, 19, 23, 29, 31, 37)</w:t>
            </w:r>
          </w:p>
          <w:p w14:paraId="736C4CDC" w14:textId="77777777" w:rsidR="00E25C28" w:rsidRDefault="00E25C28" w:rsidP="00E25C28">
            <w:pPr>
              <w:pStyle w:val="ac"/>
            </w:pPr>
            <w:r>
              <w:t xml:space="preserve">    for prime in small_primes:</w:t>
            </w:r>
          </w:p>
          <w:p w14:paraId="1CCD9C72" w14:textId="77777777" w:rsidR="00E25C28" w:rsidRDefault="00E25C28" w:rsidP="00E25C28">
            <w:pPr>
              <w:pStyle w:val="ac"/>
            </w:pPr>
            <w:r>
              <w:t xml:space="preserve">        if n == prime:</w:t>
            </w:r>
          </w:p>
          <w:p w14:paraId="16F77318" w14:textId="77777777" w:rsidR="00E25C28" w:rsidRDefault="00E25C28" w:rsidP="00E25C28">
            <w:pPr>
              <w:pStyle w:val="ac"/>
            </w:pPr>
            <w:r>
              <w:t xml:space="preserve">            return True</w:t>
            </w:r>
          </w:p>
          <w:p w14:paraId="2E07239B" w14:textId="77777777" w:rsidR="00E25C28" w:rsidRDefault="00E25C28" w:rsidP="00E25C28">
            <w:pPr>
              <w:pStyle w:val="ac"/>
            </w:pPr>
            <w:r>
              <w:t xml:space="preserve">        if n % prime == 0:</w:t>
            </w:r>
          </w:p>
          <w:p w14:paraId="62EDBA83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        return</w:t>
            </w:r>
            <w:r w:rsidRPr="00E25C28">
              <w:rPr>
                <w:lang w:val="ru-RU"/>
              </w:rPr>
              <w:t xml:space="preserve"> </w:t>
            </w:r>
            <w:r>
              <w:t>False</w:t>
            </w:r>
          </w:p>
          <w:p w14:paraId="55191F30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3FCE47FC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# Представляем </w:t>
            </w:r>
            <w:r>
              <w:t>n</w:t>
            </w:r>
            <w:r w:rsidRPr="00E25C28">
              <w:rPr>
                <w:lang w:val="ru-RU"/>
              </w:rPr>
              <w:t xml:space="preserve"> - 1 как </w:t>
            </w:r>
            <w:r>
              <w:t>d</w:t>
            </w:r>
            <w:r w:rsidRPr="00E25C28">
              <w:rPr>
                <w:lang w:val="ru-RU"/>
              </w:rPr>
              <w:t xml:space="preserve"> * 2^</w:t>
            </w:r>
            <w:r>
              <w:t>s</w:t>
            </w:r>
            <w:r w:rsidRPr="00E25C28">
              <w:rPr>
                <w:lang w:val="ru-RU"/>
              </w:rPr>
              <w:t xml:space="preserve">, где </w:t>
            </w:r>
            <w:r>
              <w:t>d</w:t>
            </w:r>
            <w:r w:rsidRPr="00E25C28">
              <w:rPr>
                <w:lang w:val="ru-RU"/>
              </w:rPr>
              <w:t xml:space="preserve"> нечетно.</w:t>
            </w:r>
          </w:p>
          <w:p w14:paraId="67AC5653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d = n - 1</w:t>
            </w:r>
          </w:p>
          <w:p w14:paraId="5978AECE" w14:textId="77777777" w:rsidR="00E25C28" w:rsidRDefault="00E25C28" w:rsidP="00E25C28">
            <w:pPr>
              <w:pStyle w:val="ac"/>
            </w:pPr>
            <w:r>
              <w:t xml:space="preserve">    s = 0</w:t>
            </w:r>
          </w:p>
          <w:p w14:paraId="05D6E9F5" w14:textId="77777777" w:rsidR="00E25C28" w:rsidRDefault="00E25C28" w:rsidP="00E25C28">
            <w:pPr>
              <w:pStyle w:val="ac"/>
            </w:pPr>
            <w:r>
              <w:t xml:space="preserve">    while d % 2 == 0:</w:t>
            </w:r>
          </w:p>
          <w:p w14:paraId="20DA1CAB" w14:textId="77777777" w:rsidR="00E25C28" w:rsidRDefault="00E25C28" w:rsidP="00E25C28">
            <w:pPr>
              <w:pStyle w:val="ac"/>
            </w:pPr>
            <w:r>
              <w:t xml:space="preserve">        s += 1</w:t>
            </w:r>
          </w:p>
          <w:p w14:paraId="6A8A9C98" w14:textId="77777777" w:rsidR="00E25C28" w:rsidRDefault="00E25C28" w:rsidP="00E25C28">
            <w:pPr>
              <w:pStyle w:val="ac"/>
            </w:pPr>
            <w:r>
              <w:t xml:space="preserve">        d //= 2</w:t>
            </w:r>
          </w:p>
          <w:p w14:paraId="62A65034" w14:textId="77777777" w:rsidR="00E25C28" w:rsidRDefault="00E25C28" w:rsidP="00E25C28">
            <w:pPr>
              <w:pStyle w:val="ac"/>
            </w:pPr>
          </w:p>
          <w:p w14:paraId="215FC4B1" w14:textId="77777777" w:rsidR="00E25C28" w:rsidRDefault="00E25C28" w:rsidP="00E25C28">
            <w:pPr>
              <w:pStyle w:val="ac"/>
            </w:pPr>
            <w:r>
              <w:t xml:space="preserve">    for _ in range(rounds):</w:t>
            </w:r>
          </w:p>
          <w:p w14:paraId="7209800E" w14:textId="77777777" w:rsidR="00E25C28" w:rsidRDefault="00E25C28" w:rsidP="00E25C28">
            <w:pPr>
              <w:pStyle w:val="ac"/>
            </w:pPr>
            <w:r>
              <w:t xml:space="preserve">        a = secrets.randbelow(n - 3) + 2</w:t>
            </w:r>
          </w:p>
          <w:p w14:paraId="71829D68" w14:textId="77777777" w:rsidR="00E25C28" w:rsidRDefault="00E25C28" w:rsidP="00E25C28">
            <w:pPr>
              <w:pStyle w:val="ac"/>
            </w:pPr>
            <w:r>
              <w:t xml:space="preserve">        x = pow(a, d, n)</w:t>
            </w:r>
          </w:p>
          <w:p w14:paraId="3ADD9698" w14:textId="77777777" w:rsidR="00E25C28" w:rsidRDefault="00E25C28" w:rsidP="00E25C28">
            <w:pPr>
              <w:pStyle w:val="ac"/>
            </w:pPr>
            <w:r>
              <w:t xml:space="preserve">        if x in (1, n - 1):</w:t>
            </w:r>
          </w:p>
          <w:p w14:paraId="61E709C7" w14:textId="77777777" w:rsidR="00E25C28" w:rsidRDefault="00E25C28" w:rsidP="00E25C28">
            <w:pPr>
              <w:pStyle w:val="ac"/>
            </w:pPr>
            <w:r>
              <w:t xml:space="preserve">            continue</w:t>
            </w:r>
          </w:p>
          <w:p w14:paraId="776EF8D9" w14:textId="77777777" w:rsidR="00E25C28" w:rsidRDefault="00E25C28" w:rsidP="00E25C28">
            <w:pPr>
              <w:pStyle w:val="ac"/>
            </w:pPr>
            <w:r>
              <w:t xml:space="preserve">        for _ in range(s - 1):</w:t>
            </w:r>
          </w:p>
          <w:p w14:paraId="774D89B3" w14:textId="77777777" w:rsidR="00E25C28" w:rsidRDefault="00E25C28" w:rsidP="00E25C28">
            <w:pPr>
              <w:pStyle w:val="ac"/>
            </w:pPr>
            <w:r>
              <w:t xml:space="preserve">            x = pow(x, 2, n)</w:t>
            </w:r>
          </w:p>
          <w:p w14:paraId="74A89561" w14:textId="77777777" w:rsidR="00E25C28" w:rsidRDefault="00E25C28" w:rsidP="00E25C28">
            <w:pPr>
              <w:pStyle w:val="ac"/>
            </w:pPr>
            <w:r>
              <w:t xml:space="preserve">            if x == n - 1:</w:t>
            </w:r>
          </w:p>
          <w:p w14:paraId="0277A619" w14:textId="77777777" w:rsidR="00E25C28" w:rsidRDefault="00E25C28" w:rsidP="00E25C28">
            <w:pPr>
              <w:pStyle w:val="ac"/>
            </w:pPr>
            <w:r>
              <w:t xml:space="preserve">                break</w:t>
            </w:r>
          </w:p>
          <w:p w14:paraId="432BCA4C" w14:textId="77777777" w:rsidR="00E25C28" w:rsidRDefault="00E25C28" w:rsidP="00E25C28">
            <w:pPr>
              <w:pStyle w:val="ac"/>
            </w:pPr>
            <w:r>
              <w:t xml:space="preserve">        else:</w:t>
            </w:r>
          </w:p>
          <w:p w14:paraId="01FCAED1" w14:textId="77777777" w:rsidR="00E25C28" w:rsidRDefault="00E25C28" w:rsidP="00E25C28">
            <w:pPr>
              <w:pStyle w:val="ac"/>
            </w:pPr>
            <w:r>
              <w:t xml:space="preserve">            return False</w:t>
            </w:r>
          </w:p>
          <w:p w14:paraId="55CB2CF0" w14:textId="77777777" w:rsidR="00E25C28" w:rsidRDefault="00E25C28" w:rsidP="00E25C28">
            <w:pPr>
              <w:pStyle w:val="ac"/>
            </w:pPr>
            <w:r>
              <w:t xml:space="preserve">    return True</w:t>
            </w:r>
          </w:p>
          <w:p w14:paraId="6E87E90D" w14:textId="77777777" w:rsidR="00E25C28" w:rsidRDefault="00E25C28" w:rsidP="00E25C28">
            <w:pPr>
              <w:pStyle w:val="ac"/>
            </w:pPr>
          </w:p>
          <w:p w14:paraId="6F047DD9" w14:textId="77777777" w:rsidR="00E25C28" w:rsidRDefault="00E25C28" w:rsidP="00E25C28">
            <w:pPr>
              <w:pStyle w:val="ac"/>
            </w:pPr>
          </w:p>
          <w:p w14:paraId="1A5CDDDA" w14:textId="77777777" w:rsidR="00E25C28" w:rsidRDefault="00E25C28" w:rsidP="00E25C28">
            <w:pPr>
              <w:pStyle w:val="ac"/>
            </w:pPr>
            <w:r>
              <w:t>def _generate_prime(bits: int) -&gt; int:</w:t>
            </w:r>
          </w:p>
          <w:p w14:paraId="77B7BCF3" w14:textId="77777777" w:rsidR="00E25C28" w:rsidRDefault="00E25C28" w:rsidP="00E25C28">
            <w:pPr>
              <w:pStyle w:val="ac"/>
            </w:pPr>
            <w:r>
              <w:t xml:space="preserve">    if bits &lt; 16:</w:t>
            </w:r>
          </w:p>
          <w:p w14:paraId="5ED89E6D" w14:textId="77777777" w:rsidR="00E25C28" w:rsidRDefault="00E25C28" w:rsidP="00E25C28">
            <w:pPr>
              <w:pStyle w:val="ac"/>
            </w:pPr>
            <w:r>
              <w:t xml:space="preserve">        raise ValueError("prime size is too small")</w:t>
            </w:r>
          </w:p>
          <w:p w14:paraId="3742A805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while</w:t>
            </w:r>
            <w:r w:rsidRPr="00E25C28">
              <w:rPr>
                <w:lang w:val="ru-RU"/>
              </w:rPr>
              <w:t xml:space="preserve"> </w:t>
            </w:r>
            <w:r>
              <w:t>True</w:t>
            </w:r>
            <w:r w:rsidRPr="00E25C28">
              <w:rPr>
                <w:lang w:val="ru-RU"/>
              </w:rPr>
              <w:t>:</w:t>
            </w:r>
          </w:p>
          <w:p w14:paraId="13349B4A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    # Старший бит фиксирует требуемую длину, младший бит делает число нечетным.</w:t>
            </w:r>
          </w:p>
          <w:p w14:paraId="643626B2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    </w:t>
            </w:r>
            <w:r>
              <w:t>candidate = secrets.randbits(bits)</w:t>
            </w:r>
          </w:p>
          <w:p w14:paraId="0C775914" w14:textId="77777777" w:rsidR="00E25C28" w:rsidRDefault="00E25C28" w:rsidP="00E25C28">
            <w:pPr>
              <w:pStyle w:val="ac"/>
            </w:pPr>
            <w:r>
              <w:t xml:space="preserve">        candidate |= (1 &lt;&lt; (bits - 1)) | 1</w:t>
            </w:r>
          </w:p>
          <w:p w14:paraId="59A102A5" w14:textId="77777777" w:rsidR="00E25C28" w:rsidRDefault="00E25C28" w:rsidP="00E25C28">
            <w:pPr>
              <w:pStyle w:val="ac"/>
            </w:pPr>
            <w:r>
              <w:t xml:space="preserve">        if _is_probable_prime(candidate):</w:t>
            </w:r>
          </w:p>
          <w:p w14:paraId="10EF5E7E" w14:textId="77777777" w:rsidR="00E25C28" w:rsidRDefault="00E25C28" w:rsidP="00E25C28">
            <w:pPr>
              <w:pStyle w:val="ac"/>
            </w:pPr>
            <w:r>
              <w:t xml:space="preserve">            return candidate</w:t>
            </w:r>
          </w:p>
          <w:p w14:paraId="4A08C67D" w14:textId="77777777" w:rsidR="00E25C28" w:rsidRDefault="00E25C28" w:rsidP="00E25C28">
            <w:pPr>
              <w:pStyle w:val="ac"/>
            </w:pPr>
          </w:p>
          <w:p w14:paraId="4DB38486" w14:textId="77777777" w:rsidR="00E25C28" w:rsidRDefault="00E25C28" w:rsidP="00E25C28">
            <w:pPr>
              <w:pStyle w:val="ac"/>
            </w:pPr>
          </w:p>
          <w:p w14:paraId="7AEFDDB8" w14:textId="77777777" w:rsidR="00E25C28" w:rsidRDefault="00E25C28" w:rsidP="00E25C28">
            <w:pPr>
              <w:pStyle w:val="ac"/>
            </w:pPr>
            <w:r>
              <w:t>def generate_keypair(bits: int = 1024) -&gt; tuple[PrivateKey, PublicKey]:</w:t>
            </w:r>
          </w:p>
          <w:p w14:paraId="5F19E243" w14:textId="77777777" w:rsidR="00E25C28" w:rsidRDefault="00E25C28" w:rsidP="00E25C28">
            <w:pPr>
              <w:pStyle w:val="ac"/>
            </w:pPr>
            <w:r>
              <w:t xml:space="preserve">    if bits &lt; 512:</w:t>
            </w:r>
          </w:p>
          <w:p w14:paraId="7F0A1F72" w14:textId="77777777" w:rsidR="00E25C28" w:rsidRDefault="00E25C28" w:rsidP="00E25C28">
            <w:pPr>
              <w:pStyle w:val="ac"/>
            </w:pPr>
            <w:r>
              <w:t xml:space="preserve">        raise ValueError("RSA modulus must be at least 512 bits for this lab")</w:t>
            </w:r>
          </w:p>
          <w:p w14:paraId="426542F6" w14:textId="77777777" w:rsidR="00E25C28" w:rsidRDefault="00E25C28" w:rsidP="00E25C28">
            <w:pPr>
              <w:pStyle w:val="ac"/>
            </w:pPr>
          </w:p>
          <w:p w14:paraId="41C6BC98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half</w:t>
            </w:r>
            <w:r w:rsidRPr="00E25C28">
              <w:rPr>
                <w:lang w:val="ru-RU"/>
              </w:rPr>
              <w:t xml:space="preserve"> = </w:t>
            </w:r>
            <w:r>
              <w:t>bits</w:t>
            </w:r>
            <w:r w:rsidRPr="00E25C28">
              <w:rPr>
                <w:lang w:val="ru-RU"/>
              </w:rPr>
              <w:t xml:space="preserve"> // 2</w:t>
            </w:r>
          </w:p>
          <w:p w14:paraId="003DFC46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</w:t>
            </w:r>
            <w:r>
              <w:t>while</w:t>
            </w:r>
            <w:r w:rsidRPr="00E25C28">
              <w:rPr>
                <w:lang w:val="ru-RU"/>
              </w:rPr>
              <w:t xml:space="preserve"> </w:t>
            </w:r>
            <w:r>
              <w:t>True</w:t>
            </w:r>
            <w:r w:rsidRPr="00E25C28">
              <w:rPr>
                <w:lang w:val="ru-RU"/>
              </w:rPr>
              <w:t>:</w:t>
            </w:r>
          </w:p>
          <w:p w14:paraId="6503AFDE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    # Генерируем два независимых простых </w:t>
            </w:r>
            <w:r>
              <w:t>p</w:t>
            </w:r>
            <w:r w:rsidRPr="00E25C28">
              <w:rPr>
                <w:lang w:val="ru-RU"/>
              </w:rPr>
              <w:t xml:space="preserve"> и </w:t>
            </w:r>
            <w:r>
              <w:t>q</w:t>
            </w:r>
            <w:r w:rsidRPr="00E25C28">
              <w:rPr>
                <w:lang w:val="ru-RU"/>
              </w:rPr>
              <w:t xml:space="preserve">, затем считаем </w:t>
            </w:r>
            <w:r>
              <w:t>n</w:t>
            </w:r>
            <w:r w:rsidRPr="00E25C28">
              <w:rPr>
                <w:lang w:val="ru-RU"/>
              </w:rPr>
              <w:t xml:space="preserve"> и </w:t>
            </w:r>
            <w:r>
              <w:t>phi</w:t>
            </w:r>
            <w:r w:rsidRPr="00E25C28">
              <w:rPr>
                <w:lang w:val="ru-RU"/>
              </w:rPr>
              <w:t>(</w:t>
            </w:r>
            <w:r>
              <w:t>n</w:t>
            </w:r>
            <w:r w:rsidRPr="00E25C28">
              <w:rPr>
                <w:lang w:val="ru-RU"/>
              </w:rPr>
              <w:t>).</w:t>
            </w:r>
          </w:p>
          <w:p w14:paraId="597EB875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    </w:t>
            </w:r>
            <w:r>
              <w:t>p = _generate_prime(half)</w:t>
            </w:r>
          </w:p>
          <w:p w14:paraId="6D773C70" w14:textId="77777777" w:rsidR="00E25C28" w:rsidRDefault="00E25C28" w:rsidP="00E25C28">
            <w:pPr>
              <w:pStyle w:val="ac"/>
            </w:pPr>
            <w:r>
              <w:t xml:space="preserve">        q = _generate_prime(bits - half)</w:t>
            </w:r>
          </w:p>
          <w:p w14:paraId="12569006" w14:textId="77777777" w:rsidR="00E25C28" w:rsidRDefault="00E25C28" w:rsidP="00E25C28">
            <w:pPr>
              <w:pStyle w:val="ac"/>
            </w:pPr>
            <w:r>
              <w:t xml:space="preserve">        if p == q:</w:t>
            </w:r>
          </w:p>
          <w:p w14:paraId="1DDFE90F" w14:textId="77777777" w:rsidR="00E25C28" w:rsidRDefault="00E25C28" w:rsidP="00E25C28">
            <w:pPr>
              <w:pStyle w:val="ac"/>
            </w:pPr>
            <w:r>
              <w:t xml:space="preserve">            continue</w:t>
            </w:r>
          </w:p>
          <w:p w14:paraId="31FCA4BD" w14:textId="77777777" w:rsidR="00E25C28" w:rsidRDefault="00E25C28" w:rsidP="00E25C28">
            <w:pPr>
              <w:pStyle w:val="ac"/>
            </w:pPr>
            <w:r>
              <w:t xml:space="preserve">        phi = (p - 1) * (q - 1)</w:t>
            </w:r>
          </w:p>
          <w:p w14:paraId="4448BAA8" w14:textId="77777777" w:rsidR="00E25C28" w:rsidRDefault="00E25C28" w:rsidP="00E25C28">
            <w:pPr>
              <w:pStyle w:val="ac"/>
            </w:pPr>
            <w:r>
              <w:t xml:space="preserve">        if math.gcd(PUBLIC_EXPONENT, phi) != 1:</w:t>
            </w:r>
          </w:p>
          <w:p w14:paraId="352D8A43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        continue</w:t>
            </w:r>
          </w:p>
          <w:p w14:paraId="2F1DEDE7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    </w:t>
            </w:r>
            <w:r>
              <w:t>n</w:t>
            </w:r>
            <w:r w:rsidRPr="00E25C28">
              <w:rPr>
                <w:lang w:val="ru-RU"/>
              </w:rPr>
              <w:t xml:space="preserve"> = </w:t>
            </w:r>
            <w:r>
              <w:t>p</w:t>
            </w:r>
            <w:r w:rsidRPr="00E25C28">
              <w:rPr>
                <w:lang w:val="ru-RU"/>
              </w:rPr>
              <w:t xml:space="preserve"> * </w:t>
            </w:r>
            <w:r>
              <w:t>q</w:t>
            </w:r>
          </w:p>
          <w:p w14:paraId="2A3C8E49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    # Закрытая экспонента </w:t>
            </w:r>
            <w:r>
              <w:t>d</w:t>
            </w:r>
            <w:r w:rsidRPr="00E25C28">
              <w:rPr>
                <w:lang w:val="ru-RU"/>
              </w:rPr>
              <w:t xml:space="preserve"> является обратной к </w:t>
            </w:r>
            <w:r>
              <w:t>e</w:t>
            </w:r>
            <w:r w:rsidRPr="00E25C28">
              <w:rPr>
                <w:lang w:val="ru-RU"/>
              </w:rPr>
              <w:t xml:space="preserve"> по модулю </w:t>
            </w:r>
            <w:r>
              <w:t>phi</w:t>
            </w:r>
            <w:r w:rsidRPr="00E25C28">
              <w:rPr>
                <w:lang w:val="ru-RU"/>
              </w:rPr>
              <w:t>(</w:t>
            </w:r>
            <w:r>
              <w:t>n</w:t>
            </w:r>
            <w:r w:rsidRPr="00E25C28">
              <w:rPr>
                <w:lang w:val="ru-RU"/>
              </w:rPr>
              <w:t>).</w:t>
            </w:r>
          </w:p>
          <w:p w14:paraId="702B586A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    </w:t>
            </w:r>
            <w:r>
              <w:t>d = mod_inverse(PUBLIC_EXPONENT, phi)</w:t>
            </w:r>
          </w:p>
          <w:p w14:paraId="49EBC8CD" w14:textId="77777777" w:rsidR="00E25C28" w:rsidRDefault="00E25C28" w:rsidP="00E25C28">
            <w:pPr>
              <w:pStyle w:val="ac"/>
            </w:pPr>
            <w:r>
              <w:t xml:space="preserve">        private = PrivateKey(n=n, e=PUBLIC_EXPONENT, d=d, p=p, q=q)</w:t>
            </w:r>
          </w:p>
          <w:p w14:paraId="758348B2" w14:textId="77777777" w:rsidR="00E25C28" w:rsidRDefault="00E25C28" w:rsidP="00E25C28">
            <w:pPr>
              <w:pStyle w:val="ac"/>
            </w:pPr>
            <w:r>
              <w:t xml:space="preserve">        public = PublicKey(n=n, e=PUBLIC_EXPONENT)</w:t>
            </w:r>
          </w:p>
          <w:p w14:paraId="4888C7E7" w14:textId="77777777" w:rsidR="00E25C28" w:rsidRDefault="00E25C28" w:rsidP="00E25C28">
            <w:pPr>
              <w:pStyle w:val="ac"/>
            </w:pPr>
            <w:r>
              <w:t xml:space="preserve">        return private, public</w:t>
            </w:r>
          </w:p>
          <w:p w14:paraId="4269D0D8" w14:textId="77777777" w:rsidR="00E25C28" w:rsidRDefault="00E25C28" w:rsidP="00E25C28">
            <w:pPr>
              <w:pStyle w:val="ac"/>
            </w:pPr>
          </w:p>
          <w:p w14:paraId="707DC5D5" w14:textId="77777777" w:rsidR="00E25C28" w:rsidRDefault="00E25C28" w:rsidP="00E25C28">
            <w:pPr>
              <w:pStyle w:val="ac"/>
            </w:pPr>
          </w:p>
          <w:p w14:paraId="241B74A4" w14:textId="77777777" w:rsidR="00E25C28" w:rsidRDefault="00E25C28" w:rsidP="00E25C28">
            <w:pPr>
              <w:pStyle w:val="ac"/>
            </w:pPr>
            <w:r>
              <w:t>def encrypt_integer(message: int, public_key: PublicKey) -&gt; int:</w:t>
            </w:r>
          </w:p>
          <w:p w14:paraId="4C567F95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Базовая операция </w:t>
            </w:r>
            <w:r>
              <w:t>RSA</w:t>
            </w:r>
            <w:r w:rsidRPr="00E25C28">
              <w:rPr>
                <w:lang w:val="ru-RU"/>
              </w:rPr>
              <w:t xml:space="preserve"> без </w:t>
            </w:r>
            <w:r>
              <w:t>padding</w:t>
            </w:r>
            <w:r w:rsidRPr="00E25C28">
              <w:rPr>
                <w:lang w:val="ru-RU"/>
              </w:rPr>
              <w:t xml:space="preserve">: </w:t>
            </w:r>
            <w:r>
              <w:t>c</w:t>
            </w:r>
            <w:r w:rsidRPr="00E25C28">
              <w:rPr>
                <w:lang w:val="ru-RU"/>
              </w:rPr>
              <w:t xml:space="preserve"> = </w:t>
            </w:r>
            <w:r>
              <w:t>m</w:t>
            </w:r>
            <w:r w:rsidRPr="00E25C28">
              <w:rPr>
                <w:lang w:val="ru-RU"/>
              </w:rPr>
              <w:t>^</w:t>
            </w:r>
            <w:r>
              <w:t>e</w:t>
            </w:r>
            <w:r w:rsidRPr="00E25C28">
              <w:rPr>
                <w:lang w:val="ru-RU"/>
              </w:rPr>
              <w:t xml:space="preserve"> </w:t>
            </w:r>
            <w:r>
              <w:t>mod</w:t>
            </w:r>
            <w:r w:rsidRPr="00E25C28">
              <w:rPr>
                <w:lang w:val="ru-RU"/>
              </w:rPr>
              <w:t xml:space="preserve"> </w:t>
            </w:r>
            <w:r>
              <w:t>n</w:t>
            </w:r>
            <w:r w:rsidRPr="00E25C28">
              <w:rPr>
                <w:lang w:val="ru-RU"/>
              </w:rPr>
              <w:t>.</w:t>
            </w:r>
          </w:p>
          <w:p w14:paraId="2D696653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if not 0 &lt;= message &lt; public_key.n:</w:t>
            </w:r>
          </w:p>
          <w:p w14:paraId="3F8746E8" w14:textId="77777777" w:rsidR="00E25C28" w:rsidRDefault="00E25C28" w:rsidP="00E25C28">
            <w:pPr>
              <w:pStyle w:val="ac"/>
            </w:pPr>
            <w:r>
              <w:t xml:space="preserve">        raise ValueError("RSA message representative is out of range")</w:t>
            </w:r>
          </w:p>
          <w:p w14:paraId="43B81A6F" w14:textId="77777777" w:rsidR="00E25C28" w:rsidRDefault="00E25C28" w:rsidP="00E25C28">
            <w:pPr>
              <w:pStyle w:val="ac"/>
            </w:pPr>
            <w:r>
              <w:lastRenderedPageBreak/>
              <w:t xml:space="preserve">    return pow(message, public_key.e, public_key.n)</w:t>
            </w:r>
          </w:p>
          <w:p w14:paraId="08DADA3C" w14:textId="77777777" w:rsidR="00E25C28" w:rsidRDefault="00E25C28" w:rsidP="00E25C28">
            <w:pPr>
              <w:pStyle w:val="ac"/>
            </w:pPr>
          </w:p>
          <w:p w14:paraId="4EF2F554" w14:textId="77777777" w:rsidR="00E25C28" w:rsidRDefault="00E25C28" w:rsidP="00E25C28">
            <w:pPr>
              <w:pStyle w:val="ac"/>
            </w:pPr>
          </w:p>
          <w:p w14:paraId="59BA86EF" w14:textId="77777777" w:rsidR="00E25C28" w:rsidRDefault="00E25C28" w:rsidP="00E25C28">
            <w:pPr>
              <w:pStyle w:val="ac"/>
            </w:pPr>
            <w:r>
              <w:t>def decrypt_integer(ciphertext: int, private_key: PrivateKey) -&gt; int:</w:t>
            </w:r>
          </w:p>
          <w:p w14:paraId="63D75C7C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Обратная операция </w:t>
            </w:r>
            <w:r>
              <w:t>RSA</w:t>
            </w:r>
            <w:r w:rsidRPr="00E25C28">
              <w:rPr>
                <w:lang w:val="ru-RU"/>
              </w:rPr>
              <w:t xml:space="preserve">: </w:t>
            </w:r>
            <w:r>
              <w:t>m</w:t>
            </w:r>
            <w:r w:rsidRPr="00E25C28">
              <w:rPr>
                <w:lang w:val="ru-RU"/>
              </w:rPr>
              <w:t xml:space="preserve"> = </w:t>
            </w:r>
            <w:r>
              <w:t>c</w:t>
            </w:r>
            <w:r w:rsidRPr="00E25C28">
              <w:rPr>
                <w:lang w:val="ru-RU"/>
              </w:rPr>
              <w:t>^</w:t>
            </w:r>
            <w:r>
              <w:t>d</w:t>
            </w:r>
            <w:r w:rsidRPr="00E25C28">
              <w:rPr>
                <w:lang w:val="ru-RU"/>
              </w:rPr>
              <w:t xml:space="preserve"> </w:t>
            </w:r>
            <w:r>
              <w:t>mod</w:t>
            </w:r>
            <w:r w:rsidRPr="00E25C28">
              <w:rPr>
                <w:lang w:val="ru-RU"/>
              </w:rPr>
              <w:t xml:space="preserve"> </w:t>
            </w:r>
            <w:r>
              <w:t>n</w:t>
            </w:r>
            <w:r w:rsidRPr="00E25C28">
              <w:rPr>
                <w:lang w:val="ru-RU"/>
              </w:rPr>
              <w:t>.</w:t>
            </w:r>
          </w:p>
          <w:p w14:paraId="5803DCD5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if not 0 &lt;= ciphertext &lt; private_key.n:</w:t>
            </w:r>
          </w:p>
          <w:p w14:paraId="273BC4C7" w14:textId="77777777" w:rsidR="00E25C28" w:rsidRDefault="00E25C28" w:rsidP="00E25C28">
            <w:pPr>
              <w:pStyle w:val="ac"/>
            </w:pPr>
            <w:r>
              <w:t xml:space="preserve">        raise ValueError("RSA ciphertext representative is out of range")</w:t>
            </w:r>
          </w:p>
          <w:p w14:paraId="3AF8C143" w14:textId="77777777" w:rsidR="00E25C28" w:rsidRDefault="00E25C28" w:rsidP="00E25C28">
            <w:pPr>
              <w:pStyle w:val="ac"/>
            </w:pPr>
            <w:r>
              <w:t xml:space="preserve">    return pow(ciphertext, private_key.d, private_key.n)</w:t>
            </w:r>
          </w:p>
          <w:p w14:paraId="741AFF4E" w14:textId="77777777" w:rsidR="00E25C28" w:rsidRDefault="00E25C28" w:rsidP="00E25C28">
            <w:pPr>
              <w:pStyle w:val="ac"/>
            </w:pPr>
          </w:p>
          <w:p w14:paraId="4AC1369E" w14:textId="77777777" w:rsidR="00E25C28" w:rsidRDefault="00E25C28" w:rsidP="00E25C28">
            <w:pPr>
              <w:pStyle w:val="ac"/>
            </w:pPr>
          </w:p>
          <w:p w14:paraId="715918CC" w14:textId="77777777" w:rsidR="00E25C28" w:rsidRDefault="00E25C28" w:rsidP="00E25C28">
            <w:pPr>
              <w:pStyle w:val="ac"/>
            </w:pPr>
            <w:r>
              <w:t>def save_private_key(path: Path, key: PrivateKey) -&gt; None:</w:t>
            </w:r>
          </w:p>
          <w:p w14:paraId="02193C4E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</w:t>
            </w:r>
            <w:r>
              <w:t>JSON</w:t>
            </w:r>
            <w:r w:rsidRPr="00E25C28">
              <w:rPr>
                <w:lang w:val="ru-RU"/>
              </w:rPr>
              <w:t xml:space="preserve"> выбран как простой формат для отчета и ручной проверки параметров </w:t>
            </w:r>
            <w:r>
              <w:t>RSA</w:t>
            </w:r>
            <w:r w:rsidRPr="00E25C28">
              <w:rPr>
                <w:lang w:val="ru-RU"/>
              </w:rPr>
              <w:t>.</w:t>
            </w:r>
          </w:p>
          <w:p w14:paraId="1D2B28EC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path.parent.mkdir(parents=True, exist_ok=True)</w:t>
            </w:r>
          </w:p>
          <w:p w14:paraId="1BCD9C23" w14:textId="77777777" w:rsidR="00E25C28" w:rsidRDefault="00E25C28" w:rsidP="00E25C28">
            <w:pPr>
              <w:pStyle w:val="ac"/>
            </w:pPr>
            <w:r>
              <w:t xml:space="preserve">    path.write_text(</w:t>
            </w:r>
          </w:p>
          <w:p w14:paraId="39EBB040" w14:textId="77777777" w:rsidR="00E25C28" w:rsidRDefault="00E25C28" w:rsidP="00E25C28">
            <w:pPr>
              <w:pStyle w:val="ac"/>
            </w:pPr>
            <w:r>
              <w:t xml:space="preserve">        json.dumps(key.__dict__, indent=2, sort_keys=True),</w:t>
            </w:r>
          </w:p>
          <w:p w14:paraId="21D5504F" w14:textId="77777777" w:rsidR="00E25C28" w:rsidRDefault="00E25C28" w:rsidP="00E25C28">
            <w:pPr>
              <w:pStyle w:val="ac"/>
            </w:pPr>
            <w:r>
              <w:t xml:space="preserve">        encoding="utf-8",</w:t>
            </w:r>
          </w:p>
          <w:p w14:paraId="0F769E00" w14:textId="77777777" w:rsidR="00E25C28" w:rsidRDefault="00E25C28" w:rsidP="00E25C28">
            <w:pPr>
              <w:pStyle w:val="ac"/>
            </w:pPr>
            <w:r>
              <w:t xml:space="preserve">    )</w:t>
            </w:r>
          </w:p>
          <w:p w14:paraId="54981B6C" w14:textId="77777777" w:rsidR="00E25C28" w:rsidRDefault="00E25C28" w:rsidP="00E25C28">
            <w:pPr>
              <w:pStyle w:val="ac"/>
            </w:pPr>
          </w:p>
          <w:p w14:paraId="6A60EBA1" w14:textId="77777777" w:rsidR="00E25C28" w:rsidRDefault="00E25C28" w:rsidP="00E25C28">
            <w:pPr>
              <w:pStyle w:val="ac"/>
            </w:pPr>
          </w:p>
          <w:p w14:paraId="233C60D2" w14:textId="77777777" w:rsidR="00E25C28" w:rsidRDefault="00E25C28" w:rsidP="00E25C28">
            <w:pPr>
              <w:pStyle w:val="ac"/>
            </w:pPr>
            <w:r>
              <w:t>def save_public_key(path: Path, key: PublicKey) -&gt; None:</w:t>
            </w:r>
          </w:p>
          <w:p w14:paraId="5E5B3041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Открытый ключ хранит только </w:t>
            </w:r>
            <w:r>
              <w:t>n</w:t>
            </w:r>
            <w:r w:rsidRPr="00E25C28">
              <w:rPr>
                <w:lang w:val="ru-RU"/>
              </w:rPr>
              <w:t xml:space="preserve"> и </w:t>
            </w:r>
            <w:r>
              <w:t>e</w:t>
            </w:r>
            <w:r w:rsidRPr="00E25C28">
              <w:rPr>
                <w:lang w:val="ru-RU"/>
              </w:rPr>
              <w:t>, поэтому его можно передавать проверяющему.</w:t>
            </w:r>
          </w:p>
          <w:p w14:paraId="6B5710E4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path.parent.mkdir(parents=True, exist_ok=True)</w:t>
            </w:r>
          </w:p>
          <w:p w14:paraId="062FEE85" w14:textId="77777777" w:rsidR="00E25C28" w:rsidRDefault="00E25C28" w:rsidP="00E25C28">
            <w:pPr>
              <w:pStyle w:val="ac"/>
            </w:pPr>
            <w:r>
              <w:t xml:space="preserve">    path.write_text(</w:t>
            </w:r>
          </w:p>
          <w:p w14:paraId="77DE292C" w14:textId="77777777" w:rsidR="00E25C28" w:rsidRDefault="00E25C28" w:rsidP="00E25C28">
            <w:pPr>
              <w:pStyle w:val="ac"/>
            </w:pPr>
            <w:r>
              <w:t xml:space="preserve">        json.dumps(key.__dict__, indent=2, sort_keys=True),</w:t>
            </w:r>
          </w:p>
          <w:p w14:paraId="20DE7A6B" w14:textId="77777777" w:rsidR="00E25C28" w:rsidRDefault="00E25C28" w:rsidP="00E25C28">
            <w:pPr>
              <w:pStyle w:val="ac"/>
            </w:pPr>
            <w:r>
              <w:t xml:space="preserve">        encoding="utf-8",</w:t>
            </w:r>
          </w:p>
          <w:p w14:paraId="120B110C" w14:textId="77777777" w:rsidR="00E25C28" w:rsidRDefault="00E25C28" w:rsidP="00E25C28">
            <w:pPr>
              <w:pStyle w:val="ac"/>
            </w:pPr>
            <w:r>
              <w:t xml:space="preserve">    )</w:t>
            </w:r>
          </w:p>
          <w:p w14:paraId="4D99B959" w14:textId="77777777" w:rsidR="00E25C28" w:rsidRDefault="00E25C28" w:rsidP="00E25C28">
            <w:pPr>
              <w:pStyle w:val="ac"/>
            </w:pPr>
          </w:p>
          <w:p w14:paraId="1D6869D2" w14:textId="77777777" w:rsidR="00E25C28" w:rsidRDefault="00E25C28" w:rsidP="00E25C28">
            <w:pPr>
              <w:pStyle w:val="ac"/>
            </w:pPr>
          </w:p>
          <w:p w14:paraId="49B052A3" w14:textId="77777777" w:rsidR="00E25C28" w:rsidRDefault="00E25C28" w:rsidP="00E25C28">
            <w:pPr>
              <w:pStyle w:val="ac"/>
            </w:pPr>
            <w:r>
              <w:t>def load_private_key(path: Path) -&gt; PrivateKey:</w:t>
            </w:r>
          </w:p>
          <w:p w14:paraId="0C5F1DA5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При загрузке явно приводим поля к </w:t>
            </w:r>
            <w:r>
              <w:t>int</w:t>
            </w:r>
            <w:r w:rsidRPr="00E25C28">
              <w:rPr>
                <w:lang w:val="ru-RU"/>
              </w:rPr>
              <w:t xml:space="preserve">, чтобы не зависеть от деталей </w:t>
            </w:r>
            <w:r>
              <w:t>JSON</w:t>
            </w:r>
            <w:r w:rsidRPr="00E25C28">
              <w:rPr>
                <w:lang w:val="ru-RU"/>
              </w:rPr>
              <w:t>-парсера.</w:t>
            </w:r>
          </w:p>
          <w:p w14:paraId="38010208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data = json.loads(path.read_text(encoding="utf-8"))</w:t>
            </w:r>
          </w:p>
          <w:p w14:paraId="19B7C480" w14:textId="77777777" w:rsidR="00E25C28" w:rsidRDefault="00E25C28" w:rsidP="00E25C28">
            <w:pPr>
              <w:pStyle w:val="ac"/>
            </w:pPr>
            <w:r>
              <w:t xml:space="preserve">    return PrivateKey(</w:t>
            </w:r>
          </w:p>
          <w:p w14:paraId="39FA22F0" w14:textId="77777777" w:rsidR="00E25C28" w:rsidRDefault="00E25C28" w:rsidP="00E25C28">
            <w:pPr>
              <w:pStyle w:val="ac"/>
            </w:pPr>
            <w:r>
              <w:t xml:space="preserve">        n=int(data["n"]),</w:t>
            </w:r>
          </w:p>
          <w:p w14:paraId="4C1B331E" w14:textId="77777777" w:rsidR="00E25C28" w:rsidRDefault="00E25C28" w:rsidP="00E25C28">
            <w:pPr>
              <w:pStyle w:val="ac"/>
            </w:pPr>
            <w:r>
              <w:t xml:space="preserve">        e=int(data["e"]),</w:t>
            </w:r>
          </w:p>
          <w:p w14:paraId="4A84EF3F" w14:textId="77777777" w:rsidR="00E25C28" w:rsidRDefault="00E25C28" w:rsidP="00E25C28">
            <w:pPr>
              <w:pStyle w:val="ac"/>
            </w:pPr>
            <w:r>
              <w:t xml:space="preserve">        d=int(data["d"]),</w:t>
            </w:r>
          </w:p>
          <w:p w14:paraId="68DB2C8F" w14:textId="77777777" w:rsidR="00E25C28" w:rsidRDefault="00E25C28" w:rsidP="00E25C28">
            <w:pPr>
              <w:pStyle w:val="ac"/>
            </w:pPr>
            <w:r>
              <w:t xml:space="preserve">        p=int(data["p"]),</w:t>
            </w:r>
          </w:p>
          <w:p w14:paraId="3B4960A3" w14:textId="77777777" w:rsidR="00E25C28" w:rsidRDefault="00E25C28" w:rsidP="00E25C28">
            <w:pPr>
              <w:pStyle w:val="ac"/>
            </w:pPr>
            <w:r>
              <w:t xml:space="preserve">        q=int(data["q"]),</w:t>
            </w:r>
          </w:p>
          <w:p w14:paraId="090D1C45" w14:textId="77777777" w:rsidR="00E25C28" w:rsidRDefault="00E25C28" w:rsidP="00E25C28">
            <w:pPr>
              <w:pStyle w:val="ac"/>
            </w:pPr>
            <w:r>
              <w:t xml:space="preserve">    )</w:t>
            </w:r>
          </w:p>
          <w:p w14:paraId="57022861" w14:textId="77777777" w:rsidR="00E25C28" w:rsidRDefault="00E25C28" w:rsidP="00E25C28">
            <w:pPr>
              <w:pStyle w:val="ac"/>
            </w:pPr>
          </w:p>
          <w:p w14:paraId="08D3FC9D" w14:textId="77777777" w:rsidR="00E25C28" w:rsidRDefault="00E25C28" w:rsidP="00E25C28">
            <w:pPr>
              <w:pStyle w:val="ac"/>
            </w:pPr>
          </w:p>
          <w:p w14:paraId="478ED1AD" w14:textId="77777777" w:rsidR="00E25C28" w:rsidRDefault="00E25C28" w:rsidP="00E25C28">
            <w:pPr>
              <w:pStyle w:val="ac"/>
            </w:pPr>
            <w:r>
              <w:t>def load_public_key(path: Path) -&gt; PublicKey:</w:t>
            </w:r>
          </w:p>
          <w:p w14:paraId="4D0EADFE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lastRenderedPageBreak/>
              <w:t xml:space="preserve">    </w:t>
            </w:r>
            <w:r w:rsidRPr="00E25C28">
              <w:rPr>
                <w:lang w:val="ru-RU"/>
              </w:rPr>
              <w:t xml:space="preserve"># Открытый ключ используется для шифрования </w:t>
            </w:r>
            <w:r>
              <w:t>AES</w:t>
            </w:r>
            <w:r w:rsidRPr="00E25C28">
              <w:rPr>
                <w:lang w:val="ru-RU"/>
              </w:rPr>
              <w:t>-ключа и проверки подписей.</w:t>
            </w:r>
          </w:p>
          <w:p w14:paraId="4735C270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data = json.loads(path.read_text(encoding="utf-8"))</w:t>
            </w:r>
          </w:p>
          <w:p w14:paraId="7471225E" w14:textId="77777777" w:rsidR="00E25C28" w:rsidRDefault="00E25C28" w:rsidP="00E25C28">
            <w:pPr>
              <w:pStyle w:val="ac"/>
            </w:pPr>
            <w:r>
              <w:t xml:space="preserve">    return PublicKey(n=int(data["n"]), e=int(data["e"]))</w:t>
            </w:r>
          </w:p>
          <w:p w14:paraId="33406EA1" w14:textId="77777777" w:rsidR="00E25C28" w:rsidRDefault="00E25C28" w:rsidP="00E25C28">
            <w:pPr>
              <w:pStyle w:val="ac"/>
            </w:pPr>
          </w:p>
          <w:p w14:paraId="49E0E157" w14:textId="77777777" w:rsidR="00E25C28" w:rsidRDefault="00E25C28" w:rsidP="00E25C28">
            <w:pPr>
              <w:pStyle w:val="ac"/>
            </w:pPr>
          </w:p>
          <w:p w14:paraId="5331B20D" w14:textId="77777777" w:rsidR="00E25C28" w:rsidRDefault="00E25C28" w:rsidP="00E25C28">
            <w:pPr>
              <w:pStyle w:val="ac"/>
            </w:pPr>
            <w:r>
              <w:t>def int_to_fixed_bytes(value: int, length: int) -&gt; bytes:</w:t>
            </w:r>
          </w:p>
          <w:p w14:paraId="348888B2" w14:textId="77777777" w:rsidR="00E25C28" w:rsidRDefault="00E25C28" w:rsidP="00E25C28">
            <w:pPr>
              <w:pStyle w:val="ac"/>
            </w:pPr>
            <w:r>
              <w:t xml:space="preserve">    return value.to_bytes(length, byteorder="big")</w:t>
            </w:r>
          </w:p>
          <w:p w14:paraId="74F0E4AF" w14:textId="77777777" w:rsidR="00E25C28" w:rsidRDefault="00E25C28" w:rsidP="00E25C28">
            <w:pPr>
              <w:pStyle w:val="ac"/>
            </w:pPr>
          </w:p>
          <w:p w14:paraId="58820D7A" w14:textId="77777777" w:rsidR="00E25C28" w:rsidRDefault="00E25C28" w:rsidP="00E25C28">
            <w:pPr>
              <w:pStyle w:val="ac"/>
            </w:pPr>
          </w:p>
          <w:p w14:paraId="104BDD8F" w14:textId="77777777" w:rsidR="00E25C28" w:rsidRDefault="00E25C28" w:rsidP="00E25C28">
            <w:pPr>
              <w:pStyle w:val="ac"/>
            </w:pPr>
            <w:r>
              <w:t>def int_from_bytes(data: bytes) -&gt; int:</w:t>
            </w:r>
          </w:p>
          <w:p w14:paraId="322D46C0" w14:textId="497F816D" w:rsidR="00541917" w:rsidRDefault="00E25C28" w:rsidP="00E25C28">
            <w:pPr>
              <w:pStyle w:val="ac"/>
            </w:pPr>
            <w:r>
              <w:t xml:space="preserve">    return int.from_bytes(data, byteorder="big")</w:t>
            </w:r>
          </w:p>
        </w:tc>
      </w:tr>
    </w:tbl>
    <w:p w14:paraId="5EC7BAEB" w14:textId="6DE14850" w:rsidR="00187A63" w:rsidRDefault="00187A63" w:rsidP="00187A63">
      <w:pPr>
        <w:rPr>
          <w:lang w:eastAsia="ru-RU"/>
        </w:rPr>
      </w:pPr>
    </w:p>
    <w:p w14:paraId="761EFD4D" w14:textId="68550701" w:rsidR="007066ED" w:rsidRPr="007066ED" w:rsidRDefault="007066ED" w:rsidP="007066ED">
      <w:pPr>
        <w:pStyle w:val="af9"/>
        <w:jc w:val="right"/>
      </w:pPr>
      <w:r>
        <w:lastRenderedPageBreak/>
        <w:t>Приложение 2. Листинг</w:t>
      </w:r>
      <w:r w:rsidRPr="007066ED">
        <w:t xml:space="preserve"> </w:t>
      </w:r>
      <w:r>
        <w:t>Файла src/aes.py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40EFA5A6" w14:textId="77777777" w:rsidTr="009304BD">
        <w:tc>
          <w:tcPr>
            <w:tcW w:w="9622" w:type="dxa"/>
          </w:tcPr>
          <w:p w14:paraId="1DDFD54D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"""Учебная реализация </w:t>
            </w:r>
            <w:r>
              <w:t>AES</w:t>
            </w:r>
            <w:r w:rsidRPr="00E25C28">
              <w:rPr>
                <w:lang w:val="ru-RU"/>
              </w:rPr>
              <w:t>-256-</w:t>
            </w:r>
            <w:r>
              <w:t>CBC</w:t>
            </w:r>
            <w:r w:rsidRPr="00E25C28">
              <w:rPr>
                <w:lang w:val="ru-RU"/>
              </w:rPr>
              <w:t xml:space="preserve"> с дополнением </w:t>
            </w:r>
            <w:r>
              <w:t>PKCS</w:t>
            </w:r>
            <w:r w:rsidRPr="00E25C28">
              <w:rPr>
                <w:lang w:val="ru-RU"/>
              </w:rPr>
              <w:t>#7.</w:t>
            </w:r>
          </w:p>
          <w:p w14:paraId="2F06BA8C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302F62F4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Операции </w:t>
            </w:r>
            <w:r>
              <w:t>AES</w:t>
            </w:r>
            <w:r w:rsidRPr="00E25C28">
              <w:rPr>
                <w:lang w:val="ru-RU"/>
              </w:rPr>
              <w:t xml:space="preserve"> оставлены явно видимыми для отчета. Код не является </w:t>
            </w:r>
            <w:r>
              <w:t>constant</w:t>
            </w:r>
            <w:r w:rsidRPr="00E25C28">
              <w:rPr>
                <w:lang w:val="ru-RU"/>
              </w:rPr>
              <w:t>-</w:t>
            </w:r>
            <w:r>
              <w:t>time</w:t>
            </w:r>
          </w:p>
          <w:p w14:paraId="24F3F92B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>и не должен использоваться как промышленная криптографическая библиотека.</w:t>
            </w:r>
          </w:p>
          <w:p w14:paraId="3EAAA7E2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>"""</w:t>
            </w:r>
          </w:p>
          <w:p w14:paraId="33F76AF5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35CF1B63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>from</w:t>
            </w:r>
            <w:r w:rsidRPr="00E25C28">
              <w:rPr>
                <w:lang w:val="ru-RU"/>
              </w:rPr>
              <w:t xml:space="preserve"> __</w:t>
            </w:r>
            <w:r>
              <w:t>future</w:t>
            </w:r>
            <w:r w:rsidRPr="00E25C28">
              <w:rPr>
                <w:lang w:val="ru-RU"/>
              </w:rPr>
              <w:t xml:space="preserve">__ </w:t>
            </w:r>
            <w:r>
              <w:t>import</w:t>
            </w:r>
            <w:r w:rsidRPr="00E25C28">
              <w:rPr>
                <w:lang w:val="ru-RU"/>
              </w:rPr>
              <w:t xml:space="preserve"> </w:t>
            </w:r>
            <w:r>
              <w:t>annotations</w:t>
            </w:r>
          </w:p>
          <w:p w14:paraId="655A6B65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58D6F801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# </w:t>
            </w:r>
            <w:r>
              <w:t>AES</w:t>
            </w:r>
            <w:r w:rsidRPr="00E25C28">
              <w:rPr>
                <w:lang w:val="ru-RU"/>
              </w:rPr>
              <w:t xml:space="preserve"> работает с блоком 128 бит: 16 байт или 4 слова по 32 бита.</w:t>
            </w:r>
          </w:p>
          <w:p w14:paraId="49F510EF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>BLOCK</w:t>
            </w:r>
            <w:r w:rsidRPr="00E25C28">
              <w:rPr>
                <w:lang w:val="ru-RU"/>
              </w:rPr>
              <w:t>_</w:t>
            </w:r>
            <w:r>
              <w:t>SIZE</w:t>
            </w:r>
            <w:r w:rsidRPr="00E25C28">
              <w:rPr>
                <w:lang w:val="ru-RU"/>
              </w:rPr>
              <w:t xml:space="preserve"> = 16</w:t>
            </w:r>
          </w:p>
          <w:p w14:paraId="5997811B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>NB</w:t>
            </w:r>
            <w:r w:rsidRPr="00E25C28">
              <w:rPr>
                <w:lang w:val="ru-RU"/>
              </w:rPr>
              <w:t xml:space="preserve"> = 4</w:t>
            </w:r>
          </w:p>
          <w:p w14:paraId="2440D24F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65D0F0F2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# Для </w:t>
            </w:r>
            <w:r>
              <w:t>AES</w:t>
            </w:r>
            <w:r w:rsidRPr="00E25C28">
              <w:rPr>
                <w:lang w:val="ru-RU"/>
              </w:rPr>
              <w:t>-256 ключ содержит 8 слов, а число раундов равно 14.</w:t>
            </w:r>
          </w:p>
          <w:p w14:paraId="1BB8625C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>NK</w:t>
            </w:r>
            <w:r w:rsidRPr="00E25C28">
              <w:rPr>
                <w:lang w:val="ru-RU"/>
              </w:rPr>
              <w:t xml:space="preserve"> = 8</w:t>
            </w:r>
          </w:p>
          <w:p w14:paraId="0BA23339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>NR</w:t>
            </w:r>
            <w:r w:rsidRPr="00E25C28">
              <w:rPr>
                <w:lang w:val="ru-RU"/>
              </w:rPr>
              <w:t xml:space="preserve"> = 14</w:t>
            </w:r>
          </w:p>
          <w:p w14:paraId="6893D657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0A92B022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# </w:t>
            </w:r>
            <w:r>
              <w:t>S</w:t>
            </w:r>
            <w:r w:rsidRPr="00E25C28">
              <w:rPr>
                <w:lang w:val="ru-RU"/>
              </w:rPr>
              <w:t>_</w:t>
            </w:r>
            <w:r>
              <w:t>BOX</w:t>
            </w:r>
            <w:r w:rsidRPr="00E25C28">
              <w:rPr>
                <w:lang w:val="ru-RU"/>
              </w:rPr>
              <w:t xml:space="preserve"> и </w:t>
            </w:r>
            <w:r>
              <w:t>INV</w:t>
            </w:r>
            <w:r w:rsidRPr="00E25C28">
              <w:rPr>
                <w:lang w:val="ru-RU"/>
              </w:rPr>
              <w:t>_</w:t>
            </w:r>
            <w:r>
              <w:t>S</w:t>
            </w:r>
            <w:r w:rsidRPr="00E25C28">
              <w:rPr>
                <w:lang w:val="ru-RU"/>
              </w:rPr>
              <w:t>_</w:t>
            </w:r>
            <w:r>
              <w:t>BOX</w:t>
            </w:r>
            <w:r w:rsidRPr="00E25C28">
              <w:rPr>
                <w:lang w:val="ru-RU"/>
              </w:rPr>
              <w:t xml:space="preserve"> реализуют нелинейную замену байтов </w:t>
            </w:r>
            <w:r>
              <w:t>SubBytes</w:t>
            </w:r>
            <w:r w:rsidRPr="00E25C28">
              <w:rPr>
                <w:lang w:val="ru-RU"/>
              </w:rPr>
              <w:t xml:space="preserve"> и обратную замену.</w:t>
            </w:r>
          </w:p>
          <w:p w14:paraId="387BCABD" w14:textId="77777777" w:rsidR="00E25C28" w:rsidRDefault="00E25C28" w:rsidP="00E25C28">
            <w:pPr>
              <w:pStyle w:val="ac"/>
            </w:pPr>
            <w:r>
              <w:t>S_BOX = [</w:t>
            </w:r>
          </w:p>
          <w:p w14:paraId="001D8BF5" w14:textId="77777777" w:rsidR="00E25C28" w:rsidRDefault="00E25C28" w:rsidP="00E25C28">
            <w:pPr>
              <w:pStyle w:val="ac"/>
            </w:pPr>
            <w:r>
              <w:t xml:space="preserve">    0x63, 0x7C, 0x77, 0x7B, 0xF2, 0x6B, 0x6F, 0xC5, 0x30, 0x01, 0x67, 0x2B, 0xFE, 0xD7, 0xAB, 0x76,</w:t>
            </w:r>
          </w:p>
          <w:p w14:paraId="088EDA93" w14:textId="77777777" w:rsidR="00E25C28" w:rsidRDefault="00E25C28" w:rsidP="00E25C28">
            <w:pPr>
              <w:pStyle w:val="ac"/>
            </w:pPr>
            <w:r>
              <w:t xml:space="preserve">    0xCA, 0x82, 0xC9, 0x7D, 0xFA, 0x59, 0x47, 0xF0, 0xAD, 0xD4, 0xA2, 0xAF, 0x9C, 0xA4, 0x72, 0xC0,</w:t>
            </w:r>
          </w:p>
          <w:p w14:paraId="6B63DF17" w14:textId="77777777" w:rsidR="00E25C28" w:rsidRDefault="00E25C28" w:rsidP="00E25C28">
            <w:pPr>
              <w:pStyle w:val="ac"/>
            </w:pPr>
            <w:r>
              <w:t xml:space="preserve">    0xB7, 0xFD, 0x93, 0x26, 0x36, 0x3F, 0xF7, 0xCC, 0x34, 0xA5, 0xE5, 0xF1, 0x71, 0xD8, 0x31, 0x15,</w:t>
            </w:r>
          </w:p>
          <w:p w14:paraId="71726B95" w14:textId="77777777" w:rsidR="00E25C28" w:rsidRDefault="00E25C28" w:rsidP="00E25C28">
            <w:pPr>
              <w:pStyle w:val="ac"/>
            </w:pPr>
            <w:r>
              <w:t xml:space="preserve">    0x04, 0xC7, 0x23, 0xC3, 0x18, 0x96, 0x05, 0x9A, 0x07, 0x12, 0x80, 0xE2, 0xEB, 0x27, 0xB2, 0x75,</w:t>
            </w:r>
          </w:p>
          <w:p w14:paraId="4D9615F5" w14:textId="77777777" w:rsidR="00E25C28" w:rsidRDefault="00E25C28" w:rsidP="00E25C28">
            <w:pPr>
              <w:pStyle w:val="ac"/>
            </w:pPr>
            <w:r>
              <w:t xml:space="preserve">    0x09, 0x83, 0x2C, 0x1A, 0x1B, 0x6E, 0x5A, 0xA0, 0x52, 0x3B, 0xD6, 0xB3, 0x29, 0xE3, 0x2F, 0x84,</w:t>
            </w:r>
          </w:p>
          <w:p w14:paraId="11D54853" w14:textId="77777777" w:rsidR="00E25C28" w:rsidRDefault="00E25C28" w:rsidP="00E25C28">
            <w:pPr>
              <w:pStyle w:val="ac"/>
            </w:pPr>
            <w:r>
              <w:t xml:space="preserve">    0x53, 0xD1, 0x00, 0xED, 0x20, 0xFC, 0xB1, 0x5B, 0x6A, 0xCB, 0xBE, 0x39, 0x4A, 0x4C, 0x58, 0xCF,</w:t>
            </w:r>
          </w:p>
          <w:p w14:paraId="3E445658" w14:textId="77777777" w:rsidR="00E25C28" w:rsidRDefault="00E25C28" w:rsidP="00E25C28">
            <w:pPr>
              <w:pStyle w:val="ac"/>
            </w:pPr>
            <w:r>
              <w:t xml:space="preserve">    0xD0, 0xEF, 0xAA, 0xFB, 0x43, 0x4D, 0x33, 0x85, 0x45, 0xF9, 0x02, 0x7F, 0x50, 0x3C, 0x9F, 0xA8,</w:t>
            </w:r>
          </w:p>
          <w:p w14:paraId="5EB13EAA" w14:textId="77777777" w:rsidR="00E25C28" w:rsidRDefault="00E25C28" w:rsidP="00E25C28">
            <w:pPr>
              <w:pStyle w:val="ac"/>
            </w:pPr>
            <w:r>
              <w:t xml:space="preserve">    0x51, 0xA3, 0x40, 0x8F, 0x92, 0x9D, 0x38, 0xF5, 0xBC, 0xB6, 0xDA, 0x21, 0x10, 0xFF, 0xF3, 0xD2,</w:t>
            </w:r>
          </w:p>
          <w:p w14:paraId="50BDF1A6" w14:textId="77777777" w:rsidR="00E25C28" w:rsidRDefault="00E25C28" w:rsidP="00E25C28">
            <w:pPr>
              <w:pStyle w:val="ac"/>
            </w:pPr>
            <w:r>
              <w:t xml:space="preserve">    0xCD, 0x0C, 0x13, 0xEC, 0x5F, 0x97, 0x44, 0x17, 0xC4, 0xA7, 0x7E, 0x3D, 0x64, 0x5D, 0x19, 0x73,</w:t>
            </w:r>
          </w:p>
          <w:p w14:paraId="21EC4ABE" w14:textId="77777777" w:rsidR="00E25C28" w:rsidRDefault="00E25C28" w:rsidP="00E25C28">
            <w:pPr>
              <w:pStyle w:val="ac"/>
            </w:pPr>
            <w:r>
              <w:t xml:space="preserve">    0x60, 0x81, 0x4F, 0xDC, 0x22, 0x2A, 0x90, 0x88, 0x46, 0xEE, 0xB8, 0x14, 0xDE, 0x5E, 0x0B, 0xDB,</w:t>
            </w:r>
          </w:p>
          <w:p w14:paraId="00FC21E9" w14:textId="77777777" w:rsidR="00E25C28" w:rsidRDefault="00E25C28" w:rsidP="00E25C28">
            <w:pPr>
              <w:pStyle w:val="ac"/>
            </w:pPr>
            <w:r>
              <w:t xml:space="preserve">    0xE0, 0x32, 0x3A, 0x0A, 0x49, 0x06, 0x24, 0x5C, 0xC2, 0xD3, 0xAC, 0x62, 0x91, 0x95, 0xE4, 0x79,</w:t>
            </w:r>
          </w:p>
          <w:p w14:paraId="63AD94AD" w14:textId="77777777" w:rsidR="00E25C28" w:rsidRDefault="00E25C28" w:rsidP="00E25C28">
            <w:pPr>
              <w:pStyle w:val="ac"/>
            </w:pPr>
            <w:r>
              <w:lastRenderedPageBreak/>
              <w:t xml:space="preserve">    0xE7, 0xC8, 0x37, 0x6D, 0x8D, 0xD5, 0x4E, 0xA9, 0x6C, 0x56, 0xF4, 0xEA, 0x65, 0x7A, 0xAE, 0x08,</w:t>
            </w:r>
          </w:p>
          <w:p w14:paraId="152D910F" w14:textId="77777777" w:rsidR="00E25C28" w:rsidRDefault="00E25C28" w:rsidP="00E25C28">
            <w:pPr>
              <w:pStyle w:val="ac"/>
            </w:pPr>
            <w:r>
              <w:t xml:space="preserve">    0xBA, 0x78, 0x25, 0x2E, 0x1C, 0xA6, 0xB4, 0xC6, 0xE8, 0xDD, 0x74, 0x1F, 0x4B, 0xBD, 0x8B, 0x8A,</w:t>
            </w:r>
          </w:p>
          <w:p w14:paraId="1022B415" w14:textId="77777777" w:rsidR="00E25C28" w:rsidRDefault="00E25C28" w:rsidP="00E25C28">
            <w:pPr>
              <w:pStyle w:val="ac"/>
            </w:pPr>
            <w:r>
              <w:t xml:space="preserve">    0x70, 0x3E, 0xB5, 0x66, 0x48, 0x03, 0xF6, 0x0E, 0x61, 0x35, 0x57, 0xB9, 0x86, 0xC1, 0x1D, 0x9E,</w:t>
            </w:r>
          </w:p>
          <w:p w14:paraId="1E6355FC" w14:textId="77777777" w:rsidR="00E25C28" w:rsidRDefault="00E25C28" w:rsidP="00E25C28">
            <w:pPr>
              <w:pStyle w:val="ac"/>
            </w:pPr>
            <w:r>
              <w:t xml:space="preserve">    0xE1, 0xF8, 0x98, 0x11, 0x69, 0xD9, 0x8E, 0x94, 0x9B, 0x1E, 0x87, 0xE9, 0xCE, 0x55, 0x28, 0xDF,</w:t>
            </w:r>
          </w:p>
          <w:p w14:paraId="63E65B8B" w14:textId="77777777" w:rsidR="00E25C28" w:rsidRDefault="00E25C28" w:rsidP="00E25C28">
            <w:pPr>
              <w:pStyle w:val="ac"/>
            </w:pPr>
            <w:r>
              <w:t xml:space="preserve">    0x8C, 0xA1, 0x89, 0x0D, 0xBF, 0xE6, 0x42, 0x68, 0x41, 0x99, 0x2D, 0x0F, 0xB0, 0x54, 0xBB, 0x16,</w:t>
            </w:r>
          </w:p>
          <w:p w14:paraId="1752C9C7" w14:textId="77777777" w:rsidR="00E25C28" w:rsidRDefault="00E25C28" w:rsidP="00E25C28">
            <w:pPr>
              <w:pStyle w:val="ac"/>
            </w:pPr>
            <w:r>
              <w:t>]</w:t>
            </w:r>
          </w:p>
          <w:p w14:paraId="5E138872" w14:textId="77777777" w:rsidR="00E25C28" w:rsidRDefault="00E25C28" w:rsidP="00E25C28">
            <w:pPr>
              <w:pStyle w:val="ac"/>
            </w:pPr>
          </w:p>
          <w:p w14:paraId="2E665D40" w14:textId="77777777" w:rsidR="00E25C28" w:rsidRDefault="00E25C28" w:rsidP="00E25C28">
            <w:pPr>
              <w:pStyle w:val="ac"/>
            </w:pPr>
            <w:r>
              <w:t>INV_S_BOX = [</w:t>
            </w:r>
          </w:p>
          <w:p w14:paraId="28141FF1" w14:textId="77777777" w:rsidR="00E25C28" w:rsidRDefault="00E25C28" w:rsidP="00E25C28">
            <w:pPr>
              <w:pStyle w:val="ac"/>
            </w:pPr>
            <w:r>
              <w:t xml:space="preserve">    0x52, 0x09, 0x6A, 0xD5, 0x30, 0x36, 0xA5, 0x38, 0xBF, 0x40, 0xA3, 0x9E, 0x81, 0xF3, 0xD7, 0xFB,</w:t>
            </w:r>
          </w:p>
          <w:p w14:paraId="271A232A" w14:textId="77777777" w:rsidR="00E25C28" w:rsidRDefault="00E25C28" w:rsidP="00E25C28">
            <w:pPr>
              <w:pStyle w:val="ac"/>
            </w:pPr>
            <w:r>
              <w:t xml:space="preserve">    0x7C, 0xE3, 0x39, 0x82, 0x9B, 0x2F, 0xFF, 0x87, 0x34, 0x8E, 0x43, 0x44, 0xC4, 0xDE, 0xE9, 0xCB,</w:t>
            </w:r>
          </w:p>
          <w:p w14:paraId="30C3C818" w14:textId="77777777" w:rsidR="00E25C28" w:rsidRDefault="00E25C28" w:rsidP="00E25C28">
            <w:pPr>
              <w:pStyle w:val="ac"/>
            </w:pPr>
            <w:r>
              <w:t xml:space="preserve">    0x54, 0x7B, 0x94, 0x32, 0xA6, 0xC2, 0x23, 0x3D, 0xEE, 0x4C, 0x95, 0x0B, 0x42, 0xFA, 0xC3, 0x4E,</w:t>
            </w:r>
          </w:p>
          <w:p w14:paraId="61DFFF48" w14:textId="77777777" w:rsidR="00E25C28" w:rsidRDefault="00E25C28" w:rsidP="00E25C28">
            <w:pPr>
              <w:pStyle w:val="ac"/>
            </w:pPr>
            <w:r>
              <w:t xml:space="preserve">    0x08, 0x2E, 0xA1, 0x66, 0x28, 0xD9, 0x24, 0xB2, 0x76, 0x5B, 0xA2, 0x49, 0x6D, 0x8B, 0xD1, 0x25,</w:t>
            </w:r>
          </w:p>
          <w:p w14:paraId="695160B2" w14:textId="77777777" w:rsidR="00E25C28" w:rsidRDefault="00E25C28" w:rsidP="00E25C28">
            <w:pPr>
              <w:pStyle w:val="ac"/>
            </w:pPr>
            <w:r>
              <w:t xml:space="preserve">    0x72, 0xF8, 0xF6, 0x64, 0x86, 0x68, 0x98, 0x16, 0xD4, 0xA4, 0x5C, 0xCC, 0x5D, 0x65, 0xB6, 0x92,</w:t>
            </w:r>
          </w:p>
          <w:p w14:paraId="71F769F2" w14:textId="77777777" w:rsidR="00E25C28" w:rsidRDefault="00E25C28" w:rsidP="00E25C28">
            <w:pPr>
              <w:pStyle w:val="ac"/>
            </w:pPr>
            <w:r>
              <w:t xml:space="preserve">    0x6C, 0x70, 0x48, 0x50, 0xFD, 0xED, 0xB9, 0xDA, 0x5E, 0x15, 0x46, 0x57, 0xA7, 0x8D, 0x9D, 0x84,</w:t>
            </w:r>
          </w:p>
          <w:p w14:paraId="3BA86E96" w14:textId="77777777" w:rsidR="00E25C28" w:rsidRDefault="00E25C28" w:rsidP="00E25C28">
            <w:pPr>
              <w:pStyle w:val="ac"/>
            </w:pPr>
            <w:r>
              <w:t xml:space="preserve">    0x90, 0xD8, 0xAB, 0x00, 0x8C, 0xBC, 0xD3, 0x0A, 0xF7, 0xE4, 0x58, 0x05, 0xB8, 0xB3, 0x45, 0x06,</w:t>
            </w:r>
          </w:p>
          <w:p w14:paraId="47A74C21" w14:textId="77777777" w:rsidR="00E25C28" w:rsidRDefault="00E25C28" w:rsidP="00E25C28">
            <w:pPr>
              <w:pStyle w:val="ac"/>
            </w:pPr>
            <w:r>
              <w:t xml:space="preserve">    0xD0, 0x2C, 0x1E, 0x8F, 0xCA, 0x3F, 0x0F, 0x02, 0xC1, 0xAF, 0xBD, 0x03, 0x01, 0x13, 0x8A, 0x6B,</w:t>
            </w:r>
          </w:p>
          <w:p w14:paraId="78206D72" w14:textId="77777777" w:rsidR="00E25C28" w:rsidRDefault="00E25C28" w:rsidP="00E25C28">
            <w:pPr>
              <w:pStyle w:val="ac"/>
            </w:pPr>
            <w:r>
              <w:t xml:space="preserve">    0x3A, 0x91, 0x11, 0x41, 0x4F, 0x67, 0xDC, 0xEA, 0x97, 0xF2, 0xCF, 0xCE, 0xF0, 0xB4, 0xE6, 0x73,</w:t>
            </w:r>
          </w:p>
          <w:p w14:paraId="0F1397FE" w14:textId="77777777" w:rsidR="00E25C28" w:rsidRDefault="00E25C28" w:rsidP="00E25C28">
            <w:pPr>
              <w:pStyle w:val="ac"/>
            </w:pPr>
            <w:r>
              <w:t xml:space="preserve">    0x96, 0xAC, 0x74, 0x22, 0xE7, 0xAD, 0x35, 0x85, 0xE2, 0xF9, 0x37, 0xE8, 0x1C, 0x75, 0xDF, 0x6E,</w:t>
            </w:r>
          </w:p>
          <w:p w14:paraId="7DBA9C33" w14:textId="77777777" w:rsidR="00E25C28" w:rsidRDefault="00E25C28" w:rsidP="00E25C28">
            <w:pPr>
              <w:pStyle w:val="ac"/>
            </w:pPr>
            <w:r>
              <w:t xml:space="preserve">    0x47, 0xF1, 0x1A, 0x71, 0x1D, 0x29, 0xC5, 0x89, 0x6F, 0xB7, 0x62, 0x0E, 0xAA, 0x18, 0xBE, 0x1B,</w:t>
            </w:r>
          </w:p>
          <w:p w14:paraId="7B0741D1" w14:textId="77777777" w:rsidR="00E25C28" w:rsidRDefault="00E25C28" w:rsidP="00E25C28">
            <w:pPr>
              <w:pStyle w:val="ac"/>
            </w:pPr>
            <w:r>
              <w:t xml:space="preserve">    0xFC, 0x56, 0x3E, 0x4B, 0xC6, 0xD2, 0x79, 0x20, 0x9A, 0xDB, 0xC0, 0xFE, 0x78, 0xCD, 0x5A, 0xF4,</w:t>
            </w:r>
          </w:p>
          <w:p w14:paraId="6074E157" w14:textId="77777777" w:rsidR="00E25C28" w:rsidRDefault="00E25C28" w:rsidP="00E25C28">
            <w:pPr>
              <w:pStyle w:val="ac"/>
            </w:pPr>
            <w:r>
              <w:t xml:space="preserve">    0x1F, 0xDD, 0xA8, 0x33, 0x88, 0x07, 0xC7, 0x31, 0xB1, 0x12, 0x10, 0x59, 0x27, 0x80, 0xEC, 0x5F,</w:t>
            </w:r>
          </w:p>
          <w:p w14:paraId="7EF5AE87" w14:textId="77777777" w:rsidR="00E25C28" w:rsidRDefault="00E25C28" w:rsidP="00E25C28">
            <w:pPr>
              <w:pStyle w:val="ac"/>
            </w:pPr>
            <w:r>
              <w:t xml:space="preserve">    0x60, 0x51, 0x7F, 0xA9, 0x19, 0xB5, 0x4A, 0x0D, 0x2D, 0xE5, 0x7A, 0x9F, 0x93, 0xC9, 0x9C, 0xEF,</w:t>
            </w:r>
          </w:p>
          <w:p w14:paraId="32356EC6" w14:textId="77777777" w:rsidR="00E25C28" w:rsidRDefault="00E25C28" w:rsidP="00E25C28">
            <w:pPr>
              <w:pStyle w:val="ac"/>
            </w:pPr>
            <w:r>
              <w:t xml:space="preserve">    0xA0, 0xE0, 0x3B, 0x4D, 0xAE, 0x2A, 0xF5, 0xB0, 0xC8, 0xEB, 0xBB, 0x3C, 0x83, 0x53, 0x99, 0x61,</w:t>
            </w:r>
          </w:p>
          <w:p w14:paraId="46E773FA" w14:textId="77777777" w:rsidR="00E25C28" w:rsidRDefault="00E25C28" w:rsidP="00E25C28">
            <w:pPr>
              <w:pStyle w:val="ac"/>
            </w:pPr>
            <w:r>
              <w:t xml:space="preserve">    0x17, 0x2B, 0x04, 0x7E, 0xBA, 0x77, 0xD6, 0x26, 0xE1, 0x69, 0x14, 0x63, 0x55, 0x21, 0x0C, 0x7D,</w:t>
            </w:r>
          </w:p>
          <w:p w14:paraId="385913B0" w14:textId="77777777" w:rsidR="00E25C28" w:rsidRDefault="00E25C28" w:rsidP="00E25C28">
            <w:pPr>
              <w:pStyle w:val="ac"/>
            </w:pPr>
            <w:r>
              <w:t>]</w:t>
            </w:r>
          </w:p>
          <w:p w14:paraId="4C5526EC" w14:textId="77777777" w:rsidR="00E25C28" w:rsidRDefault="00E25C28" w:rsidP="00E25C28">
            <w:pPr>
              <w:pStyle w:val="ac"/>
            </w:pPr>
          </w:p>
          <w:p w14:paraId="79C2F95B" w14:textId="77777777" w:rsidR="00E25C28" w:rsidRDefault="00E25C28" w:rsidP="00E25C28">
            <w:pPr>
              <w:pStyle w:val="ac"/>
            </w:pPr>
            <w:r>
              <w:t>RCON = [0x00, 0x01, 0x02, 0x04, 0x08, 0x10, 0x20, 0x40, 0x80, 0x1B, 0x36]</w:t>
            </w:r>
          </w:p>
          <w:p w14:paraId="47E51F27" w14:textId="77777777" w:rsidR="00E25C28" w:rsidRDefault="00E25C28" w:rsidP="00E25C28">
            <w:pPr>
              <w:pStyle w:val="ac"/>
            </w:pPr>
          </w:p>
          <w:p w14:paraId="3BE90830" w14:textId="77777777" w:rsidR="00E25C28" w:rsidRDefault="00E25C28" w:rsidP="00E25C28">
            <w:pPr>
              <w:pStyle w:val="ac"/>
            </w:pPr>
          </w:p>
          <w:p w14:paraId="75EBFE4A" w14:textId="77777777" w:rsidR="00E25C28" w:rsidRDefault="00E25C28" w:rsidP="00E25C28">
            <w:pPr>
              <w:pStyle w:val="ac"/>
            </w:pPr>
            <w:r>
              <w:t>def _xor_bytes(left: bytes, right: bytes) -&gt; bytes:</w:t>
            </w:r>
          </w:p>
          <w:p w14:paraId="79874973" w14:textId="77777777" w:rsidR="00E25C28" w:rsidRDefault="00E25C28" w:rsidP="00E25C28">
            <w:pPr>
              <w:pStyle w:val="ac"/>
            </w:pPr>
            <w:r>
              <w:t xml:space="preserve">    return bytes(a ^ b for a, b in zip(left, right))</w:t>
            </w:r>
          </w:p>
          <w:p w14:paraId="5619C89F" w14:textId="77777777" w:rsidR="00E25C28" w:rsidRDefault="00E25C28" w:rsidP="00E25C28">
            <w:pPr>
              <w:pStyle w:val="ac"/>
            </w:pPr>
          </w:p>
          <w:p w14:paraId="363261BD" w14:textId="77777777" w:rsidR="00E25C28" w:rsidRDefault="00E25C28" w:rsidP="00E25C28">
            <w:pPr>
              <w:pStyle w:val="ac"/>
            </w:pPr>
          </w:p>
          <w:p w14:paraId="45DC71AB" w14:textId="77777777" w:rsidR="00E25C28" w:rsidRDefault="00E25C28" w:rsidP="00E25C28">
            <w:pPr>
              <w:pStyle w:val="ac"/>
            </w:pPr>
            <w:r>
              <w:t>def _xtime(value: int) -&gt; int:</w:t>
            </w:r>
          </w:p>
          <w:p w14:paraId="35017714" w14:textId="77777777" w:rsidR="00E25C28" w:rsidRDefault="00E25C28" w:rsidP="00E25C28">
            <w:pPr>
              <w:pStyle w:val="ac"/>
            </w:pPr>
            <w:r>
              <w:t xml:space="preserve">    value &lt;&lt;= 1</w:t>
            </w:r>
          </w:p>
          <w:p w14:paraId="1441F876" w14:textId="77777777" w:rsidR="00E25C28" w:rsidRDefault="00E25C28" w:rsidP="00E25C28">
            <w:pPr>
              <w:pStyle w:val="ac"/>
            </w:pPr>
            <w:r>
              <w:t xml:space="preserve">    if value &amp; 0x100:</w:t>
            </w:r>
          </w:p>
          <w:p w14:paraId="41E57134" w14:textId="77777777" w:rsidR="00E25C28" w:rsidRDefault="00E25C28" w:rsidP="00E25C28">
            <w:pPr>
              <w:pStyle w:val="ac"/>
            </w:pPr>
            <w:r>
              <w:t xml:space="preserve">        value ^= 0x11B</w:t>
            </w:r>
          </w:p>
          <w:p w14:paraId="1A34A36C" w14:textId="77777777" w:rsidR="00E25C28" w:rsidRDefault="00E25C28" w:rsidP="00E25C28">
            <w:pPr>
              <w:pStyle w:val="ac"/>
            </w:pPr>
            <w:r>
              <w:t xml:space="preserve">    return value &amp; 0xFF</w:t>
            </w:r>
          </w:p>
          <w:p w14:paraId="706E1D4E" w14:textId="77777777" w:rsidR="00E25C28" w:rsidRDefault="00E25C28" w:rsidP="00E25C28">
            <w:pPr>
              <w:pStyle w:val="ac"/>
            </w:pPr>
          </w:p>
          <w:p w14:paraId="4B672695" w14:textId="77777777" w:rsidR="00E25C28" w:rsidRDefault="00E25C28" w:rsidP="00E25C28">
            <w:pPr>
              <w:pStyle w:val="ac"/>
            </w:pPr>
          </w:p>
          <w:p w14:paraId="4F3FF5AC" w14:textId="77777777" w:rsidR="00E25C28" w:rsidRDefault="00E25C28" w:rsidP="00E25C28">
            <w:pPr>
              <w:pStyle w:val="ac"/>
            </w:pPr>
            <w:r>
              <w:t>def _mul(a: int, b: int) -&gt; int:</w:t>
            </w:r>
          </w:p>
          <w:p w14:paraId="63C0B5A1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Умножение байтов в поле </w:t>
            </w:r>
            <w:r>
              <w:t>GF</w:t>
            </w:r>
            <w:r w:rsidRPr="00E25C28">
              <w:rPr>
                <w:lang w:val="ru-RU"/>
              </w:rPr>
              <w:t xml:space="preserve">(2^8), которое используется в </w:t>
            </w:r>
            <w:r>
              <w:t>MixColumns</w:t>
            </w:r>
            <w:r w:rsidRPr="00E25C28">
              <w:rPr>
                <w:lang w:val="ru-RU"/>
              </w:rPr>
              <w:t>.</w:t>
            </w:r>
          </w:p>
          <w:p w14:paraId="7304BBC6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result = 0</w:t>
            </w:r>
          </w:p>
          <w:p w14:paraId="17A4966A" w14:textId="77777777" w:rsidR="00E25C28" w:rsidRDefault="00E25C28" w:rsidP="00E25C28">
            <w:pPr>
              <w:pStyle w:val="ac"/>
            </w:pPr>
            <w:r>
              <w:t xml:space="preserve">    for _ in range(8):</w:t>
            </w:r>
          </w:p>
          <w:p w14:paraId="202B212C" w14:textId="77777777" w:rsidR="00E25C28" w:rsidRDefault="00E25C28" w:rsidP="00E25C28">
            <w:pPr>
              <w:pStyle w:val="ac"/>
            </w:pPr>
            <w:r>
              <w:t xml:space="preserve">        if b &amp; 1:</w:t>
            </w:r>
          </w:p>
          <w:p w14:paraId="31A46575" w14:textId="77777777" w:rsidR="00E25C28" w:rsidRDefault="00E25C28" w:rsidP="00E25C28">
            <w:pPr>
              <w:pStyle w:val="ac"/>
            </w:pPr>
            <w:r>
              <w:t xml:space="preserve">            result ^= a</w:t>
            </w:r>
          </w:p>
          <w:p w14:paraId="0AD5167E" w14:textId="77777777" w:rsidR="00E25C28" w:rsidRDefault="00E25C28" w:rsidP="00E25C28">
            <w:pPr>
              <w:pStyle w:val="ac"/>
            </w:pPr>
            <w:r>
              <w:t xml:space="preserve">        a = _xtime(a)</w:t>
            </w:r>
          </w:p>
          <w:p w14:paraId="2BCCA336" w14:textId="77777777" w:rsidR="00E25C28" w:rsidRDefault="00E25C28" w:rsidP="00E25C28">
            <w:pPr>
              <w:pStyle w:val="ac"/>
            </w:pPr>
            <w:r>
              <w:t xml:space="preserve">        b &gt;&gt;= 1</w:t>
            </w:r>
          </w:p>
          <w:p w14:paraId="649E1460" w14:textId="77777777" w:rsidR="00E25C28" w:rsidRDefault="00E25C28" w:rsidP="00E25C28">
            <w:pPr>
              <w:pStyle w:val="ac"/>
            </w:pPr>
            <w:r>
              <w:t xml:space="preserve">    return result</w:t>
            </w:r>
          </w:p>
          <w:p w14:paraId="1F8084D6" w14:textId="77777777" w:rsidR="00E25C28" w:rsidRDefault="00E25C28" w:rsidP="00E25C28">
            <w:pPr>
              <w:pStyle w:val="ac"/>
            </w:pPr>
          </w:p>
          <w:p w14:paraId="2074D70B" w14:textId="77777777" w:rsidR="00E25C28" w:rsidRDefault="00E25C28" w:rsidP="00E25C28">
            <w:pPr>
              <w:pStyle w:val="ac"/>
            </w:pPr>
          </w:p>
          <w:p w14:paraId="3D6A778B" w14:textId="77777777" w:rsidR="00E25C28" w:rsidRDefault="00E25C28" w:rsidP="00E25C28">
            <w:pPr>
              <w:pStyle w:val="ac"/>
            </w:pPr>
            <w:r>
              <w:t>def _bytes_to_state(block: bytes) -&gt; list[list[int]]:</w:t>
            </w:r>
          </w:p>
          <w:p w14:paraId="3878F254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</w:t>
            </w:r>
            <w:r>
              <w:t>AES</w:t>
            </w:r>
            <w:r w:rsidRPr="00E25C28">
              <w:rPr>
                <w:lang w:val="ru-RU"/>
              </w:rPr>
              <w:t xml:space="preserve"> хранит блок как матрицу 4</w:t>
            </w:r>
            <w:r>
              <w:t>x</w:t>
            </w:r>
            <w:r w:rsidRPr="00E25C28">
              <w:rPr>
                <w:lang w:val="ru-RU"/>
              </w:rPr>
              <w:t xml:space="preserve">4 по столбцам: </w:t>
            </w:r>
            <w:r>
              <w:t>state</w:t>
            </w:r>
            <w:r w:rsidRPr="00E25C28">
              <w:rPr>
                <w:lang w:val="ru-RU"/>
              </w:rPr>
              <w:t>[</w:t>
            </w:r>
            <w:r>
              <w:t>row</w:t>
            </w:r>
            <w:r w:rsidRPr="00E25C28">
              <w:rPr>
                <w:lang w:val="ru-RU"/>
              </w:rPr>
              <w:t>][</w:t>
            </w:r>
            <w:r>
              <w:t>col</w:t>
            </w:r>
            <w:r w:rsidRPr="00E25C28">
              <w:rPr>
                <w:lang w:val="ru-RU"/>
              </w:rPr>
              <w:t>].</w:t>
            </w:r>
          </w:p>
          <w:p w14:paraId="12F54A66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return [[block[row + 4 * col] for col in range(4)] for row in range(4)]</w:t>
            </w:r>
          </w:p>
          <w:p w14:paraId="6733E246" w14:textId="77777777" w:rsidR="00E25C28" w:rsidRDefault="00E25C28" w:rsidP="00E25C28">
            <w:pPr>
              <w:pStyle w:val="ac"/>
            </w:pPr>
          </w:p>
          <w:p w14:paraId="4C7C929D" w14:textId="77777777" w:rsidR="00E25C28" w:rsidRDefault="00E25C28" w:rsidP="00E25C28">
            <w:pPr>
              <w:pStyle w:val="ac"/>
            </w:pPr>
          </w:p>
          <w:p w14:paraId="62115C30" w14:textId="77777777" w:rsidR="00E25C28" w:rsidRDefault="00E25C28" w:rsidP="00E25C28">
            <w:pPr>
              <w:pStyle w:val="ac"/>
            </w:pPr>
            <w:r>
              <w:t>def _state_to_bytes(state: list[list[int]]) -&gt; bytes:</w:t>
            </w:r>
          </w:p>
          <w:p w14:paraId="4F0A7E65" w14:textId="77777777" w:rsidR="00E25C28" w:rsidRDefault="00E25C28" w:rsidP="00E25C28">
            <w:pPr>
              <w:pStyle w:val="ac"/>
            </w:pPr>
            <w:r>
              <w:t xml:space="preserve">    return bytes(state[row][col] for col in range(4) for row in range(4))</w:t>
            </w:r>
          </w:p>
          <w:p w14:paraId="609FC42D" w14:textId="77777777" w:rsidR="00E25C28" w:rsidRDefault="00E25C28" w:rsidP="00E25C28">
            <w:pPr>
              <w:pStyle w:val="ac"/>
            </w:pPr>
          </w:p>
          <w:p w14:paraId="6C35EA3B" w14:textId="77777777" w:rsidR="00E25C28" w:rsidRDefault="00E25C28" w:rsidP="00E25C28">
            <w:pPr>
              <w:pStyle w:val="ac"/>
            </w:pPr>
          </w:p>
          <w:p w14:paraId="6B67CB3F" w14:textId="77777777" w:rsidR="00E25C28" w:rsidRDefault="00E25C28" w:rsidP="00E25C28">
            <w:pPr>
              <w:pStyle w:val="ac"/>
            </w:pPr>
            <w:r>
              <w:t>def _sub_word(word: list[int]) -&gt; list[int]:</w:t>
            </w:r>
          </w:p>
          <w:p w14:paraId="07ED2CCC" w14:textId="77777777" w:rsidR="00E25C28" w:rsidRDefault="00E25C28" w:rsidP="00E25C28">
            <w:pPr>
              <w:pStyle w:val="ac"/>
            </w:pPr>
            <w:r>
              <w:t xml:space="preserve">    return [S_BOX[b] for b in word]</w:t>
            </w:r>
          </w:p>
          <w:p w14:paraId="30DC39CB" w14:textId="77777777" w:rsidR="00E25C28" w:rsidRDefault="00E25C28" w:rsidP="00E25C28">
            <w:pPr>
              <w:pStyle w:val="ac"/>
            </w:pPr>
          </w:p>
          <w:p w14:paraId="0BA1F69E" w14:textId="77777777" w:rsidR="00E25C28" w:rsidRDefault="00E25C28" w:rsidP="00E25C28">
            <w:pPr>
              <w:pStyle w:val="ac"/>
            </w:pPr>
          </w:p>
          <w:p w14:paraId="5F7EC504" w14:textId="77777777" w:rsidR="00E25C28" w:rsidRDefault="00E25C28" w:rsidP="00E25C28">
            <w:pPr>
              <w:pStyle w:val="ac"/>
            </w:pPr>
            <w:r>
              <w:t>def _rot_word(word: list[int]) -&gt; list[int]:</w:t>
            </w:r>
          </w:p>
          <w:p w14:paraId="1D591E72" w14:textId="77777777" w:rsidR="00E25C28" w:rsidRDefault="00E25C28" w:rsidP="00E25C28">
            <w:pPr>
              <w:pStyle w:val="ac"/>
            </w:pPr>
            <w:r>
              <w:t xml:space="preserve">    return word[1:] + word[:1]</w:t>
            </w:r>
          </w:p>
          <w:p w14:paraId="7EF1B5C8" w14:textId="77777777" w:rsidR="00E25C28" w:rsidRDefault="00E25C28" w:rsidP="00E25C28">
            <w:pPr>
              <w:pStyle w:val="ac"/>
            </w:pPr>
          </w:p>
          <w:p w14:paraId="19D7A69B" w14:textId="77777777" w:rsidR="00E25C28" w:rsidRDefault="00E25C28" w:rsidP="00E25C28">
            <w:pPr>
              <w:pStyle w:val="ac"/>
            </w:pPr>
          </w:p>
          <w:p w14:paraId="011F3FFC" w14:textId="77777777" w:rsidR="00E25C28" w:rsidRDefault="00E25C28" w:rsidP="00E25C28">
            <w:pPr>
              <w:pStyle w:val="ac"/>
            </w:pPr>
            <w:r>
              <w:t>def _expand_key(key: bytes) -&gt; list[list[list[int]]]:</w:t>
            </w:r>
          </w:p>
          <w:p w14:paraId="26E65873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</w:t>
            </w:r>
            <w:r>
              <w:t>Key</w:t>
            </w:r>
            <w:r w:rsidRPr="00E25C28">
              <w:rPr>
                <w:lang w:val="ru-RU"/>
              </w:rPr>
              <w:t xml:space="preserve"> </w:t>
            </w:r>
            <w:r>
              <w:t>schedule</w:t>
            </w:r>
            <w:r w:rsidRPr="00E25C28">
              <w:rPr>
                <w:lang w:val="ru-RU"/>
              </w:rPr>
              <w:t xml:space="preserve"> разворачивает исходный 256-битный ключ в набор раундовых ключей.</w:t>
            </w:r>
          </w:p>
          <w:p w14:paraId="6DDC0C91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if len(key) != 32:</w:t>
            </w:r>
          </w:p>
          <w:p w14:paraId="2DDB0562" w14:textId="77777777" w:rsidR="00E25C28" w:rsidRDefault="00E25C28" w:rsidP="00E25C28">
            <w:pPr>
              <w:pStyle w:val="ac"/>
            </w:pPr>
            <w:r>
              <w:t xml:space="preserve">        raise ValueError("AES-256 key must be exactly 32 bytes")</w:t>
            </w:r>
          </w:p>
          <w:p w14:paraId="466A55A5" w14:textId="77777777" w:rsidR="00E25C28" w:rsidRDefault="00E25C28" w:rsidP="00E25C28">
            <w:pPr>
              <w:pStyle w:val="ac"/>
            </w:pPr>
          </w:p>
          <w:p w14:paraId="78647AFF" w14:textId="77777777" w:rsidR="00E25C28" w:rsidRDefault="00E25C28" w:rsidP="00E25C28">
            <w:pPr>
              <w:pStyle w:val="ac"/>
            </w:pPr>
            <w:r>
              <w:t xml:space="preserve">    words = [list(key[i : i + 4]) for i in range(0, len(key), 4)]</w:t>
            </w:r>
          </w:p>
          <w:p w14:paraId="41CF8398" w14:textId="77777777" w:rsidR="00E25C28" w:rsidRDefault="00E25C28" w:rsidP="00E25C28">
            <w:pPr>
              <w:pStyle w:val="ac"/>
            </w:pPr>
            <w:r>
              <w:t xml:space="preserve">    for i in range(NK, NB * (NR + 1)):</w:t>
            </w:r>
          </w:p>
          <w:p w14:paraId="50F83AE8" w14:textId="77777777" w:rsidR="00E25C28" w:rsidRDefault="00E25C28" w:rsidP="00E25C28">
            <w:pPr>
              <w:pStyle w:val="ac"/>
            </w:pPr>
            <w:r>
              <w:t xml:space="preserve">        temp = words[i - 1].copy()</w:t>
            </w:r>
          </w:p>
          <w:p w14:paraId="5DF8A435" w14:textId="77777777" w:rsidR="00E25C28" w:rsidRDefault="00E25C28" w:rsidP="00E25C28">
            <w:pPr>
              <w:pStyle w:val="ac"/>
            </w:pPr>
            <w:r>
              <w:t xml:space="preserve">        if i % NK == 0:</w:t>
            </w:r>
          </w:p>
          <w:p w14:paraId="26C05B80" w14:textId="77777777" w:rsidR="00E25C28" w:rsidRDefault="00E25C28" w:rsidP="00E25C28">
            <w:pPr>
              <w:pStyle w:val="ac"/>
            </w:pPr>
            <w:r>
              <w:t xml:space="preserve">            temp = _sub_word(_rot_word(temp))</w:t>
            </w:r>
          </w:p>
          <w:p w14:paraId="3C82F399" w14:textId="77777777" w:rsidR="00E25C28" w:rsidRDefault="00E25C28" w:rsidP="00E25C28">
            <w:pPr>
              <w:pStyle w:val="ac"/>
            </w:pPr>
            <w:r>
              <w:t xml:space="preserve">            temp[0] ^= RCON[i // NK]</w:t>
            </w:r>
          </w:p>
          <w:p w14:paraId="06C813F8" w14:textId="77777777" w:rsidR="00E25C28" w:rsidRDefault="00E25C28" w:rsidP="00E25C28">
            <w:pPr>
              <w:pStyle w:val="ac"/>
            </w:pPr>
            <w:r>
              <w:t xml:space="preserve">        elif i % NK == 4:</w:t>
            </w:r>
          </w:p>
          <w:p w14:paraId="44B2CD56" w14:textId="77777777" w:rsidR="00E25C28" w:rsidRDefault="00E25C28" w:rsidP="00E25C28">
            <w:pPr>
              <w:pStyle w:val="ac"/>
            </w:pPr>
            <w:r>
              <w:t xml:space="preserve">            temp = _sub_word(temp)</w:t>
            </w:r>
          </w:p>
          <w:p w14:paraId="1A7C3795" w14:textId="77777777" w:rsidR="00E25C28" w:rsidRDefault="00E25C28" w:rsidP="00E25C28">
            <w:pPr>
              <w:pStyle w:val="ac"/>
            </w:pPr>
            <w:r>
              <w:t xml:space="preserve">        words.append([words[i - NK][j] ^ temp[j] for j in range(4)])</w:t>
            </w:r>
          </w:p>
          <w:p w14:paraId="2A6D12B7" w14:textId="77777777" w:rsidR="00E25C28" w:rsidRDefault="00E25C28" w:rsidP="00E25C28">
            <w:pPr>
              <w:pStyle w:val="ac"/>
            </w:pPr>
          </w:p>
          <w:p w14:paraId="3573CA2D" w14:textId="77777777" w:rsidR="00E25C28" w:rsidRDefault="00E25C28" w:rsidP="00E25C28">
            <w:pPr>
              <w:pStyle w:val="ac"/>
            </w:pPr>
            <w:r>
              <w:t xml:space="preserve">    round_keys = []</w:t>
            </w:r>
          </w:p>
          <w:p w14:paraId="361FF611" w14:textId="77777777" w:rsidR="00E25C28" w:rsidRDefault="00E25C28" w:rsidP="00E25C28">
            <w:pPr>
              <w:pStyle w:val="ac"/>
            </w:pPr>
            <w:r>
              <w:t xml:space="preserve">    for round_index in range(NR + 1):</w:t>
            </w:r>
          </w:p>
          <w:p w14:paraId="032FBC3A" w14:textId="77777777" w:rsidR="00E25C28" w:rsidRDefault="00E25C28" w:rsidP="00E25C28">
            <w:pPr>
              <w:pStyle w:val="ac"/>
            </w:pPr>
            <w:r>
              <w:t xml:space="preserve">        key_state = [[0] * 4 for _ in range(4)]</w:t>
            </w:r>
          </w:p>
          <w:p w14:paraId="5954AC93" w14:textId="77777777" w:rsidR="00E25C28" w:rsidRDefault="00E25C28" w:rsidP="00E25C28">
            <w:pPr>
              <w:pStyle w:val="ac"/>
            </w:pPr>
            <w:r>
              <w:t xml:space="preserve">        for col in range(4):</w:t>
            </w:r>
          </w:p>
          <w:p w14:paraId="206D6364" w14:textId="77777777" w:rsidR="00E25C28" w:rsidRDefault="00E25C28" w:rsidP="00E25C28">
            <w:pPr>
              <w:pStyle w:val="ac"/>
            </w:pPr>
            <w:r>
              <w:t xml:space="preserve">            word = words[round_index * 4 + col]</w:t>
            </w:r>
          </w:p>
          <w:p w14:paraId="1F8AB199" w14:textId="77777777" w:rsidR="00E25C28" w:rsidRDefault="00E25C28" w:rsidP="00E25C28">
            <w:pPr>
              <w:pStyle w:val="ac"/>
            </w:pPr>
            <w:r>
              <w:t xml:space="preserve">            for row in range(4):</w:t>
            </w:r>
          </w:p>
          <w:p w14:paraId="26CBEBE3" w14:textId="77777777" w:rsidR="00E25C28" w:rsidRDefault="00E25C28" w:rsidP="00E25C28">
            <w:pPr>
              <w:pStyle w:val="ac"/>
            </w:pPr>
            <w:r>
              <w:t xml:space="preserve">                key_state[row][col] = word[row]</w:t>
            </w:r>
          </w:p>
          <w:p w14:paraId="78252ADE" w14:textId="77777777" w:rsidR="00E25C28" w:rsidRDefault="00E25C28" w:rsidP="00E25C28">
            <w:pPr>
              <w:pStyle w:val="ac"/>
            </w:pPr>
            <w:r>
              <w:t xml:space="preserve">        round_keys.append(key_state)</w:t>
            </w:r>
          </w:p>
          <w:p w14:paraId="44EA8AD2" w14:textId="77777777" w:rsidR="00E25C28" w:rsidRDefault="00E25C28" w:rsidP="00E25C28">
            <w:pPr>
              <w:pStyle w:val="ac"/>
            </w:pPr>
            <w:r>
              <w:t xml:space="preserve">    return round_keys</w:t>
            </w:r>
          </w:p>
          <w:p w14:paraId="74DC8403" w14:textId="77777777" w:rsidR="00E25C28" w:rsidRDefault="00E25C28" w:rsidP="00E25C28">
            <w:pPr>
              <w:pStyle w:val="ac"/>
            </w:pPr>
          </w:p>
          <w:p w14:paraId="4AC14C3E" w14:textId="77777777" w:rsidR="00E25C28" w:rsidRDefault="00E25C28" w:rsidP="00E25C28">
            <w:pPr>
              <w:pStyle w:val="ac"/>
            </w:pPr>
          </w:p>
          <w:p w14:paraId="7496C8C0" w14:textId="77777777" w:rsidR="00E25C28" w:rsidRDefault="00E25C28" w:rsidP="00E25C28">
            <w:pPr>
              <w:pStyle w:val="ac"/>
            </w:pPr>
            <w:r>
              <w:t>def _add_round_key(state: list[list[int]], round_key: list[list[int]]) -&gt; None:</w:t>
            </w:r>
          </w:p>
          <w:p w14:paraId="57A072F9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</w:t>
            </w:r>
            <w:r>
              <w:t>AddRoundKey</w:t>
            </w:r>
            <w:r w:rsidRPr="00E25C28">
              <w:rPr>
                <w:lang w:val="ru-RU"/>
              </w:rPr>
              <w:t xml:space="preserve"> смешивает состояние с раундовым ключом через </w:t>
            </w:r>
            <w:r>
              <w:t>XOR</w:t>
            </w:r>
            <w:r w:rsidRPr="00E25C28">
              <w:rPr>
                <w:lang w:val="ru-RU"/>
              </w:rPr>
              <w:t>.</w:t>
            </w:r>
          </w:p>
          <w:p w14:paraId="416792CC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for row in range(4):</w:t>
            </w:r>
          </w:p>
          <w:p w14:paraId="3D777BDE" w14:textId="77777777" w:rsidR="00E25C28" w:rsidRDefault="00E25C28" w:rsidP="00E25C28">
            <w:pPr>
              <w:pStyle w:val="ac"/>
            </w:pPr>
            <w:r>
              <w:t xml:space="preserve">        for col in range(4):</w:t>
            </w:r>
          </w:p>
          <w:p w14:paraId="2BD7D2BC" w14:textId="77777777" w:rsidR="00E25C28" w:rsidRDefault="00E25C28" w:rsidP="00E25C28">
            <w:pPr>
              <w:pStyle w:val="ac"/>
            </w:pPr>
            <w:r>
              <w:t xml:space="preserve">            state[row][col] ^= round_key[row][col]</w:t>
            </w:r>
          </w:p>
          <w:p w14:paraId="11BC3D08" w14:textId="77777777" w:rsidR="00E25C28" w:rsidRDefault="00E25C28" w:rsidP="00E25C28">
            <w:pPr>
              <w:pStyle w:val="ac"/>
            </w:pPr>
          </w:p>
          <w:p w14:paraId="7D7E215D" w14:textId="77777777" w:rsidR="00E25C28" w:rsidRDefault="00E25C28" w:rsidP="00E25C28">
            <w:pPr>
              <w:pStyle w:val="ac"/>
            </w:pPr>
          </w:p>
          <w:p w14:paraId="6AD2D53C" w14:textId="77777777" w:rsidR="00E25C28" w:rsidRDefault="00E25C28" w:rsidP="00E25C28">
            <w:pPr>
              <w:pStyle w:val="ac"/>
            </w:pPr>
            <w:r>
              <w:t>def _sub_bytes(state: list[list[int]]) -&gt; None:</w:t>
            </w:r>
          </w:p>
          <w:p w14:paraId="354B40BB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</w:t>
            </w:r>
            <w:r>
              <w:t>SubBytes</w:t>
            </w:r>
            <w:r w:rsidRPr="00E25C28">
              <w:rPr>
                <w:lang w:val="ru-RU"/>
              </w:rPr>
              <w:t xml:space="preserve"> заменяет каждый байт через </w:t>
            </w:r>
            <w:r>
              <w:t>S</w:t>
            </w:r>
            <w:r w:rsidRPr="00E25C28">
              <w:rPr>
                <w:lang w:val="ru-RU"/>
              </w:rPr>
              <w:t>_</w:t>
            </w:r>
            <w:r>
              <w:t>BOX</w:t>
            </w:r>
            <w:r w:rsidRPr="00E25C28">
              <w:rPr>
                <w:lang w:val="ru-RU"/>
              </w:rPr>
              <w:t>, добавляя нелинейность.</w:t>
            </w:r>
          </w:p>
          <w:p w14:paraId="22FF08FF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for row in range(4):</w:t>
            </w:r>
          </w:p>
          <w:p w14:paraId="2D08E7EB" w14:textId="77777777" w:rsidR="00E25C28" w:rsidRDefault="00E25C28" w:rsidP="00E25C28">
            <w:pPr>
              <w:pStyle w:val="ac"/>
            </w:pPr>
            <w:r>
              <w:t xml:space="preserve">        for col in range(4):</w:t>
            </w:r>
          </w:p>
          <w:p w14:paraId="49B5EE93" w14:textId="77777777" w:rsidR="00E25C28" w:rsidRDefault="00E25C28" w:rsidP="00E25C28">
            <w:pPr>
              <w:pStyle w:val="ac"/>
            </w:pPr>
            <w:r>
              <w:t xml:space="preserve">            state[row][col] = S_BOX[state[row][col]]</w:t>
            </w:r>
          </w:p>
          <w:p w14:paraId="638E4CD3" w14:textId="77777777" w:rsidR="00E25C28" w:rsidRDefault="00E25C28" w:rsidP="00E25C28">
            <w:pPr>
              <w:pStyle w:val="ac"/>
            </w:pPr>
          </w:p>
          <w:p w14:paraId="6526292B" w14:textId="77777777" w:rsidR="00E25C28" w:rsidRDefault="00E25C28" w:rsidP="00E25C28">
            <w:pPr>
              <w:pStyle w:val="ac"/>
            </w:pPr>
          </w:p>
          <w:p w14:paraId="040653C1" w14:textId="77777777" w:rsidR="00E25C28" w:rsidRDefault="00E25C28" w:rsidP="00E25C28">
            <w:pPr>
              <w:pStyle w:val="ac"/>
            </w:pPr>
            <w:r>
              <w:t>def _inv_sub_bytes(state: list[list[int]]) -&gt; None:</w:t>
            </w:r>
          </w:p>
          <w:p w14:paraId="01C7D3A1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lastRenderedPageBreak/>
              <w:t xml:space="preserve">    </w:t>
            </w:r>
            <w:r w:rsidRPr="00E25C28">
              <w:rPr>
                <w:lang w:val="ru-RU"/>
              </w:rPr>
              <w:t xml:space="preserve"># Обратная операция </w:t>
            </w:r>
            <w:r>
              <w:t>SubBytes</w:t>
            </w:r>
            <w:r w:rsidRPr="00E25C28">
              <w:rPr>
                <w:lang w:val="ru-RU"/>
              </w:rPr>
              <w:t xml:space="preserve"> для расшифрования.</w:t>
            </w:r>
          </w:p>
          <w:p w14:paraId="6A0E8A06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for row in range(4):</w:t>
            </w:r>
          </w:p>
          <w:p w14:paraId="4AD1ED69" w14:textId="77777777" w:rsidR="00E25C28" w:rsidRDefault="00E25C28" w:rsidP="00E25C28">
            <w:pPr>
              <w:pStyle w:val="ac"/>
            </w:pPr>
            <w:r>
              <w:t xml:space="preserve">        for col in range(4):</w:t>
            </w:r>
          </w:p>
          <w:p w14:paraId="728DAED5" w14:textId="77777777" w:rsidR="00E25C28" w:rsidRDefault="00E25C28" w:rsidP="00E25C28">
            <w:pPr>
              <w:pStyle w:val="ac"/>
            </w:pPr>
            <w:r>
              <w:t xml:space="preserve">            state[row][col] = INV_S_BOX[state[row][col]]</w:t>
            </w:r>
          </w:p>
          <w:p w14:paraId="40790B7A" w14:textId="77777777" w:rsidR="00E25C28" w:rsidRDefault="00E25C28" w:rsidP="00E25C28">
            <w:pPr>
              <w:pStyle w:val="ac"/>
            </w:pPr>
          </w:p>
          <w:p w14:paraId="7EBA28F3" w14:textId="77777777" w:rsidR="00E25C28" w:rsidRDefault="00E25C28" w:rsidP="00E25C28">
            <w:pPr>
              <w:pStyle w:val="ac"/>
            </w:pPr>
          </w:p>
          <w:p w14:paraId="46C1E61E" w14:textId="77777777" w:rsidR="00E25C28" w:rsidRDefault="00E25C28" w:rsidP="00E25C28">
            <w:pPr>
              <w:pStyle w:val="ac"/>
            </w:pPr>
            <w:r>
              <w:t>def _shift_rows(state: list[list[int]]) -&gt; None:</w:t>
            </w:r>
          </w:p>
          <w:p w14:paraId="17A5DFD9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</w:t>
            </w:r>
            <w:r>
              <w:t>ShiftRows</w:t>
            </w:r>
            <w:r w:rsidRPr="00E25C28">
              <w:rPr>
                <w:lang w:val="ru-RU"/>
              </w:rPr>
              <w:t xml:space="preserve"> циклически сдвигает строки, распределяя байты по столбцам.</w:t>
            </w:r>
          </w:p>
          <w:p w14:paraId="51893E3B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for row in range(1, 4):</w:t>
            </w:r>
          </w:p>
          <w:p w14:paraId="19253254" w14:textId="77777777" w:rsidR="00E25C28" w:rsidRDefault="00E25C28" w:rsidP="00E25C28">
            <w:pPr>
              <w:pStyle w:val="ac"/>
            </w:pPr>
            <w:r>
              <w:t xml:space="preserve">        state[row] = state[row][row:] + state[row][:row]</w:t>
            </w:r>
          </w:p>
          <w:p w14:paraId="430892A3" w14:textId="77777777" w:rsidR="00E25C28" w:rsidRDefault="00E25C28" w:rsidP="00E25C28">
            <w:pPr>
              <w:pStyle w:val="ac"/>
            </w:pPr>
          </w:p>
          <w:p w14:paraId="3AEE540D" w14:textId="77777777" w:rsidR="00E25C28" w:rsidRDefault="00E25C28" w:rsidP="00E25C28">
            <w:pPr>
              <w:pStyle w:val="ac"/>
            </w:pPr>
          </w:p>
          <w:p w14:paraId="641B5295" w14:textId="77777777" w:rsidR="00E25C28" w:rsidRDefault="00E25C28" w:rsidP="00E25C28">
            <w:pPr>
              <w:pStyle w:val="ac"/>
            </w:pPr>
            <w:r>
              <w:t>def _inv_shift_rows(state: list[list[int]]) -&gt; None:</w:t>
            </w:r>
          </w:p>
          <w:p w14:paraId="073C127F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Обратный сдвиг строк восстанавливает порядок перед обратным </w:t>
            </w:r>
            <w:r>
              <w:t>SubBytes</w:t>
            </w:r>
            <w:r w:rsidRPr="00E25C28">
              <w:rPr>
                <w:lang w:val="ru-RU"/>
              </w:rPr>
              <w:t>.</w:t>
            </w:r>
          </w:p>
          <w:p w14:paraId="269E48FC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for row in range(1, 4):</w:t>
            </w:r>
          </w:p>
          <w:p w14:paraId="2162C3E4" w14:textId="77777777" w:rsidR="00E25C28" w:rsidRDefault="00E25C28" w:rsidP="00E25C28">
            <w:pPr>
              <w:pStyle w:val="ac"/>
            </w:pPr>
            <w:r>
              <w:t xml:space="preserve">        state[row] = state[row][-row:] + state[row][:-row]</w:t>
            </w:r>
          </w:p>
          <w:p w14:paraId="6501BB39" w14:textId="77777777" w:rsidR="00E25C28" w:rsidRDefault="00E25C28" w:rsidP="00E25C28">
            <w:pPr>
              <w:pStyle w:val="ac"/>
            </w:pPr>
          </w:p>
          <w:p w14:paraId="0E7858CB" w14:textId="77777777" w:rsidR="00E25C28" w:rsidRDefault="00E25C28" w:rsidP="00E25C28">
            <w:pPr>
              <w:pStyle w:val="ac"/>
            </w:pPr>
          </w:p>
          <w:p w14:paraId="39F32A7B" w14:textId="77777777" w:rsidR="00E25C28" w:rsidRDefault="00E25C28" w:rsidP="00E25C28">
            <w:pPr>
              <w:pStyle w:val="ac"/>
            </w:pPr>
            <w:r>
              <w:t>def _mix_columns(state: list[list[int]]) -&gt; None:</w:t>
            </w:r>
          </w:p>
          <w:p w14:paraId="40B17624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</w:t>
            </w:r>
            <w:r>
              <w:t>MixColumns</w:t>
            </w:r>
            <w:r w:rsidRPr="00E25C28">
              <w:rPr>
                <w:lang w:val="ru-RU"/>
              </w:rPr>
              <w:t xml:space="preserve"> перемешивает каждый столбец с помощью арифметики </w:t>
            </w:r>
            <w:r>
              <w:t>GF</w:t>
            </w:r>
            <w:r w:rsidRPr="00E25C28">
              <w:rPr>
                <w:lang w:val="ru-RU"/>
              </w:rPr>
              <w:t>(2^8).</w:t>
            </w:r>
          </w:p>
          <w:p w14:paraId="730E2B86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for col in range(4):</w:t>
            </w:r>
          </w:p>
          <w:p w14:paraId="01A8BBD4" w14:textId="77777777" w:rsidR="00E25C28" w:rsidRDefault="00E25C28" w:rsidP="00E25C28">
            <w:pPr>
              <w:pStyle w:val="ac"/>
            </w:pPr>
            <w:r>
              <w:t xml:space="preserve">        a0, a1, a2, a3 = (state[row][col] for row in range(4))</w:t>
            </w:r>
          </w:p>
          <w:p w14:paraId="413A6924" w14:textId="77777777" w:rsidR="00E25C28" w:rsidRDefault="00E25C28" w:rsidP="00E25C28">
            <w:pPr>
              <w:pStyle w:val="ac"/>
            </w:pPr>
            <w:r>
              <w:t xml:space="preserve">        state[0][col] = _mul(a0, 2) ^ _mul(a1, 3) ^ a2 ^ a3</w:t>
            </w:r>
          </w:p>
          <w:p w14:paraId="78E05B99" w14:textId="77777777" w:rsidR="00E25C28" w:rsidRDefault="00E25C28" w:rsidP="00E25C28">
            <w:pPr>
              <w:pStyle w:val="ac"/>
            </w:pPr>
            <w:r>
              <w:t xml:space="preserve">        state[1][col] = a0 ^ _mul(a1, 2) ^ _mul(a2, 3) ^ a3</w:t>
            </w:r>
          </w:p>
          <w:p w14:paraId="5226F9DD" w14:textId="77777777" w:rsidR="00E25C28" w:rsidRDefault="00E25C28" w:rsidP="00E25C28">
            <w:pPr>
              <w:pStyle w:val="ac"/>
            </w:pPr>
            <w:r>
              <w:t xml:space="preserve">        state[2][col] = a0 ^ a1 ^ _mul(a2, 2) ^ _mul(a3, 3)</w:t>
            </w:r>
          </w:p>
          <w:p w14:paraId="3C4C61BC" w14:textId="77777777" w:rsidR="00E25C28" w:rsidRDefault="00E25C28" w:rsidP="00E25C28">
            <w:pPr>
              <w:pStyle w:val="ac"/>
            </w:pPr>
            <w:r>
              <w:t xml:space="preserve">        state[3][col] = _mul(a0, 3) ^ a1 ^ a2 ^ _mul(a3, 2)</w:t>
            </w:r>
          </w:p>
          <w:p w14:paraId="2B77FB9F" w14:textId="77777777" w:rsidR="00E25C28" w:rsidRDefault="00E25C28" w:rsidP="00E25C28">
            <w:pPr>
              <w:pStyle w:val="ac"/>
            </w:pPr>
          </w:p>
          <w:p w14:paraId="34FCBE68" w14:textId="77777777" w:rsidR="00E25C28" w:rsidRDefault="00E25C28" w:rsidP="00E25C28">
            <w:pPr>
              <w:pStyle w:val="ac"/>
            </w:pPr>
            <w:r>
              <w:t>def _inv_mix_columns(state: list[list[int]]) -&gt; None:</w:t>
            </w:r>
          </w:p>
          <w:p w14:paraId="5F2165BC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># Обратное перемешивание столбцов используется при расшифровании блока.</w:t>
            </w:r>
          </w:p>
          <w:p w14:paraId="1F48C1DA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for col in range(4):</w:t>
            </w:r>
          </w:p>
          <w:p w14:paraId="454198E5" w14:textId="77777777" w:rsidR="00E25C28" w:rsidRDefault="00E25C28" w:rsidP="00E25C28">
            <w:pPr>
              <w:pStyle w:val="ac"/>
            </w:pPr>
            <w:r>
              <w:t xml:space="preserve">        a0, a1, a2, a3 = (state[row][col] for row in range(4))</w:t>
            </w:r>
          </w:p>
          <w:p w14:paraId="009354B9" w14:textId="77777777" w:rsidR="00E25C28" w:rsidRDefault="00E25C28" w:rsidP="00E25C28">
            <w:pPr>
              <w:pStyle w:val="ac"/>
            </w:pPr>
            <w:r>
              <w:t xml:space="preserve">        state[0][col] = _mul(a0, 14) ^ _mul(a1, 11) ^ _mul(a2, 13) ^ _mul(a3, 9)</w:t>
            </w:r>
          </w:p>
          <w:p w14:paraId="2F25F448" w14:textId="77777777" w:rsidR="00E25C28" w:rsidRDefault="00E25C28" w:rsidP="00E25C28">
            <w:pPr>
              <w:pStyle w:val="ac"/>
            </w:pPr>
            <w:r>
              <w:t xml:space="preserve">        state[1][col] = _mul(a0, 9) ^ _mul(a1, 14) ^ _mul(a2, 11) ^ _mul(a3, 13)</w:t>
            </w:r>
          </w:p>
          <w:p w14:paraId="5E19350A" w14:textId="77777777" w:rsidR="00E25C28" w:rsidRDefault="00E25C28" w:rsidP="00E25C28">
            <w:pPr>
              <w:pStyle w:val="ac"/>
            </w:pPr>
            <w:r>
              <w:t xml:space="preserve">        state[2][col] = _mul(a0, 13) ^ _mul(a1, 9) ^ _mul(a2, 14) ^ _mul(a3, 11)</w:t>
            </w:r>
          </w:p>
          <w:p w14:paraId="08149F89" w14:textId="77777777" w:rsidR="00E25C28" w:rsidRDefault="00E25C28" w:rsidP="00E25C28">
            <w:pPr>
              <w:pStyle w:val="ac"/>
            </w:pPr>
            <w:r>
              <w:t xml:space="preserve">        state[3][col] = _mul(a0, 11) ^ _mul(a1, 13) ^ _mul(a2, 9) ^ _mul(a3, 14)</w:t>
            </w:r>
          </w:p>
          <w:p w14:paraId="1A38ECF1" w14:textId="77777777" w:rsidR="00E25C28" w:rsidRDefault="00E25C28" w:rsidP="00E25C28">
            <w:pPr>
              <w:pStyle w:val="ac"/>
            </w:pPr>
          </w:p>
          <w:p w14:paraId="14E68670" w14:textId="77777777" w:rsidR="00E25C28" w:rsidRDefault="00E25C28" w:rsidP="00E25C28">
            <w:pPr>
              <w:pStyle w:val="ac"/>
            </w:pPr>
          </w:p>
          <w:p w14:paraId="6AC02298" w14:textId="77777777" w:rsidR="00E25C28" w:rsidRDefault="00E25C28" w:rsidP="00E25C28">
            <w:pPr>
              <w:pStyle w:val="ac"/>
            </w:pPr>
            <w:r>
              <w:t>def encrypt_block(block: bytes, key: bytes) -&gt; bytes:</w:t>
            </w:r>
          </w:p>
          <w:p w14:paraId="67FC0BFD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lastRenderedPageBreak/>
              <w:t xml:space="preserve">    </w:t>
            </w:r>
            <w:r w:rsidRPr="00E25C28">
              <w:rPr>
                <w:lang w:val="ru-RU"/>
              </w:rPr>
              <w:t xml:space="preserve"># Структура </w:t>
            </w:r>
            <w:r>
              <w:t>AES</w:t>
            </w:r>
            <w:r w:rsidRPr="00E25C28">
              <w:rPr>
                <w:lang w:val="ru-RU"/>
              </w:rPr>
              <w:t xml:space="preserve">: начальный </w:t>
            </w:r>
            <w:r>
              <w:t>AddRoundKey</w:t>
            </w:r>
            <w:r w:rsidRPr="00E25C28">
              <w:rPr>
                <w:lang w:val="ru-RU"/>
              </w:rPr>
              <w:t>, затем 13 полных раундов и финальный</w:t>
            </w:r>
          </w:p>
          <w:p w14:paraId="4B64E2E5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# раунд без MixColumns.</w:t>
            </w:r>
          </w:p>
          <w:p w14:paraId="786139F0" w14:textId="77777777" w:rsidR="00E25C28" w:rsidRDefault="00E25C28" w:rsidP="00E25C28">
            <w:pPr>
              <w:pStyle w:val="ac"/>
            </w:pPr>
            <w:r>
              <w:t xml:space="preserve">    if len(block) != BLOCK_SIZE:</w:t>
            </w:r>
          </w:p>
          <w:p w14:paraId="44F8A8B8" w14:textId="77777777" w:rsidR="00E25C28" w:rsidRDefault="00E25C28" w:rsidP="00E25C28">
            <w:pPr>
              <w:pStyle w:val="ac"/>
            </w:pPr>
            <w:r>
              <w:t xml:space="preserve">        raise ValueError("AES block must be exactly 16 bytes")</w:t>
            </w:r>
          </w:p>
          <w:p w14:paraId="126D707D" w14:textId="77777777" w:rsidR="00E25C28" w:rsidRDefault="00E25C28" w:rsidP="00E25C28">
            <w:pPr>
              <w:pStyle w:val="ac"/>
            </w:pPr>
            <w:r>
              <w:t xml:space="preserve">    state = _bytes_to_state(block)</w:t>
            </w:r>
          </w:p>
          <w:p w14:paraId="0B81367E" w14:textId="77777777" w:rsidR="00E25C28" w:rsidRDefault="00E25C28" w:rsidP="00E25C28">
            <w:pPr>
              <w:pStyle w:val="ac"/>
            </w:pPr>
            <w:r>
              <w:t xml:space="preserve">    round_keys = _expand_key(key)</w:t>
            </w:r>
          </w:p>
          <w:p w14:paraId="77143365" w14:textId="77777777" w:rsidR="00E25C28" w:rsidRDefault="00E25C28" w:rsidP="00E25C28">
            <w:pPr>
              <w:pStyle w:val="ac"/>
            </w:pPr>
            <w:r>
              <w:t xml:space="preserve">    _add_round_key(state, round_keys[0])</w:t>
            </w:r>
          </w:p>
          <w:p w14:paraId="5D04AFA9" w14:textId="77777777" w:rsidR="00E25C28" w:rsidRDefault="00E25C28" w:rsidP="00E25C28">
            <w:pPr>
              <w:pStyle w:val="ac"/>
            </w:pPr>
            <w:r>
              <w:t xml:space="preserve">    for round_index in range(1, NR):</w:t>
            </w:r>
          </w:p>
          <w:p w14:paraId="17D3DDE8" w14:textId="77777777" w:rsidR="00E25C28" w:rsidRDefault="00E25C28" w:rsidP="00E25C28">
            <w:pPr>
              <w:pStyle w:val="ac"/>
            </w:pPr>
            <w:r>
              <w:t xml:space="preserve">        _sub_bytes(state)</w:t>
            </w:r>
          </w:p>
          <w:p w14:paraId="35F4DC42" w14:textId="77777777" w:rsidR="00E25C28" w:rsidRDefault="00E25C28" w:rsidP="00E25C28">
            <w:pPr>
              <w:pStyle w:val="ac"/>
            </w:pPr>
            <w:r>
              <w:t xml:space="preserve">        _shift_rows(state)</w:t>
            </w:r>
          </w:p>
          <w:p w14:paraId="0DB294B0" w14:textId="77777777" w:rsidR="00E25C28" w:rsidRDefault="00E25C28" w:rsidP="00E25C28">
            <w:pPr>
              <w:pStyle w:val="ac"/>
            </w:pPr>
            <w:r>
              <w:t xml:space="preserve">        _mix_columns(state)</w:t>
            </w:r>
          </w:p>
          <w:p w14:paraId="16FEED12" w14:textId="77777777" w:rsidR="00E25C28" w:rsidRDefault="00E25C28" w:rsidP="00E25C28">
            <w:pPr>
              <w:pStyle w:val="ac"/>
            </w:pPr>
            <w:r>
              <w:t xml:space="preserve">        _add_round_key(state, round_keys[round_index])</w:t>
            </w:r>
          </w:p>
          <w:p w14:paraId="4CD989CE" w14:textId="77777777" w:rsidR="00E25C28" w:rsidRDefault="00E25C28" w:rsidP="00E25C28">
            <w:pPr>
              <w:pStyle w:val="ac"/>
            </w:pPr>
            <w:r>
              <w:t xml:space="preserve">    _sub_bytes(state)</w:t>
            </w:r>
          </w:p>
          <w:p w14:paraId="50887B80" w14:textId="77777777" w:rsidR="00E25C28" w:rsidRDefault="00E25C28" w:rsidP="00E25C28">
            <w:pPr>
              <w:pStyle w:val="ac"/>
            </w:pPr>
            <w:r>
              <w:t xml:space="preserve">    _shift_rows(state)</w:t>
            </w:r>
          </w:p>
          <w:p w14:paraId="1EF6CB46" w14:textId="77777777" w:rsidR="00E25C28" w:rsidRDefault="00E25C28" w:rsidP="00E25C28">
            <w:pPr>
              <w:pStyle w:val="ac"/>
            </w:pPr>
            <w:r>
              <w:t xml:space="preserve">    _add_round_key(state, round_keys[NR])</w:t>
            </w:r>
          </w:p>
          <w:p w14:paraId="7CE0F3E0" w14:textId="77777777" w:rsidR="00E25C28" w:rsidRDefault="00E25C28" w:rsidP="00E25C28">
            <w:pPr>
              <w:pStyle w:val="ac"/>
            </w:pPr>
            <w:r>
              <w:t xml:space="preserve">    return _state_to_bytes(state)</w:t>
            </w:r>
          </w:p>
          <w:p w14:paraId="5CF8C219" w14:textId="77777777" w:rsidR="00E25C28" w:rsidRDefault="00E25C28" w:rsidP="00E25C28">
            <w:pPr>
              <w:pStyle w:val="ac"/>
            </w:pPr>
          </w:p>
          <w:p w14:paraId="4E3B1E4F" w14:textId="77777777" w:rsidR="00E25C28" w:rsidRDefault="00E25C28" w:rsidP="00E25C28">
            <w:pPr>
              <w:pStyle w:val="ac"/>
            </w:pPr>
          </w:p>
          <w:p w14:paraId="4D06A5C0" w14:textId="77777777" w:rsidR="00E25C28" w:rsidRDefault="00E25C28" w:rsidP="00E25C28">
            <w:pPr>
              <w:pStyle w:val="ac"/>
            </w:pPr>
            <w:r>
              <w:t>def decrypt_block(block: bytes, key: bytes) -&gt; bytes:</w:t>
            </w:r>
          </w:p>
          <w:p w14:paraId="1311838E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># Расшифрование применяет обратные преобразования в обратном порядке раундов.</w:t>
            </w:r>
          </w:p>
          <w:p w14:paraId="21F09908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if len(block) != BLOCK_SIZE:</w:t>
            </w:r>
          </w:p>
          <w:p w14:paraId="262B9575" w14:textId="77777777" w:rsidR="00E25C28" w:rsidRDefault="00E25C28" w:rsidP="00E25C28">
            <w:pPr>
              <w:pStyle w:val="ac"/>
            </w:pPr>
            <w:r>
              <w:t xml:space="preserve">        raise ValueError("AES block must be exactly 16 bytes")</w:t>
            </w:r>
          </w:p>
          <w:p w14:paraId="71118344" w14:textId="77777777" w:rsidR="00E25C28" w:rsidRDefault="00E25C28" w:rsidP="00E25C28">
            <w:pPr>
              <w:pStyle w:val="ac"/>
            </w:pPr>
            <w:r>
              <w:t xml:space="preserve">    state = _bytes_to_state(block)</w:t>
            </w:r>
          </w:p>
          <w:p w14:paraId="47E5B8C5" w14:textId="77777777" w:rsidR="00E25C28" w:rsidRDefault="00E25C28" w:rsidP="00E25C28">
            <w:pPr>
              <w:pStyle w:val="ac"/>
            </w:pPr>
            <w:r>
              <w:t xml:space="preserve">    round_keys = _expand_key(key)</w:t>
            </w:r>
          </w:p>
          <w:p w14:paraId="52EE3B27" w14:textId="77777777" w:rsidR="00E25C28" w:rsidRDefault="00E25C28" w:rsidP="00E25C28">
            <w:pPr>
              <w:pStyle w:val="ac"/>
            </w:pPr>
            <w:r>
              <w:t xml:space="preserve">    _add_round_key(state, round_keys[NR])</w:t>
            </w:r>
          </w:p>
          <w:p w14:paraId="18601BFD" w14:textId="77777777" w:rsidR="00E25C28" w:rsidRDefault="00E25C28" w:rsidP="00E25C28">
            <w:pPr>
              <w:pStyle w:val="ac"/>
            </w:pPr>
            <w:r>
              <w:t xml:space="preserve">    for round_index in range(NR - 1, 0, -1):</w:t>
            </w:r>
          </w:p>
          <w:p w14:paraId="3A1E8410" w14:textId="77777777" w:rsidR="00E25C28" w:rsidRDefault="00E25C28" w:rsidP="00E25C28">
            <w:pPr>
              <w:pStyle w:val="ac"/>
            </w:pPr>
            <w:r>
              <w:t xml:space="preserve">        _inv_shift_rows(state)</w:t>
            </w:r>
          </w:p>
          <w:p w14:paraId="3FBD3AC5" w14:textId="77777777" w:rsidR="00E25C28" w:rsidRDefault="00E25C28" w:rsidP="00E25C28">
            <w:pPr>
              <w:pStyle w:val="ac"/>
            </w:pPr>
            <w:r>
              <w:t xml:space="preserve">        _inv_sub_bytes(state)</w:t>
            </w:r>
          </w:p>
          <w:p w14:paraId="5984730D" w14:textId="77777777" w:rsidR="00E25C28" w:rsidRDefault="00E25C28" w:rsidP="00E25C28">
            <w:pPr>
              <w:pStyle w:val="ac"/>
            </w:pPr>
            <w:r>
              <w:t xml:space="preserve">        _add_round_key(state, round_keys[round_index])</w:t>
            </w:r>
          </w:p>
          <w:p w14:paraId="493EB19C" w14:textId="77777777" w:rsidR="00E25C28" w:rsidRDefault="00E25C28" w:rsidP="00E25C28">
            <w:pPr>
              <w:pStyle w:val="ac"/>
            </w:pPr>
            <w:r>
              <w:t xml:space="preserve">        _inv_mix_columns(state)</w:t>
            </w:r>
          </w:p>
          <w:p w14:paraId="05307921" w14:textId="77777777" w:rsidR="00E25C28" w:rsidRDefault="00E25C28" w:rsidP="00E25C28">
            <w:pPr>
              <w:pStyle w:val="ac"/>
            </w:pPr>
            <w:r>
              <w:t xml:space="preserve">    _inv_shift_rows(state)</w:t>
            </w:r>
          </w:p>
          <w:p w14:paraId="2FA39718" w14:textId="77777777" w:rsidR="00E25C28" w:rsidRDefault="00E25C28" w:rsidP="00E25C28">
            <w:pPr>
              <w:pStyle w:val="ac"/>
            </w:pPr>
            <w:r>
              <w:t xml:space="preserve">    _inv_sub_bytes(state)</w:t>
            </w:r>
          </w:p>
          <w:p w14:paraId="31E83EB9" w14:textId="77777777" w:rsidR="00E25C28" w:rsidRDefault="00E25C28" w:rsidP="00E25C28">
            <w:pPr>
              <w:pStyle w:val="ac"/>
            </w:pPr>
            <w:r>
              <w:t xml:space="preserve">    _add_round_key(state, round_keys[0])</w:t>
            </w:r>
          </w:p>
          <w:p w14:paraId="35BB123B" w14:textId="77777777" w:rsidR="00E25C28" w:rsidRDefault="00E25C28" w:rsidP="00E25C28">
            <w:pPr>
              <w:pStyle w:val="ac"/>
            </w:pPr>
            <w:r>
              <w:t xml:space="preserve">    return _state_to_bytes(state)</w:t>
            </w:r>
          </w:p>
          <w:p w14:paraId="60256F3E" w14:textId="77777777" w:rsidR="00E25C28" w:rsidRDefault="00E25C28" w:rsidP="00E25C28">
            <w:pPr>
              <w:pStyle w:val="ac"/>
            </w:pPr>
          </w:p>
          <w:p w14:paraId="17299663" w14:textId="77777777" w:rsidR="00E25C28" w:rsidRDefault="00E25C28" w:rsidP="00E25C28">
            <w:pPr>
              <w:pStyle w:val="ac"/>
            </w:pPr>
            <w:r>
              <w:t>def pkcs7_pad(data: bytes) -&gt; bytes:</w:t>
            </w:r>
          </w:p>
          <w:p w14:paraId="317B06EB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</w:t>
            </w:r>
            <w:r>
              <w:t>PKCS</w:t>
            </w:r>
            <w:r w:rsidRPr="00E25C28">
              <w:rPr>
                <w:lang w:val="ru-RU"/>
              </w:rPr>
              <w:t>#7 всегда добавляет от 1 до 16 байт, даже если данные кратны блоку.</w:t>
            </w:r>
          </w:p>
          <w:p w14:paraId="57C52CA0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padding_len = BLOCK_SIZE - (len(data) % BLOCK_SIZE)</w:t>
            </w:r>
          </w:p>
          <w:p w14:paraId="424DEC5D" w14:textId="77777777" w:rsidR="00E25C28" w:rsidRDefault="00E25C28" w:rsidP="00E25C28">
            <w:pPr>
              <w:pStyle w:val="ac"/>
            </w:pPr>
            <w:r>
              <w:t xml:space="preserve">    return data + bytes([padding_len]) * padding_len</w:t>
            </w:r>
          </w:p>
          <w:p w14:paraId="15FDF55F" w14:textId="77777777" w:rsidR="00E25C28" w:rsidRDefault="00E25C28" w:rsidP="00E25C28">
            <w:pPr>
              <w:pStyle w:val="ac"/>
            </w:pPr>
          </w:p>
          <w:p w14:paraId="4ABB0046" w14:textId="77777777" w:rsidR="00E25C28" w:rsidRDefault="00E25C28" w:rsidP="00E25C28">
            <w:pPr>
              <w:pStyle w:val="ac"/>
            </w:pPr>
            <w:r>
              <w:t>def pkcs7_unpad(data: bytes) -&gt; bytes:</w:t>
            </w:r>
          </w:p>
          <w:p w14:paraId="03065134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При снятии </w:t>
            </w:r>
            <w:r>
              <w:t>padding</w:t>
            </w:r>
            <w:r w:rsidRPr="00E25C28">
              <w:rPr>
                <w:lang w:val="ru-RU"/>
              </w:rPr>
              <w:t xml:space="preserve"> проверяем все байты дополнения, чтобы обнаружить порчу.</w:t>
            </w:r>
          </w:p>
          <w:p w14:paraId="2465EE37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lastRenderedPageBreak/>
              <w:t xml:space="preserve">    </w:t>
            </w:r>
            <w:r>
              <w:t>if not data or len(data) % BLOCK_SIZE != 0:</w:t>
            </w:r>
          </w:p>
          <w:p w14:paraId="757081E8" w14:textId="77777777" w:rsidR="00E25C28" w:rsidRDefault="00E25C28" w:rsidP="00E25C28">
            <w:pPr>
              <w:pStyle w:val="ac"/>
            </w:pPr>
            <w:r>
              <w:t xml:space="preserve">        raise ValueError("invalid padded plaintext length")</w:t>
            </w:r>
          </w:p>
          <w:p w14:paraId="78348E86" w14:textId="77777777" w:rsidR="00E25C28" w:rsidRDefault="00E25C28" w:rsidP="00E25C28">
            <w:pPr>
              <w:pStyle w:val="ac"/>
            </w:pPr>
            <w:r>
              <w:t xml:space="preserve">    padding_len = data[-1]</w:t>
            </w:r>
          </w:p>
          <w:p w14:paraId="134CA497" w14:textId="77777777" w:rsidR="00E25C28" w:rsidRDefault="00E25C28" w:rsidP="00E25C28">
            <w:pPr>
              <w:pStyle w:val="ac"/>
            </w:pPr>
            <w:r>
              <w:t xml:space="preserve">    if padding_len &lt; 1 or padding_len &gt; BLOCK_SIZE:</w:t>
            </w:r>
          </w:p>
          <w:p w14:paraId="7E52FCB5" w14:textId="77777777" w:rsidR="00E25C28" w:rsidRDefault="00E25C28" w:rsidP="00E25C28">
            <w:pPr>
              <w:pStyle w:val="ac"/>
            </w:pPr>
            <w:r>
              <w:t xml:space="preserve">        raise ValueError("invalid PKCS#7 padding")</w:t>
            </w:r>
          </w:p>
          <w:p w14:paraId="50B5B360" w14:textId="77777777" w:rsidR="00E25C28" w:rsidRDefault="00E25C28" w:rsidP="00E25C28">
            <w:pPr>
              <w:pStyle w:val="ac"/>
            </w:pPr>
            <w:r>
              <w:t xml:space="preserve">    if data[-padding_len:] != bytes([padding_len]) * padding_len:</w:t>
            </w:r>
          </w:p>
          <w:p w14:paraId="65AF3B05" w14:textId="77777777" w:rsidR="00E25C28" w:rsidRDefault="00E25C28" w:rsidP="00E25C28">
            <w:pPr>
              <w:pStyle w:val="ac"/>
            </w:pPr>
            <w:r>
              <w:t xml:space="preserve">        raise ValueError("invalid PKCS#7 padding bytes")</w:t>
            </w:r>
          </w:p>
          <w:p w14:paraId="0E782428" w14:textId="77777777" w:rsidR="00E25C28" w:rsidRDefault="00E25C28" w:rsidP="00E25C28">
            <w:pPr>
              <w:pStyle w:val="ac"/>
            </w:pPr>
            <w:r>
              <w:t xml:space="preserve">    return data[:-padding_len]</w:t>
            </w:r>
          </w:p>
          <w:p w14:paraId="320FD73E" w14:textId="77777777" w:rsidR="00E25C28" w:rsidRDefault="00E25C28" w:rsidP="00E25C28">
            <w:pPr>
              <w:pStyle w:val="ac"/>
            </w:pPr>
          </w:p>
          <w:p w14:paraId="24C12EA8" w14:textId="77777777" w:rsidR="00E25C28" w:rsidRDefault="00E25C28" w:rsidP="00E25C28">
            <w:pPr>
              <w:pStyle w:val="ac"/>
            </w:pPr>
          </w:p>
          <w:p w14:paraId="2227A14C" w14:textId="77777777" w:rsidR="00E25C28" w:rsidRDefault="00E25C28" w:rsidP="00E25C28">
            <w:pPr>
              <w:pStyle w:val="ac"/>
            </w:pPr>
            <w:r>
              <w:t>def encrypt_cbc(plaintext: bytes, key: bytes, iv: bytes) -&gt; bytes:</w:t>
            </w:r>
          </w:p>
          <w:p w14:paraId="6563B846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</w:t>
            </w:r>
            <w:r>
              <w:t>CBC</w:t>
            </w:r>
            <w:r w:rsidRPr="00E25C28">
              <w:rPr>
                <w:lang w:val="ru-RU"/>
              </w:rPr>
              <w:t xml:space="preserve">: перед шифрованием каждый блок </w:t>
            </w:r>
            <w:r>
              <w:t>XOR</w:t>
            </w:r>
            <w:r w:rsidRPr="00E25C28">
              <w:rPr>
                <w:lang w:val="ru-RU"/>
              </w:rPr>
              <w:t xml:space="preserve">-ится с предыдущим </w:t>
            </w:r>
            <w:r>
              <w:t>ciphertext</w:t>
            </w:r>
            <w:r w:rsidRPr="00E25C28">
              <w:rPr>
                <w:lang w:val="ru-RU"/>
              </w:rPr>
              <w:t>.</w:t>
            </w:r>
          </w:p>
          <w:p w14:paraId="3DA14333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# Для первого блока используется случайный </w:t>
            </w:r>
            <w:r>
              <w:t>IV</w:t>
            </w:r>
            <w:r w:rsidRPr="00E25C28">
              <w:rPr>
                <w:lang w:val="ru-RU"/>
              </w:rPr>
              <w:t>.</w:t>
            </w:r>
          </w:p>
          <w:p w14:paraId="6E9BD956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if len(iv) != BLOCK_SIZE:</w:t>
            </w:r>
          </w:p>
          <w:p w14:paraId="6BEDA1F7" w14:textId="77777777" w:rsidR="00E25C28" w:rsidRDefault="00E25C28" w:rsidP="00E25C28">
            <w:pPr>
              <w:pStyle w:val="ac"/>
            </w:pPr>
            <w:r>
              <w:t xml:space="preserve">        raise ValueError("AES-CBC IV must be exactly 16 bytes")</w:t>
            </w:r>
          </w:p>
          <w:p w14:paraId="166B65F6" w14:textId="77777777" w:rsidR="00E25C28" w:rsidRDefault="00E25C28" w:rsidP="00E25C28">
            <w:pPr>
              <w:pStyle w:val="ac"/>
            </w:pPr>
            <w:r>
              <w:t xml:space="preserve">    ciphertext = bytearray()</w:t>
            </w:r>
          </w:p>
          <w:p w14:paraId="31335121" w14:textId="77777777" w:rsidR="00E25C28" w:rsidRDefault="00E25C28" w:rsidP="00E25C28">
            <w:pPr>
              <w:pStyle w:val="ac"/>
            </w:pPr>
            <w:r>
              <w:t xml:space="preserve">    previous = iv</w:t>
            </w:r>
          </w:p>
          <w:p w14:paraId="18BC32C3" w14:textId="77777777" w:rsidR="00E25C28" w:rsidRDefault="00E25C28" w:rsidP="00E25C28">
            <w:pPr>
              <w:pStyle w:val="ac"/>
            </w:pPr>
            <w:r>
              <w:t xml:space="preserve">    padded = pkcs7_pad(plaintext)</w:t>
            </w:r>
          </w:p>
          <w:p w14:paraId="06F4192B" w14:textId="77777777" w:rsidR="00E25C28" w:rsidRDefault="00E25C28" w:rsidP="00E25C28">
            <w:pPr>
              <w:pStyle w:val="ac"/>
            </w:pPr>
            <w:r>
              <w:t xml:space="preserve">    for offset in range(0, len(padded), BLOCK_SIZE):</w:t>
            </w:r>
          </w:p>
          <w:p w14:paraId="5D762E2F" w14:textId="77777777" w:rsidR="00E25C28" w:rsidRDefault="00E25C28" w:rsidP="00E25C28">
            <w:pPr>
              <w:pStyle w:val="ac"/>
            </w:pPr>
            <w:r>
              <w:t xml:space="preserve">        block = padded[offset : offset + BLOCK_SIZE]</w:t>
            </w:r>
          </w:p>
          <w:p w14:paraId="19D69752" w14:textId="77777777" w:rsidR="00E25C28" w:rsidRDefault="00E25C28" w:rsidP="00E25C28">
            <w:pPr>
              <w:pStyle w:val="ac"/>
            </w:pPr>
            <w:r>
              <w:t xml:space="preserve">        encrypted = encrypt_block(_xor_bytes(block, previous), key)</w:t>
            </w:r>
          </w:p>
          <w:p w14:paraId="5877DAE3" w14:textId="77777777" w:rsidR="00E25C28" w:rsidRDefault="00E25C28" w:rsidP="00E25C28">
            <w:pPr>
              <w:pStyle w:val="ac"/>
            </w:pPr>
            <w:r>
              <w:t xml:space="preserve">        ciphertext.extend(encrypted)</w:t>
            </w:r>
          </w:p>
          <w:p w14:paraId="091515DA" w14:textId="77777777" w:rsidR="00E25C28" w:rsidRDefault="00E25C28" w:rsidP="00E25C28">
            <w:pPr>
              <w:pStyle w:val="ac"/>
            </w:pPr>
            <w:r>
              <w:t xml:space="preserve">        previous = encrypted</w:t>
            </w:r>
          </w:p>
          <w:p w14:paraId="08F40871" w14:textId="77777777" w:rsidR="00E25C28" w:rsidRDefault="00E25C28" w:rsidP="00E25C28">
            <w:pPr>
              <w:pStyle w:val="ac"/>
            </w:pPr>
            <w:r>
              <w:t xml:space="preserve">    return bytes(ciphertext)</w:t>
            </w:r>
          </w:p>
          <w:p w14:paraId="14F48C07" w14:textId="77777777" w:rsidR="00E25C28" w:rsidRDefault="00E25C28" w:rsidP="00E25C28">
            <w:pPr>
              <w:pStyle w:val="ac"/>
            </w:pPr>
          </w:p>
          <w:p w14:paraId="04ACAC22" w14:textId="77777777" w:rsidR="00E25C28" w:rsidRDefault="00E25C28" w:rsidP="00E25C28">
            <w:pPr>
              <w:pStyle w:val="ac"/>
            </w:pPr>
          </w:p>
          <w:p w14:paraId="6F5441AE" w14:textId="77777777" w:rsidR="00E25C28" w:rsidRDefault="00E25C28" w:rsidP="00E25C28">
            <w:pPr>
              <w:pStyle w:val="ac"/>
            </w:pPr>
            <w:r>
              <w:t>def decrypt_cbc(ciphertext: bytes, key: bytes, iv: bytes) -&gt; bytes:</w:t>
            </w:r>
          </w:p>
          <w:p w14:paraId="0E68AC4C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При </w:t>
            </w:r>
            <w:r>
              <w:t>CBC</w:t>
            </w:r>
            <w:r w:rsidRPr="00E25C28">
              <w:rPr>
                <w:lang w:val="ru-RU"/>
              </w:rPr>
              <w:t xml:space="preserve">-расшифровании результат </w:t>
            </w:r>
            <w:r>
              <w:t>AES</w:t>
            </w:r>
            <w:r w:rsidRPr="00E25C28">
              <w:rPr>
                <w:lang w:val="ru-RU"/>
              </w:rPr>
              <w:t xml:space="preserve">^-1 </w:t>
            </w:r>
            <w:r>
              <w:t>XOR</w:t>
            </w:r>
            <w:r w:rsidRPr="00E25C28">
              <w:rPr>
                <w:lang w:val="ru-RU"/>
              </w:rPr>
              <w:t xml:space="preserve">-ится с предыдущим </w:t>
            </w:r>
            <w:r>
              <w:t>ciphertext</w:t>
            </w:r>
            <w:r w:rsidRPr="00E25C28">
              <w:rPr>
                <w:lang w:val="ru-RU"/>
              </w:rPr>
              <w:t>.</w:t>
            </w:r>
          </w:p>
          <w:p w14:paraId="60A68B4A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if len(iv) != BLOCK_SIZE:</w:t>
            </w:r>
          </w:p>
          <w:p w14:paraId="703A921C" w14:textId="77777777" w:rsidR="00E25C28" w:rsidRDefault="00E25C28" w:rsidP="00E25C28">
            <w:pPr>
              <w:pStyle w:val="ac"/>
            </w:pPr>
            <w:r>
              <w:t xml:space="preserve">        raise ValueError("AES-CBC IV must be exactly 16 bytes")</w:t>
            </w:r>
          </w:p>
          <w:p w14:paraId="12044285" w14:textId="77777777" w:rsidR="00E25C28" w:rsidRDefault="00E25C28" w:rsidP="00E25C28">
            <w:pPr>
              <w:pStyle w:val="ac"/>
            </w:pPr>
            <w:r>
              <w:t xml:space="preserve">    if len(ciphertext) == 0 or len(ciphertext) % BLOCK_SIZE != 0:</w:t>
            </w:r>
          </w:p>
          <w:p w14:paraId="4878B604" w14:textId="77777777" w:rsidR="00E25C28" w:rsidRDefault="00E25C28" w:rsidP="00E25C28">
            <w:pPr>
              <w:pStyle w:val="ac"/>
            </w:pPr>
            <w:r>
              <w:t xml:space="preserve">        raise ValueError("AES-CBC ciphertext length must be a positive block multiple")</w:t>
            </w:r>
          </w:p>
          <w:p w14:paraId="59EB9F27" w14:textId="77777777" w:rsidR="00E25C28" w:rsidRDefault="00E25C28" w:rsidP="00E25C28">
            <w:pPr>
              <w:pStyle w:val="ac"/>
            </w:pPr>
            <w:r>
              <w:t xml:space="preserve">    plaintext = bytearray()</w:t>
            </w:r>
          </w:p>
          <w:p w14:paraId="3F4583FE" w14:textId="77777777" w:rsidR="00E25C28" w:rsidRDefault="00E25C28" w:rsidP="00E25C28">
            <w:pPr>
              <w:pStyle w:val="ac"/>
            </w:pPr>
            <w:r>
              <w:t xml:space="preserve">    previous = iv</w:t>
            </w:r>
          </w:p>
          <w:p w14:paraId="68E58588" w14:textId="77777777" w:rsidR="00E25C28" w:rsidRDefault="00E25C28" w:rsidP="00E25C28">
            <w:pPr>
              <w:pStyle w:val="ac"/>
            </w:pPr>
            <w:r>
              <w:t xml:space="preserve">    for offset in range(0, len(ciphertext), BLOCK_SIZE):</w:t>
            </w:r>
          </w:p>
          <w:p w14:paraId="48409F94" w14:textId="77777777" w:rsidR="00E25C28" w:rsidRDefault="00E25C28" w:rsidP="00E25C28">
            <w:pPr>
              <w:pStyle w:val="ac"/>
            </w:pPr>
            <w:r>
              <w:t xml:space="preserve">        block = ciphertext[offset : offset + BLOCK_SIZE]</w:t>
            </w:r>
          </w:p>
          <w:p w14:paraId="7236BD31" w14:textId="77777777" w:rsidR="00E25C28" w:rsidRDefault="00E25C28" w:rsidP="00E25C28">
            <w:pPr>
              <w:pStyle w:val="ac"/>
            </w:pPr>
            <w:r>
              <w:t xml:space="preserve">        plaintext_block = _xor_bytes(decrypt_block(block, key), previous)</w:t>
            </w:r>
          </w:p>
          <w:p w14:paraId="3904E521" w14:textId="77777777" w:rsidR="00E25C28" w:rsidRDefault="00E25C28" w:rsidP="00E25C28">
            <w:pPr>
              <w:pStyle w:val="ac"/>
            </w:pPr>
            <w:r>
              <w:t xml:space="preserve">        plaintext.extend(plaintext_block)</w:t>
            </w:r>
          </w:p>
          <w:p w14:paraId="0BD70539" w14:textId="77777777" w:rsidR="00E25C28" w:rsidRDefault="00E25C28" w:rsidP="00E25C28">
            <w:pPr>
              <w:pStyle w:val="ac"/>
            </w:pPr>
            <w:r>
              <w:t xml:space="preserve">        previous = block</w:t>
            </w:r>
          </w:p>
          <w:p w14:paraId="29A8847E" w14:textId="52F01434" w:rsidR="007066ED" w:rsidRDefault="00E25C28" w:rsidP="00E25C28">
            <w:pPr>
              <w:pStyle w:val="ac"/>
            </w:pPr>
            <w:r>
              <w:t xml:space="preserve">    return pkcs7_unpad(bytes(plaintext))</w:t>
            </w:r>
          </w:p>
        </w:tc>
      </w:tr>
    </w:tbl>
    <w:p w14:paraId="0C09DBE0" w14:textId="7954D6A5" w:rsidR="007066ED" w:rsidRPr="007066ED" w:rsidRDefault="007066ED" w:rsidP="007066ED">
      <w:pPr>
        <w:pStyle w:val="af9"/>
        <w:jc w:val="right"/>
      </w:pPr>
      <w:r>
        <w:lastRenderedPageBreak/>
        <w:t>Приложение 3. Листинг</w:t>
      </w:r>
      <w:r w:rsidRPr="007066ED">
        <w:t xml:space="preserve"> </w:t>
      </w:r>
      <w:r>
        <w:t>Файла src/der.py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5ACFA8D3" w14:textId="77777777" w:rsidTr="009304BD">
        <w:tc>
          <w:tcPr>
            <w:tcW w:w="9622" w:type="dxa"/>
          </w:tcPr>
          <w:p w14:paraId="521CC219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"""Минимальный </w:t>
            </w:r>
            <w:r>
              <w:t>DER</w:t>
            </w:r>
            <w:r w:rsidRPr="00E25C28">
              <w:rPr>
                <w:lang w:val="ru-RU"/>
              </w:rPr>
              <w:t>-кодер/декодер для контейнера гибридного шифрования."""</w:t>
            </w:r>
          </w:p>
          <w:p w14:paraId="344F2581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5B5E9955" w14:textId="77777777" w:rsidR="00E25C28" w:rsidRDefault="00E25C28" w:rsidP="00E25C28">
            <w:pPr>
              <w:pStyle w:val="ac"/>
            </w:pPr>
            <w:r>
              <w:t>from __future__ import annotations</w:t>
            </w:r>
          </w:p>
          <w:p w14:paraId="572D390E" w14:textId="77777777" w:rsidR="00E25C28" w:rsidRDefault="00E25C28" w:rsidP="00E25C28">
            <w:pPr>
              <w:pStyle w:val="ac"/>
            </w:pPr>
          </w:p>
          <w:p w14:paraId="7CF2AC7E" w14:textId="77777777" w:rsidR="00E25C28" w:rsidRDefault="00E25C28" w:rsidP="00E25C28">
            <w:pPr>
              <w:pStyle w:val="ac"/>
            </w:pPr>
            <w:r>
              <w:t>from dataclasses import dataclass</w:t>
            </w:r>
          </w:p>
          <w:p w14:paraId="04D058E2" w14:textId="77777777" w:rsidR="00E25C28" w:rsidRDefault="00E25C28" w:rsidP="00E25C28">
            <w:pPr>
              <w:pStyle w:val="ac"/>
            </w:pPr>
          </w:p>
          <w:p w14:paraId="47EE9A5C" w14:textId="77777777" w:rsidR="00E25C28" w:rsidRDefault="00E25C28" w:rsidP="00E25C28">
            <w:pPr>
              <w:pStyle w:val="ac"/>
            </w:pPr>
          </w:p>
          <w:p w14:paraId="27A4A778" w14:textId="77777777" w:rsidR="00E25C28" w:rsidRDefault="00E25C28" w:rsidP="00E25C28">
            <w:pPr>
              <w:pStyle w:val="ac"/>
            </w:pPr>
            <w:r>
              <w:t>@dataclass(frozen=True)</w:t>
            </w:r>
          </w:p>
          <w:p w14:paraId="72B97D95" w14:textId="77777777" w:rsidR="00E25C28" w:rsidRDefault="00E25C28" w:rsidP="00E25C28">
            <w:pPr>
              <w:pStyle w:val="ac"/>
            </w:pPr>
            <w:r>
              <w:t>class EncryptedFileContainer:</w:t>
            </w:r>
          </w:p>
          <w:p w14:paraId="5113B8E9" w14:textId="77777777" w:rsidR="00E25C28" w:rsidRDefault="00E25C28" w:rsidP="00E25C28">
            <w:pPr>
              <w:pStyle w:val="ac"/>
            </w:pPr>
            <w:r>
              <w:t xml:space="preserve">    """ASN.1 SEQUENCE с RSA-зашифрованным AES-ключом и AES-CBC ciphertext."""</w:t>
            </w:r>
          </w:p>
          <w:p w14:paraId="7CA99F2D" w14:textId="77777777" w:rsidR="00E25C28" w:rsidRDefault="00E25C28" w:rsidP="00E25C28">
            <w:pPr>
              <w:pStyle w:val="ac"/>
            </w:pPr>
          </w:p>
          <w:p w14:paraId="124C8E11" w14:textId="77777777" w:rsidR="00E25C28" w:rsidRDefault="00E25C28" w:rsidP="00E25C28">
            <w:pPr>
              <w:pStyle w:val="ac"/>
            </w:pPr>
            <w:r>
              <w:t xml:space="preserve">    version: int</w:t>
            </w:r>
          </w:p>
          <w:p w14:paraId="1DF2DA73" w14:textId="77777777" w:rsidR="00E25C28" w:rsidRDefault="00E25C28" w:rsidP="00E25C28">
            <w:pPr>
              <w:pStyle w:val="ac"/>
            </w:pPr>
            <w:r>
              <w:t xml:space="preserve">    encrypted_key: bytes</w:t>
            </w:r>
          </w:p>
          <w:p w14:paraId="08B33111" w14:textId="77777777" w:rsidR="00E25C28" w:rsidRDefault="00E25C28" w:rsidP="00E25C28">
            <w:pPr>
              <w:pStyle w:val="ac"/>
            </w:pPr>
            <w:r>
              <w:t xml:space="preserve">    iv: bytes</w:t>
            </w:r>
          </w:p>
          <w:p w14:paraId="5D6E10FF" w14:textId="77777777" w:rsidR="00E25C28" w:rsidRDefault="00E25C28" w:rsidP="00E25C28">
            <w:pPr>
              <w:pStyle w:val="ac"/>
            </w:pPr>
            <w:r>
              <w:t xml:space="preserve">    ciphertext: bytes</w:t>
            </w:r>
          </w:p>
          <w:p w14:paraId="628EECD6" w14:textId="77777777" w:rsidR="00E25C28" w:rsidRDefault="00E25C28" w:rsidP="00E25C28">
            <w:pPr>
              <w:pStyle w:val="ac"/>
            </w:pPr>
          </w:p>
          <w:p w14:paraId="2020C4A8" w14:textId="77777777" w:rsidR="00E25C28" w:rsidRDefault="00E25C28" w:rsidP="00E25C28">
            <w:pPr>
              <w:pStyle w:val="ac"/>
            </w:pPr>
          </w:p>
          <w:p w14:paraId="24251EA0" w14:textId="77777777" w:rsidR="00E25C28" w:rsidRDefault="00E25C28" w:rsidP="00E25C28">
            <w:pPr>
              <w:pStyle w:val="ac"/>
            </w:pPr>
            <w:r>
              <w:t>def _encode_length(length: int) -&gt; bytes:</w:t>
            </w:r>
          </w:p>
          <w:p w14:paraId="3F149F71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# DER использует TLV: Tag, Length, Value. </w:t>
            </w:r>
            <w:r w:rsidRPr="00E25C28">
              <w:rPr>
                <w:lang w:val="ru-RU"/>
              </w:rPr>
              <w:t>Длина кодируется в короткой форме</w:t>
            </w:r>
          </w:p>
          <w:p w14:paraId="15357830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# для значений &lt; 128 и в длинной форме для больших полей.</w:t>
            </w:r>
          </w:p>
          <w:p w14:paraId="3F507D83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if length &lt; 0:</w:t>
            </w:r>
          </w:p>
          <w:p w14:paraId="0DEBEDA6" w14:textId="77777777" w:rsidR="00E25C28" w:rsidRDefault="00E25C28" w:rsidP="00E25C28">
            <w:pPr>
              <w:pStyle w:val="ac"/>
            </w:pPr>
            <w:r>
              <w:t xml:space="preserve">        raise ValueError("negative DER length")</w:t>
            </w:r>
          </w:p>
          <w:p w14:paraId="2F08B1BA" w14:textId="77777777" w:rsidR="00E25C28" w:rsidRDefault="00E25C28" w:rsidP="00E25C28">
            <w:pPr>
              <w:pStyle w:val="ac"/>
            </w:pPr>
            <w:r>
              <w:t xml:space="preserve">    if length &lt; 128:</w:t>
            </w:r>
          </w:p>
          <w:p w14:paraId="7B96FDCA" w14:textId="77777777" w:rsidR="00E25C28" w:rsidRDefault="00E25C28" w:rsidP="00E25C28">
            <w:pPr>
              <w:pStyle w:val="ac"/>
            </w:pPr>
            <w:r>
              <w:t xml:space="preserve">        return bytes([length])</w:t>
            </w:r>
          </w:p>
          <w:p w14:paraId="6A932AB0" w14:textId="77777777" w:rsidR="00E25C28" w:rsidRDefault="00E25C28" w:rsidP="00E25C28">
            <w:pPr>
              <w:pStyle w:val="ac"/>
            </w:pPr>
            <w:r>
              <w:t xml:space="preserve">    raw = length.to_bytes((length.bit_length() + 7) // 8, "big")</w:t>
            </w:r>
          </w:p>
          <w:p w14:paraId="2AD988F7" w14:textId="77777777" w:rsidR="00E25C28" w:rsidRDefault="00E25C28" w:rsidP="00E25C28">
            <w:pPr>
              <w:pStyle w:val="ac"/>
            </w:pPr>
            <w:r>
              <w:t xml:space="preserve">    return bytes([0x80 | len(raw)]) + raw</w:t>
            </w:r>
          </w:p>
          <w:p w14:paraId="76683C33" w14:textId="77777777" w:rsidR="00E25C28" w:rsidRDefault="00E25C28" w:rsidP="00E25C28">
            <w:pPr>
              <w:pStyle w:val="ac"/>
            </w:pPr>
          </w:p>
          <w:p w14:paraId="17DA73E1" w14:textId="77777777" w:rsidR="00E25C28" w:rsidRDefault="00E25C28" w:rsidP="00E25C28">
            <w:pPr>
              <w:pStyle w:val="ac"/>
            </w:pPr>
          </w:p>
          <w:p w14:paraId="329C4240" w14:textId="77777777" w:rsidR="00E25C28" w:rsidRDefault="00E25C28" w:rsidP="00E25C28">
            <w:pPr>
              <w:pStyle w:val="ac"/>
            </w:pPr>
            <w:r>
              <w:t>def _encode_tlv(tag: int, value: bytes) -&gt; bytes:</w:t>
            </w:r>
          </w:p>
          <w:p w14:paraId="2FA65DFA" w14:textId="77777777" w:rsidR="00E25C28" w:rsidRDefault="00E25C28" w:rsidP="00E25C28">
            <w:pPr>
              <w:pStyle w:val="ac"/>
            </w:pPr>
            <w:r>
              <w:t xml:space="preserve">    return bytes([tag]) + _encode_length(len(value)) + value</w:t>
            </w:r>
          </w:p>
          <w:p w14:paraId="1C7019A9" w14:textId="77777777" w:rsidR="00E25C28" w:rsidRDefault="00E25C28" w:rsidP="00E25C28">
            <w:pPr>
              <w:pStyle w:val="ac"/>
            </w:pPr>
          </w:p>
          <w:p w14:paraId="13953A12" w14:textId="77777777" w:rsidR="00E25C28" w:rsidRDefault="00E25C28" w:rsidP="00E25C28">
            <w:pPr>
              <w:pStyle w:val="ac"/>
            </w:pPr>
          </w:p>
          <w:p w14:paraId="5EE17790" w14:textId="77777777" w:rsidR="00E25C28" w:rsidRDefault="00E25C28" w:rsidP="00E25C28">
            <w:pPr>
              <w:pStyle w:val="ac"/>
            </w:pPr>
            <w:r>
              <w:t>def _encode_integer(value: int) -&gt; bytes:</w:t>
            </w:r>
          </w:p>
          <w:p w14:paraId="0AB4C3E8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</w:t>
            </w:r>
            <w:r>
              <w:t>INTEGER</w:t>
            </w:r>
            <w:r w:rsidRPr="00E25C28">
              <w:rPr>
                <w:lang w:val="ru-RU"/>
              </w:rPr>
              <w:t xml:space="preserve"> в </w:t>
            </w:r>
            <w:r>
              <w:t>DER</w:t>
            </w:r>
            <w:r w:rsidRPr="00E25C28">
              <w:rPr>
                <w:lang w:val="ru-RU"/>
              </w:rPr>
              <w:t xml:space="preserve"> знаковый. Для положительных чисел с установленным старшим</w:t>
            </w:r>
          </w:p>
          <w:p w14:paraId="53CC40AB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# битом добавляется ведущий 00, чтобы значение не трактовалось как отрицательное.</w:t>
            </w:r>
          </w:p>
          <w:p w14:paraId="5DD9D276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if value &lt; 0:</w:t>
            </w:r>
          </w:p>
          <w:p w14:paraId="086BD9C1" w14:textId="77777777" w:rsidR="00E25C28" w:rsidRDefault="00E25C28" w:rsidP="00E25C28">
            <w:pPr>
              <w:pStyle w:val="ac"/>
            </w:pPr>
            <w:r>
              <w:t xml:space="preserve">        raise ValueError("only non-negative integers are supported")</w:t>
            </w:r>
          </w:p>
          <w:p w14:paraId="2C8D6F45" w14:textId="77777777" w:rsidR="00E25C28" w:rsidRDefault="00E25C28" w:rsidP="00E25C28">
            <w:pPr>
              <w:pStyle w:val="ac"/>
            </w:pPr>
            <w:r>
              <w:lastRenderedPageBreak/>
              <w:t xml:space="preserve">    raw = b"\x00" if value == 0 else value.to_bytes((value.bit_length() + 7) // 8, "big")</w:t>
            </w:r>
          </w:p>
          <w:p w14:paraId="48F27FB6" w14:textId="77777777" w:rsidR="00E25C28" w:rsidRDefault="00E25C28" w:rsidP="00E25C28">
            <w:pPr>
              <w:pStyle w:val="ac"/>
            </w:pPr>
            <w:r>
              <w:t xml:space="preserve">    if raw[0] &amp; 0x80:</w:t>
            </w:r>
          </w:p>
          <w:p w14:paraId="1A1A3433" w14:textId="77777777" w:rsidR="00E25C28" w:rsidRDefault="00E25C28" w:rsidP="00E25C28">
            <w:pPr>
              <w:pStyle w:val="ac"/>
            </w:pPr>
            <w:r>
              <w:t xml:space="preserve">        raw = b"\x00" + raw</w:t>
            </w:r>
          </w:p>
          <w:p w14:paraId="7A513C26" w14:textId="77777777" w:rsidR="00E25C28" w:rsidRDefault="00E25C28" w:rsidP="00E25C28">
            <w:pPr>
              <w:pStyle w:val="ac"/>
            </w:pPr>
            <w:r>
              <w:t xml:space="preserve">    return _encode_tlv(0x02, raw)</w:t>
            </w:r>
          </w:p>
          <w:p w14:paraId="197D83C7" w14:textId="77777777" w:rsidR="00E25C28" w:rsidRDefault="00E25C28" w:rsidP="00E25C28">
            <w:pPr>
              <w:pStyle w:val="ac"/>
            </w:pPr>
          </w:p>
          <w:p w14:paraId="7F353A70" w14:textId="77777777" w:rsidR="00E25C28" w:rsidRDefault="00E25C28" w:rsidP="00E25C28">
            <w:pPr>
              <w:pStyle w:val="ac"/>
            </w:pPr>
          </w:p>
          <w:p w14:paraId="380FD007" w14:textId="77777777" w:rsidR="00E25C28" w:rsidRDefault="00E25C28" w:rsidP="00E25C28">
            <w:pPr>
              <w:pStyle w:val="ac"/>
            </w:pPr>
            <w:r>
              <w:t>def _encode_octet_string(value: bytes) -&gt; bytes:</w:t>
            </w:r>
          </w:p>
          <w:p w14:paraId="51AC6167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</w:t>
            </w:r>
            <w:r>
              <w:t>OCTET</w:t>
            </w:r>
            <w:r w:rsidRPr="00E25C28">
              <w:rPr>
                <w:lang w:val="ru-RU"/>
              </w:rPr>
              <w:t xml:space="preserve"> </w:t>
            </w:r>
            <w:r>
              <w:t>STRING</w:t>
            </w:r>
            <w:r w:rsidRPr="00E25C28">
              <w:rPr>
                <w:lang w:val="ru-RU"/>
              </w:rPr>
              <w:t xml:space="preserve"> хранит произвольные байты: </w:t>
            </w:r>
            <w:r>
              <w:t>RSA</w:t>
            </w:r>
            <w:r w:rsidRPr="00E25C28">
              <w:rPr>
                <w:lang w:val="ru-RU"/>
              </w:rPr>
              <w:t xml:space="preserve">-блок, </w:t>
            </w:r>
            <w:r>
              <w:t>IV</w:t>
            </w:r>
            <w:r w:rsidRPr="00E25C28">
              <w:rPr>
                <w:lang w:val="ru-RU"/>
              </w:rPr>
              <w:t xml:space="preserve"> и </w:t>
            </w:r>
            <w:r>
              <w:t>ciphertext</w:t>
            </w:r>
            <w:r w:rsidRPr="00E25C28">
              <w:rPr>
                <w:lang w:val="ru-RU"/>
              </w:rPr>
              <w:t>.</w:t>
            </w:r>
          </w:p>
          <w:p w14:paraId="5D21837C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return _encode_tlv(0x04, value)</w:t>
            </w:r>
          </w:p>
          <w:p w14:paraId="69BE086E" w14:textId="77777777" w:rsidR="00E25C28" w:rsidRDefault="00E25C28" w:rsidP="00E25C28">
            <w:pPr>
              <w:pStyle w:val="ac"/>
            </w:pPr>
          </w:p>
          <w:p w14:paraId="3A5662BE" w14:textId="77777777" w:rsidR="00E25C28" w:rsidRDefault="00E25C28" w:rsidP="00E25C28">
            <w:pPr>
              <w:pStyle w:val="ac"/>
            </w:pPr>
          </w:p>
          <w:p w14:paraId="1F16D364" w14:textId="77777777" w:rsidR="00E25C28" w:rsidRDefault="00E25C28" w:rsidP="00E25C28">
            <w:pPr>
              <w:pStyle w:val="ac"/>
            </w:pPr>
            <w:r>
              <w:t>def encode_container(container: EncryptedFileContainer) -&gt; bytes:</w:t>
            </w:r>
          </w:p>
          <w:p w14:paraId="49B857ED" w14:textId="77777777" w:rsidR="00E25C28" w:rsidRDefault="00E25C28" w:rsidP="00E25C28">
            <w:pPr>
              <w:pStyle w:val="ac"/>
            </w:pPr>
            <w:r>
              <w:t xml:space="preserve">    # EncryptedFile ::= SEQUENCE { version, encryptedKey, iv, ciphertext }.</w:t>
            </w:r>
          </w:p>
          <w:p w14:paraId="40120C91" w14:textId="77777777" w:rsidR="00E25C28" w:rsidRDefault="00E25C28" w:rsidP="00E25C28">
            <w:pPr>
              <w:pStyle w:val="ac"/>
            </w:pPr>
            <w:r>
              <w:t xml:space="preserve">    body = b"".join(</w:t>
            </w:r>
          </w:p>
          <w:p w14:paraId="0F78FEFB" w14:textId="77777777" w:rsidR="00E25C28" w:rsidRDefault="00E25C28" w:rsidP="00E25C28">
            <w:pPr>
              <w:pStyle w:val="ac"/>
            </w:pPr>
            <w:r>
              <w:t xml:space="preserve">        (</w:t>
            </w:r>
          </w:p>
          <w:p w14:paraId="2FDA90AB" w14:textId="77777777" w:rsidR="00E25C28" w:rsidRDefault="00E25C28" w:rsidP="00E25C28">
            <w:pPr>
              <w:pStyle w:val="ac"/>
            </w:pPr>
            <w:r>
              <w:t xml:space="preserve">            _encode_integer(container.version),</w:t>
            </w:r>
          </w:p>
          <w:p w14:paraId="6EECAD69" w14:textId="77777777" w:rsidR="00E25C28" w:rsidRDefault="00E25C28" w:rsidP="00E25C28">
            <w:pPr>
              <w:pStyle w:val="ac"/>
            </w:pPr>
            <w:r>
              <w:t xml:space="preserve">            _encode_octet_string(container.encrypted_key),</w:t>
            </w:r>
          </w:p>
          <w:p w14:paraId="08C58551" w14:textId="77777777" w:rsidR="00E25C28" w:rsidRDefault="00E25C28" w:rsidP="00E25C28">
            <w:pPr>
              <w:pStyle w:val="ac"/>
            </w:pPr>
            <w:r>
              <w:t xml:space="preserve">            _encode_octet_string(container.iv),</w:t>
            </w:r>
          </w:p>
          <w:p w14:paraId="1C9824C2" w14:textId="77777777" w:rsidR="00E25C28" w:rsidRDefault="00E25C28" w:rsidP="00E25C28">
            <w:pPr>
              <w:pStyle w:val="ac"/>
            </w:pPr>
            <w:r>
              <w:t xml:space="preserve">            _encode_octet_string(container.ciphertext),</w:t>
            </w:r>
          </w:p>
          <w:p w14:paraId="13C6E006" w14:textId="77777777" w:rsidR="00E25C28" w:rsidRDefault="00E25C28" w:rsidP="00E25C28">
            <w:pPr>
              <w:pStyle w:val="ac"/>
            </w:pPr>
            <w:r>
              <w:t xml:space="preserve">        )</w:t>
            </w:r>
          </w:p>
          <w:p w14:paraId="4F8D0CD6" w14:textId="77777777" w:rsidR="00E25C28" w:rsidRDefault="00E25C28" w:rsidP="00E25C28">
            <w:pPr>
              <w:pStyle w:val="ac"/>
            </w:pPr>
            <w:r>
              <w:t xml:space="preserve">    )</w:t>
            </w:r>
          </w:p>
          <w:p w14:paraId="71325298" w14:textId="77777777" w:rsidR="00E25C28" w:rsidRDefault="00E25C28" w:rsidP="00E25C28">
            <w:pPr>
              <w:pStyle w:val="ac"/>
            </w:pPr>
            <w:r>
              <w:t xml:space="preserve">    return _encode_tlv(0x30, body)</w:t>
            </w:r>
          </w:p>
          <w:p w14:paraId="32977DCA" w14:textId="77777777" w:rsidR="00E25C28" w:rsidRDefault="00E25C28" w:rsidP="00E25C28">
            <w:pPr>
              <w:pStyle w:val="ac"/>
            </w:pPr>
          </w:p>
          <w:p w14:paraId="78C18FDD" w14:textId="77777777" w:rsidR="00E25C28" w:rsidRDefault="00E25C28" w:rsidP="00E25C28">
            <w:pPr>
              <w:pStyle w:val="ac"/>
            </w:pPr>
          </w:p>
          <w:p w14:paraId="34B8F730" w14:textId="77777777" w:rsidR="00E25C28" w:rsidRDefault="00E25C28" w:rsidP="00E25C28">
            <w:pPr>
              <w:pStyle w:val="ac"/>
            </w:pPr>
            <w:r>
              <w:t>def _read_length(data: bytes, offset: int) -&gt; tuple[int, int]:</w:t>
            </w:r>
          </w:p>
          <w:p w14:paraId="36EFC77A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При декодировании проверяем корректность </w:t>
            </w:r>
            <w:r>
              <w:t>DER</w:t>
            </w:r>
            <w:r w:rsidRPr="00E25C28">
              <w:rPr>
                <w:lang w:val="ru-RU"/>
              </w:rPr>
              <w:t xml:space="preserve">-длины и запрещаем </w:t>
            </w:r>
            <w:r>
              <w:t>BER</w:t>
            </w:r>
            <w:r w:rsidRPr="00E25C28">
              <w:rPr>
                <w:lang w:val="ru-RU"/>
              </w:rPr>
              <w:t xml:space="preserve"> </w:t>
            </w:r>
            <w:r>
              <w:t>indefinite</w:t>
            </w:r>
            <w:r w:rsidRPr="00E25C28">
              <w:rPr>
                <w:lang w:val="ru-RU"/>
              </w:rPr>
              <w:t xml:space="preserve"> </w:t>
            </w:r>
            <w:r>
              <w:t>form</w:t>
            </w:r>
            <w:r w:rsidRPr="00E25C28">
              <w:rPr>
                <w:lang w:val="ru-RU"/>
              </w:rPr>
              <w:t>.</w:t>
            </w:r>
          </w:p>
          <w:p w14:paraId="27C46166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if offset &gt;= len(data):</w:t>
            </w:r>
          </w:p>
          <w:p w14:paraId="33D943DF" w14:textId="77777777" w:rsidR="00E25C28" w:rsidRDefault="00E25C28" w:rsidP="00E25C28">
            <w:pPr>
              <w:pStyle w:val="ac"/>
            </w:pPr>
            <w:r>
              <w:t xml:space="preserve">        raise ValueError("unexpected end of DER data")</w:t>
            </w:r>
          </w:p>
          <w:p w14:paraId="310D963B" w14:textId="77777777" w:rsidR="00E25C28" w:rsidRDefault="00E25C28" w:rsidP="00E25C28">
            <w:pPr>
              <w:pStyle w:val="ac"/>
            </w:pPr>
            <w:r>
              <w:t xml:space="preserve">    first = data[offset]</w:t>
            </w:r>
          </w:p>
          <w:p w14:paraId="71493590" w14:textId="77777777" w:rsidR="00E25C28" w:rsidRDefault="00E25C28" w:rsidP="00E25C28">
            <w:pPr>
              <w:pStyle w:val="ac"/>
            </w:pPr>
            <w:r>
              <w:t xml:space="preserve">    offset += 1</w:t>
            </w:r>
          </w:p>
          <w:p w14:paraId="2098D73E" w14:textId="77777777" w:rsidR="00E25C28" w:rsidRDefault="00E25C28" w:rsidP="00E25C28">
            <w:pPr>
              <w:pStyle w:val="ac"/>
            </w:pPr>
            <w:r>
              <w:t xml:space="preserve">    if first &lt; 128:</w:t>
            </w:r>
          </w:p>
          <w:p w14:paraId="228617CD" w14:textId="77777777" w:rsidR="00E25C28" w:rsidRDefault="00E25C28" w:rsidP="00E25C28">
            <w:pPr>
              <w:pStyle w:val="ac"/>
            </w:pPr>
            <w:r>
              <w:t xml:space="preserve">        return first, offset</w:t>
            </w:r>
          </w:p>
          <w:p w14:paraId="0D4BE8BF" w14:textId="77777777" w:rsidR="00E25C28" w:rsidRDefault="00E25C28" w:rsidP="00E25C28">
            <w:pPr>
              <w:pStyle w:val="ac"/>
            </w:pPr>
            <w:r>
              <w:t xml:space="preserve">    count = first &amp; 0x7F</w:t>
            </w:r>
          </w:p>
          <w:p w14:paraId="342C8FA0" w14:textId="77777777" w:rsidR="00E25C28" w:rsidRDefault="00E25C28" w:rsidP="00E25C28">
            <w:pPr>
              <w:pStyle w:val="ac"/>
            </w:pPr>
            <w:r>
              <w:t xml:space="preserve">    if count == 0:</w:t>
            </w:r>
          </w:p>
          <w:p w14:paraId="2C8EB55B" w14:textId="77777777" w:rsidR="00E25C28" w:rsidRDefault="00E25C28" w:rsidP="00E25C28">
            <w:pPr>
              <w:pStyle w:val="ac"/>
            </w:pPr>
            <w:r>
              <w:t xml:space="preserve">        raise ValueError("indefinite DER lengths are not allowed")</w:t>
            </w:r>
          </w:p>
          <w:p w14:paraId="79D041CA" w14:textId="77777777" w:rsidR="00E25C28" w:rsidRDefault="00E25C28" w:rsidP="00E25C28">
            <w:pPr>
              <w:pStyle w:val="ac"/>
            </w:pPr>
            <w:r>
              <w:t xml:space="preserve">    if offset + count &gt; len(data):</w:t>
            </w:r>
          </w:p>
          <w:p w14:paraId="4578EB80" w14:textId="77777777" w:rsidR="00E25C28" w:rsidRDefault="00E25C28" w:rsidP="00E25C28">
            <w:pPr>
              <w:pStyle w:val="ac"/>
            </w:pPr>
            <w:r>
              <w:t xml:space="preserve">        raise ValueError("truncated DER length")</w:t>
            </w:r>
          </w:p>
          <w:p w14:paraId="4AEF76EC" w14:textId="77777777" w:rsidR="00E25C28" w:rsidRDefault="00E25C28" w:rsidP="00E25C28">
            <w:pPr>
              <w:pStyle w:val="ac"/>
            </w:pPr>
            <w:r>
              <w:t xml:space="preserve">    length = int.from_bytes(data[offset : offset + count], "big")</w:t>
            </w:r>
          </w:p>
          <w:p w14:paraId="5FB22B60" w14:textId="77777777" w:rsidR="00E25C28" w:rsidRDefault="00E25C28" w:rsidP="00E25C28">
            <w:pPr>
              <w:pStyle w:val="ac"/>
            </w:pPr>
            <w:r>
              <w:t xml:space="preserve">    if length &lt; 128:</w:t>
            </w:r>
          </w:p>
          <w:p w14:paraId="5136F471" w14:textId="77777777" w:rsidR="00E25C28" w:rsidRDefault="00E25C28" w:rsidP="00E25C28">
            <w:pPr>
              <w:pStyle w:val="ac"/>
            </w:pPr>
            <w:r>
              <w:t xml:space="preserve">        raise ValueError("non-minimal DER length")</w:t>
            </w:r>
          </w:p>
          <w:p w14:paraId="444C627A" w14:textId="77777777" w:rsidR="00E25C28" w:rsidRDefault="00E25C28" w:rsidP="00E25C28">
            <w:pPr>
              <w:pStyle w:val="ac"/>
            </w:pPr>
            <w:r>
              <w:t xml:space="preserve">    return length, offset + count</w:t>
            </w:r>
          </w:p>
          <w:p w14:paraId="416AAA7A" w14:textId="77777777" w:rsidR="00E25C28" w:rsidRDefault="00E25C28" w:rsidP="00E25C28">
            <w:pPr>
              <w:pStyle w:val="ac"/>
            </w:pPr>
          </w:p>
          <w:p w14:paraId="341AE117" w14:textId="77777777" w:rsidR="00E25C28" w:rsidRDefault="00E25C28" w:rsidP="00E25C28">
            <w:pPr>
              <w:pStyle w:val="ac"/>
            </w:pPr>
          </w:p>
          <w:p w14:paraId="0639EFDF" w14:textId="77777777" w:rsidR="00E25C28" w:rsidRDefault="00E25C28" w:rsidP="00E25C28">
            <w:pPr>
              <w:pStyle w:val="ac"/>
            </w:pPr>
            <w:r>
              <w:t>def _read_tlv(data: bytes, offset: int, expected_tag: int) -&gt; tuple[bytes, int]:</w:t>
            </w:r>
          </w:p>
          <w:p w14:paraId="77B4008C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Каждое поле читается с ожидаемым </w:t>
            </w:r>
            <w:r>
              <w:t>tag</w:t>
            </w:r>
            <w:r w:rsidRPr="00E25C28">
              <w:rPr>
                <w:lang w:val="ru-RU"/>
              </w:rPr>
              <w:t>, чтобы контейнер имел заданную структуру.</w:t>
            </w:r>
          </w:p>
          <w:p w14:paraId="4F85E016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if offset &gt;= len(data) or data[offset] != expected_tag:</w:t>
            </w:r>
          </w:p>
          <w:p w14:paraId="5DF2951D" w14:textId="77777777" w:rsidR="00E25C28" w:rsidRDefault="00E25C28" w:rsidP="00E25C28">
            <w:pPr>
              <w:pStyle w:val="ac"/>
            </w:pPr>
            <w:r>
              <w:t xml:space="preserve">        raise ValueError(f"expected DER tag 0x{expected_tag:02x}")</w:t>
            </w:r>
          </w:p>
          <w:p w14:paraId="3E4F73AB" w14:textId="77777777" w:rsidR="00E25C28" w:rsidRDefault="00E25C28" w:rsidP="00E25C28">
            <w:pPr>
              <w:pStyle w:val="ac"/>
            </w:pPr>
            <w:r>
              <w:t xml:space="preserve">    length, value_offset = _read_length(data, offset + 1)</w:t>
            </w:r>
          </w:p>
          <w:p w14:paraId="091543D0" w14:textId="77777777" w:rsidR="00E25C28" w:rsidRDefault="00E25C28" w:rsidP="00E25C28">
            <w:pPr>
              <w:pStyle w:val="ac"/>
            </w:pPr>
            <w:r>
              <w:t xml:space="preserve">    end = value_offset + length</w:t>
            </w:r>
          </w:p>
          <w:p w14:paraId="0FD72A21" w14:textId="77777777" w:rsidR="00E25C28" w:rsidRDefault="00E25C28" w:rsidP="00E25C28">
            <w:pPr>
              <w:pStyle w:val="ac"/>
            </w:pPr>
            <w:r>
              <w:t xml:space="preserve">    if end &gt; len(data):</w:t>
            </w:r>
          </w:p>
          <w:p w14:paraId="4C77E3DE" w14:textId="77777777" w:rsidR="00E25C28" w:rsidRDefault="00E25C28" w:rsidP="00E25C28">
            <w:pPr>
              <w:pStyle w:val="ac"/>
            </w:pPr>
            <w:r>
              <w:t xml:space="preserve">        raise ValueError("truncated DER value")</w:t>
            </w:r>
          </w:p>
          <w:p w14:paraId="2E6D981D" w14:textId="77777777" w:rsidR="00E25C28" w:rsidRDefault="00E25C28" w:rsidP="00E25C28">
            <w:pPr>
              <w:pStyle w:val="ac"/>
            </w:pPr>
            <w:r>
              <w:t xml:space="preserve">    return data[value_offset:end], end</w:t>
            </w:r>
          </w:p>
          <w:p w14:paraId="3D71498E" w14:textId="77777777" w:rsidR="00E25C28" w:rsidRDefault="00E25C28" w:rsidP="00E25C28">
            <w:pPr>
              <w:pStyle w:val="ac"/>
            </w:pPr>
          </w:p>
          <w:p w14:paraId="3E1FAF31" w14:textId="77777777" w:rsidR="00E25C28" w:rsidRDefault="00E25C28" w:rsidP="00E25C28">
            <w:pPr>
              <w:pStyle w:val="ac"/>
            </w:pPr>
          </w:p>
          <w:p w14:paraId="6090C623" w14:textId="77777777" w:rsidR="00E25C28" w:rsidRDefault="00E25C28" w:rsidP="00E25C28">
            <w:pPr>
              <w:pStyle w:val="ac"/>
            </w:pPr>
            <w:r>
              <w:t>def _decode_integer(value: bytes) -&gt; int:</w:t>
            </w:r>
          </w:p>
          <w:p w14:paraId="2D0E16AA" w14:textId="77777777" w:rsidR="00E25C28" w:rsidRDefault="00E25C28" w:rsidP="00E25C28">
            <w:pPr>
              <w:pStyle w:val="ac"/>
            </w:pPr>
            <w:r>
              <w:t xml:space="preserve">    if not value:</w:t>
            </w:r>
          </w:p>
          <w:p w14:paraId="10884B75" w14:textId="77777777" w:rsidR="00E25C28" w:rsidRDefault="00E25C28" w:rsidP="00E25C28">
            <w:pPr>
              <w:pStyle w:val="ac"/>
            </w:pPr>
            <w:r>
              <w:t xml:space="preserve">        raise ValueError("empty DER integer")</w:t>
            </w:r>
          </w:p>
          <w:p w14:paraId="57C376DC" w14:textId="77777777" w:rsidR="00E25C28" w:rsidRDefault="00E25C28" w:rsidP="00E25C28">
            <w:pPr>
              <w:pStyle w:val="ac"/>
            </w:pPr>
            <w:r>
              <w:t xml:space="preserve">    return int.from_bytes(value, "big")</w:t>
            </w:r>
          </w:p>
          <w:p w14:paraId="00B3A7F9" w14:textId="77777777" w:rsidR="00E25C28" w:rsidRDefault="00E25C28" w:rsidP="00E25C28">
            <w:pPr>
              <w:pStyle w:val="ac"/>
            </w:pPr>
          </w:p>
          <w:p w14:paraId="073FAAF7" w14:textId="77777777" w:rsidR="00E25C28" w:rsidRDefault="00E25C28" w:rsidP="00E25C28">
            <w:pPr>
              <w:pStyle w:val="ac"/>
            </w:pPr>
          </w:p>
          <w:p w14:paraId="308E7F5A" w14:textId="77777777" w:rsidR="00E25C28" w:rsidRDefault="00E25C28" w:rsidP="00E25C28">
            <w:pPr>
              <w:pStyle w:val="ac"/>
            </w:pPr>
            <w:r>
              <w:t>def decode_container(data: bytes) -&gt; EncryptedFileContainer:</w:t>
            </w:r>
          </w:p>
          <w:p w14:paraId="65B878D2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Декодер проверяет отсутствие лишних байтов снаружи и внутри </w:t>
            </w:r>
            <w:r>
              <w:t>SEQUENCE</w:t>
            </w:r>
            <w:r w:rsidRPr="00E25C28">
              <w:rPr>
                <w:lang w:val="ru-RU"/>
              </w:rPr>
              <w:t>.</w:t>
            </w:r>
          </w:p>
          <w:p w14:paraId="70FFFFAB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body, offset = _read_tlv(data, 0, 0x30)</w:t>
            </w:r>
          </w:p>
          <w:p w14:paraId="28003085" w14:textId="77777777" w:rsidR="00E25C28" w:rsidRDefault="00E25C28" w:rsidP="00E25C28">
            <w:pPr>
              <w:pStyle w:val="ac"/>
            </w:pPr>
            <w:r>
              <w:t xml:space="preserve">    if offset != len(data):</w:t>
            </w:r>
          </w:p>
          <w:p w14:paraId="2A521949" w14:textId="77777777" w:rsidR="00E25C28" w:rsidRDefault="00E25C28" w:rsidP="00E25C28">
            <w:pPr>
              <w:pStyle w:val="ac"/>
            </w:pPr>
            <w:r>
              <w:t xml:space="preserve">        raise ValueError("trailing data after DER sequence")</w:t>
            </w:r>
          </w:p>
          <w:p w14:paraId="2AA0DD7D" w14:textId="77777777" w:rsidR="00E25C28" w:rsidRDefault="00E25C28" w:rsidP="00E25C28">
            <w:pPr>
              <w:pStyle w:val="ac"/>
            </w:pPr>
          </w:p>
          <w:p w14:paraId="785DC153" w14:textId="77777777" w:rsidR="00E25C28" w:rsidRDefault="00E25C28" w:rsidP="00E25C28">
            <w:pPr>
              <w:pStyle w:val="ac"/>
            </w:pPr>
            <w:r>
              <w:t xml:space="preserve">    inner = 0</w:t>
            </w:r>
          </w:p>
          <w:p w14:paraId="3FCE80D8" w14:textId="77777777" w:rsidR="00E25C28" w:rsidRDefault="00E25C28" w:rsidP="00E25C28">
            <w:pPr>
              <w:pStyle w:val="ac"/>
            </w:pPr>
            <w:r>
              <w:t xml:space="preserve">    version_raw, inner = _read_tlv(body, inner, 0x02)</w:t>
            </w:r>
          </w:p>
          <w:p w14:paraId="7031A353" w14:textId="77777777" w:rsidR="00E25C28" w:rsidRDefault="00E25C28" w:rsidP="00E25C28">
            <w:pPr>
              <w:pStyle w:val="ac"/>
            </w:pPr>
            <w:r>
              <w:t xml:space="preserve">    encrypted_key, inner = _read_tlv(body, inner, 0x04)</w:t>
            </w:r>
          </w:p>
          <w:p w14:paraId="3B53A495" w14:textId="77777777" w:rsidR="00E25C28" w:rsidRDefault="00E25C28" w:rsidP="00E25C28">
            <w:pPr>
              <w:pStyle w:val="ac"/>
            </w:pPr>
            <w:r>
              <w:t xml:space="preserve">    iv, inner = _read_tlv(body, inner, 0x04)</w:t>
            </w:r>
          </w:p>
          <w:p w14:paraId="12DDC4AB" w14:textId="77777777" w:rsidR="00E25C28" w:rsidRDefault="00E25C28" w:rsidP="00E25C28">
            <w:pPr>
              <w:pStyle w:val="ac"/>
            </w:pPr>
            <w:r>
              <w:t xml:space="preserve">    ciphertext, inner = _read_tlv(body, inner, 0x04)</w:t>
            </w:r>
          </w:p>
          <w:p w14:paraId="60CE941C" w14:textId="77777777" w:rsidR="00E25C28" w:rsidRDefault="00E25C28" w:rsidP="00E25C28">
            <w:pPr>
              <w:pStyle w:val="ac"/>
            </w:pPr>
            <w:r>
              <w:t xml:space="preserve">    if inner != len(body):</w:t>
            </w:r>
          </w:p>
          <w:p w14:paraId="7014D4A7" w14:textId="77777777" w:rsidR="00E25C28" w:rsidRDefault="00E25C28" w:rsidP="00E25C28">
            <w:pPr>
              <w:pStyle w:val="ac"/>
            </w:pPr>
            <w:r>
              <w:t xml:space="preserve">        raise ValueError("trailing data inside DER sequence")</w:t>
            </w:r>
          </w:p>
          <w:p w14:paraId="6A2F0CBE" w14:textId="77777777" w:rsidR="00E25C28" w:rsidRDefault="00E25C28" w:rsidP="00E25C28">
            <w:pPr>
              <w:pStyle w:val="ac"/>
            </w:pPr>
          </w:p>
          <w:p w14:paraId="2A08BB74" w14:textId="77777777" w:rsidR="00E25C28" w:rsidRDefault="00E25C28" w:rsidP="00E25C28">
            <w:pPr>
              <w:pStyle w:val="ac"/>
            </w:pPr>
            <w:r>
              <w:t xml:space="preserve">    return EncryptedFileContainer(</w:t>
            </w:r>
          </w:p>
          <w:p w14:paraId="2C0C103B" w14:textId="77777777" w:rsidR="00E25C28" w:rsidRDefault="00E25C28" w:rsidP="00E25C28">
            <w:pPr>
              <w:pStyle w:val="ac"/>
            </w:pPr>
            <w:r>
              <w:t xml:space="preserve">        version=_decode_integer(version_raw),</w:t>
            </w:r>
          </w:p>
          <w:p w14:paraId="65D77F06" w14:textId="77777777" w:rsidR="00E25C28" w:rsidRDefault="00E25C28" w:rsidP="00E25C28">
            <w:pPr>
              <w:pStyle w:val="ac"/>
            </w:pPr>
            <w:r>
              <w:t xml:space="preserve">        encrypted_key=encrypted_key,</w:t>
            </w:r>
          </w:p>
          <w:p w14:paraId="1730EFFC" w14:textId="77777777" w:rsidR="00E25C28" w:rsidRDefault="00E25C28" w:rsidP="00E25C28">
            <w:pPr>
              <w:pStyle w:val="ac"/>
            </w:pPr>
            <w:r>
              <w:t xml:space="preserve">        iv=iv,</w:t>
            </w:r>
          </w:p>
          <w:p w14:paraId="4B73521D" w14:textId="77777777" w:rsidR="00E25C28" w:rsidRDefault="00E25C28" w:rsidP="00E25C28">
            <w:pPr>
              <w:pStyle w:val="ac"/>
            </w:pPr>
            <w:r>
              <w:t xml:space="preserve">        ciphertext=ciphertext,</w:t>
            </w:r>
          </w:p>
          <w:p w14:paraId="026AEB40" w14:textId="22220BE3" w:rsidR="007066ED" w:rsidRDefault="00E25C28" w:rsidP="00E25C28">
            <w:pPr>
              <w:pStyle w:val="ac"/>
            </w:pPr>
            <w:r>
              <w:t xml:space="preserve">    )</w:t>
            </w:r>
          </w:p>
        </w:tc>
      </w:tr>
    </w:tbl>
    <w:p w14:paraId="4C1FE8A3" w14:textId="2D43785C" w:rsidR="007066ED" w:rsidRPr="007066ED" w:rsidRDefault="007066ED" w:rsidP="007066ED">
      <w:pPr>
        <w:pStyle w:val="af9"/>
        <w:jc w:val="right"/>
      </w:pPr>
      <w:r>
        <w:lastRenderedPageBreak/>
        <w:t>Приложение 4. Листинг</w:t>
      </w:r>
      <w:r w:rsidRPr="007066ED">
        <w:t xml:space="preserve"> </w:t>
      </w:r>
      <w:r>
        <w:t>Файла src/sigder.py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4E69F271" w14:textId="77777777" w:rsidTr="009304BD">
        <w:tc>
          <w:tcPr>
            <w:tcW w:w="9622" w:type="dxa"/>
          </w:tcPr>
          <w:p w14:paraId="65614EBD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>"""</w:t>
            </w:r>
            <w:r>
              <w:t>ASN</w:t>
            </w:r>
            <w:r w:rsidRPr="00E25C28">
              <w:rPr>
                <w:lang w:val="ru-RU"/>
              </w:rPr>
              <w:t xml:space="preserve">.1 </w:t>
            </w:r>
            <w:r>
              <w:t>DER</w:t>
            </w:r>
            <w:r w:rsidRPr="00E25C28">
              <w:rPr>
                <w:lang w:val="ru-RU"/>
              </w:rPr>
              <w:t xml:space="preserve">-контейнеры для файлов </w:t>
            </w:r>
            <w:r>
              <w:t>RSA</w:t>
            </w:r>
            <w:r w:rsidRPr="00E25C28">
              <w:rPr>
                <w:lang w:val="ru-RU"/>
              </w:rPr>
              <w:t>-подписей."""</w:t>
            </w:r>
          </w:p>
          <w:p w14:paraId="6116A065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3C142692" w14:textId="77777777" w:rsidR="00E25C28" w:rsidRDefault="00E25C28" w:rsidP="00E25C28">
            <w:pPr>
              <w:pStyle w:val="ac"/>
            </w:pPr>
            <w:r>
              <w:t>from __future__ import annotations</w:t>
            </w:r>
          </w:p>
          <w:p w14:paraId="6C188DBF" w14:textId="77777777" w:rsidR="00E25C28" w:rsidRDefault="00E25C28" w:rsidP="00E25C28">
            <w:pPr>
              <w:pStyle w:val="ac"/>
            </w:pPr>
          </w:p>
          <w:p w14:paraId="0502C902" w14:textId="77777777" w:rsidR="00E25C28" w:rsidRDefault="00E25C28" w:rsidP="00E25C28">
            <w:pPr>
              <w:pStyle w:val="ac"/>
            </w:pPr>
            <w:r>
              <w:t>from dataclasses import dataclass</w:t>
            </w:r>
          </w:p>
          <w:p w14:paraId="56E60580" w14:textId="77777777" w:rsidR="00E25C28" w:rsidRDefault="00E25C28" w:rsidP="00E25C28">
            <w:pPr>
              <w:pStyle w:val="ac"/>
            </w:pPr>
          </w:p>
          <w:p w14:paraId="516DED0B" w14:textId="77777777" w:rsidR="00E25C28" w:rsidRDefault="00E25C28" w:rsidP="00E25C28">
            <w:pPr>
              <w:pStyle w:val="ac"/>
            </w:pPr>
          </w:p>
          <w:p w14:paraId="012BAE45" w14:textId="77777777" w:rsidR="00E25C28" w:rsidRDefault="00E25C28" w:rsidP="00E25C28">
            <w:pPr>
              <w:pStyle w:val="ac"/>
            </w:pPr>
            <w:r>
              <w:t>SIGNATURE_VERSION = 1</w:t>
            </w:r>
          </w:p>
          <w:p w14:paraId="03C9366E" w14:textId="77777777" w:rsidR="00E25C28" w:rsidRDefault="00E25C28" w:rsidP="00E25C28">
            <w:pPr>
              <w:pStyle w:val="ac"/>
            </w:pPr>
          </w:p>
          <w:p w14:paraId="5939D7A0" w14:textId="77777777" w:rsidR="00E25C28" w:rsidRDefault="00E25C28" w:rsidP="00E25C28">
            <w:pPr>
              <w:pStyle w:val="ac"/>
            </w:pPr>
          </w:p>
          <w:p w14:paraId="1B120D45" w14:textId="77777777" w:rsidR="00E25C28" w:rsidRDefault="00E25C28" w:rsidP="00E25C28">
            <w:pPr>
              <w:pStyle w:val="ac"/>
            </w:pPr>
            <w:r>
              <w:t>@dataclass(frozen=True)</w:t>
            </w:r>
          </w:p>
          <w:p w14:paraId="1E93D920" w14:textId="77777777" w:rsidR="00E25C28" w:rsidRDefault="00E25C28" w:rsidP="00E25C28">
            <w:pPr>
              <w:pStyle w:val="ac"/>
            </w:pPr>
            <w:r>
              <w:t>class SignatureContainer:</w:t>
            </w:r>
          </w:p>
          <w:p w14:paraId="28FD57EC" w14:textId="77777777" w:rsidR="00E25C28" w:rsidRDefault="00E25C28" w:rsidP="00E25C28">
            <w:pPr>
              <w:pStyle w:val="ac"/>
            </w:pPr>
            <w:r>
              <w:t xml:space="preserve">    """Структура SignatureFile.</w:t>
            </w:r>
          </w:p>
          <w:p w14:paraId="1A22D486" w14:textId="77777777" w:rsidR="00E25C28" w:rsidRDefault="00E25C28" w:rsidP="00E25C28">
            <w:pPr>
              <w:pStyle w:val="ac"/>
            </w:pPr>
          </w:p>
          <w:p w14:paraId="453FDFB6" w14:textId="77777777" w:rsidR="00E25C28" w:rsidRDefault="00E25C28" w:rsidP="00E25C28">
            <w:pPr>
              <w:pStyle w:val="ac"/>
            </w:pPr>
            <w:r>
              <w:t xml:space="preserve">    algorithm указывает вариант подписи, hash_value хранит исходный digest,</w:t>
            </w:r>
          </w:p>
          <w:p w14:paraId="3E762A73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hash</w:t>
            </w:r>
            <w:r w:rsidRPr="00E25C28">
              <w:rPr>
                <w:lang w:val="ru-RU"/>
              </w:rPr>
              <w:t>_</w:t>
            </w:r>
            <w:r>
              <w:t>mod</w:t>
            </w:r>
            <w:r w:rsidRPr="00E25C28">
              <w:rPr>
                <w:lang w:val="ru-RU"/>
              </w:rPr>
              <w:t>_</w:t>
            </w:r>
            <w:r>
              <w:t>n</w:t>
            </w:r>
            <w:r w:rsidRPr="00E25C28">
              <w:rPr>
                <w:lang w:val="ru-RU"/>
              </w:rPr>
              <w:t xml:space="preserve"> хранит </w:t>
            </w:r>
            <w:r>
              <w:t>digest</w:t>
            </w:r>
            <w:r w:rsidRPr="00E25C28">
              <w:rPr>
                <w:lang w:val="ru-RU"/>
              </w:rPr>
              <w:t xml:space="preserve"> как число после приведения по модулю </w:t>
            </w:r>
            <w:r>
              <w:t>n</w:t>
            </w:r>
            <w:r w:rsidRPr="00E25C28">
              <w:rPr>
                <w:lang w:val="ru-RU"/>
              </w:rPr>
              <w:t xml:space="preserve">, а </w:t>
            </w:r>
            <w:r>
              <w:t>signature</w:t>
            </w:r>
          </w:p>
          <w:p w14:paraId="564755BE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содержит </w:t>
            </w:r>
            <w:r>
              <w:t>RSA</w:t>
            </w:r>
            <w:r w:rsidRPr="00E25C28">
              <w:rPr>
                <w:lang w:val="ru-RU"/>
              </w:rPr>
              <w:t xml:space="preserve">-значение </w:t>
            </w:r>
            <w:r>
              <w:t>s</w:t>
            </w:r>
            <w:r w:rsidRPr="00E25C28">
              <w:rPr>
                <w:lang w:val="ru-RU"/>
              </w:rPr>
              <w:t xml:space="preserve"> = </w:t>
            </w:r>
            <w:r>
              <w:t>h</w:t>
            </w:r>
            <w:r w:rsidRPr="00E25C28">
              <w:rPr>
                <w:lang w:val="ru-RU"/>
              </w:rPr>
              <w:t>^</w:t>
            </w:r>
            <w:r>
              <w:t>d</w:t>
            </w:r>
            <w:r w:rsidRPr="00E25C28">
              <w:rPr>
                <w:lang w:val="ru-RU"/>
              </w:rPr>
              <w:t xml:space="preserve"> </w:t>
            </w:r>
            <w:r>
              <w:t>mod</w:t>
            </w:r>
            <w:r w:rsidRPr="00E25C28">
              <w:rPr>
                <w:lang w:val="ru-RU"/>
              </w:rPr>
              <w:t xml:space="preserve"> </w:t>
            </w:r>
            <w:r>
              <w:t>n</w:t>
            </w:r>
            <w:r w:rsidRPr="00E25C28">
              <w:rPr>
                <w:lang w:val="ru-RU"/>
              </w:rPr>
              <w:t>.</w:t>
            </w:r>
          </w:p>
          <w:p w14:paraId="09B13D4F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"""</w:t>
            </w:r>
          </w:p>
          <w:p w14:paraId="6F89A6A9" w14:textId="77777777" w:rsidR="00E25C28" w:rsidRDefault="00E25C28" w:rsidP="00E25C28">
            <w:pPr>
              <w:pStyle w:val="ac"/>
            </w:pPr>
          </w:p>
          <w:p w14:paraId="0ECB8C9F" w14:textId="77777777" w:rsidR="00E25C28" w:rsidRDefault="00E25C28" w:rsidP="00E25C28">
            <w:pPr>
              <w:pStyle w:val="ac"/>
            </w:pPr>
            <w:r>
              <w:t xml:space="preserve">    version: int</w:t>
            </w:r>
          </w:p>
          <w:p w14:paraId="31DE608B" w14:textId="77777777" w:rsidR="00E25C28" w:rsidRDefault="00E25C28" w:rsidP="00E25C28">
            <w:pPr>
              <w:pStyle w:val="ac"/>
            </w:pPr>
            <w:r>
              <w:t xml:space="preserve">    algorithm: str</w:t>
            </w:r>
          </w:p>
          <w:p w14:paraId="3B2A717D" w14:textId="77777777" w:rsidR="00E25C28" w:rsidRDefault="00E25C28" w:rsidP="00E25C28">
            <w:pPr>
              <w:pStyle w:val="ac"/>
            </w:pPr>
            <w:r>
              <w:t xml:space="preserve">    hash_value: bytes</w:t>
            </w:r>
          </w:p>
          <w:p w14:paraId="66509CB4" w14:textId="77777777" w:rsidR="00E25C28" w:rsidRDefault="00E25C28" w:rsidP="00E25C28">
            <w:pPr>
              <w:pStyle w:val="ac"/>
            </w:pPr>
            <w:r>
              <w:t xml:space="preserve">    hash_mod_n: int</w:t>
            </w:r>
          </w:p>
          <w:p w14:paraId="3D988C7E" w14:textId="77777777" w:rsidR="00E25C28" w:rsidRDefault="00E25C28" w:rsidP="00E25C28">
            <w:pPr>
              <w:pStyle w:val="ac"/>
            </w:pPr>
            <w:r>
              <w:t xml:space="preserve">    signature: int</w:t>
            </w:r>
          </w:p>
          <w:p w14:paraId="20529538" w14:textId="77777777" w:rsidR="00E25C28" w:rsidRDefault="00E25C28" w:rsidP="00E25C28">
            <w:pPr>
              <w:pStyle w:val="ac"/>
            </w:pPr>
          </w:p>
          <w:p w14:paraId="1B3337D9" w14:textId="77777777" w:rsidR="00E25C28" w:rsidRDefault="00E25C28" w:rsidP="00E25C28">
            <w:pPr>
              <w:pStyle w:val="ac"/>
            </w:pPr>
          </w:p>
          <w:p w14:paraId="16F243A5" w14:textId="77777777" w:rsidR="00E25C28" w:rsidRDefault="00E25C28" w:rsidP="00E25C28">
            <w:pPr>
              <w:pStyle w:val="ac"/>
            </w:pPr>
            <w:r>
              <w:t>def _encode_length(length: int) -&gt; bytes:</w:t>
            </w:r>
          </w:p>
          <w:p w14:paraId="6719D32D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</w:t>
            </w:r>
            <w:r>
              <w:t>DER</w:t>
            </w:r>
            <w:r w:rsidRPr="00E25C28">
              <w:rPr>
                <w:lang w:val="ru-RU"/>
              </w:rPr>
              <w:t xml:space="preserve"> кодирует каждое поле как </w:t>
            </w:r>
            <w:r>
              <w:t>TLV</w:t>
            </w:r>
            <w:r w:rsidRPr="00E25C28">
              <w:rPr>
                <w:lang w:val="ru-RU"/>
              </w:rPr>
              <w:t>. Длина может быть короткой или длинной.</w:t>
            </w:r>
          </w:p>
          <w:p w14:paraId="64C75510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if length &lt; 0:</w:t>
            </w:r>
          </w:p>
          <w:p w14:paraId="4E174058" w14:textId="77777777" w:rsidR="00E25C28" w:rsidRDefault="00E25C28" w:rsidP="00E25C28">
            <w:pPr>
              <w:pStyle w:val="ac"/>
            </w:pPr>
            <w:r>
              <w:t xml:space="preserve">        raise ValueError("negative DER length")</w:t>
            </w:r>
          </w:p>
          <w:p w14:paraId="6D0C61A2" w14:textId="77777777" w:rsidR="00E25C28" w:rsidRDefault="00E25C28" w:rsidP="00E25C28">
            <w:pPr>
              <w:pStyle w:val="ac"/>
            </w:pPr>
            <w:r>
              <w:t xml:space="preserve">    if length &lt; 128:</w:t>
            </w:r>
          </w:p>
          <w:p w14:paraId="0F0A72C0" w14:textId="77777777" w:rsidR="00E25C28" w:rsidRDefault="00E25C28" w:rsidP="00E25C28">
            <w:pPr>
              <w:pStyle w:val="ac"/>
            </w:pPr>
            <w:r>
              <w:t xml:space="preserve">        return bytes([length])</w:t>
            </w:r>
          </w:p>
          <w:p w14:paraId="1EE0DCA2" w14:textId="77777777" w:rsidR="00E25C28" w:rsidRDefault="00E25C28" w:rsidP="00E25C28">
            <w:pPr>
              <w:pStyle w:val="ac"/>
            </w:pPr>
            <w:r>
              <w:t xml:space="preserve">    raw = length.to_bytes((length.bit_length() + 7) // 8, "big")</w:t>
            </w:r>
          </w:p>
          <w:p w14:paraId="337D0520" w14:textId="77777777" w:rsidR="00E25C28" w:rsidRDefault="00E25C28" w:rsidP="00E25C28">
            <w:pPr>
              <w:pStyle w:val="ac"/>
            </w:pPr>
            <w:r>
              <w:t xml:space="preserve">    return bytes([0x80 | len(raw)]) + raw</w:t>
            </w:r>
          </w:p>
          <w:p w14:paraId="5E3A6108" w14:textId="77777777" w:rsidR="00E25C28" w:rsidRDefault="00E25C28" w:rsidP="00E25C28">
            <w:pPr>
              <w:pStyle w:val="ac"/>
            </w:pPr>
          </w:p>
          <w:p w14:paraId="00A969E5" w14:textId="77777777" w:rsidR="00E25C28" w:rsidRDefault="00E25C28" w:rsidP="00E25C28">
            <w:pPr>
              <w:pStyle w:val="ac"/>
            </w:pPr>
          </w:p>
          <w:p w14:paraId="7E501E93" w14:textId="77777777" w:rsidR="00E25C28" w:rsidRDefault="00E25C28" w:rsidP="00E25C28">
            <w:pPr>
              <w:pStyle w:val="ac"/>
            </w:pPr>
            <w:r>
              <w:t>def _encode_tlv(tag: int, value: bytes) -&gt; bytes:</w:t>
            </w:r>
          </w:p>
          <w:p w14:paraId="62B1E9EF" w14:textId="77777777" w:rsidR="00E25C28" w:rsidRDefault="00E25C28" w:rsidP="00E25C28">
            <w:pPr>
              <w:pStyle w:val="ac"/>
            </w:pPr>
            <w:r>
              <w:t xml:space="preserve">    return bytes([tag]) + _encode_length(len(value)) + value</w:t>
            </w:r>
          </w:p>
          <w:p w14:paraId="5E6856DB" w14:textId="77777777" w:rsidR="00E25C28" w:rsidRDefault="00E25C28" w:rsidP="00E25C28">
            <w:pPr>
              <w:pStyle w:val="ac"/>
            </w:pPr>
          </w:p>
          <w:p w14:paraId="63D8F203" w14:textId="77777777" w:rsidR="00E25C28" w:rsidRDefault="00E25C28" w:rsidP="00E25C28">
            <w:pPr>
              <w:pStyle w:val="ac"/>
            </w:pPr>
          </w:p>
          <w:p w14:paraId="14C950DB" w14:textId="77777777" w:rsidR="00E25C28" w:rsidRDefault="00E25C28" w:rsidP="00E25C28">
            <w:pPr>
              <w:pStyle w:val="ac"/>
            </w:pPr>
            <w:r>
              <w:t>def _encode_integer(value: int) -&gt; bytes:</w:t>
            </w:r>
          </w:p>
          <w:p w14:paraId="0A2FAD64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lastRenderedPageBreak/>
              <w:t xml:space="preserve">    </w:t>
            </w:r>
            <w:r w:rsidRPr="00E25C28">
              <w:rPr>
                <w:lang w:val="ru-RU"/>
              </w:rPr>
              <w:t xml:space="preserve"># </w:t>
            </w:r>
            <w:r>
              <w:t>DER</w:t>
            </w:r>
            <w:r w:rsidRPr="00E25C28">
              <w:rPr>
                <w:lang w:val="ru-RU"/>
              </w:rPr>
              <w:t xml:space="preserve"> </w:t>
            </w:r>
            <w:r>
              <w:t>INTEGER</w:t>
            </w:r>
            <w:r w:rsidRPr="00E25C28">
              <w:rPr>
                <w:lang w:val="ru-RU"/>
              </w:rPr>
              <w:t xml:space="preserve"> знаковый, поэтому для положительного числа иногда нужен ведущий 00.</w:t>
            </w:r>
          </w:p>
          <w:p w14:paraId="621B81E9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if value &lt; 0:</w:t>
            </w:r>
          </w:p>
          <w:p w14:paraId="5453A468" w14:textId="77777777" w:rsidR="00E25C28" w:rsidRDefault="00E25C28" w:rsidP="00E25C28">
            <w:pPr>
              <w:pStyle w:val="ac"/>
            </w:pPr>
            <w:r>
              <w:t xml:space="preserve">        raise ValueError("only non-negative integers are supported")</w:t>
            </w:r>
          </w:p>
          <w:p w14:paraId="27D6FEAD" w14:textId="77777777" w:rsidR="00E25C28" w:rsidRDefault="00E25C28" w:rsidP="00E25C28">
            <w:pPr>
              <w:pStyle w:val="ac"/>
            </w:pPr>
            <w:r>
              <w:t xml:space="preserve">    raw = b"\x00" if value == 0 else value.to_bytes((value.bit_length() + 7) // 8, "big")</w:t>
            </w:r>
          </w:p>
          <w:p w14:paraId="7DF504F7" w14:textId="77777777" w:rsidR="00E25C28" w:rsidRDefault="00E25C28" w:rsidP="00E25C28">
            <w:pPr>
              <w:pStyle w:val="ac"/>
            </w:pPr>
            <w:r>
              <w:t xml:space="preserve">    if raw[0] &amp; 0x80:</w:t>
            </w:r>
          </w:p>
          <w:p w14:paraId="3BCC7AEE" w14:textId="77777777" w:rsidR="00E25C28" w:rsidRDefault="00E25C28" w:rsidP="00E25C28">
            <w:pPr>
              <w:pStyle w:val="ac"/>
            </w:pPr>
            <w:r>
              <w:t xml:space="preserve">        raw = b"\x00" + raw</w:t>
            </w:r>
          </w:p>
          <w:p w14:paraId="2E94D866" w14:textId="77777777" w:rsidR="00E25C28" w:rsidRDefault="00E25C28" w:rsidP="00E25C28">
            <w:pPr>
              <w:pStyle w:val="ac"/>
            </w:pPr>
            <w:r>
              <w:t xml:space="preserve">    return _encode_tlv(0x02, raw)</w:t>
            </w:r>
          </w:p>
          <w:p w14:paraId="1F3E9607" w14:textId="77777777" w:rsidR="00E25C28" w:rsidRDefault="00E25C28" w:rsidP="00E25C28">
            <w:pPr>
              <w:pStyle w:val="ac"/>
            </w:pPr>
          </w:p>
          <w:p w14:paraId="3F0E3D45" w14:textId="77777777" w:rsidR="00E25C28" w:rsidRDefault="00E25C28" w:rsidP="00E25C28">
            <w:pPr>
              <w:pStyle w:val="ac"/>
            </w:pPr>
          </w:p>
          <w:p w14:paraId="205158C9" w14:textId="77777777" w:rsidR="00E25C28" w:rsidRDefault="00E25C28" w:rsidP="00E25C28">
            <w:pPr>
              <w:pStyle w:val="ac"/>
            </w:pPr>
            <w:r>
              <w:t>def _encode_utf8_string(value: str) -&gt; bytes:</w:t>
            </w:r>
          </w:p>
          <w:p w14:paraId="6BC7CCE4" w14:textId="77777777" w:rsidR="00E25C28" w:rsidRDefault="00E25C28" w:rsidP="00E25C28">
            <w:pPr>
              <w:pStyle w:val="ac"/>
            </w:pPr>
            <w:r>
              <w:t xml:space="preserve">    # algorithm хранится как UTF8String: "rsa-sha256" или "rsa-crc32".</w:t>
            </w:r>
          </w:p>
          <w:p w14:paraId="6B0C37AB" w14:textId="77777777" w:rsidR="00E25C28" w:rsidRDefault="00E25C28" w:rsidP="00E25C28">
            <w:pPr>
              <w:pStyle w:val="ac"/>
            </w:pPr>
            <w:r>
              <w:t xml:space="preserve">    return _encode_tlv(0x0C, value.encode("utf-8"))</w:t>
            </w:r>
          </w:p>
          <w:p w14:paraId="4EC08A3D" w14:textId="77777777" w:rsidR="00E25C28" w:rsidRDefault="00E25C28" w:rsidP="00E25C28">
            <w:pPr>
              <w:pStyle w:val="ac"/>
            </w:pPr>
          </w:p>
          <w:p w14:paraId="4B842E63" w14:textId="77777777" w:rsidR="00E25C28" w:rsidRDefault="00E25C28" w:rsidP="00E25C28">
            <w:pPr>
              <w:pStyle w:val="ac"/>
            </w:pPr>
          </w:p>
          <w:p w14:paraId="28F458D8" w14:textId="77777777" w:rsidR="00E25C28" w:rsidRDefault="00E25C28" w:rsidP="00E25C28">
            <w:pPr>
              <w:pStyle w:val="ac"/>
            </w:pPr>
            <w:r>
              <w:t>def _encode_octet_string(value: bytes) -&gt; bytes:</w:t>
            </w:r>
          </w:p>
          <w:p w14:paraId="410117E2" w14:textId="77777777" w:rsidR="00E25C28" w:rsidRDefault="00E25C28" w:rsidP="00E25C28">
            <w:pPr>
              <w:pStyle w:val="ac"/>
            </w:pPr>
            <w:r>
              <w:t xml:space="preserve">    return _encode_tlv(0x04, value)</w:t>
            </w:r>
          </w:p>
          <w:p w14:paraId="61FE0288" w14:textId="77777777" w:rsidR="00E25C28" w:rsidRDefault="00E25C28" w:rsidP="00E25C28">
            <w:pPr>
              <w:pStyle w:val="ac"/>
            </w:pPr>
          </w:p>
          <w:p w14:paraId="68B3F58B" w14:textId="77777777" w:rsidR="00E25C28" w:rsidRDefault="00E25C28" w:rsidP="00E25C28">
            <w:pPr>
              <w:pStyle w:val="ac"/>
            </w:pPr>
          </w:p>
          <w:p w14:paraId="5ADFC30A" w14:textId="77777777" w:rsidR="00E25C28" w:rsidRDefault="00E25C28" w:rsidP="00E25C28">
            <w:pPr>
              <w:pStyle w:val="ac"/>
            </w:pPr>
            <w:r>
              <w:t>def encode_signature_container(container: SignatureContainer) -&gt; bytes:</w:t>
            </w:r>
          </w:p>
          <w:p w14:paraId="554A45E6" w14:textId="77777777" w:rsidR="00E25C28" w:rsidRDefault="00E25C28" w:rsidP="00E25C28">
            <w:pPr>
              <w:pStyle w:val="ac"/>
            </w:pPr>
            <w:r>
              <w:t xml:space="preserve">    # SignatureFile ::= SEQUENCE { version, algorithm, hashValue, hashModN, signature }.</w:t>
            </w:r>
          </w:p>
          <w:p w14:paraId="1D687EA5" w14:textId="77777777" w:rsidR="00E25C28" w:rsidRDefault="00E25C28" w:rsidP="00E25C28">
            <w:pPr>
              <w:pStyle w:val="ac"/>
            </w:pPr>
            <w:r>
              <w:t xml:space="preserve">    body = b"".join(</w:t>
            </w:r>
          </w:p>
          <w:p w14:paraId="4CCF3D9B" w14:textId="77777777" w:rsidR="00E25C28" w:rsidRDefault="00E25C28" w:rsidP="00E25C28">
            <w:pPr>
              <w:pStyle w:val="ac"/>
            </w:pPr>
            <w:r>
              <w:t xml:space="preserve">        (</w:t>
            </w:r>
          </w:p>
          <w:p w14:paraId="457B4FF4" w14:textId="77777777" w:rsidR="00E25C28" w:rsidRDefault="00E25C28" w:rsidP="00E25C28">
            <w:pPr>
              <w:pStyle w:val="ac"/>
            </w:pPr>
            <w:r>
              <w:t xml:space="preserve">            _encode_integer(container.version),</w:t>
            </w:r>
          </w:p>
          <w:p w14:paraId="26B72C05" w14:textId="77777777" w:rsidR="00E25C28" w:rsidRDefault="00E25C28" w:rsidP="00E25C28">
            <w:pPr>
              <w:pStyle w:val="ac"/>
            </w:pPr>
            <w:r>
              <w:t xml:space="preserve">            _encode_utf8_string(container.algorithm),</w:t>
            </w:r>
          </w:p>
          <w:p w14:paraId="5C207044" w14:textId="77777777" w:rsidR="00E25C28" w:rsidRDefault="00E25C28" w:rsidP="00E25C28">
            <w:pPr>
              <w:pStyle w:val="ac"/>
            </w:pPr>
            <w:r>
              <w:t xml:space="preserve">            _encode_octet_string(container.hash_value),</w:t>
            </w:r>
          </w:p>
          <w:p w14:paraId="637FC03C" w14:textId="77777777" w:rsidR="00E25C28" w:rsidRDefault="00E25C28" w:rsidP="00E25C28">
            <w:pPr>
              <w:pStyle w:val="ac"/>
            </w:pPr>
            <w:r>
              <w:t xml:space="preserve">            _encode_integer(container.hash_mod_n),</w:t>
            </w:r>
          </w:p>
          <w:p w14:paraId="36FEAE57" w14:textId="77777777" w:rsidR="00E25C28" w:rsidRDefault="00E25C28" w:rsidP="00E25C28">
            <w:pPr>
              <w:pStyle w:val="ac"/>
            </w:pPr>
            <w:r>
              <w:t xml:space="preserve">            _encode_integer(container.signature),</w:t>
            </w:r>
          </w:p>
          <w:p w14:paraId="637312B3" w14:textId="77777777" w:rsidR="00E25C28" w:rsidRDefault="00E25C28" w:rsidP="00E25C28">
            <w:pPr>
              <w:pStyle w:val="ac"/>
            </w:pPr>
            <w:r>
              <w:t xml:space="preserve">        )</w:t>
            </w:r>
          </w:p>
          <w:p w14:paraId="50A147B9" w14:textId="77777777" w:rsidR="00E25C28" w:rsidRDefault="00E25C28" w:rsidP="00E25C28">
            <w:pPr>
              <w:pStyle w:val="ac"/>
            </w:pPr>
            <w:r>
              <w:t xml:space="preserve">    )</w:t>
            </w:r>
          </w:p>
          <w:p w14:paraId="56497739" w14:textId="77777777" w:rsidR="00E25C28" w:rsidRDefault="00E25C28" w:rsidP="00E25C28">
            <w:pPr>
              <w:pStyle w:val="ac"/>
            </w:pPr>
            <w:r>
              <w:t xml:space="preserve">    return _encode_tlv(0x30, body)</w:t>
            </w:r>
          </w:p>
          <w:p w14:paraId="5B6F9894" w14:textId="77777777" w:rsidR="00E25C28" w:rsidRDefault="00E25C28" w:rsidP="00E25C28">
            <w:pPr>
              <w:pStyle w:val="ac"/>
            </w:pPr>
          </w:p>
          <w:p w14:paraId="633D3B8F" w14:textId="77777777" w:rsidR="00E25C28" w:rsidRDefault="00E25C28" w:rsidP="00E25C28">
            <w:pPr>
              <w:pStyle w:val="ac"/>
            </w:pPr>
          </w:p>
          <w:p w14:paraId="3F22B5F7" w14:textId="77777777" w:rsidR="00E25C28" w:rsidRDefault="00E25C28" w:rsidP="00E25C28">
            <w:pPr>
              <w:pStyle w:val="ac"/>
            </w:pPr>
            <w:r>
              <w:t>def _read_length(data: bytes, offset: int) -&gt; tuple[int, int]:</w:t>
            </w:r>
          </w:p>
          <w:p w14:paraId="31AB967A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Декодер принимает только </w:t>
            </w:r>
            <w:r>
              <w:t>DER</w:t>
            </w:r>
            <w:r w:rsidRPr="00E25C28">
              <w:rPr>
                <w:lang w:val="ru-RU"/>
              </w:rPr>
              <w:t>-форму: без неопределенной длины и без</w:t>
            </w:r>
          </w:p>
          <w:p w14:paraId="1EB8A6AE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# неминимального long-form кодирования.</w:t>
            </w:r>
          </w:p>
          <w:p w14:paraId="2CDF2B51" w14:textId="77777777" w:rsidR="00E25C28" w:rsidRDefault="00E25C28" w:rsidP="00E25C28">
            <w:pPr>
              <w:pStyle w:val="ac"/>
            </w:pPr>
            <w:r>
              <w:t xml:space="preserve">    if offset &gt;= len(data):</w:t>
            </w:r>
          </w:p>
          <w:p w14:paraId="088D8E8E" w14:textId="77777777" w:rsidR="00E25C28" w:rsidRDefault="00E25C28" w:rsidP="00E25C28">
            <w:pPr>
              <w:pStyle w:val="ac"/>
            </w:pPr>
            <w:r>
              <w:t xml:space="preserve">        raise ValueError("unexpected end of DER data")</w:t>
            </w:r>
          </w:p>
          <w:p w14:paraId="39A2A60B" w14:textId="77777777" w:rsidR="00E25C28" w:rsidRDefault="00E25C28" w:rsidP="00E25C28">
            <w:pPr>
              <w:pStyle w:val="ac"/>
            </w:pPr>
            <w:r>
              <w:t xml:space="preserve">    first = data[offset]</w:t>
            </w:r>
          </w:p>
          <w:p w14:paraId="2FC8C046" w14:textId="77777777" w:rsidR="00E25C28" w:rsidRDefault="00E25C28" w:rsidP="00E25C28">
            <w:pPr>
              <w:pStyle w:val="ac"/>
            </w:pPr>
            <w:r>
              <w:t xml:space="preserve">    offset += 1</w:t>
            </w:r>
          </w:p>
          <w:p w14:paraId="438513D2" w14:textId="77777777" w:rsidR="00E25C28" w:rsidRDefault="00E25C28" w:rsidP="00E25C28">
            <w:pPr>
              <w:pStyle w:val="ac"/>
            </w:pPr>
            <w:r>
              <w:lastRenderedPageBreak/>
              <w:t xml:space="preserve">    if first &lt; 128:</w:t>
            </w:r>
          </w:p>
          <w:p w14:paraId="635649AF" w14:textId="77777777" w:rsidR="00E25C28" w:rsidRDefault="00E25C28" w:rsidP="00E25C28">
            <w:pPr>
              <w:pStyle w:val="ac"/>
            </w:pPr>
            <w:r>
              <w:t xml:space="preserve">        return first, offset</w:t>
            </w:r>
          </w:p>
          <w:p w14:paraId="0055BC15" w14:textId="77777777" w:rsidR="00E25C28" w:rsidRDefault="00E25C28" w:rsidP="00E25C28">
            <w:pPr>
              <w:pStyle w:val="ac"/>
            </w:pPr>
            <w:r>
              <w:t xml:space="preserve">    count = first &amp; 0x7F</w:t>
            </w:r>
          </w:p>
          <w:p w14:paraId="741D2E9E" w14:textId="77777777" w:rsidR="00E25C28" w:rsidRDefault="00E25C28" w:rsidP="00E25C28">
            <w:pPr>
              <w:pStyle w:val="ac"/>
            </w:pPr>
            <w:r>
              <w:t xml:space="preserve">    if count == 0:</w:t>
            </w:r>
          </w:p>
          <w:p w14:paraId="1E925E0F" w14:textId="77777777" w:rsidR="00E25C28" w:rsidRDefault="00E25C28" w:rsidP="00E25C28">
            <w:pPr>
              <w:pStyle w:val="ac"/>
            </w:pPr>
            <w:r>
              <w:t xml:space="preserve">        raise ValueError("indefinite DER lengths are not allowed")</w:t>
            </w:r>
          </w:p>
          <w:p w14:paraId="702F34A5" w14:textId="77777777" w:rsidR="00E25C28" w:rsidRDefault="00E25C28" w:rsidP="00E25C28">
            <w:pPr>
              <w:pStyle w:val="ac"/>
            </w:pPr>
            <w:r>
              <w:t xml:space="preserve">    if offset + count &gt; len(data):</w:t>
            </w:r>
          </w:p>
          <w:p w14:paraId="5E039DEB" w14:textId="77777777" w:rsidR="00E25C28" w:rsidRDefault="00E25C28" w:rsidP="00E25C28">
            <w:pPr>
              <w:pStyle w:val="ac"/>
            </w:pPr>
            <w:r>
              <w:t xml:space="preserve">        raise ValueError("truncated DER length")</w:t>
            </w:r>
          </w:p>
          <w:p w14:paraId="4BCE2380" w14:textId="77777777" w:rsidR="00E25C28" w:rsidRDefault="00E25C28" w:rsidP="00E25C28">
            <w:pPr>
              <w:pStyle w:val="ac"/>
            </w:pPr>
            <w:r>
              <w:t xml:space="preserve">    length = int.from_bytes(data[offset : offset + count], "big")</w:t>
            </w:r>
          </w:p>
          <w:p w14:paraId="3E34CB41" w14:textId="77777777" w:rsidR="00E25C28" w:rsidRDefault="00E25C28" w:rsidP="00E25C28">
            <w:pPr>
              <w:pStyle w:val="ac"/>
            </w:pPr>
            <w:r>
              <w:t xml:space="preserve">    if length &lt; 128:</w:t>
            </w:r>
          </w:p>
          <w:p w14:paraId="0A6649B8" w14:textId="77777777" w:rsidR="00E25C28" w:rsidRDefault="00E25C28" w:rsidP="00E25C28">
            <w:pPr>
              <w:pStyle w:val="ac"/>
            </w:pPr>
            <w:r>
              <w:t xml:space="preserve">        raise ValueError("non-minimal DER length")</w:t>
            </w:r>
          </w:p>
          <w:p w14:paraId="1126C7CD" w14:textId="77777777" w:rsidR="00E25C28" w:rsidRDefault="00E25C28" w:rsidP="00E25C28">
            <w:pPr>
              <w:pStyle w:val="ac"/>
            </w:pPr>
            <w:r>
              <w:t xml:space="preserve">    return length, offset + count</w:t>
            </w:r>
          </w:p>
          <w:p w14:paraId="17CBC08B" w14:textId="77777777" w:rsidR="00E25C28" w:rsidRDefault="00E25C28" w:rsidP="00E25C28">
            <w:pPr>
              <w:pStyle w:val="ac"/>
            </w:pPr>
          </w:p>
          <w:p w14:paraId="7EA64964" w14:textId="77777777" w:rsidR="00E25C28" w:rsidRDefault="00E25C28" w:rsidP="00E25C28">
            <w:pPr>
              <w:pStyle w:val="ac"/>
            </w:pPr>
          </w:p>
          <w:p w14:paraId="4C5A8AAC" w14:textId="77777777" w:rsidR="00E25C28" w:rsidRDefault="00E25C28" w:rsidP="00E25C28">
            <w:pPr>
              <w:pStyle w:val="ac"/>
            </w:pPr>
            <w:r>
              <w:t>def _read_tlv(data: bytes, offset: int, expected_tag: int) -&gt; tuple[bytes, int]:</w:t>
            </w:r>
          </w:p>
          <w:p w14:paraId="4886C060" w14:textId="77777777" w:rsidR="00E25C28" w:rsidRDefault="00E25C28" w:rsidP="00E25C28">
            <w:pPr>
              <w:pStyle w:val="ac"/>
            </w:pPr>
            <w:r>
              <w:t xml:space="preserve">    if offset &gt;= len(data) or data[offset] != expected_tag:</w:t>
            </w:r>
          </w:p>
          <w:p w14:paraId="748EFF2F" w14:textId="77777777" w:rsidR="00E25C28" w:rsidRDefault="00E25C28" w:rsidP="00E25C28">
            <w:pPr>
              <w:pStyle w:val="ac"/>
            </w:pPr>
            <w:r>
              <w:t xml:space="preserve">        raise ValueError(f"expected DER tag 0x{expected_tag:02x}")</w:t>
            </w:r>
          </w:p>
          <w:p w14:paraId="2CE0A5E3" w14:textId="77777777" w:rsidR="00E25C28" w:rsidRDefault="00E25C28" w:rsidP="00E25C28">
            <w:pPr>
              <w:pStyle w:val="ac"/>
            </w:pPr>
            <w:r>
              <w:t xml:space="preserve">    length, value_offset = _read_length(data, offset + 1)</w:t>
            </w:r>
          </w:p>
          <w:p w14:paraId="4148BA06" w14:textId="77777777" w:rsidR="00E25C28" w:rsidRDefault="00E25C28" w:rsidP="00E25C28">
            <w:pPr>
              <w:pStyle w:val="ac"/>
            </w:pPr>
            <w:r>
              <w:t xml:space="preserve">    end = value_offset + length</w:t>
            </w:r>
          </w:p>
          <w:p w14:paraId="1E1559BD" w14:textId="77777777" w:rsidR="00E25C28" w:rsidRDefault="00E25C28" w:rsidP="00E25C28">
            <w:pPr>
              <w:pStyle w:val="ac"/>
            </w:pPr>
            <w:r>
              <w:t xml:space="preserve">    if end &gt; len(data):</w:t>
            </w:r>
          </w:p>
          <w:p w14:paraId="34206E2B" w14:textId="77777777" w:rsidR="00E25C28" w:rsidRDefault="00E25C28" w:rsidP="00E25C28">
            <w:pPr>
              <w:pStyle w:val="ac"/>
            </w:pPr>
            <w:r>
              <w:t xml:space="preserve">        raise ValueError("truncated DER value")</w:t>
            </w:r>
          </w:p>
          <w:p w14:paraId="5B2F3E89" w14:textId="77777777" w:rsidR="00E25C28" w:rsidRDefault="00E25C28" w:rsidP="00E25C28">
            <w:pPr>
              <w:pStyle w:val="ac"/>
            </w:pPr>
            <w:r>
              <w:t xml:space="preserve">    return data[value_offset:end], end</w:t>
            </w:r>
          </w:p>
          <w:p w14:paraId="3E7F0295" w14:textId="77777777" w:rsidR="00E25C28" w:rsidRDefault="00E25C28" w:rsidP="00E25C28">
            <w:pPr>
              <w:pStyle w:val="ac"/>
            </w:pPr>
          </w:p>
          <w:p w14:paraId="2992EECA" w14:textId="77777777" w:rsidR="00E25C28" w:rsidRDefault="00E25C28" w:rsidP="00E25C28">
            <w:pPr>
              <w:pStyle w:val="ac"/>
            </w:pPr>
          </w:p>
          <w:p w14:paraId="04DF7B00" w14:textId="77777777" w:rsidR="00E25C28" w:rsidRDefault="00E25C28" w:rsidP="00E25C28">
            <w:pPr>
              <w:pStyle w:val="ac"/>
            </w:pPr>
            <w:r>
              <w:t>def _decode_integer(value: bytes) -&gt; int:</w:t>
            </w:r>
          </w:p>
          <w:p w14:paraId="0C7E6AA5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Отрицательные и неминимально закодированные </w:t>
            </w:r>
            <w:r>
              <w:t>INTEGER</w:t>
            </w:r>
            <w:r w:rsidRPr="00E25C28">
              <w:rPr>
                <w:lang w:val="ru-RU"/>
              </w:rPr>
              <w:t xml:space="preserve"> отклоняются, чтобы</w:t>
            </w:r>
          </w:p>
          <w:p w14:paraId="68CE05E5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# одна и та же подпись не имела нескольких допустимых бинарных представлений.</w:t>
            </w:r>
          </w:p>
          <w:p w14:paraId="42C506BF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if not value:</w:t>
            </w:r>
          </w:p>
          <w:p w14:paraId="1BA09E16" w14:textId="77777777" w:rsidR="00E25C28" w:rsidRDefault="00E25C28" w:rsidP="00E25C28">
            <w:pPr>
              <w:pStyle w:val="ac"/>
            </w:pPr>
            <w:r>
              <w:t xml:space="preserve">        raise ValueError("empty DER integer")</w:t>
            </w:r>
          </w:p>
          <w:p w14:paraId="7BDD7D84" w14:textId="77777777" w:rsidR="00E25C28" w:rsidRDefault="00E25C28" w:rsidP="00E25C28">
            <w:pPr>
              <w:pStyle w:val="ac"/>
            </w:pPr>
            <w:r>
              <w:t xml:space="preserve">    if len(value) &gt; 1 and value[0] == 0 and not (value[1] &amp; 0x80):</w:t>
            </w:r>
          </w:p>
          <w:p w14:paraId="7B2534C0" w14:textId="77777777" w:rsidR="00E25C28" w:rsidRDefault="00E25C28" w:rsidP="00E25C28">
            <w:pPr>
              <w:pStyle w:val="ac"/>
            </w:pPr>
            <w:r>
              <w:t xml:space="preserve">        raise ValueError("non-minimal DER integer")</w:t>
            </w:r>
          </w:p>
          <w:p w14:paraId="5D659712" w14:textId="77777777" w:rsidR="00E25C28" w:rsidRDefault="00E25C28" w:rsidP="00E25C28">
            <w:pPr>
              <w:pStyle w:val="ac"/>
            </w:pPr>
            <w:r>
              <w:t xml:space="preserve">    if value[0] &amp; 0x80:</w:t>
            </w:r>
          </w:p>
          <w:p w14:paraId="1D6167FB" w14:textId="77777777" w:rsidR="00E25C28" w:rsidRDefault="00E25C28" w:rsidP="00E25C28">
            <w:pPr>
              <w:pStyle w:val="ac"/>
            </w:pPr>
            <w:r>
              <w:t xml:space="preserve">        raise ValueError("negative DER integer is not supported")</w:t>
            </w:r>
          </w:p>
          <w:p w14:paraId="3CDEC4E0" w14:textId="77777777" w:rsidR="00E25C28" w:rsidRDefault="00E25C28" w:rsidP="00E25C28">
            <w:pPr>
              <w:pStyle w:val="ac"/>
            </w:pPr>
            <w:r>
              <w:t xml:space="preserve">    return int.from_bytes(value, "big")</w:t>
            </w:r>
          </w:p>
          <w:p w14:paraId="4933A429" w14:textId="77777777" w:rsidR="00E25C28" w:rsidRDefault="00E25C28" w:rsidP="00E25C28">
            <w:pPr>
              <w:pStyle w:val="ac"/>
            </w:pPr>
          </w:p>
          <w:p w14:paraId="5D2D8A1E" w14:textId="77777777" w:rsidR="00E25C28" w:rsidRDefault="00E25C28" w:rsidP="00E25C28">
            <w:pPr>
              <w:pStyle w:val="ac"/>
            </w:pPr>
          </w:p>
          <w:p w14:paraId="371876D8" w14:textId="77777777" w:rsidR="00E25C28" w:rsidRDefault="00E25C28" w:rsidP="00E25C28">
            <w:pPr>
              <w:pStyle w:val="ac"/>
            </w:pPr>
            <w:r>
              <w:t>def decode_signature_container(data: bytes) -&gt; SignatureContainer:</w:t>
            </w:r>
          </w:p>
          <w:p w14:paraId="4093FD0F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># При чтении проверяем точный порядок полей и отсутствие хвостовых байтов.</w:t>
            </w:r>
          </w:p>
          <w:p w14:paraId="085FF1F5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body, offset = _read_tlv(data, 0, 0x30)</w:t>
            </w:r>
          </w:p>
          <w:p w14:paraId="63D1FEBF" w14:textId="77777777" w:rsidR="00E25C28" w:rsidRDefault="00E25C28" w:rsidP="00E25C28">
            <w:pPr>
              <w:pStyle w:val="ac"/>
            </w:pPr>
            <w:r>
              <w:t xml:space="preserve">    if offset != len(data):</w:t>
            </w:r>
          </w:p>
          <w:p w14:paraId="0A26CED0" w14:textId="77777777" w:rsidR="00E25C28" w:rsidRDefault="00E25C28" w:rsidP="00E25C28">
            <w:pPr>
              <w:pStyle w:val="ac"/>
            </w:pPr>
            <w:r>
              <w:t xml:space="preserve">        raise ValueError("trailing data after DER sequence")</w:t>
            </w:r>
          </w:p>
          <w:p w14:paraId="0DD8CAD9" w14:textId="77777777" w:rsidR="00E25C28" w:rsidRDefault="00E25C28" w:rsidP="00E25C28">
            <w:pPr>
              <w:pStyle w:val="ac"/>
            </w:pPr>
          </w:p>
          <w:p w14:paraId="50EA8CAC" w14:textId="77777777" w:rsidR="00E25C28" w:rsidRDefault="00E25C28" w:rsidP="00E25C28">
            <w:pPr>
              <w:pStyle w:val="ac"/>
            </w:pPr>
            <w:r>
              <w:t xml:space="preserve">    inner = 0</w:t>
            </w:r>
          </w:p>
          <w:p w14:paraId="512371E8" w14:textId="77777777" w:rsidR="00E25C28" w:rsidRDefault="00E25C28" w:rsidP="00E25C28">
            <w:pPr>
              <w:pStyle w:val="ac"/>
            </w:pPr>
            <w:r>
              <w:lastRenderedPageBreak/>
              <w:t xml:space="preserve">    version_raw, inner = _read_tlv(body, inner, 0x02)</w:t>
            </w:r>
          </w:p>
          <w:p w14:paraId="57D5BFCD" w14:textId="77777777" w:rsidR="00E25C28" w:rsidRDefault="00E25C28" w:rsidP="00E25C28">
            <w:pPr>
              <w:pStyle w:val="ac"/>
            </w:pPr>
            <w:r>
              <w:t xml:space="preserve">    algorithm_raw, inner = _read_tlv(body, inner, 0x0C)</w:t>
            </w:r>
          </w:p>
          <w:p w14:paraId="3E2BF23D" w14:textId="77777777" w:rsidR="00E25C28" w:rsidRDefault="00E25C28" w:rsidP="00E25C28">
            <w:pPr>
              <w:pStyle w:val="ac"/>
            </w:pPr>
            <w:r>
              <w:t xml:space="preserve">    hash_value, inner = _read_tlv(body, inner, 0x04)</w:t>
            </w:r>
          </w:p>
          <w:p w14:paraId="36F8F50A" w14:textId="77777777" w:rsidR="00E25C28" w:rsidRDefault="00E25C28" w:rsidP="00E25C28">
            <w:pPr>
              <w:pStyle w:val="ac"/>
            </w:pPr>
            <w:r>
              <w:t xml:space="preserve">    hash_mod_n_raw, inner = _read_tlv(body, inner, 0x02)</w:t>
            </w:r>
          </w:p>
          <w:p w14:paraId="07DD432C" w14:textId="77777777" w:rsidR="00E25C28" w:rsidRDefault="00E25C28" w:rsidP="00E25C28">
            <w:pPr>
              <w:pStyle w:val="ac"/>
            </w:pPr>
            <w:r>
              <w:t xml:space="preserve">    signature_raw, inner = _read_tlv(body, inner, 0x02)</w:t>
            </w:r>
          </w:p>
          <w:p w14:paraId="4E66ADD9" w14:textId="77777777" w:rsidR="00E25C28" w:rsidRDefault="00E25C28" w:rsidP="00E25C28">
            <w:pPr>
              <w:pStyle w:val="ac"/>
            </w:pPr>
            <w:r>
              <w:t xml:space="preserve">    if inner != len(body):</w:t>
            </w:r>
          </w:p>
          <w:p w14:paraId="542846E1" w14:textId="77777777" w:rsidR="00E25C28" w:rsidRDefault="00E25C28" w:rsidP="00E25C28">
            <w:pPr>
              <w:pStyle w:val="ac"/>
            </w:pPr>
            <w:r>
              <w:t xml:space="preserve">        raise ValueError("trailing data inside DER sequence")</w:t>
            </w:r>
          </w:p>
          <w:p w14:paraId="283418E8" w14:textId="77777777" w:rsidR="00E25C28" w:rsidRDefault="00E25C28" w:rsidP="00E25C28">
            <w:pPr>
              <w:pStyle w:val="ac"/>
            </w:pPr>
          </w:p>
          <w:p w14:paraId="71AC36B9" w14:textId="77777777" w:rsidR="00E25C28" w:rsidRDefault="00E25C28" w:rsidP="00E25C28">
            <w:pPr>
              <w:pStyle w:val="ac"/>
            </w:pPr>
            <w:r>
              <w:t xml:space="preserve">    return SignatureContainer(</w:t>
            </w:r>
          </w:p>
          <w:p w14:paraId="76BC4B1E" w14:textId="77777777" w:rsidR="00E25C28" w:rsidRDefault="00E25C28" w:rsidP="00E25C28">
            <w:pPr>
              <w:pStyle w:val="ac"/>
            </w:pPr>
            <w:r>
              <w:t xml:space="preserve">        version=_decode_integer(version_raw),</w:t>
            </w:r>
          </w:p>
          <w:p w14:paraId="309ABE1A" w14:textId="77777777" w:rsidR="00E25C28" w:rsidRDefault="00E25C28" w:rsidP="00E25C28">
            <w:pPr>
              <w:pStyle w:val="ac"/>
            </w:pPr>
            <w:r>
              <w:t xml:space="preserve">        algorithm=algorithm_raw.decode("utf-8"),</w:t>
            </w:r>
          </w:p>
          <w:p w14:paraId="3B7BBD31" w14:textId="77777777" w:rsidR="00E25C28" w:rsidRDefault="00E25C28" w:rsidP="00E25C28">
            <w:pPr>
              <w:pStyle w:val="ac"/>
            </w:pPr>
            <w:r>
              <w:t xml:space="preserve">        hash_value=hash_value,</w:t>
            </w:r>
          </w:p>
          <w:p w14:paraId="1515E129" w14:textId="77777777" w:rsidR="00E25C28" w:rsidRDefault="00E25C28" w:rsidP="00E25C28">
            <w:pPr>
              <w:pStyle w:val="ac"/>
            </w:pPr>
            <w:r>
              <w:t xml:space="preserve">        hash_mod_n=_decode_integer(hash_mod_n_raw),</w:t>
            </w:r>
          </w:p>
          <w:p w14:paraId="036BAC01" w14:textId="77777777" w:rsidR="00E25C28" w:rsidRDefault="00E25C28" w:rsidP="00E25C28">
            <w:pPr>
              <w:pStyle w:val="ac"/>
            </w:pPr>
            <w:r>
              <w:t xml:space="preserve">        signature=_decode_integer(signature_raw),</w:t>
            </w:r>
          </w:p>
          <w:p w14:paraId="7028203F" w14:textId="54B24820" w:rsidR="007066ED" w:rsidRDefault="00E25C28" w:rsidP="00E25C28">
            <w:pPr>
              <w:pStyle w:val="ac"/>
            </w:pPr>
            <w:r>
              <w:t xml:space="preserve">    )</w:t>
            </w:r>
          </w:p>
        </w:tc>
      </w:tr>
    </w:tbl>
    <w:p w14:paraId="2FDB7104" w14:textId="2E5E0AF9" w:rsidR="007066ED" w:rsidRPr="007066ED" w:rsidRDefault="007066ED" w:rsidP="007066ED">
      <w:pPr>
        <w:pStyle w:val="af9"/>
        <w:jc w:val="right"/>
      </w:pPr>
      <w:r>
        <w:lastRenderedPageBreak/>
        <w:t>Приложение 5. Листинг</w:t>
      </w:r>
      <w:r w:rsidRPr="007066ED">
        <w:t xml:space="preserve"> </w:t>
      </w:r>
      <w:r>
        <w:t>Файла src/hybrid.py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78C3272B" w14:textId="77777777" w:rsidTr="009304BD">
        <w:tc>
          <w:tcPr>
            <w:tcW w:w="9622" w:type="dxa"/>
          </w:tcPr>
          <w:p w14:paraId="70B00D2A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"""Гибридное шифрование файла: </w:t>
            </w:r>
            <w:r>
              <w:t>AES</w:t>
            </w:r>
            <w:r w:rsidRPr="00E25C28">
              <w:rPr>
                <w:lang w:val="ru-RU"/>
              </w:rPr>
              <w:t>-256-</w:t>
            </w:r>
            <w:r>
              <w:t>CBC</w:t>
            </w:r>
            <w:r w:rsidRPr="00E25C28">
              <w:rPr>
                <w:lang w:val="ru-RU"/>
              </w:rPr>
              <w:t xml:space="preserve"> плюс </w:t>
            </w:r>
            <w:r>
              <w:t>RSA</w:t>
            </w:r>
            <w:r w:rsidRPr="00E25C28">
              <w:rPr>
                <w:lang w:val="ru-RU"/>
              </w:rPr>
              <w:t>-обертка ключа."""</w:t>
            </w:r>
          </w:p>
          <w:p w14:paraId="2CF5E571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706FEA27" w14:textId="77777777" w:rsidR="00E25C28" w:rsidRDefault="00E25C28" w:rsidP="00E25C28">
            <w:pPr>
              <w:pStyle w:val="ac"/>
            </w:pPr>
            <w:r>
              <w:t>from __future__ import annotations</w:t>
            </w:r>
          </w:p>
          <w:p w14:paraId="1076CCA9" w14:textId="77777777" w:rsidR="00E25C28" w:rsidRDefault="00E25C28" w:rsidP="00E25C28">
            <w:pPr>
              <w:pStyle w:val="ac"/>
            </w:pPr>
          </w:p>
          <w:p w14:paraId="389637DA" w14:textId="77777777" w:rsidR="00E25C28" w:rsidRDefault="00E25C28" w:rsidP="00E25C28">
            <w:pPr>
              <w:pStyle w:val="ac"/>
            </w:pPr>
            <w:r>
              <w:t>import json</w:t>
            </w:r>
          </w:p>
          <w:p w14:paraId="75E97278" w14:textId="77777777" w:rsidR="00E25C28" w:rsidRDefault="00E25C28" w:rsidP="00E25C28">
            <w:pPr>
              <w:pStyle w:val="ac"/>
            </w:pPr>
            <w:r>
              <w:t>import secrets</w:t>
            </w:r>
          </w:p>
          <w:p w14:paraId="17D9625A" w14:textId="77777777" w:rsidR="00E25C28" w:rsidRDefault="00E25C28" w:rsidP="00E25C28">
            <w:pPr>
              <w:pStyle w:val="ac"/>
            </w:pPr>
            <w:r>
              <w:t>from pathlib import Path</w:t>
            </w:r>
          </w:p>
          <w:p w14:paraId="099EDACF" w14:textId="77777777" w:rsidR="00E25C28" w:rsidRDefault="00E25C28" w:rsidP="00E25C28">
            <w:pPr>
              <w:pStyle w:val="ac"/>
            </w:pPr>
          </w:p>
          <w:p w14:paraId="2E3CEEF3" w14:textId="77777777" w:rsidR="00E25C28" w:rsidRDefault="00E25C28" w:rsidP="00E25C28">
            <w:pPr>
              <w:pStyle w:val="ac"/>
            </w:pPr>
            <w:r>
              <w:t>from src.aes import BLOCK_SIZE, decrypt_cbc, encrypt_cbc</w:t>
            </w:r>
          </w:p>
          <w:p w14:paraId="72A79925" w14:textId="77777777" w:rsidR="00E25C28" w:rsidRDefault="00E25C28" w:rsidP="00E25C28">
            <w:pPr>
              <w:pStyle w:val="ac"/>
            </w:pPr>
            <w:r>
              <w:t>from src.der import EncryptedFileContainer, decode_container, encode_container</w:t>
            </w:r>
          </w:p>
          <w:p w14:paraId="22AB1B7A" w14:textId="77777777" w:rsidR="00E25C28" w:rsidRDefault="00E25C28" w:rsidP="00E25C28">
            <w:pPr>
              <w:pStyle w:val="ac"/>
            </w:pPr>
            <w:r>
              <w:t>from src.rsa import (</w:t>
            </w:r>
          </w:p>
          <w:p w14:paraId="1949D4B0" w14:textId="77777777" w:rsidR="00E25C28" w:rsidRDefault="00E25C28" w:rsidP="00E25C28">
            <w:pPr>
              <w:pStyle w:val="ac"/>
            </w:pPr>
            <w:r>
              <w:t xml:space="preserve">    PrivateKey,</w:t>
            </w:r>
          </w:p>
          <w:p w14:paraId="407134B6" w14:textId="77777777" w:rsidR="00E25C28" w:rsidRDefault="00E25C28" w:rsidP="00E25C28">
            <w:pPr>
              <w:pStyle w:val="ac"/>
            </w:pPr>
            <w:r>
              <w:t xml:space="preserve">    PublicKey,</w:t>
            </w:r>
          </w:p>
          <w:p w14:paraId="51FFFC9D" w14:textId="77777777" w:rsidR="00E25C28" w:rsidRDefault="00E25C28" w:rsidP="00E25C28">
            <w:pPr>
              <w:pStyle w:val="ac"/>
            </w:pPr>
            <w:r>
              <w:t xml:space="preserve">    decrypt_integer,</w:t>
            </w:r>
          </w:p>
          <w:p w14:paraId="648AEC59" w14:textId="77777777" w:rsidR="00E25C28" w:rsidRDefault="00E25C28" w:rsidP="00E25C28">
            <w:pPr>
              <w:pStyle w:val="ac"/>
            </w:pPr>
            <w:r>
              <w:t xml:space="preserve">    encrypt_integer,</w:t>
            </w:r>
          </w:p>
          <w:p w14:paraId="4099FFF4" w14:textId="77777777" w:rsidR="00E25C28" w:rsidRDefault="00E25C28" w:rsidP="00E25C28">
            <w:pPr>
              <w:pStyle w:val="ac"/>
            </w:pPr>
            <w:r>
              <w:t xml:space="preserve">    int_from_bytes,</w:t>
            </w:r>
          </w:p>
          <w:p w14:paraId="6EFD0383" w14:textId="77777777" w:rsidR="00E25C28" w:rsidRDefault="00E25C28" w:rsidP="00E25C28">
            <w:pPr>
              <w:pStyle w:val="ac"/>
            </w:pPr>
            <w:r>
              <w:t xml:space="preserve">    int_to_fixed_bytes,</w:t>
            </w:r>
          </w:p>
          <w:p w14:paraId="7B7CAA8D" w14:textId="77777777" w:rsidR="00E25C28" w:rsidRDefault="00E25C28" w:rsidP="00E25C28">
            <w:pPr>
              <w:pStyle w:val="ac"/>
            </w:pPr>
            <w:r>
              <w:t>)</w:t>
            </w:r>
          </w:p>
          <w:p w14:paraId="78A7EE10" w14:textId="77777777" w:rsidR="00E25C28" w:rsidRDefault="00E25C28" w:rsidP="00E25C28">
            <w:pPr>
              <w:pStyle w:val="ac"/>
            </w:pPr>
          </w:p>
          <w:p w14:paraId="5D64CBFB" w14:textId="77777777" w:rsidR="00E25C28" w:rsidRDefault="00E25C28" w:rsidP="00E25C28">
            <w:pPr>
              <w:pStyle w:val="ac"/>
            </w:pPr>
          </w:p>
          <w:p w14:paraId="7EF232DF" w14:textId="77777777" w:rsidR="00E25C28" w:rsidRDefault="00E25C28" w:rsidP="00E25C28">
            <w:pPr>
              <w:pStyle w:val="ac"/>
            </w:pPr>
            <w:r>
              <w:t>AES_KEY_SIZE = 32</w:t>
            </w:r>
          </w:p>
          <w:p w14:paraId="2C969B49" w14:textId="77777777" w:rsidR="00E25C28" w:rsidRDefault="00E25C28" w:rsidP="00E25C28">
            <w:pPr>
              <w:pStyle w:val="ac"/>
            </w:pPr>
            <w:r>
              <w:t>CONTAINER_VERSION = 1</w:t>
            </w:r>
          </w:p>
          <w:p w14:paraId="28D0062E" w14:textId="77777777" w:rsidR="00E25C28" w:rsidRDefault="00E25C28" w:rsidP="00E25C28">
            <w:pPr>
              <w:pStyle w:val="ac"/>
            </w:pPr>
          </w:p>
          <w:p w14:paraId="4F89D133" w14:textId="77777777" w:rsidR="00E25C28" w:rsidRDefault="00E25C28" w:rsidP="00E25C28">
            <w:pPr>
              <w:pStyle w:val="ac"/>
            </w:pPr>
          </w:p>
          <w:p w14:paraId="752B7E18" w14:textId="77777777" w:rsidR="00E25C28" w:rsidRDefault="00E25C28" w:rsidP="00E25C28">
            <w:pPr>
              <w:pStyle w:val="ac"/>
            </w:pPr>
            <w:r>
              <w:t>def encrypt_file(</w:t>
            </w:r>
          </w:p>
          <w:p w14:paraId="2091667E" w14:textId="77777777" w:rsidR="00E25C28" w:rsidRDefault="00E25C28" w:rsidP="00E25C28">
            <w:pPr>
              <w:pStyle w:val="ac"/>
            </w:pPr>
            <w:r>
              <w:t xml:space="preserve">    input_path: Path,</w:t>
            </w:r>
          </w:p>
          <w:p w14:paraId="0515A859" w14:textId="77777777" w:rsidR="00E25C28" w:rsidRDefault="00E25C28" w:rsidP="00E25C28">
            <w:pPr>
              <w:pStyle w:val="ac"/>
            </w:pPr>
            <w:r>
              <w:t xml:space="preserve">    public_key: PublicKey,</w:t>
            </w:r>
          </w:p>
          <w:p w14:paraId="2AE81721" w14:textId="77777777" w:rsidR="00E25C28" w:rsidRDefault="00E25C28" w:rsidP="00E25C28">
            <w:pPr>
              <w:pStyle w:val="ac"/>
            </w:pPr>
            <w:r>
              <w:t xml:space="preserve">    output_path: Path,</w:t>
            </w:r>
          </w:p>
          <w:p w14:paraId="24CC1AB1" w14:textId="77777777" w:rsidR="00E25C28" w:rsidRDefault="00E25C28" w:rsidP="00E25C28">
            <w:pPr>
              <w:pStyle w:val="ac"/>
            </w:pPr>
            <w:r>
              <w:t xml:space="preserve">    debug_json_path: Path | None = None,</w:t>
            </w:r>
          </w:p>
          <w:p w14:paraId="4528B9A3" w14:textId="77777777" w:rsidR="00E25C28" w:rsidRDefault="00E25C28" w:rsidP="00E25C28">
            <w:pPr>
              <w:pStyle w:val="ac"/>
            </w:pPr>
            <w:r>
              <w:t>) -&gt; None:</w:t>
            </w:r>
          </w:p>
          <w:p w14:paraId="46668B0A" w14:textId="77777777" w:rsidR="00E25C28" w:rsidRDefault="00E25C28" w:rsidP="00E25C28">
            <w:pPr>
              <w:pStyle w:val="ac"/>
            </w:pPr>
            <w:r>
              <w:t xml:space="preserve">    plaintext = input_path.read_bytes()</w:t>
            </w:r>
          </w:p>
          <w:p w14:paraId="66F0DCE4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Для каждого шифрования создаются новый </w:t>
            </w:r>
            <w:r>
              <w:t>AES</w:t>
            </w:r>
            <w:r w:rsidRPr="00E25C28">
              <w:rPr>
                <w:lang w:val="ru-RU"/>
              </w:rPr>
              <w:t xml:space="preserve">-256 ключ и новый </w:t>
            </w:r>
            <w:r>
              <w:t>IV</w:t>
            </w:r>
            <w:r w:rsidRPr="00E25C28">
              <w:rPr>
                <w:lang w:val="ru-RU"/>
              </w:rPr>
              <w:t>.</w:t>
            </w:r>
          </w:p>
          <w:p w14:paraId="41570400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aes_key = secrets.token_bytes(AES_KEY_SIZE)</w:t>
            </w:r>
          </w:p>
          <w:p w14:paraId="4241406D" w14:textId="77777777" w:rsidR="00E25C28" w:rsidRDefault="00E25C28" w:rsidP="00E25C28">
            <w:pPr>
              <w:pStyle w:val="ac"/>
            </w:pPr>
            <w:r>
              <w:t xml:space="preserve">    iv = secrets.token_bytes(BLOCK_SIZE)</w:t>
            </w:r>
          </w:p>
          <w:p w14:paraId="5C5179ED" w14:textId="77777777" w:rsidR="00E25C28" w:rsidRDefault="00E25C28" w:rsidP="00E25C28">
            <w:pPr>
              <w:pStyle w:val="ac"/>
            </w:pPr>
          </w:p>
          <w:p w14:paraId="3CBF5B41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</w:t>
            </w:r>
            <w:r>
              <w:t>RSA</w:t>
            </w:r>
            <w:r w:rsidRPr="00E25C28">
              <w:rPr>
                <w:lang w:val="ru-RU"/>
              </w:rPr>
              <w:t xml:space="preserve"> шифрует только короткий </w:t>
            </w:r>
            <w:r>
              <w:t>AES</w:t>
            </w:r>
            <w:r w:rsidRPr="00E25C28">
              <w:rPr>
                <w:lang w:val="ru-RU"/>
              </w:rPr>
              <w:t>-ключ, а не весь файл.</w:t>
            </w:r>
          </w:p>
          <w:p w14:paraId="141CA482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encrypted_key_int = encrypt_integer(int_from_bytes(aes_key), public_key)</w:t>
            </w:r>
          </w:p>
          <w:p w14:paraId="29DFC52D" w14:textId="77777777" w:rsidR="00E25C28" w:rsidRDefault="00E25C28" w:rsidP="00E25C28">
            <w:pPr>
              <w:pStyle w:val="ac"/>
            </w:pPr>
            <w:r>
              <w:t xml:space="preserve">    rsa_size = (public_key.n.bit_length() + 7) // 8</w:t>
            </w:r>
          </w:p>
          <w:p w14:paraId="089C20CC" w14:textId="77777777" w:rsidR="00E25C28" w:rsidRDefault="00E25C28" w:rsidP="00E25C28">
            <w:pPr>
              <w:pStyle w:val="ac"/>
            </w:pPr>
            <w:r>
              <w:t xml:space="preserve">    encrypted_key = int_to_fixed_bytes(encrypted_key_int, rsa_size)</w:t>
            </w:r>
          </w:p>
          <w:p w14:paraId="68A2F697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lastRenderedPageBreak/>
              <w:t xml:space="preserve">    </w:t>
            </w:r>
            <w:r w:rsidRPr="00E25C28">
              <w:rPr>
                <w:lang w:val="ru-RU"/>
              </w:rPr>
              <w:t xml:space="preserve"># Содержимое файла шифруется блочным режимом </w:t>
            </w:r>
            <w:r>
              <w:t>AES</w:t>
            </w:r>
            <w:r w:rsidRPr="00E25C28">
              <w:rPr>
                <w:lang w:val="ru-RU"/>
              </w:rPr>
              <w:t>-</w:t>
            </w:r>
            <w:r>
              <w:t>CBC</w:t>
            </w:r>
            <w:r w:rsidRPr="00E25C28">
              <w:rPr>
                <w:lang w:val="ru-RU"/>
              </w:rPr>
              <w:t xml:space="preserve"> с </w:t>
            </w:r>
            <w:r>
              <w:t>PKCS</w:t>
            </w:r>
            <w:r w:rsidRPr="00E25C28">
              <w:rPr>
                <w:lang w:val="ru-RU"/>
              </w:rPr>
              <w:t xml:space="preserve">#7 </w:t>
            </w:r>
            <w:r>
              <w:t>padding</w:t>
            </w:r>
            <w:r w:rsidRPr="00E25C28">
              <w:rPr>
                <w:lang w:val="ru-RU"/>
              </w:rPr>
              <w:t>.</w:t>
            </w:r>
          </w:p>
          <w:p w14:paraId="4EDAFFCE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ciphertext = encrypt_cbc(plaintext, aes_key, iv)</w:t>
            </w:r>
          </w:p>
          <w:p w14:paraId="429472D4" w14:textId="77777777" w:rsidR="00E25C28" w:rsidRDefault="00E25C28" w:rsidP="00E25C28">
            <w:pPr>
              <w:pStyle w:val="ac"/>
            </w:pPr>
            <w:r>
              <w:t xml:space="preserve">    container = EncryptedFileContainer(</w:t>
            </w:r>
          </w:p>
          <w:p w14:paraId="5406058F" w14:textId="77777777" w:rsidR="00E25C28" w:rsidRDefault="00E25C28" w:rsidP="00E25C28">
            <w:pPr>
              <w:pStyle w:val="ac"/>
            </w:pPr>
            <w:r>
              <w:t xml:space="preserve">        version=CONTAINER_VERSION,</w:t>
            </w:r>
          </w:p>
          <w:p w14:paraId="061010ED" w14:textId="77777777" w:rsidR="00E25C28" w:rsidRDefault="00E25C28" w:rsidP="00E25C28">
            <w:pPr>
              <w:pStyle w:val="ac"/>
            </w:pPr>
            <w:r>
              <w:t xml:space="preserve">        encrypted_key=encrypted_key,</w:t>
            </w:r>
          </w:p>
          <w:p w14:paraId="3165FCA3" w14:textId="77777777" w:rsidR="00E25C28" w:rsidRDefault="00E25C28" w:rsidP="00E25C28">
            <w:pPr>
              <w:pStyle w:val="ac"/>
            </w:pPr>
            <w:r>
              <w:t xml:space="preserve">        iv=iv,</w:t>
            </w:r>
          </w:p>
          <w:p w14:paraId="3099B6F5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    ciphertext</w:t>
            </w:r>
            <w:r w:rsidRPr="00E25C28">
              <w:rPr>
                <w:lang w:val="ru-RU"/>
              </w:rPr>
              <w:t>=</w:t>
            </w:r>
            <w:r>
              <w:t>ciphertext</w:t>
            </w:r>
            <w:r w:rsidRPr="00E25C28">
              <w:rPr>
                <w:lang w:val="ru-RU"/>
              </w:rPr>
              <w:t>,</w:t>
            </w:r>
          </w:p>
          <w:p w14:paraId="140CA242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)</w:t>
            </w:r>
          </w:p>
          <w:p w14:paraId="43B97BDE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# Все поля складываются в структурированный </w:t>
            </w:r>
            <w:r>
              <w:t>ASN</w:t>
            </w:r>
            <w:r w:rsidRPr="00E25C28">
              <w:rPr>
                <w:lang w:val="ru-RU"/>
              </w:rPr>
              <w:t xml:space="preserve">.1 </w:t>
            </w:r>
            <w:r>
              <w:t>DER</w:t>
            </w:r>
            <w:r w:rsidRPr="00E25C28">
              <w:rPr>
                <w:lang w:val="ru-RU"/>
              </w:rPr>
              <w:t>-контейнер.</w:t>
            </w:r>
          </w:p>
          <w:p w14:paraId="3DD1CED6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container_der = encode_container(container)</w:t>
            </w:r>
          </w:p>
          <w:p w14:paraId="34F8C3C1" w14:textId="77777777" w:rsidR="00E25C28" w:rsidRDefault="00E25C28" w:rsidP="00E25C28">
            <w:pPr>
              <w:pStyle w:val="ac"/>
            </w:pPr>
            <w:r>
              <w:t xml:space="preserve">    output_path.parent.mkdir(parents=True, exist_ok=True)</w:t>
            </w:r>
          </w:p>
          <w:p w14:paraId="467A9F0D" w14:textId="77777777" w:rsidR="00E25C28" w:rsidRDefault="00E25C28" w:rsidP="00E25C28">
            <w:pPr>
              <w:pStyle w:val="ac"/>
            </w:pPr>
            <w:r>
              <w:t xml:space="preserve">    output_path.write_bytes(container_der)</w:t>
            </w:r>
          </w:p>
          <w:p w14:paraId="69348AB0" w14:textId="77777777" w:rsidR="00E25C28" w:rsidRDefault="00E25C28" w:rsidP="00E25C28">
            <w:pPr>
              <w:pStyle w:val="ac"/>
            </w:pPr>
          </w:p>
          <w:p w14:paraId="1FB98165" w14:textId="77777777" w:rsidR="00E25C28" w:rsidRDefault="00E25C28" w:rsidP="00E25C28">
            <w:pPr>
              <w:pStyle w:val="ac"/>
            </w:pPr>
            <w:r>
              <w:t xml:space="preserve">    if debug_json_path is not None:</w:t>
            </w:r>
          </w:p>
          <w:p w14:paraId="2AA5B20B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    </w:t>
            </w:r>
            <w:r w:rsidRPr="00E25C28">
              <w:rPr>
                <w:lang w:val="ru-RU"/>
              </w:rPr>
              <w:t xml:space="preserve"># </w:t>
            </w:r>
            <w:r>
              <w:t>Debug</w:t>
            </w:r>
            <w:r w:rsidRPr="00E25C28">
              <w:rPr>
                <w:lang w:val="ru-RU"/>
              </w:rPr>
              <w:t xml:space="preserve"> </w:t>
            </w:r>
            <w:r>
              <w:t>JSON</w:t>
            </w:r>
            <w:r w:rsidRPr="00E25C28">
              <w:rPr>
                <w:lang w:val="ru-RU"/>
              </w:rPr>
              <w:t xml:space="preserve"> нужен только для отчета: он показывает ключевые промежуточные</w:t>
            </w:r>
          </w:p>
          <w:p w14:paraId="31AC2C3C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    # значения в </w:t>
            </w:r>
            <w:r>
              <w:t>hex</w:t>
            </w:r>
            <w:r w:rsidRPr="00E25C28">
              <w:rPr>
                <w:lang w:val="ru-RU"/>
              </w:rPr>
              <w:t xml:space="preserve"> и не должен использоваться как защищенный формат хранения.</w:t>
            </w:r>
          </w:p>
          <w:p w14:paraId="3529C447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    </w:t>
            </w:r>
            <w:r>
              <w:t>debug_json_path.parent.mkdir(parents=True, exist_ok=True)</w:t>
            </w:r>
          </w:p>
          <w:p w14:paraId="1E5BA067" w14:textId="77777777" w:rsidR="00E25C28" w:rsidRDefault="00E25C28" w:rsidP="00E25C28">
            <w:pPr>
              <w:pStyle w:val="ac"/>
            </w:pPr>
            <w:r>
              <w:t xml:space="preserve">        debug_json_path.write_text(</w:t>
            </w:r>
          </w:p>
          <w:p w14:paraId="3C254345" w14:textId="77777777" w:rsidR="00E25C28" w:rsidRDefault="00E25C28" w:rsidP="00E25C28">
            <w:pPr>
              <w:pStyle w:val="ac"/>
            </w:pPr>
            <w:r>
              <w:t xml:space="preserve">            json.dumps(</w:t>
            </w:r>
          </w:p>
          <w:p w14:paraId="7C927C37" w14:textId="77777777" w:rsidR="00E25C28" w:rsidRDefault="00E25C28" w:rsidP="00E25C28">
            <w:pPr>
              <w:pStyle w:val="ac"/>
            </w:pPr>
            <w:r>
              <w:t xml:space="preserve">                {</w:t>
            </w:r>
          </w:p>
          <w:p w14:paraId="1AB43521" w14:textId="77777777" w:rsidR="00E25C28" w:rsidRDefault="00E25C28" w:rsidP="00E25C28">
            <w:pPr>
              <w:pStyle w:val="ac"/>
            </w:pPr>
            <w:r>
              <w:t xml:space="preserve">                    "aes_key_hex": aes_key.hex(),</w:t>
            </w:r>
          </w:p>
          <w:p w14:paraId="0E67033D" w14:textId="77777777" w:rsidR="00E25C28" w:rsidRDefault="00E25C28" w:rsidP="00E25C28">
            <w:pPr>
              <w:pStyle w:val="ac"/>
            </w:pPr>
            <w:r>
              <w:t xml:space="preserve">                    "iv_hex": iv.hex(),</w:t>
            </w:r>
          </w:p>
          <w:p w14:paraId="20F4033E" w14:textId="77777777" w:rsidR="00E25C28" w:rsidRDefault="00E25C28" w:rsidP="00E25C28">
            <w:pPr>
              <w:pStyle w:val="ac"/>
            </w:pPr>
            <w:r>
              <w:t xml:space="preserve">                    "encrypted_key_hex": encrypted_key.hex(),</w:t>
            </w:r>
          </w:p>
          <w:p w14:paraId="4C2D3152" w14:textId="77777777" w:rsidR="00E25C28" w:rsidRDefault="00E25C28" w:rsidP="00E25C28">
            <w:pPr>
              <w:pStyle w:val="ac"/>
            </w:pPr>
            <w:r>
              <w:t xml:space="preserve">                    "ciphertext_first_100_hex": ciphertext[:100].hex(),</w:t>
            </w:r>
          </w:p>
          <w:p w14:paraId="7CCA01C9" w14:textId="77777777" w:rsidR="00E25C28" w:rsidRDefault="00E25C28" w:rsidP="00E25C28">
            <w:pPr>
              <w:pStyle w:val="ac"/>
            </w:pPr>
            <w:r>
              <w:t xml:space="preserve">                    "container_first_100_hex": container_der[:100].hex(),</w:t>
            </w:r>
          </w:p>
          <w:p w14:paraId="6CB3648B" w14:textId="77777777" w:rsidR="00E25C28" w:rsidRDefault="00E25C28" w:rsidP="00E25C28">
            <w:pPr>
              <w:pStyle w:val="ac"/>
            </w:pPr>
            <w:r>
              <w:t xml:space="preserve">                },</w:t>
            </w:r>
          </w:p>
          <w:p w14:paraId="39251152" w14:textId="77777777" w:rsidR="00E25C28" w:rsidRDefault="00E25C28" w:rsidP="00E25C28">
            <w:pPr>
              <w:pStyle w:val="ac"/>
            </w:pPr>
            <w:r>
              <w:t xml:space="preserve">                indent=2,</w:t>
            </w:r>
          </w:p>
          <w:p w14:paraId="5E16551F" w14:textId="77777777" w:rsidR="00E25C28" w:rsidRDefault="00E25C28" w:rsidP="00E25C28">
            <w:pPr>
              <w:pStyle w:val="ac"/>
            </w:pPr>
            <w:r>
              <w:t xml:space="preserve">            ),</w:t>
            </w:r>
          </w:p>
          <w:p w14:paraId="19CC7A67" w14:textId="77777777" w:rsidR="00E25C28" w:rsidRDefault="00E25C28" w:rsidP="00E25C28">
            <w:pPr>
              <w:pStyle w:val="ac"/>
            </w:pPr>
            <w:r>
              <w:t xml:space="preserve">            encoding="utf-8",</w:t>
            </w:r>
          </w:p>
          <w:p w14:paraId="548089B9" w14:textId="77777777" w:rsidR="00E25C28" w:rsidRDefault="00E25C28" w:rsidP="00E25C28">
            <w:pPr>
              <w:pStyle w:val="ac"/>
            </w:pPr>
            <w:r>
              <w:t xml:space="preserve">        )</w:t>
            </w:r>
          </w:p>
          <w:p w14:paraId="623062E9" w14:textId="77777777" w:rsidR="00E25C28" w:rsidRDefault="00E25C28" w:rsidP="00E25C28">
            <w:pPr>
              <w:pStyle w:val="ac"/>
            </w:pPr>
          </w:p>
          <w:p w14:paraId="754F6347" w14:textId="77777777" w:rsidR="00E25C28" w:rsidRDefault="00E25C28" w:rsidP="00E25C28">
            <w:pPr>
              <w:pStyle w:val="ac"/>
            </w:pPr>
          </w:p>
          <w:p w14:paraId="01A08472" w14:textId="77777777" w:rsidR="00E25C28" w:rsidRDefault="00E25C28" w:rsidP="00E25C28">
            <w:pPr>
              <w:pStyle w:val="ac"/>
            </w:pPr>
            <w:r>
              <w:t>def decrypt_file(input_path: Path, private_key: PrivateKey, output_path: Path) -&gt; None:</w:t>
            </w:r>
          </w:p>
          <w:p w14:paraId="0605C164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Расшифрование начинается с разбора </w:t>
            </w:r>
            <w:r>
              <w:t>DER</w:t>
            </w:r>
            <w:r w:rsidRPr="00E25C28">
              <w:rPr>
                <w:lang w:val="ru-RU"/>
              </w:rPr>
              <w:t>-контейнера и проверки версии.</w:t>
            </w:r>
          </w:p>
          <w:p w14:paraId="25D8C0BE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container = decode_container(input_path.read_bytes())</w:t>
            </w:r>
          </w:p>
          <w:p w14:paraId="07670CD4" w14:textId="77777777" w:rsidR="00E25C28" w:rsidRDefault="00E25C28" w:rsidP="00E25C28">
            <w:pPr>
              <w:pStyle w:val="ac"/>
            </w:pPr>
            <w:r>
              <w:t xml:space="preserve">    if container.version != CONTAINER_VERSION:</w:t>
            </w:r>
          </w:p>
          <w:p w14:paraId="1763E65D" w14:textId="77777777" w:rsidR="00E25C28" w:rsidRDefault="00E25C28" w:rsidP="00E25C28">
            <w:pPr>
              <w:pStyle w:val="ac"/>
            </w:pPr>
            <w:r>
              <w:t xml:space="preserve">        raise ValueError(f"unsupported container version: {container.version}")</w:t>
            </w:r>
          </w:p>
          <w:p w14:paraId="6E894899" w14:textId="77777777" w:rsidR="00E25C28" w:rsidRDefault="00E25C28" w:rsidP="00E25C28">
            <w:pPr>
              <w:pStyle w:val="ac"/>
            </w:pPr>
            <w:r>
              <w:lastRenderedPageBreak/>
              <w:t xml:space="preserve">    if len(container.iv) != BLOCK_SIZE:</w:t>
            </w:r>
          </w:p>
          <w:p w14:paraId="23B310BB" w14:textId="77777777" w:rsidR="00E25C28" w:rsidRDefault="00E25C28" w:rsidP="00E25C28">
            <w:pPr>
              <w:pStyle w:val="ac"/>
            </w:pPr>
            <w:r>
              <w:t xml:space="preserve">        raise ValueError("invalid IV length in container")</w:t>
            </w:r>
          </w:p>
          <w:p w14:paraId="27958A76" w14:textId="77777777" w:rsidR="00E25C28" w:rsidRDefault="00E25C28" w:rsidP="00E25C28">
            <w:pPr>
              <w:pStyle w:val="ac"/>
            </w:pPr>
          </w:p>
          <w:p w14:paraId="2EED9102" w14:textId="77777777" w:rsidR="00E25C28" w:rsidRDefault="00E25C28" w:rsidP="00E25C28">
            <w:pPr>
              <w:pStyle w:val="ac"/>
            </w:pPr>
            <w:r>
              <w:t xml:space="preserve">    encrypted_key_int = int_from_bytes(container.encrypted_key)</w:t>
            </w:r>
          </w:p>
          <w:p w14:paraId="6AE0BFC8" w14:textId="77777777" w:rsidR="00E25C28" w:rsidRDefault="00E25C28" w:rsidP="00E25C28">
            <w:pPr>
              <w:pStyle w:val="ac"/>
            </w:pPr>
            <w:r>
              <w:t xml:space="preserve">    # Закрытый RSA-ключ восстанавливает AES-ключ, после чего AES-CBC возвращает plaintext.</w:t>
            </w:r>
          </w:p>
          <w:p w14:paraId="4B2A557D" w14:textId="77777777" w:rsidR="00E25C28" w:rsidRDefault="00E25C28" w:rsidP="00E25C28">
            <w:pPr>
              <w:pStyle w:val="ac"/>
            </w:pPr>
            <w:r>
              <w:t xml:space="preserve">    aes_key_int = decrypt_integer(encrypted_key_int, private_key)</w:t>
            </w:r>
          </w:p>
          <w:p w14:paraId="321E83BD" w14:textId="77777777" w:rsidR="00E25C28" w:rsidRDefault="00E25C28" w:rsidP="00E25C28">
            <w:pPr>
              <w:pStyle w:val="ac"/>
            </w:pPr>
            <w:r>
              <w:t xml:space="preserve">    aes_key = int_to_fixed_bytes(aes_key_int, AES_KEY_SIZE)</w:t>
            </w:r>
          </w:p>
          <w:p w14:paraId="57B0AFA4" w14:textId="77777777" w:rsidR="00E25C28" w:rsidRDefault="00E25C28" w:rsidP="00E25C28">
            <w:pPr>
              <w:pStyle w:val="ac"/>
            </w:pPr>
            <w:r>
              <w:t xml:space="preserve">    plaintext = decrypt_cbc(container.ciphertext, aes_key, container.iv)</w:t>
            </w:r>
          </w:p>
          <w:p w14:paraId="304F1972" w14:textId="77777777" w:rsidR="00E25C28" w:rsidRDefault="00E25C28" w:rsidP="00E25C28">
            <w:pPr>
              <w:pStyle w:val="ac"/>
            </w:pPr>
          </w:p>
          <w:p w14:paraId="658FEF59" w14:textId="77777777" w:rsidR="00E25C28" w:rsidRDefault="00E25C28" w:rsidP="00E25C28">
            <w:pPr>
              <w:pStyle w:val="ac"/>
            </w:pPr>
            <w:r>
              <w:t xml:space="preserve">    output_path.parent.mkdir(parents=True, exist_ok=True)</w:t>
            </w:r>
          </w:p>
          <w:p w14:paraId="4AD216D8" w14:textId="5DDE075E" w:rsidR="007066ED" w:rsidRDefault="00E25C28" w:rsidP="00E25C28">
            <w:pPr>
              <w:pStyle w:val="ac"/>
            </w:pPr>
            <w:r>
              <w:t xml:space="preserve">    output_path.write_bytes(plaintext)</w:t>
            </w:r>
          </w:p>
        </w:tc>
      </w:tr>
    </w:tbl>
    <w:p w14:paraId="2E216904" w14:textId="6B5FA601" w:rsidR="007066ED" w:rsidRPr="007066ED" w:rsidRDefault="007066ED" w:rsidP="007066ED">
      <w:pPr>
        <w:pStyle w:val="af9"/>
        <w:jc w:val="right"/>
        <w:rPr>
          <w:lang w:val="en-US"/>
        </w:rPr>
      </w:pPr>
      <w:r>
        <w:lastRenderedPageBreak/>
        <w:t>Приложение</w:t>
      </w:r>
      <w:r w:rsidRPr="007066ED">
        <w:rPr>
          <w:lang w:val="en-US"/>
        </w:rPr>
        <w:t xml:space="preserve"> 6. </w:t>
      </w:r>
      <w:r>
        <w:t>Листинг</w:t>
      </w:r>
      <w:r w:rsidRPr="007066ED">
        <w:rPr>
          <w:lang w:val="en-US"/>
        </w:rPr>
        <w:t xml:space="preserve"> </w:t>
      </w:r>
      <w:r>
        <w:t>Файла</w:t>
      </w:r>
      <w:r w:rsidRPr="007066ED">
        <w:rPr>
          <w:lang w:val="en-US"/>
        </w:rPr>
        <w:t xml:space="preserve"> src/signatures.py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38136EA5" w14:textId="77777777" w:rsidTr="009304BD">
        <w:tc>
          <w:tcPr>
            <w:tcW w:w="9622" w:type="dxa"/>
          </w:tcPr>
          <w:p w14:paraId="25EA26E9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"""Учебные </w:t>
            </w:r>
            <w:r>
              <w:t>RSA</w:t>
            </w:r>
            <w:r w:rsidRPr="00E25C28">
              <w:rPr>
                <w:lang w:val="ru-RU"/>
              </w:rPr>
              <w:t xml:space="preserve">-подписи для </w:t>
            </w:r>
            <w:r>
              <w:t>SHA</w:t>
            </w:r>
            <w:r w:rsidRPr="00E25C28">
              <w:rPr>
                <w:lang w:val="ru-RU"/>
              </w:rPr>
              <w:t xml:space="preserve">-256 и </w:t>
            </w:r>
            <w:r>
              <w:t>CRC</w:t>
            </w:r>
            <w:r w:rsidRPr="00E25C28">
              <w:rPr>
                <w:lang w:val="ru-RU"/>
              </w:rPr>
              <w:t>32."""</w:t>
            </w:r>
          </w:p>
          <w:p w14:paraId="22E37DCE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0C5E146B" w14:textId="77777777" w:rsidR="00E25C28" w:rsidRDefault="00E25C28" w:rsidP="00E25C28">
            <w:pPr>
              <w:pStyle w:val="ac"/>
            </w:pPr>
            <w:r>
              <w:t>from __future__ import annotations</w:t>
            </w:r>
          </w:p>
          <w:p w14:paraId="1041F26A" w14:textId="77777777" w:rsidR="00E25C28" w:rsidRDefault="00E25C28" w:rsidP="00E25C28">
            <w:pPr>
              <w:pStyle w:val="ac"/>
            </w:pPr>
          </w:p>
          <w:p w14:paraId="4CFD800F" w14:textId="77777777" w:rsidR="00E25C28" w:rsidRDefault="00E25C28" w:rsidP="00E25C28">
            <w:pPr>
              <w:pStyle w:val="ac"/>
            </w:pPr>
            <w:r>
              <w:t>import binascii</w:t>
            </w:r>
          </w:p>
          <w:p w14:paraId="34269817" w14:textId="77777777" w:rsidR="00E25C28" w:rsidRDefault="00E25C28" w:rsidP="00E25C28">
            <w:pPr>
              <w:pStyle w:val="ac"/>
            </w:pPr>
            <w:r>
              <w:t>import hashlib</w:t>
            </w:r>
          </w:p>
          <w:p w14:paraId="47A57FA0" w14:textId="77777777" w:rsidR="00E25C28" w:rsidRDefault="00E25C28" w:rsidP="00E25C28">
            <w:pPr>
              <w:pStyle w:val="ac"/>
            </w:pPr>
            <w:r>
              <w:t>from pathlib import Path</w:t>
            </w:r>
          </w:p>
          <w:p w14:paraId="331DEBBA" w14:textId="77777777" w:rsidR="00E25C28" w:rsidRDefault="00E25C28" w:rsidP="00E25C28">
            <w:pPr>
              <w:pStyle w:val="ac"/>
            </w:pPr>
          </w:p>
          <w:p w14:paraId="1DE906CE" w14:textId="77777777" w:rsidR="00E25C28" w:rsidRDefault="00E25C28" w:rsidP="00E25C28">
            <w:pPr>
              <w:pStyle w:val="ac"/>
            </w:pPr>
            <w:r>
              <w:t>from src.rsa import PrivateKey, PublicKey</w:t>
            </w:r>
          </w:p>
          <w:p w14:paraId="0FB6C436" w14:textId="77777777" w:rsidR="00E25C28" w:rsidRDefault="00E25C28" w:rsidP="00E25C28">
            <w:pPr>
              <w:pStyle w:val="ac"/>
            </w:pPr>
            <w:r>
              <w:t>from src.sigder import (</w:t>
            </w:r>
          </w:p>
          <w:p w14:paraId="71920802" w14:textId="77777777" w:rsidR="00E25C28" w:rsidRDefault="00E25C28" w:rsidP="00E25C28">
            <w:pPr>
              <w:pStyle w:val="ac"/>
            </w:pPr>
            <w:r>
              <w:t xml:space="preserve">    SIGNATURE_VERSION,</w:t>
            </w:r>
          </w:p>
          <w:p w14:paraId="0A4A1E01" w14:textId="77777777" w:rsidR="00E25C28" w:rsidRDefault="00E25C28" w:rsidP="00E25C28">
            <w:pPr>
              <w:pStyle w:val="ac"/>
            </w:pPr>
            <w:r>
              <w:t xml:space="preserve">    SignatureContainer,</w:t>
            </w:r>
          </w:p>
          <w:p w14:paraId="586DC7C8" w14:textId="77777777" w:rsidR="00E25C28" w:rsidRDefault="00E25C28" w:rsidP="00E25C28">
            <w:pPr>
              <w:pStyle w:val="ac"/>
            </w:pPr>
            <w:r>
              <w:t xml:space="preserve">    decode_signature_container,</w:t>
            </w:r>
          </w:p>
          <w:p w14:paraId="06961F13" w14:textId="77777777" w:rsidR="00E25C28" w:rsidRDefault="00E25C28" w:rsidP="00E25C28">
            <w:pPr>
              <w:pStyle w:val="ac"/>
            </w:pPr>
            <w:r>
              <w:t xml:space="preserve">    encode_signature_container,</w:t>
            </w:r>
          </w:p>
          <w:p w14:paraId="4832C018" w14:textId="77777777" w:rsidR="00E25C28" w:rsidRDefault="00E25C28" w:rsidP="00E25C28">
            <w:pPr>
              <w:pStyle w:val="ac"/>
            </w:pPr>
            <w:r>
              <w:t>)</w:t>
            </w:r>
          </w:p>
          <w:p w14:paraId="5E00284B" w14:textId="77777777" w:rsidR="00E25C28" w:rsidRDefault="00E25C28" w:rsidP="00E25C28">
            <w:pPr>
              <w:pStyle w:val="ac"/>
            </w:pPr>
          </w:p>
          <w:p w14:paraId="47169B57" w14:textId="77777777" w:rsidR="00E25C28" w:rsidRDefault="00E25C28" w:rsidP="00E25C28">
            <w:pPr>
              <w:pStyle w:val="ac"/>
            </w:pPr>
          </w:p>
          <w:p w14:paraId="49522721" w14:textId="77777777" w:rsidR="00E25C28" w:rsidRDefault="00E25C28" w:rsidP="00E25C28">
            <w:pPr>
              <w:pStyle w:val="ac"/>
            </w:pPr>
            <w:r>
              <w:t>SHA256_ALGORITHM = "rsa-sha256"</w:t>
            </w:r>
          </w:p>
          <w:p w14:paraId="6FB4049D" w14:textId="77777777" w:rsidR="00E25C28" w:rsidRDefault="00E25C28" w:rsidP="00E25C28">
            <w:pPr>
              <w:pStyle w:val="ac"/>
            </w:pPr>
            <w:r>
              <w:t>CRC32_ALGORITHM = "rsa-crc32"</w:t>
            </w:r>
          </w:p>
          <w:p w14:paraId="6821DCE4" w14:textId="77777777" w:rsidR="00E25C28" w:rsidRDefault="00E25C28" w:rsidP="00E25C28">
            <w:pPr>
              <w:pStyle w:val="ac"/>
            </w:pPr>
          </w:p>
          <w:p w14:paraId="7623F95B" w14:textId="77777777" w:rsidR="00E25C28" w:rsidRDefault="00E25C28" w:rsidP="00E25C28">
            <w:pPr>
              <w:pStyle w:val="ac"/>
            </w:pPr>
          </w:p>
          <w:p w14:paraId="5D2212CA" w14:textId="77777777" w:rsidR="00E25C28" w:rsidRDefault="00E25C28" w:rsidP="00E25C28">
            <w:pPr>
              <w:pStyle w:val="ac"/>
            </w:pPr>
            <w:r>
              <w:t>def sha256_hash_int(data: bytes, modulus: int) -&gt; int:</w:t>
            </w:r>
          </w:p>
          <w:p w14:paraId="7F37BD99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</w:t>
            </w:r>
            <w:r>
              <w:t>SHA</w:t>
            </w:r>
            <w:r w:rsidRPr="00E25C28">
              <w:rPr>
                <w:lang w:val="ru-RU"/>
              </w:rPr>
              <w:t xml:space="preserve">-256 дает 32-байтный </w:t>
            </w:r>
            <w:r>
              <w:t>digest</w:t>
            </w:r>
            <w:r w:rsidRPr="00E25C28">
              <w:rPr>
                <w:lang w:val="ru-RU"/>
              </w:rPr>
              <w:t>, который интерпретируется как большое число.</w:t>
            </w:r>
          </w:p>
          <w:p w14:paraId="18719E34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digest = hashlib.sha256(data).digest()</w:t>
            </w:r>
          </w:p>
          <w:p w14:paraId="59CF0209" w14:textId="77777777" w:rsidR="00E25C28" w:rsidRDefault="00E25C28" w:rsidP="00E25C28">
            <w:pPr>
              <w:pStyle w:val="ac"/>
            </w:pPr>
            <w:r>
              <w:t xml:space="preserve">    return int.from_bytes(digest, byteorder="big") % modulus</w:t>
            </w:r>
          </w:p>
          <w:p w14:paraId="758E089B" w14:textId="77777777" w:rsidR="00E25C28" w:rsidRDefault="00E25C28" w:rsidP="00E25C28">
            <w:pPr>
              <w:pStyle w:val="ac"/>
            </w:pPr>
          </w:p>
          <w:p w14:paraId="64ED0D61" w14:textId="77777777" w:rsidR="00E25C28" w:rsidRDefault="00E25C28" w:rsidP="00E25C28">
            <w:pPr>
              <w:pStyle w:val="ac"/>
            </w:pPr>
          </w:p>
          <w:p w14:paraId="752731CE" w14:textId="77777777" w:rsidR="00E25C28" w:rsidRDefault="00E25C28" w:rsidP="00E25C28">
            <w:pPr>
              <w:pStyle w:val="ac"/>
            </w:pPr>
            <w:r>
              <w:t>def crc32_hash_int(data: bytes, modulus: int) -&gt; int:</w:t>
            </w:r>
          </w:p>
          <w:p w14:paraId="7BAE976E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</w:t>
            </w:r>
            <w:r>
              <w:t>CRC</w:t>
            </w:r>
            <w:r w:rsidRPr="00E25C28">
              <w:rPr>
                <w:lang w:val="ru-RU"/>
              </w:rPr>
              <w:t>32 оставлен только для демонстрации уязвимости из дополнительного задания.</w:t>
            </w:r>
          </w:p>
          <w:p w14:paraId="73F450DE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# Это не криптографический </w:t>
            </w:r>
            <w:r>
              <w:t>hash</w:t>
            </w:r>
            <w:r w:rsidRPr="00E25C28">
              <w:rPr>
                <w:lang w:val="ru-RU"/>
              </w:rPr>
              <w:t>.</w:t>
            </w:r>
          </w:p>
          <w:p w14:paraId="7ECF42DD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</w:t>
            </w:r>
            <w:r>
              <w:t>return</w:t>
            </w:r>
            <w:r w:rsidRPr="00E25C28">
              <w:rPr>
                <w:lang w:val="ru-RU"/>
              </w:rPr>
              <w:t xml:space="preserve"> (</w:t>
            </w:r>
            <w:r>
              <w:t>binascii</w:t>
            </w:r>
            <w:r w:rsidRPr="00E25C28">
              <w:rPr>
                <w:lang w:val="ru-RU"/>
              </w:rPr>
              <w:t>.</w:t>
            </w:r>
            <w:r>
              <w:t>crc</w:t>
            </w:r>
            <w:r w:rsidRPr="00E25C28">
              <w:rPr>
                <w:lang w:val="ru-RU"/>
              </w:rPr>
              <w:t>32(</w:t>
            </w:r>
            <w:r>
              <w:t>data</w:t>
            </w:r>
            <w:r w:rsidRPr="00E25C28">
              <w:rPr>
                <w:lang w:val="ru-RU"/>
              </w:rPr>
              <w:t>) &amp; 0</w:t>
            </w:r>
            <w:r>
              <w:t>xFFFFFFFF</w:t>
            </w:r>
            <w:r w:rsidRPr="00E25C28">
              <w:rPr>
                <w:lang w:val="ru-RU"/>
              </w:rPr>
              <w:t xml:space="preserve">) % </w:t>
            </w:r>
            <w:r>
              <w:t>modulus</w:t>
            </w:r>
          </w:p>
          <w:p w14:paraId="70451FFA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26E8B83A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48F04D08" w14:textId="77777777" w:rsidR="00E25C28" w:rsidRDefault="00E25C28" w:rsidP="00E25C28">
            <w:pPr>
              <w:pStyle w:val="ac"/>
            </w:pPr>
            <w:r>
              <w:t>def sha256_digest(data: bytes) -&gt; bytes:</w:t>
            </w:r>
          </w:p>
          <w:p w14:paraId="45C7FC14" w14:textId="77777777" w:rsidR="00E25C28" w:rsidRDefault="00E25C28" w:rsidP="00E25C28">
            <w:pPr>
              <w:pStyle w:val="ac"/>
            </w:pPr>
            <w:r>
              <w:t xml:space="preserve">    return hashlib.sha256(data).digest()</w:t>
            </w:r>
          </w:p>
          <w:p w14:paraId="241E72BE" w14:textId="77777777" w:rsidR="00E25C28" w:rsidRDefault="00E25C28" w:rsidP="00E25C28">
            <w:pPr>
              <w:pStyle w:val="ac"/>
            </w:pPr>
          </w:p>
          <w:p w14:paraId="3F24B6F2" w14:textId="77777777" w:rsidR="00E25C28" w:rsidRDefault="00E25C28" w:rsidP="00E25C28">
            <w:pPr>
              <w:pStyle w:val="ac"/>
            </w:pPr>
          </w:p>
          <w:p w14:paraId="7E8B262C" w14:textId="77777777" w:rsidR="00E25C28" w:rsidRDefault="00E25C28" w:rsidP="00E25C28">
            <w:pPr>
              <w:pStyle w:val="ac"/>
            </w:pPr>
            <w:r>
              <w:t>def crc32_digest(data: bytes) -&gt; bytes:</w:t>
            </w:r>
          </w:p>
          <w:p w14:paraId="3B445208" w14:textId="77777777" w:rsidR="00E25C28" w:rsidRDefault="00E25C28" w:rsidP="00E25C28">
            <w:pPr>
              <w:pStyle w:val="ac"/>
            </w:pPr>
            <w:r>
              <w:t xml:space="preserve">    return (binascii.crc32(data) &amp; 0xFFFFFFFF).to_bytes(4, byteorder="big")</w:t>
            </w:r>
          </w:p>
          <w:p w14:paraId="470BD40C" w14:textId="77777777" w:rsidR="00E25C28" w:rsidRDefault="00E25C28" w:rsidP="00E25C28">
            <w:pPr>
              <w:pStyle w:val="ac"/>
            </w:pPr>
          </w:p>
          <w:p w14:paraId="2BD2B3B7" w14:textId="77777777" w:rsidR="00E25C28" w:rsidRDefault="00E25C28" w:rsidP="00E25C28">
            <w:pPr>
              <w:pStyle w:val="ac"/>
            </w:pPr>
          </w:p>
          <w:p w14:paraId="4D4547C6" w14:textId="77777777" w:rsidR="00E25C28" w:rsidRDefault="00E25C28" w:rsidP="00E25C28">
            <w:pPr>
              <w:pStyle w:val="ac"/>
            </w:pPr>
            <w:r>
              <w:lastRenderedPageBreak/>
              <w:t>def sign_sha256(data: bytes, private_key: PrivateKey) -&gt; int:</w:t>
            </w:r>
          </w:p>
          <w:p w14:paraId="75DF5E07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Формула подписи </w:t>
            </w:r>
            <w:r>
              <w:t>RSA</w:t>
            </w:r>
            <w:r w:rsidRPr="00E25C28">
              <w:rPr>
                <w:lang w:val="ru-RU"/>
              </w:rPr>
              <w:t xml:space="preserve">: </w:t>
            </w:r>
            <w:r>
              <w:t>s</w:t>
            </w:r>
            <w:r w:rsidRPr="00E25C28">
              <w:rPr>
                <w:lang w:val="ru-RU"/>
              </w:rPr>
              <w:t xml:space="preserve"> = </w:t>
            </w:r>
            <w:r>
              <w:t>h</w:t>
            </w:r>
            <w:r w:rsidRPr="00E25C28">
              <w:rPr>
                <w:lang w:val="ru-RU"/>
              </w:rPr>
              <w:t>^</w:t>
            </w:r>
            <w:r>
              <w:t>d</w:t>
            </w:r>
            <w:r w:rsidRPr="00E25C28">
              <w:rPr>
                <w:lang w:val="ru-RU"/>
              </w:rPr>
              <w:t xml:space="preserve"> </w:t>
            </w:r>
            <w:r>
              <w:t>mod</w:t>
            </w:r>
            <w:r w:rsidRPr="00E25C28">
              <w:rPr>
                <w:lang w:val="ru-RU"/>
              </w:rPr>
              <w:t xml:space="preserve"> </w:t>
            </w:r>
            <w:r>
              <w:t>n</w:t>
            </w:r>
            <w:r w:rsidRPr="00E25C28">
              <w:rPr>
                <w:lang w:val="ru-RU"/>
              </w:rPr>
              <w:t>.</w:t>
            </w:r>
          </w:p>
          <w:p w14:paraId="1527305A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h = sha256_hash_int(data, private_key.n)</w:t>
            </w:r>
          </w:p>
          <w:p w14:paraId="1B769F46" w14:textId="77777777" w:rsidR="00E25C28" w:rsidRDefault="00E25C28" w:rsidP="00E25C28">
            <w:pPr>
              <w:pStyle w:val="ac"/>
            </w:pPr>
            <w:r>
              <w:t xml:space="preserve">    return pow(h, private_key.d, private_key.n)</w:t>
            </w:r>
          </w:p>
          <w:p w14:paraId="30C90B36" w14:textId="77777777" w:rsidR="00E25C28" w:rsidRDefault="00E25C28" w:rsidP="00E25C28">
            <w:pPr>
              <w:pStyle w:val="ac"/>
            </w:pPr>
          </w:p>
          <w:p w14:paraId="2BBFD4BC" w14:textId="77777777" w:rsidR="00E25C28" w:rsidRDefault="00E25C28" w:rsidP="00E25C28">
            <w:pPr>
              <w:pStyle w:val="ac"/>
            </w:pPr>
          </w:p>
          <w:p w14:paraId="7950FA06" w14:textId="77777777" w:rsidR="00E25C28" w:rsidRDefault="00E25C28" w:rsidP="00E25C28">
            <w:pPr>
              <w:pStyle w:val="ac"/>
            </w:pPr>
            <w:r>
              <w:t>def verify_sha256(data: bytes, signature: int, public_key: PublicKey) -&gt; bool:</w:t>
            </w:r>
          </w:p>
          <w:p w14:paraId="3294AE31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Проверка </w:t>
            </w:r>
            <w:r>
              <w:t>RSA</w:t>
            </w:r>
            <w:r w:rsidRPr="00E25C28">
              <w:rPr>
                <w:lang w:val="ru-RU"/>
              </w:rPr>
              <w:t xml:space="preserve">: </w:t>
            </w:r>
            <w:r>
              <w:t>s</w:t>
            </w:r>
            <w:r w:rsidRPr="00E25C28">
              <w:rPr>
                <w:lang w:val="ru-RU"/>
              </w:rPr>
              <w:t>^</w:t>
            </w:r>
            <w:r>
              <w:t>e</w:t>
            </w:r>
            <w:r w:rsidRPr="00E25C28">
              <w:rPr>
                <w:lang w:val="ru-RU"/>
              </w:rPr>
              <w:t xml:space="preserve"> </w:t>
            </w:r>
            <w:r>
              <w:t>mod</w:t>
            </w:r>
            <w:r w:rsidRPr="00E25C28">
              <w:rPr>
                <w:lang w:val="ru-RU"/>
              </w:rPr>
              <w:t xml:space="preserve"> </w:t>
            </w:r>
            <w:r>
              <w:t>n</w:t>
            </w:r>
            <w:r w:rsidRPr="00E25C28">
              <w:rPr>
                <w:lang w:val="ru-RU"/>
              </w:rPr>
              <w:t xml:space="preserve"> должно совпасть с </w:t>
            </w:r>
            <w:r>
              <w:t>h</w:t>
            </w:r>
            <w:r w:rsidRPr="00E25C28">
              <w:rPr>
                <w:lang w:val="ru-RU"/>
              </w:rPr>
              <w:t>(</w:t>
            </w:r>
            <w:r>
              <w:t>file</w:t>
            </w:r>
            <w:r w:rsidRPr="00E25C28">
              <w:rPr>
                <w:lang w:val="ru-RU"/>
              </w:rPr>
              <w:t xml:space="preserve">) </w:t>
            </w:r>
            <w:r>
              <w:t>mod</w:t>
            </w:r>
            <w:r w:rsidRPr="00E25C28">
              <w:rPr>
                <w:lang w:val="ru-RU"/>
              </w:rPr>
              <w:t xml:space="preserve"> </w:t>
            </w:r>
            <w:r>
              <w:t>n</w:t>
            </w:r>
            <w:r w:rsidRPr="00E25C28">
              <w:rPr>
                <w:lang w:val="ru-RU"/>
              </w:rPr>
              <w:t>.</w:t>
            </w:r>
          </w:p>
          <w:p w14:paraId="0CEB6AF1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h = sha256_hash_int(data, public_key.n)</w:t>
            </w:r>
          </w:p>
          <w:p w14:paraId="3E724A8F" w14:textId="77777777" w:rsidR="00E25C28" w:rsidRDefault="00E25C28" w:rsidP="00E25C28">
            <w:pPr>
              <w:pStyle w:val="ac"/>
            </w:pPr>
            <w:r>
              <w:t xml:space="preserve">    return pow(signature, public_key.e, public_key.n) == h</w:t>
            </w:r>
          </w:p>
          <w:p w14:paraId="41A333D4" w14:textId="77777777" w:rsidR="00E25C28" w:rsidRDefault="00E25C28" w:rsidP="00E25C28">
            <w:pPr>
              <w:pStyle w:val="ac"/>
            </w:pPr>
          </w:p>
          <w:p w14:paraId="2D082ABA" w14:textId="77777777" w:rsidR="00E25C28" w:rsidRDefault="00E25C28" w:rsidP="00E25C28">
            <w:pPr>
              <w:pStyle w:val="ac"/>
            </w:pPr>
          </w:p>
          <w:p w14:paraId="2D5BEBD3" w14:textId="77777777" w:rsidR="00E25C28" w:rsidRDefault="00E25C28" w:rsidP="00E25C28">
            <w:pPr>
              <w:pStyle w:val="ac"/>
            </w:pPr>
            <w:r>
              <w:t>def sign_crc32(data: bytes, private_key: PrivateKey) -&gt; int:</w:t>
            </w:r>
          </w:p>
          <w:p w14:paraId="3A72D7B8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Та же </w:t>
            </w:r>
            <w:r>
              <w:t>RSA</w:t>
            </w:r>
            <w:r w:rsidRPr="00E25C28">
              <w:rPr>
                <w:lang w:val="ru-RU"/>
              </w:rPr>
              <w:t xml:space="preserve">-формула применяется к </w:t>
            </w:r>
            <w:r>
              <w:t>CRC</w:t>
            </w:r>
            <w:r w:rsidRPr="00E25C28">
              <w:rPr>
                <w:lang w:val="ru-RU"/>
              </w:rPr>
              <w:t>32-значению для учебной атаки.</w:t>
            </w:r>
          </w:p>
          <w:p w14:paraId="62CA6E0E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h = crc32_hash_int(data, private_key.n)</w:t>
            </w:r>
          </w:p>
          <w:p w14:paraId="0AED027B" w14:textId="77777777" w:rsidR="00E25C28" w:rsidRDefault="00E25C28" w:rsidP="00E25C28">
            <w:pPr>
              <w:pStyle w:val="ac"/>
            </w:pPr>
            <w:r>
              <w:t xml:space="preserve">    return pow(h, private_key.d, private_key.n)</w:t>
            </w:r>
          </w:p>
          <w:p w14:paraId="4184D1AB" w14:textId="77777777" w:rsidR="00E25C28" w:rsidRDefault="00E25C28" w:rsidP="00E25C28">
            <w:pPr>
              <w:pStyle w:val="ac"/>
            </w:pPr>
          </w:p>
          <w:p w14:paraId="1F6C74AD" w14:textId="77777777" w:rsidR="00E25C28" w:rsidRDefault="00E25C28" w:rsidP="00E25C28">
            <w:pPr>
              <w:pStyle w:val="ac"/>
            </w:pPr>
          </w:p>
          <w:p w14:paraId="1EC4C560" w14:textId="77777777" w:rsidR="00E25C28" w:rsidRDefault="00E25C28" w:rsidP="00E25C28">
            <w:pPr>
              <w:pStyle w:val="ac"/>
            </w:pPr>
            <w:r>
              <w:t>def verify_crc32(data: bytes, signature: int, public_key: PublicKey) -&gt; bool:</w:t>
            </w:r>
          </w:p>
          <w:p w14:paraId="7DD4B403" w14:textId="77777777" w:rsidR="00E25C28" w:rsidRDefault="00E25C28" w:rsidP="00E25C28">
            <w:pPr>
              <w:pStyle w:val="ac"/>
            </w:pPr>
            <w:r>
              <w:t xml:space="preserve">    h = crc32_hash_int(data, public_key.n)</w:t>
            </w:r>
          </w:p>
          <w:p w14:paraId="640AC382" w14:textId="77777777" w:rsidR="00E25C28" w:rsidRDefault="00E25C28" w:rsidP="00E25C28">
            <w:pPr>
              <w:pStyle w:val="ac"/>
            </w:pPr>
            <w:r>
              <w:t xml:space="preserve">    return pow(signature, public_key.e, public_key.n) == h</w:t>
            </w:r>
          </w:p>
          <w:p w14:paraId="0BFB4C23" w14:textId="77777777" w:rsidR="00E25C28" w:rsidRDefault="00E25C28" w:rsidP="00E25C28">
            <w:pPr>
              <w:pStyle w:val="ac"/>
            </w:pPr>
          </w:p>
          <w:p w14:paraId="42A4A27F" w14:textId="77777777" w:rsidR="00E25C28" w:rsidRDefault="00E25C28" w:rsidP="00E25C28">
            <w:pPr>
              <w:pStyle w:val="ac"/>
            </w:pPr>
          </w:p>
          <w:p w14:paraId="40FABC6D" w14:textId="77777777" w:rsidR="00E25C28" w:rsidRDefault="00E25C28" w:rsidP="00E25C28">
            <w:pPr>
              <w:pStyle w:val="ac"/>
            </w:pPr>
            <w:r>
              <w:t>def create_sha256_container(data: bytes, private_key: PrivateKey) -&gt; SignatureContainer:</w:t>
            </w:r>
          </w:p>
          <w:p w14:paraId="6E1B76B7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В контейнер записываем и исходный </w:t>
            </w:r>
            <w:r>
              <w:t>digest</w:t>
            </w:r>
            <w:r w:rsidRPr="00E25C28">
              <w:rPr>
                <w:lang w:val="ru-RU"/>
              </w:rPr>
              <w:t xml:space="preserve">, и </w:t>
            </w:r>
            <w:r>
              <w:t>digest</w:t>
            </w:r>
            <w:r w:rsidRPr="00E25C28">
              <w:rPr>
                <w:lang w:val="ru-RU"/>
              </w:rPr>
              <w:t xml:space="preserve"> после приведения по модулю </w:t>
            </w:r>
            <w:r>
              <w:t>n</w:t>
            </w:r>
            <w:r w:rsidRPr="00E25C28">
              <w:rPr>
                <w:lang w:val="ru-RU"/>
              </w:rPr>
              <w:t>.</w:t>
            </w:r>
          </w:p>
          <w:p w14:paraId="2EA63182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digest = sha256_digest(data)</w:t>
            </w:r>
          </w:p>
          <w:p w14:paraId="38C618C6" w14:textId="77777777" w:rsidR="00E25C28" w:rsidRDefault="00E25C28" w:rsidP="00E25C28">
            <w:pPr>
              <w:pStyle w:val="ac"/>
            </w:pPr>
            <w:r>
              <w:t xml:space="preserve">    hash_mod_n = int.from_bytes(digest, byteorder="big") % private_key.n</w:t>
            </w:r>
          </w:p>
          <w:p w14:paraId="22B147E3" w14:textId="77777777" w:rsidR="00E25C28" w:rsidRDefault="00E25C28" w:rsidP="00E25C28">
            <w:pPr>
              <w:pStyle w:val="ac"/>
            </w:pPr>
            <w:r>
              <w:t xml:space="preserve">    return SignatureContainer(</w:t>
            </w:r>
          </w:p>
          <w:p w14:paraId="061F8EC8" w14:textId="77777777" w:rsidR="00E25C28" w:rsidRDefault="00E25C28" w:rsidP="00E25C28">
            <w:pPr>
              <w:pStyle w:val="ac"/>
            </w:pPr>
            <w:r>
              <w:t xml:space="preserve">        version=SIGNATURE_VERSION,</w:t>
            </w:r>
          </w:p>
          <w:p w14:paraId="03B554CB" w14:textId="77777777" w:rsidR="00E25C28" w:rsidRDefault="00E25C28" w:rsidP="00E25C28">
            <w:pPr>
              <w:pStyle w:val="ac"/>
            </w:pPr>
            <w:r>
              <w:t xml:space="preserve">        algorithm=SHA256_ALGORITHM,</w:t>
            </w:r>
          </w:p>
          <w:p w14:paraId="5E82A3D2" w14:textId="77777777" w:rsidR="00E25C28" w:rsidRDefault="00E25C28" w:rsidP="00E25C28">
            <w:pPr>
              <w:pStyle w:val="ac"/>
            </w:pPr>
            <w:r>
              <w:t xml:space="preserve">        hash_value=digest,</w:t>
            </w:r>
          </w:p>
          <w:p w14:paraId="54D39258" w14:textId="77777777" w:rsidR="00E25C28" w:rsidRDefault="00E25C28" w:rsidP="00E25C28">
            <w:pPr>
              <w:pStyle w:val="ac"/>
            </w:pPr>
            <w:r>
              <w:t xml:space="preserve">        hash_mod_n=hash_mod_n,</w:t>
            </w:r>
          </w:p>
          <w:p w14:paraId="53A218C1" w14:textId="77777777" w:rsidR="00E25C28" w:rsidRDefault="00E25C28" w:rsidP="00E25C28">
            <w:pPr>
              <w:pStyle w:val="ac"/>
            </w:pPr>
            <w:r>
              <w:t xml:space="preserve">        signature=pow(hash_mod_n, private_key.d, private_key.n),</w:t>
            </w:r>
          </w:p>
          <w:p w14:paraId="0C9C7557" w14:textId="77777777" w:rsidR="00E25C28" w:rsidRDefault="00E25C28" w:rsidP="00E25C28">
            <w:pPr>
              <w:pStyle w:val="ac"/>
            </w:pPr>
            <w:r>
              <w:t xml:space="preserve">    )</w:t>
            </w:r>
          </w:p>
          <w:p w14:paraId="694E3A2F" w14:textId="77777777" w:rsidR="00E25C28" w:rsidRDefault="00E25C28" w:rsidP="00E25C28">
            <w:pPr>
              <w:pStyle w:val="ac"/>
            </w:pPr>
          </w:p>
          <w:p w14:paraId="791B0406" w14:textId="77777777" w:rsidR="00E25C28" w:rsidRDefault="00E25C28" w:rsidP="00E25C28">
            <w:pPr>
              <w:pStyle w:val="ac"/>
            </w:pPr>
          </w:p>
          <w:p w14:paraId="1C764A0D" w14:textId="77777777" w:rsidR="00E25C28" w:rsidRDefault="00E25C28" w:rsidP="00E25C28">
            <w:pPr>
              <w:pStyle w:val="ac"/>
            </w:pPr>
            <w:r>
              <w:t>def create_crc32_container(data: bytes, private_key: PrivateKey) -&gt; SignatureContainer:</w:t>
            </w:r>
          </w:p>
          <w:p w14:paraId="01038F8C" w14:textId="77777777" w:rsidR="00E25C28" w:rsidRDefault="00E25C28" w:rsidP="00E25C28">
            <w:pPr>
              <w:pStyle w:val="ac"/>
            </w:pPr>
            <w:r>
              <w:t xml:space="preserve">    digest = crc32_digest(data)</w:t>
            </w:r>
          </w:p>
          <w:p w14:paraId="00A69188" w14:textId="77777777" w:rsidR="00E25C28" w:rsidRDefault="00E25C28" w:rsidP="00E25C28">
            <w:pPr>
              <w:pStyle w:val="ac"/>
            </w:pPr>
            <w:r>
              <w:lastRenderedPageBreak/>
              <w:t xml:space="preserve">    hash_mod_n = int.from_bytes(digest, byteorder="big") % private_key.n</w:t>
            </w:r>
          </w:p>
          <w:p w14:paraId="1129AD35" w14:textId="77777777" w:rsidR="00E25C28" w:rsidRDefault="00E25C28" w:rsidP="00E25C28">
            <w:pPr>
              <w:pStyle w:val="ac"/>
            </w:pPr>
            <w:r>
              <w:t xml:space="preserve">    return SignatureContainer(</w:t>
            </w:r>
          </w:p>
          <w:p w14:paraId="06E67BF8" w14:textId="77777777" w:rsidR="00E25C28" w:rsidRDefault="00E25C28" w:rsidP="00E25C28">
            <w:pPr>
              <w:pStyle w:val="ac"/>
            </w:pPr>
            <w:r>
              <w:t xml:space="preserve">        version=SIGNATURE_VERSION,</w:t>
            </w:r>
          </w:p>
          <w:p w14:paraId="532E9CA4" w14:textId="77777777" w:rsidR="00E25C28" w:rsidRDefault="00E25C28" w:rsidP="00E25C28">
            <w:pPr>
              <w:pStyle w:val="ac"/>
            </w:pPr>
            <w:r>
              <w:t xml:space="preserve">        algorithm=CRC32_ALGORITHM,</w:t>
            </w:r>
          </w:p>
          <w:p w14:paraId="3E3C22F9" w14:textId="77777777" w:rsidR="00E25C28" w:rsidRDefault="00E25C28" w:rsidP="00E25C28">
            <w:pPr>
              <w:pStyle w:val="ac"/>
            </w:pPr>
            <w:r>
              <w:t xml:space="preserve">        hash_value=digest,</w:t>
            </w:r>
          </w:p>
          <w:p w14:paraId="24166F18" w14:textId="77777777" w:rsidR="00E25C28" w:rsidRDefault="00E25C28" w:rsidP="00E25C28">
            <w:pPr>
              <w:pStyle w:val="ac"/>
            </w:pPr>
            <w:r>
              <w:t xml:space="preserve">        hash_mod_n=hash_mod_n,</w:t>
            </w:r>
          </w:p>
          <w:p w14:paraId="0BB0ADE2" w14:textId="77777777" w:rsidR="00E25C28" w:rsidRDefault="00E25C28" w:rsidP="00E25C28">
            <w:pPr>
              <w:pStyle w:val="ac"/>
            </w:pPr>
            <w:r>
              <w:t xml:space="preserve">        signature=pow(hash_mod_n, private_key.d, private_key.n),</w:t>
            </w:r>
          </w:p>
          <w:p w14:paraId="140B797E" w14:textId="77777777" w:rsidR="00E25C28" w:rsidRDefault="00E25C28" w:rsidP="00E25C28">
            <w:pPr>
              <w:pStyle w:val="ac"/>
            </w:pPr>
            <w:r>
              <w:t xml:space="preserve">    )</w:t>
            </w:r>
          </w:p>
          <w:p w14:paraId="174087B4" w14:textId="77777777" w:rsidR="00E25C28" w:rsidRDefault="00E25C28" w:rsidP="00E25C28">
            <w:pPr>
              <w:pStyle w:val="ac"/>
            </w:pPr>
          </w:p>
          <w:p w14:paraId="21A2CF52" w14:textId="77777777" w:rsidR="00E25C28" w:rsidRDefault="00E25C28" w:rsidP="00E25C28">
            <w:pPr>
              <w:pStyle w:val="ac"/>
            </w:pPr>
          </w:p>
          <w:p w14:paraId="7DF848D6" w14:textId="77777777" w:rsidR="00E25C28" w:rsidRDefault="00E25C28" w:rsidP="00E25C28">
            <w:pPr>
              <w:pStyle w:val="ac"/>
            </w:pPr>
            <w:r>
              <w:t>def save_signature_container(path: Path, container: SignatureContainer) -&gt; None:</w:t>
            </w:r>
          </w:p>
          <w:p w14:paraId="390F47F5" w14:textId="77777777" w:rsidR="00E25C28" w:rsidRDefault="00E25C28" w:rsidP="00E25C28">
            <w:pPr>
              <w:pStyle w:val="ac"/>
            </w:pPr>
            <w:r>
              <w:t xml:space="preserve">    path.parent.mkdir(parents=True, exist_ok=True)</w:t>
            </w:r>
          </w:p>
          <w:p w14:paraId="1A48528E" w14:textId="77777777" w:rsidR="00E25C28" w:rsidRDefault="00E25C28" w:rsidP="00E25C28">
            <w:pPr>
              <w:pStyle w:val="ac"/>
            </w:pPr>
            <w:r>
              <w:t xml:space="preserve">    path.write_bytes(encode_signature_container(container))</w:t>
            </w:r>
          </w:p>
          <w:p w14:paraId="6393CF2D" w14:textId="77777777" w:rsidR="00E25C28" w:rsidRDefault="00E25C28" w:rsidP="00E25C28">
            <w:pPr>
              <w:pStyle w:val="ac"/>
            </w:pPr>
          </w:p>
          <w:p w14:paraId="387FD707" w14:textId="77777777" w:rsidR="00E25C28" w:rsidRDefault="00E25C28" w:rsidP="00E25C28">
            <w:pPr>
              <w:pStyle w:val="ac"/>
            </w:pPr>
          </w:p>
          <w:p w14:paraId="1B68EDAE" w14:textId="77777777" w:rsidR="00E25C28" w:rsidRDefault="00E25C28" w:rsidP="00E25C28">
            <w:pPr>
              <w:pStyle w:val="ac"/>
            </w:pPr>
            <w:r>
              <w:t>def load_signature_container(path: Path) -&gt; SignatureContainer:</w:t>
            </w:r>
          </w:p>
          <w:p w14:paraId="2372E04A" w14:textId="77777777" w:rsidR="00E25C28" w:rsidRDefault="00E25C28" w:rsidP="00E25C28">
            <w:pPr>
              <w:pStyle w:val="ac"/>
            </w:pPr>
            <w:r>
              <w:t xml:space="preserve">    return decode_signature_container(path.read_bytes())</w:t>
            </w:r>
          </w:p>
          <w:p w14:paraId="09133394" w14:textId="77777777" w:rsidR="00E25C28" w:rsidRDefault="00E25C28" w:rsidP="00E25C28">
            <w:pPr>
              <w:pStyle w:val="ac"/>
            </w:pPr>
          </w:p>
          <w:p w14:paraId="40AE6D30" w14:textId="77777777" w:rsidR="00E25C28" w:rsidRDefault="00E25C28" w:rsidP="00E25C28">
            <w:pPr>
              <w:pStyle w:val="ac"/>
            </w:pPr>
          </w:p>
          <w:p w14:paraId="7E9F9BA8" w14:textId="77777777" w:rsidR="00E25C28" w:rsidRDefault="00E25C28" w:rsidP="00E25C28">
            <w:pPr>
              <w:pStyle w:val="ac"/>
            </w:pPr>
            <w:r>
              <w:t>def verify_sha256_container(data: bytes, container: SignatureContainer, public_key: PublicKey) -&gt; bool:</w:t>
            </w:r>
          </w:p>
          <w:p w14:paraId="4C237856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</w:t>
            </w:r>
            <w:r>
              <w:t>hashValue</w:t>
            </w:r>
            <w:r w:rsidRPr="00E25C28">
              <w:rPr>
                <w:lang w:val="ru-RU"/>
              </w:rPr>
              <w:t xml:space="preserve"> и </w:t>
            </w:r>
            <w:r>
              <w:t>hashModN</w:t>
            </w:r>
            <w:r w:rsidRPr="00E25C28">
              <w:rPr>
                <w:lang w:val="ru-RU"/>
              </w:rPr>
              <w:t xml:space="preserve"> из файла подписи не доверяются сами по себе:</w:t>
            </w:r>
          </w:p>
          <w:p w14:paraId="07CC6246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# проверка заново считает </w:t>
            </w:r>
            <w:r>
              <w:t>digest</w:t>
            </w:r>
            <w:r w:rsidRPr="00E25C28">
              <w:rPr>
                <w:lang w:val="ru-RU"/>
              </w:rPr>
              <w:t xml:space="preserve"> по данным файла и сравнивает все поля.</w:t>
            </w:r>
          </w:p>
          <w:p w14:paraId="46E2C18A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digest = sha256_digest(data)</w:t>
            </w:r>
          </w:p>
          <w:p w14:paraId="0427A81F" w14:textId="77777777" w:rsidR="00E25C28" w:rsidRDefault="00E25C28" w:rsidP="00E25C28">
            <w:pPr>
              <w:pStyle w:val="ac"/>
            </w:pPr>
            <w:r>
              <w:t xml:space="preserve">    hash_mod_n = int.from_bytes(digest, byteorder="big") % public_key.n</w:t>
            </w:r>
          </w:p>
          <w:p w14:paraId="006970B4" w14:textId="77777777" w:rsidR="00E25C28" w:rsidRDefault="00E25C28" w:rsidP="00E25C28">
            <w:pPr>
              <w:pStyle w:val="ac"/>
            </w:pPr>
            <w:r>
              <w:t xml:space="preserve">    return (</w:t>
            </w:r>
          </w:p>
          <w:p w14:paraId="681548C9" w14:textId="77777777" w:rsidR="00E25C28" w:rsidRDefault="00E25C28" w:rsidP="00E25C28">
            <w:pPr>
              <w:pStyle w:val="ac"/>
            </w:pPr>
            <w:r>
              <w:t xml:space="preserve">        container.version == SIGNATURE_VERSION</w:t>
            </w:r>
          </w:p>
          <w:p w14:paraId="139624FC" w14:textId="77777777" w:rsidR="00E25C28" w:rsidRDefault="00E25C28" w:rsidP="00E25C28">
            <w:pPr>
              <w:pStyle w:val="ac"/>
            </w:pPr>
            <w:r>
              <w:t xml:space="preserve">        and container.algorithm == SHA256_ALGORITHM</w:t>
            </w:r>
          </w:p>
          <w:p w14:paraId="021590DF" w14:textId="77777777" w:rsidR="00E25C28" w:rsidRDefault="00E25C28" w:rsidP="00E25C28">
            <w:pPr>
              <w:pStyle w:val="ac"/>
            </w:pPr>
            <w:r>
              <w:t xml:space="preserve">        and container.hash_value == digest</w:t>
            </w:r>
          </w:p>
          <w:p w14:paraId="10636CC4" w14:textId="77777777" w:rsidR="00E25C28" w:rsidRDefault="00E25C28" w:rsidP="00E25C28">
            <w:pPr>
              <w:pStyle w:val="ac"/>
            </w:pPr>
            <w:r>
              <w:t xml:space="preserve">        and container.hash_mod_n == hash_mod_n</w:t>
            </w:r>
          </w:p>
          <w:p w14:paraId="5150660F" w14:textId="77777777" w:rsidR="00E25C28" w:rsidRDefault="00E25C28" w:rsidP="00E25C28">
            <w:pPr>
              <w:pStyle w:val="ac"/>
            </w:pPr>
            <w:r>
              <w:t xml:space="preserve">        and verify_sha256(data, container.signature, public_key)</w:t>
            </w:r>
          </w:p>
          <w:p w14:paraId="1468298A" w14:textId="77777777" w:rsidR="00E25C28" w:rsidRDefault="00E25C28" w:rsidP="00E25C28">
            <w:pPr>
              <w:pStyle w:val="ac"/>
            </w:pPr>
            <w:r>
              <w:t xml:space="preserve">    )</w:t>
            </w:r>
          </w:p>
          <w:p w14:paraId="7B0E4FAC" w14:textId="77777777" w:rsidR="00E25C28" w:rsidRDefault="00E25C28" w:rsidP="00E25C28">
            <w:pPr>
              <w:pStyle w:val="ac"/>
            </w:pPr>
          </w:p>
          <w:p w14:paraId="6F1370B1" w14:textId="77777777" w:rsidR="00E25C28" w:rsidRDefault="00E25C28" w:rsidP="00E25C28">
            <w:pPr>
              <w:pStyle w:val="ac"/>
            </w:pPr>
          </w:p>
          <w:p w14:paraId="57D73634" w14:textId="77777777" w:rsidR="00E25C28" w:rsidRDefault="00E25C28" w:rsidP="00E25C28">
            <w:pPr>
              <w:pStyle w:val="ac"/>
            </w:pPr>
            <w:r>
              <w:t>def verify_crc32_container(data: bytes, container: SignatureContainer, public_key: PublicKey) -&gt; bool:</w:t>
            </w:r>
          </w:p>
          <w:p w14:paraId="76474520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Для </w:t>
            </w:r>
            <w:r>
              <w:t>CRC</w:t>
            </w:r>
            <w:r w:rsidRPr="00E25C28">
              <w:rPr>
                <w:lang w:val="ru-RU"/>
              </w:rPr>
              <w:t>32 также заново считаем значение по файлу, иначе контейнер можно было бы</w:t>
            </w:r>
          </w:p>
          <w:p w14:paraId="2733CD78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# подменить согласованными </w:t>
            </w:r>
            <w:r>
              <w:t>hashValue</w:t>
            </w:r>
            <w:r w:rsidRPr="00E25C28">
              <w:rPr>
                <w:lang w:val="ru-RU"/>
              </w:rPr>
              <w:t>/</w:t>
            </w:r>
            <w:r>
              <w:t>hashModN</w:t>
            </w:r>
            <w:r w:rsidRPr="00E25C28">
              <w:rPr>
                <w:lang w:val="ru-RU"/>
              </w:rPr>
              <w:t xml:space="preserve"> без связи с проверяемыми данными.</w:t>
            </w:r>
          </w:p>
          <w:p w14:paraId="095E3D5A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digest = crc32_digest(data)</w:t>
            </w:r>
          </w:p>
          <w:p w14:paraId="7F64677B" w14:textId="77777777" w:rsidR="00E25C28" w:rsidRDefault="00E25C28" w:rsidP="00E25C28">
            <w:pPr>
              <w:pStyle w:val="ac"/>
            </w:pPr>
            <w:r>
              <w:lastRenderedPageBreak/>
              <w:t xml:space="preserve">    hash_mod_n = int.from_bytes(digest, byteorder="big") % public_key.n</w:t>
            </w:r>
          </w:p>
          <w:p w14:paraId="49E2C5F4" w14:textId="77777777" w:rsidR="00E25C28" w:rsidRDefault="00E25C28" w:rsidP="00E25C28">
            <w:pPr>
              <w:pStyle w:val="ac"/>
            </w:pPr>
            <w:r>
              <w:t xml:space="preserve">    return (</w:t>
            </w:r>
          </w:p>
          <w:p w14:paraId="1BD10D9D" w14:textId="77777777" w:rsidR="00E25C28" w:rsidRDefault="00E25C28" w:rsidP="00E25C28">
            <w:pPr>
              <w:pStyle w:val="ac"/>
            </w:pPr>
            <w:r>
              <w:t xml:space="preserve">        container.version == SIGNATURE_VERSION</w:t>
            </w:r>
          </w:p>
          <w:p w14:paraId="3E04100F" w14:textId="77777777" w:rsidR="00E25C28" w:rsidRDefault="00E25C28" w:rsidP="00E25C28">
            <w:pPr>
              <w:pStyle w:val="ac"/>
            </w:pPr>
            <w:r>
              <w:t xml:space="preserve">        and container.algorithm == CRC32_ALGORITHM</w:t>
            </w:r>
          </w:p>
          <w:p w14:paraId="3CE8E8FD" w14:textId="77777777" w:rsidR="00E25C28" w:rsidRDefault="00E25C28" w:rsidP="00E25C28">
            <w:pPr>
              <w:pStyle w:val="ac"/>
            </w:pPr>
            <w:r>
              <w:t xml:space="preserve">        and container.hash_value == digest</w:t>
            </w:r>
          </w:p>
          <w:p w14:paraId="4E3F0E12" w14:textId="77777777" w:rsidR="00E25C28" w:rsidRDefault="00E25C28" w:rsidP="00E25C28">
            <w:pPr>
              <w:pStyle w:val="ac"/>
            </w:pPr>
            <w:r>
              <w:t xml:space="preserve">        and container.hash_mod_n == hash_mod_n</w:t>
            </w:r>
          </w:p>
          <w:p w14:paraId="640BB269" w14:textId="77777777" w:rsidR="00E25C28" w:rsidRDefault="00E25C28" w:rsidP="00E25C28">
            <w:pPr>
              <w:pStyle w:val="ac"/>
            </w:pPr>
            <w:r>
              <w:t xml:space="preserve">        and verify_crc32(data, container.signature, public_key)</w:t>
            </w:r>
          </w:p>
          <w:p w14:paraId="2FC8593C" w14:textId="77777777" w:rsidR="00E25C28" w:rsidRDefault="00E25C28" w:rsidP="00E25C28">
            <w:pPr>
              <w:pStyle w:val="ac"/>
            </w:pPr>
            <w:r>
              <w:t xml:space="preserve">    )</w:t>
            </w:r>
          </w:p>
          <w:p w14:paraId="34142CA3" w14:textId="77777777" w:rsidR="00E25C28" w:rsidRDefault="00E25C28" w:rsidP="00E25C28">
            <w:pPr>
              <w:pStyle w:val="ac"/>
            </w:pPr>
          </w:p>
          <w:p w14:paraId="05013AE4" w14:textId="77777777" w:rsidR="00E25C28" w:rsidRDefault="00E25C28" w:rsidP="00E25C28">
            <w:pPr>
              <w:pStyle w:val="ac"/>
            </w:pPr>
          </w:p>
          <w:p w14:paraId="1B3CEFDB" w14:textId="77777777" w:rsidR="00E25C28" w:rsidRDefault="00E25C28" w:rsidP="00E25C28">
            <w:pPr>
              <w:pStyle w:val="ac"/>
            </w:pPr>
            <w:r>
              <w:t>def save_signature(path: Path, container: SignatureContainer) -&gt; None:</w:t>
            </w:r>
          </w:p>
          <w:p w14:paraId="0BCA72CA" w14:textId="77777777" w:rsidR="00E25C28" w:rsidRDefault="00E25C28" w:rsidP="00E25C28">
            <w:pPr>
              <w:pStyle w:val="ac"/>
            </w:pPr>
            <w:r>
              <w:t xml:space="preserve">    """Backward-compatible name for saving DER signature containers."""</w:t>
            </w:r>
          </w:p>
          <w:p w14:paraId="70A254C5" w14:textId="77777777" w:rsidR="00E25C28" w:rsidRDefault="00E25C28" w:rsidP="00E25C28">
            <w:pPr>
              <w:pStyle w:val="ac"/>
            </w:pPr>
            <w:r>
              <w:t xml:space="preserve">    save_signature_container(path, container)</w:t>
            </w:r>
          </w:p>
          <w:p w14:paraId="1E9AFBE9" w14:textId="77777777" w:rsidR="00E25C28" w:rsidRDefault="00E25C28" w:rsidP="00E25C28">
            <w:pPr>
              <w:pStyle w:val="ac"/>
            </w:pPr>
          </w:p>
          <w:p w14:paraId="3ABED450" w14:textId="77777777" w:rsidR="00E25C28" w:rsidRDefault="00E25C28" w:rsidP="00E25C28">
            <w:pPr>
              <w:pStyle w:val="ac"/>
            </w:pPr>
          </w:p>
          <w:p w14:paraId="45E3E385" w14:textId="77777777" w:rsidR="00E25C28" w:rsidRDefault="00E25C28" w:rsidP="00E25C28">
            <w:pPr>
              <w:pStyle w:val="ac"/>
            </w:pPr>
            <w:r>
              <w:t>def load_signature(path: Path) -&gt; SignatureContainer:</w:t>
            </w:r>
          </w:p>
          <w:p w14:paraId="529C32B7" w14:textId="77777777" w:rsidR="00E25C28" w:rsidRDefault="00E25C28" w:rsidP="00E25C28">
            <w:pPr>
              <w:pStyle w:val="ac"/>
            </w:pPr>
            <w:r>
              <w:t xml:space="preserve">    """Backward-compatible name for loading DER signature containers."""</w:t>
            </w:r>
          </w:p>
          <w:p w14:paraId="5FF43EA0" w14:textId="4D5288AC" w:rsidR="007066ED" w:rsidRDefault="00E25C28" w:rsidP="00E25C28">
            <w:pPr>
              <w:pStyle w:val="ac"/>
            </w:pPr>
            <w:r>
              <w:t xml:space="preserve">    return load_signature_container(path)</w:t>
            </w:r>
          </w:p>
        </w:tc>
      </w:tr>
    </w:tbl>
    <w:p w14:paraId="5C8886B5" w14:textId="77777777" w:rsidR="007066ED" w:rsidRPr="00541917" w:rsidRDefault="007066ED" w:rsidP="007066ED">
      <w:pPr>
        <w:rPr>
          <w:lang w:eastAsia="ru-RU"/>
        </w:rPr>
      </w:pPr>
    </w:p>
    <w:p w14:paraId="0A13C0A4" w14:textId="1CCCD153" w:rsidR="007066ED" w:rsidRPr="007326DA" w:rsidRDefault="007066ED" w:rsidP="007066ED">
      <w:pPr>
        <w:pStyle w:val="af9"/>
        <w:jc w:val="right"/>
      </w:pPr>
      <w:r>
        <w:lastRenderedPageBreak/>
        <w:t>Приложение</w:t>
      </w:r>
      <w:r w:rsidRPr="007326DA">
        <w:t xml:space="preserve"> 7. </w:t>
      </w:r>
      <w:r>
        <w:t>Листинг</w:t>
      </w:r>
      <w:r w:rsidRPr="007326DA">
        <w:t xml:space="preserve"> </w:t>
      </w:r>
      <w:r>
        <w:t>Файла</w:t>
      </w:r>
      <w:r w:rsidRPr="007326DA">
        <w:t xml:space="preserve"> </w:t>
      </w:r>
      <w:r>
        <w:t>src/crcforge.py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68727188" w14:textId="77777777" w:rsidTr="009304BD">
        <w:tc>
          <w:tcPr>
            <w:tcW w:w="9622" w:type="dxa"/>
          </w:tcPr>
          <w:p w14:paraId="3F446E24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"""Подбор четырехбайтного суффикса для </w:t>
            </w:r>
            <w:r>
              <w:t>CRC</w:t>
            </w:r>
            <w:r w:rsidRPr="00E25C28">
              <w:rPr>
                <w:lang w:val="ru-RU"/>
              </w:rPr>
              <w:t>32.</w:t>
            </w:r>
          </w:p>
          <w:p w14:paraId="3F42372A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6A4B2929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>CRC</w:t>
            </w:r>
            <w:r w:rsidRPr="00E25C28">
              <w:rPr>
                <w:lang w:val="ru-RU"/>
              </w:rPr>
              <w:t xml:space="preserve">32 линейна над </w:t>
            </w:r>
            <w:r>
              <w:t>GF</w:t>
            </w:r>
            <w:r w:rsidRPr="00E25C28">
              <w:rPr>
                <w:lang w:val="ru-RU"/>
              </w:rPr>
              <w:t>(2). Вместо перебора всех 2^32 суффиксов строится система</w:t>
            </w:r>
          </w:p>
          <w:p w14:paraId="6077011B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из 32 столбцов, описывающая влияние каждого бита </w:t>
            </w:r>
            <w:r>
              <w:t>patch</w:t>
            </w:r>
            <w:r w:rsidRPr="00E25C28">
              <w:rPr>
                <w:lang w:val="ru-RU"/>
              </w:rPr>
              <w:t xml:space="preserve"> на итоговую </w:t>
            </w:r>
            <w:r>
              <w:t>CRC32.</w:t>
            </w:r>
          </w:p>
          <w:p w14:paraId="50724246" w14:textId="77777777" w:rsidR="00E25C28" w:rsidRDefault="00E25C28" w:rsidP="00E25C28">
            <w:pPr>
              <w:pStyle w:val="ac"/>
            </w:pPr>
            <w:r>
              <w:t>"""</w:t>
            </w:r>
          </w:p>
          <w:p w14:paraId="4A654C9F" w14:textId="77777777" w:rsidR="00E25C28" w:rsidRDefault="00E25C28" w:rsidP="00E25C28">
            <w:pPr>
              <w:pStyle w:val="ac"/>
            </w:pPr>
          </w:p>
          <w:p w14:paraId="2B395DC2" w14:textId="77777777" w:rsidR="00E25C28" w:rsidRDefault="00E25C28" w:rsidP="00E25C28">
            <w:pPr>
              <w:pStyle w:val="ac"/>
            </w:pPr>
            <w:r>
              <w:t>from __future__ import annotations</w:t>
            </w:r>
          </w:p>
          <w:p w14:paraId="52CEA7D4" w14:textId="77777777" w:rsidR="00E25C28" w:rsidRDefault="00E25C28" w:rsidP="00E25C28">
            <w:pPr>
              <w:pStyle w:val="ac"/>
            </w:pPr>
          </w:p>
          <w:p w14:paraId="5D094D60" w14:textId="77777777" w:rsidR="00E25C28" w:rsidRDefault="00E25C28" w:rsidP="00E25C28">
            <w:pPr>
              <w:pStyle w:val="ac"/>
            </w:pPr>
            <w:r>
              <w:t>import binascii</w:t>
            </w:r>
          </w:p>
          <w:p w14:paraId="48EA4227" w14:textId="77777777" w:rsidR="00E25C28" w:rsidRDefault="00E25C28" w:rsidP="00E25C28">
            <w:pPr>
              <w:pStyle w:val="ac"/>
            </w:pPr>
            <w:r>
              <w:t>from pathlib import Path</w:t>
            </w:r>
          </w:p>
          <w:p w14:paraId="27927E69" w14:textId="77777777" w:rsidR="00E25C28" w:rsidRDefault="00E25C28" w:rsidP="00E25C28">
            <w:pPr>
              <w:pStyle w:val="ac"/>
            </w:pPr>
          </w:p>
          <w:p w14:paraId="3A0841D6" w14:textId="77777777" w:rsidR="00E25C28" w:rsidRDefault="00E25C28" w:rsidP="00E25C28">
            <w:pPr>
              <w:pStyle w:val="ac"/>
            </w:pPr>
            <w:r>
              <w:t>def crc32_bytes(data: bytes) -&gt; int:</w:t>
            </w:r>
          </w:p>
          <w:p w14:paraId="69D2715A" w14:textId="77777777" w:rsidR="00E25C28" w:rsidRDefault="00E25C28" w:rsidP="00E25C28">
            <w:pPr>
              <w:pStyle w:val="ac"/>
            </w:pPr>
            <w:r>
              <w:t xml:space="preserve">    return binascii.crc32(data) &amp; 0xFFFFFFFF</w:t>
            </w:r>
          </w:p>
          <w:p w14:paraId="21DE90C2" w14:textId="77777777" w:rsidR="00E25C28" w:rsidRDefault="00E25C28" w:rsidP="00E25C28">
            <w:pPr>
              <w:pStyle w:val="ac"/>
            </w:pPr>
          </w:p>
          <w:p w14:paraId="72642FA6" w14:textId="77777777" w:rsidR="00E25C28" w:rsidRDefault="00E25C28" w:rsidP="00E25C28">
            <w:pPr>
              <w:pStyle w:val="ac"/>
            </w:pPr>
            <w:r>
              <w:t>def _solve_gf2(columns: list[int], target: int) -&gt; int:</w:t>
            </w:r>
          </w:p>
          <w:p w14:paraId="0884F6F5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># В младших 32 битах строки хранятся коэффициенты, в бите 32 - правая часть.</w:t>
            </w:r>
          </w:p>
          <w:p w14:paraId="7002CE06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rows = []</w:t>
            </w:r>
          </w:p>
          <w:p w14:paraId="36A69EC9" w14:textId="77777777" w:rsidR="00E25C28" w:rsidRDefault="00E25C28" w:rsidP="00E25C28">
            <w:pPr>
              <w:pStyle w:val="ac"/>
            </w:pPr>
            <w:r>
              <w:t xml:space="preserve">    for bit in range(32):</w:t>
            </w:r>
          </w:p>
          <w:p w14:paraId="3126605C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    </w:t>
            </w:r>
            <w:r w:rsidRPr="00E25C28">
              <w:rPr>
                <w:lang w:val="ru-RU"/>
              </w:rPr>
              <w:t xml:space="preserve"># Каждая строка системы отвечает за один бит итоговой </w:t>
            </w:r>
            <w:r>
              <w:t>CRC</w:t>
            </w:r>
            <w:r w:rsidRPr="00E25C28">
              <w:rPr>
                <w:lang w:val="ru-RU"/>
              </w:rPr>
              <w:t>32.</w:t>
            </w:r>
          </w:p>
          <w:p w14:paraId="284B6D02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    </w:t>
            </w:r>
            <w:r>
              <w:t>coeffs = 0</w:t>
            </w:r>
          </w:p>
          <w:p w14:paraId="70A1B96B" w14:textId="77777777" w:rsidR="00E25C28" w:rsidRDefault="00E25C28" w:rsidP="00E25C28">
            <w:pPr>
              <w:pStyle w:val="ac"/>
            </w:pPr>
            <w:r>
              <w:t xml:space="preserve">        for column_index, column in enumerate(columns):</w:t>
            </w:r>
          </w:p>
          <w:p w14:paraId="075339F5" w14:textId="77777777" w:rsidR="00E25C28" w:rsidRDefault="00E25C28" w:rsidP="00E25C28">
            <w:pPr>
              <w:pStyle w:val="ac"/>
            </w:pPr>
            <w:r>
              <w:t xml:space="preserve">            if (column &gt;&gt; bit) &amp; 1:</w:t>
            </w:r>
          </w:p>
          <w:p w14:paraId="1EE317B0" w14:textId="77777777" w:rsidR="00E25C28" w:rsidRDefault="00E25C28" w:rsidP="00E25C28">
            <w:pPr>
              <w:pStyle w:val="ac"/>
            </w:pPr>
            <w:r>
              <w:t xml:space="preserve">                coeffs |= 1 &lt;&lt; column_index</w:t>
            </w:r>
          </w:p>
          <w:p w14:paraId="091090CF" w14:textId="77777777" w:rsidR="00E25C28" w:rsidRDefault="00E25C28" w:rsidP="00E25C28">
            <w:pPr>
              <w:pStyle w:val="ac"/>
            </w:pPr>
            <w:r>
              <w:t xml:space="preserve">        rows.append(coeffs | (((target &gt;&gt; bit) &amp; 1) &lt;&lt; 32))</w:t>
            </w:r>
          </w:p>
          <w:p w14:paraId="5B900ED1" w14:textId="77777777" w:rsidR="00E25C28" w:rsidRDefault="00E25C28" w:rsidP="00E25C28">
            <w:pPr>
              <w:pStyle w:val="ac"/>
            </w:pPr>
          </w:p>
          <w:p w14:paraId="40955BEA" w14:textId="77777777" w:rsidR="00E25C28" w:rsidRDefault="00E25C28" w:rsidP="00E25C28">
            <w:pPr>
              <w:pStyle w:val="ac"/>
            </w:pPr>
            <w:r>
              <w:t xml:space="preserve">    pivot_row = 0</w:t>
            </w:r>
          </w:p>
          <w:p w14:paraId="3CF400BE" w14:textId="77777777" w:rsidR="00E25C28" w:rsidRDefault="00E25C28" w:rsidP="00E25C28">
            <w:pPr>
              <w:pStyle w:val="ac"/>
            </w:pPr>
            <w:r>
              <w:t xml:space="preserve">    for col in range(32):</w:t>
            </w:r>
          </w:p>
          <w:p w14:paraId="77CD3F9A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    </w:t>
            </w:r>
            <w:r w:rsidRPr="00E25C28">
              <w:rPr>
                <w:lang w:val="ru-RU"/>
              </w:rPr>
              <w:t xml:space="preserve"># Метод Гаусса над </w:t>
            </w:r>
            <w:r>
              <w:t>GF</w:t>
            </w:r>
            <w:r w:rsidRPr="00E25C28">
              <w:rPr>
                <w:lang w:val="ru-RU"/>
              </w:rPr>
              <w:t xml:space="preserve">(2): сложение строк заменяется </w:t>
            </w:r>
            <w:r>
              <w:t>XOR</w:t>
            </w:r>
            <w:r w:rsidRPr="00E25C28">
              <w:rPr>
                <w:lang w:val="ru-RU"/>
              </w:rPr>
              <w:t>.</w:t>
            </w:r>
          </w:p>
          <w:p w14:paraId="180DFB32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    </w:t>
            </w:r>
            <w:r>
              <w:t>selected = next((r for r in range(pivot_row, 32) if (rows[r] &gt;&gt; col) &amp; 1), None)</w:t>
            </w:r>
          </w:p>
          <w:p w14:paraId="6B6A7791" w14:textId="77777777" w:rsidR="00E25C28" w:rsidRDefault="00E25C28" w:rsidP="00E25C28">
            <w:pPr>
              <w:pStyle w:val="ac"/>
            </w:pPr>
            <w:r>
              <w:t xml:space="preserve">        if selected is None:</w:t>
            </w:r>
          </w:p>
          <w:p w14:paraId="6E79DDAC" w14:textId="77777777" w:rsidR="00E25C28" w:rsidRDefault="00E25C28" w:rsidP="00E25C28">
            <w:pPr>
              <w:pStyle w:val="ac"/>
            </w:pPr>
            <w:r>
              <w:t xml:space="preserve">            continue</w:t>
            </w:r>
          </w:p>
          <w:p w14:paraId="543A142E" w14:textId="77777777" w:rsidR="00E25C28" w:rsidRDefault="00E25C28" w:rsidP="00E25C28">
            <w:pPr>
              <w:pStyle w:val="ac"/>
            </w:pPr>
            <w:r>
              <w:t xml:space="preserve">        rows[pivot_row], rows[selected] = rows[selected], rows[pivot_row]</w:t>
            </w:r>
          </w:p>
          <w:p w14:paraId="53251CED" w14:textId="77777777" w:rsidR="00E25C28" w:rsidRDefault="00E25C28" w:rsidP="00E25C28">
            <w:pPr>
              <w:pStyle w:val="ac"/>
            </w:pPr>
            <w:r>
              <w:t xml:space="preserve">        for r in range(32):</w:t>
            </w:r>
          </w:p>
          <w:p w14:paraId="51D37F5F" w14:textId="77777777" w:rsidR="00E25C28" w:rsidRDefault="00E25C28" w:rsidP="00E25C28">
            <w:pPr>
              <w:pStyle w:val="ac"/>
            </w:pPr>
            <w:r>
              <w:t xml:space="preserve">            if r != pivot_row and ((rows[r] &gt;&gt; col) &amp; 1):</w:t>
            </w:r>
          </w:p>
          <w:p w14:paraId="39CA4018" w14:textId="77777777" w:rsidR="00E25C28" w:rsidRDefault="00E25C28" w:rsidP="00E25C28">
            <w:pPr>
              <w:pStyle w:val="ac"/>
            </w:pPr>
            <w:r>
              <w:t xml:space="preserve">                rows[r] ^= rows[pivot_row]</w:t>
            </w:r>
          </w:p>
          <w:p w14:paraId="1F09B7BB" w14:textId="77777777" w:rsidR="00E25C28" w:rsidRDefault="00E25C28" w:rsidP="00E25C28">
            <w:pPr>
              <w:pStyle w:val="ac"/>
            </w:pPr>
            <w:r>
              <w:t xml:space="preserve">        pivot_row += 1</w:t>
            </w:r>
          </w:p>
          <w:p w14:paraId="52DA40B2" w14:textId="77777777" w:rsidR="00E25C28" w:rsidRDefault="00E25C28" w:rsidP="00E25C28">
            <w:pPr>
              <w:pStyle w:val="ac"/>
            </w:pPr>
          </w:p>
          <w:p w14:paraId="19F0DC9C" w14:textId="77777777" w:rsidR="00E25C28" w:rsidRDefault="00E25C28" w:rsidP="00E25C28">
            <w:pPr>
              <w:pStyle w:val="ac"/>
            </w:pPr>
            <w:r>
              <w:t xml:space="preserve">    for row in rows:</w:t>
            </w:r>
          </w:p>
          <w:p w14:paraId="484C0E62" w14:textId="77777777" w:rsidR="00E25C28" w:rsidRDefault="00E25C28" w:rsidP="00E25C28">
            <w:pPr>
              <w:pStyle w:val="ac"/>
            </w:pPr>
            <w:r>
              <w:lastRenderedPageBreak/>
              <w:t xml:space="preserve">        if (row &amp; 0xFFFFFFFF) == 0 and ((row &gt;&gt; 32) &amp; 1):</w:t>
            </w:r>
          </w:p>
          <w:p w14:paraId="28D0AAE8" w14:textId="77777777" w:rsidR="00E25C28" w:rsidRDefault="00E25C28" w:rsidP="00E25C28">
            <w:pPr>
              <w:pStyle w:val="ac"/>
            </w:pPr>
            <w:r>
              <w:t xml:space="preserve">            raise ValueError("CRC32 patch system has no solution")</w:t>
            </w:r>
          </w:p>
          <w:p w14:paraId="68394FEF" w14:textId="77777777" w:rsidR="00E25C28" w:rsidRDefault="00E25C28" w:rsidP="00E25C28">
            <w:pPr>
              <w:pStyle w:val="ac"/>
            </w:pPr>
          </w:p>
          <w:p w14:paraId="79BC72DD" w14:textId="77777777" w:rsidR="00E25C28" w:rsidRDefault="00E25C28" w:rsidP="00E25C28">
            <w:pPr>
              <w:pStyle w:val="ac"/>
            </w:pPr>
            <w:r>
              <w:t xml:space="preserve">    solution = 0</w:t>
            </w:r>
          </w:p>
          <w:p w14:paraId="4D8F8FD4" w14:textId="77777777" w:rsidR="00E25C28" w:rsidRDefault="00E25C28" w:rsidP="00E25C28">
            <w:pPr>
              <w:pStyle w:val="ac"/>
            </w:pPr>
            <w:r>
              <w:t xml:space="preserve">    for row in rows:</w:t>
            </w:r>
          </w:p>
          <w:p w14:paraId="178DA87C" w14:textId="77777777" w:rsidR="00E25C28" w:rsidRDefault="00E25C28" w:rsidP="00E25C28">
            <w:pPr>
              <w:pStyle w:val="ac"/>
            </w:pPr>
            <w:r>
              <w:t xml:space="preserve">        coeffs = row &amp; 0xFFFFFFFF</w:t>
            </w:r>
          </w:p>
          <w:p w14:paraId="3085692D" w14:textId="77777777" w:rsidR="00E25C28" w:rsidRDefault="00E25C28" w:rsidP="00E25C28">
            <w:pPr>
              <w:pStyle w:val="ac"/>
            </w:pPr>
            <w:r>
              <w:t xml:space="preserve">        if coeffs and coeffs &amp; (coeffs - 1) == 0 and ((row &gt;&gt; 32) &amp; 1):</w:t>
            </w:r>
          </w:p>
          <w:p w14:paraId="0920ABCF" w14:textId="77777777" w:rsidR="00E25C28" w:rsidRDefault="00E25C28" w:rsidP="00E25C28">
            <w:pPr>
              <w:pStyle w:val="ac"/>
            </w:pPr>
            <w:r>
              <w:t xml:space="preserve">            solution |= coeffs</w:t>
            </w:r>
          </w:p>
          <w:p w14:paraId="456BCA1D" w14:textId="77777777" w:rsidR="00E25C28" w:rsidRDefault="00E25C28" w:rsidP="00E25C28">
            <w:pPr>
              <w:pStyle w:val="ac"/>
            </w:pPr>
            <w:r>
              <w:t xml:space="preserve">    return solution</w:t>
            </w:r>
          </w:p>
          <w:p w14:paraId="4905BE7F" w14:textId="77777777" w:rsidR="00E25C28" w:rsidRDefault="00E25C28" w:rsidP="00E25C28">
            <w:pPr>
              <w:pStyle w:val="ac"/>
            </w:pPr>
          </w:p>
          <w:p w14:paraId="7C69E546" w14:textId="77777777" w:rsidR="00E25C28" w:rsidRDefault="00E25C28" w:rsidP="00E25C28">
            <w:pPr>
              <w:pStyle w:val="ac"/>
            </w:pPr>
            <w:r>
              <w:t>def crc32_patch_for_append(prefix: bytes, target_crc: int) -&gt; bytes:</w:t>
            </w:r>
          </w:p>
          <w:p w14:paraId="058DB827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># Четыре байта дают 32 управляемых бита, чего достаточно для управления</w:t>
            </w:r>
          </w:p>
          <w:p w14:paraId="28DE5E40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# 32-битным состоянием </w:t>
            </w:r>
            <w:r>
              <w:t>CRC</w:t>
            </w:r>
            <w:r w:rsidRPr="00E25C28">
              <w:rPr>
                <w:lang w:val="ru-RU"/>
              </w:rPr>
              <w:t>32 без полного перебора.</w:t>
            </w:r>
          </w:p>
          <w:p w14:paraId="75D28BEC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zero_patch = b"\x00\x00\x00\x00"</w:t>
            </w:r>
          </w:p>
          <w:p w14:paraId="294ED24C" w14:textId="77777777" w:rsidR="00E25C28" w:rsidRDefault="00E25C28" w:rsidP="00E25C28">
            <w:pPr>
              <w:pStyle w:val="ac"/>
            </w:pPr>
            <w:r>
              <w:t xml:space="preserve">    base_crc = crc32_bytes(prefix + zero_patch)</w:t>
            </w:r>
          </w:p>
          <w:p w14:paraId="4FE6874C" w14:textId="77777777" w:rsidR="00E25C28" w:rsidRDefault="00E25C28" w:rsidP="00E25C28">
            <w:pPr>
              <w:pStyle w:val="ac"/>
            </w:pPr>
            <w:r>
              <w:t xml:space="preserve">    columns = []</w:t>
            </w:r>
          </w:p>
          <w:p w14:paraId="59E158B5" w14:textId="77777777" w:rsidR="00E25C28" w:rsidRDefault="00E25C28" w:rsidP="00E25C28">
            <w:pPr>
              <w:pStyle w:val="ac"/>
            </w:pPr>
            <w:r>
              <w:t xml:space="preserve">    for bit in range(32):</w:t>
            </w:r>
          </w:p>
          <w:p w14:paraId="3514F963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    </w:t>
            </w:r>
            <w:r w:rsidRPr="00E25C28">
              <w:rPr>
                <w:lang w:val="ru-RU"/>
              </w:rPr>
              <w:t xml:space="preserve"># Столбец показывает, как один установленный бит </w:t>
            </w:r>
            <w:r>
              <w:t>patch</w:t>
            </w:r>
            <w:r w:rsidRPr="00E25C28">
              <w:rPr>
                <w:lang w:val="ru-RU"/>
              </w:rPr>
              <w:t xml:space="preserve"> меняет </w:t>
            </w:r>
            <w:r>
              <w:t>CRC</w:t>
            </w:r>
            <w:r w:rsidRPr="00E25C28">
              <w:rPr>
                <w:lang w:val="ru-RU"/>
              </w:rPr>
              <w:t>.</w:t>
            </w:r>
          </w:p>
          <w:p w14:paraId="00B01872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    </w:t>
            </w:r>
            <w:r>
              <w:t>patch_value = 1 &lt;&lt; bit</w:t>
            </w:r>
          </w:p>
          <w:p w14:paraId="7EA679D8" w14:textId="77777777" w:rsidR="00E25C28" w:rsidRDefault="00E25C28" w:rsidP="00E25C28">
            <w:pPr>
              <w:pStyle w:val="ac"/>
            </w:pPr>
            <w:r>
              <w:t xml:space="preserve">        patch = patch_value.to_bytes(4, byteorder="little")</w:t>
            </w:r>
          </w:p>
          <w:p w14:paraId="539D48A8" w14:textId="77777777" w:rsidR="00E25C28" w:rsidRDefault="00E25C28" w:rsidP="00E25C28">
            <w:pPr>
              <w:pStyle w:val="ac"/>
            </w:pPr>
            <w:r>
              <w:t xml:space="preserve">        columns.append(crc32_bytes(prefix + patch) ^ base_crc)</w:t>
            </w:r>
          </w:p>
          <w:p w14:paraId="53F93DB5" w14:textId="77777777" w:rsidR="00E25C28" w:rsidRDefault="00E25C28" w:rsidP="00E25C28">
            <w:pPr>
              <w:pStyle w:val="ac"/>
            </w:pPr>
          </w:p>
          <w:p w14:paraId="1BC11914" w14:textId="77777777" w:rsidR="00E25C28" w:rsidRDefault="00E25C28" w:rsidP="00E25C28">
            <w:pPr>
              <w:pStyle w:val="ac"/>
            </w:pPr>
            <w:r>
              <w:t xml:space="preserve">    solution = _solve_gf2(columns, target_crc ^ base_crc)</w:t>
            </w:r>
          </w:p>
          <w:p w14:paraId="59EBE350" w14:textId="77777777" w:rsidR="00E25C28" w:rsidRDefault="00E25C28" w:rsidP="00E25C28">
            <w:pPr>
              <w:pStyle w:val="ac"/>
            </w:pPr>
            <w:r>
              <w:t xml:space="preserve">    patch = solution.to_bytes(4, byteorder="little")</w:t>
            </w:r>
          </w:p>
          <w:p w14:paraId="497C661A" w14:textId="77777777" w:rsidR="00E25C28" w:rsidRDefault="00E25C28" w:rsidP="00E25C28">
            <w:pPr>
              <w:pStyle w:val="ac"/>
            </w:pPr>
            <w:r>
              <w:t xml:space="preserve">    if crc32_bytes(prefix + patch) != target_crc:</w:t>
            </w:r>
          </w:p>
          <w:p w14:paraId="4465DED1" w14:textId="77777777" w:rsidR="00E25C28" w:rsidRDefault="00E25C28" w:rsidP="00E25C28">
            <w:pPr>
              <w:pStyle w:val="ac"/>
            </w:pPr>
            <w:r>
              <w:t xml:space="preserve">        raise ValueError("internal CRC32 patch verification failed")</w:t>
            </w:r>
          </w:p>
          <w:p w14:paraId="1321DCEF" w14:textId="77777777" w:rsidR="00E25C28" w:rsidRDefault="00E25C28" w:rsidP="00E25C28">
            <w:pPr>
              <w:pStyle w:val="ac"/>
            </w:pPr>
            <w:r>
              <w:t xml:space="preserve">    return patch</w:t>
            </w:r>
          </w:p>
          <w:p w14:paraId="57779579" w14:textId="77777777" w:rsidR="00E25C28" w:rsidRDefault="00E25C28" w:rsidP="00E25C28">
            <w:pPr>
              <w:pStyle w:val="ac"/>
            </w:pPr>
          </w:p>
          <w:p w14:paraId="21AE22A5" w14:textId="77777777" w:rsidR="00E25C28" w:rsidRDefault="00E25C28" w:rsidP="00E25C28">
            <w:pPr>
              <w:pStyle w:val="ac"/>
            </w:pPr>
            <w:r>
              <w:t>def forge_crc32_file(original_path: Path, modified_path: Path, output_path: Path) -&gt; None:</w:t>
            </w:r>
          </w:p>
          <w:p w14:paraId="3073C5B2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Итоговый файл строится как </w:t>
            </w:r>
            <w:r>
              <w:t>D</w:t>
            </w:r>
            <w:r w:rsidRPr="00E25C28">
              <w:rPr>
                <w:lang w:val="ru-RU"/>
              </w:rPr>
              <w:t xml:space="preserve">3 = </w:t>
            </w:r>
            <w:r>
              <w:t>D</w:t>
            </w:r>
            <w:r w:rsidRPr="00E25C28">
              <w:rPr>
                <w:lang w:val="ru-RU"/>
              </w:rPr>
              <w:t xml:space="preserve">2 || </w:t>
            </w:r>
            <w:r>
              <w:t>patch</w:t>
            </w:r>
            <w:r w:rsidRPr="00E25C28">
              <w:rPr>
                <w:lang w:val="ru-RU"/>
              </w:rPr>
              <w:t xml:space="preserve">: содержимое </w:t>
            </w:r>
            <w:r>
              <w:t>D</w:t>
            </w:r>
            <w:r w:rsidRPr="00E25C28">
              <w:rPr>
                <w:lang w:val="ru-RU"/>
              </w:rPr>
              <w:t>2 сохраняется полностью.</w:t>
            </w:r>
          </w:p>
          <w:p w14:paraId="64740884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original = original_path.read_bytes()</w:t>
            </w:r>
          </w:p>
          <w:p w14:paraId="52779B66" w14:textId="77777777" w:rsidR="00E25C28" w:rsidRDefault="00E25C28" w:rsidP="00E25C28">
            <w:pPr>
              <w:pStyle w:val="ac"/>
            </w:pPr>
            <w:r>
              <w:t xml:space="preserve">    modified = modified_path.read_bytes()</w:t>
            </w:r>
          </w:p>
          <w:p w14:paraId="51918407" w14:textId="77777777" w:rsidR="00E25C28" w:rsidRDefault="00E25C28" w:rsidP="00E25C28">
            <w:pPr>
              <w:pStyle w:val="ac"/>
            </w:pPr>
            <w:r>
              <w:t xml:space="preserve">    patch = crc32_patch_for_append(modified, crc32_bytes(original))</w:t>
            </w:r>
          </w:p>
          <w:p w14:paraId="5682D091" w14:textId="77777777" w:rsidR="00E25C28" w:rsidRDefault="00E25C28" w:rsidP="00E25C28">
            <w:pPr>
              <w:pStyle w:val="ac"/>
            </w:pPr>
            <w:r>
              <w:t xml:space="preserve">    output_path.parent.mkdir(parents=True, exist_ok=True)</w:t>
            </w:r>
          </w:p>
          <w:p w14:paraId="44B17F6E" w14:textId="73882436" w:rsidR="007066ED" w:rsidRDefault="00E25C28" w:rsidP="00E25C28">
            <w:pPr>
              <w:pStyle w:val="ac"/>
            </w:pPr>
            <w:r>
              <w:t xml:space="preserve">    output_path.write_bytes(modified + patch)</w:t>
            </w:r>
          </w:p>
        </w:tc>
      </w:tr>
    </w:tbl>
    <w:p w14:paraId="097A4EB1" w14:textId="77777777" w:rsidR="007066ED" w:rsidRPr="00541917" w:rsidRDefault="007066ED" w:rsidP="007066ED">
      <w:pPr>
        <w:rPr>
          <w:lang w:eastAsia="ru-RU"/>
        </w:rPr>
      </w:pPr>
    </w:p>
    <w:p w14:paraId="678F19A2" w14:textId="7D8D72FC" w:rsidR="007066ED" w:rsidRPr="007066ED" w:rsidRDefault="007066ED" w:rsidP="007066ED">
      <w:pPr>
        <w:pStyle w:val="af9"/>
        <w:jc w:val="right"/>
      </w:pPr>
      <w:r>
        <w:lastRenderedPageBreak/>
        <w:t>Приложение</w:t>
      </w:r>
      <w:r w:rsidRPr="007066ED">
        <w:t xml:space="preserve"> </w:t>
      </w:r>
      <w:r>
        <w:t>8</w:t>
      </w:r>
      <w:r w:rsidRPr="007066ED">
        <w:t xml:space="preserve">. </w:t>
      </w:r>
      <w:r>
        <w:t>Листинг</w:t>
      </w:r>
      <w:r w:rsidRPr="007066ED">
        <w:t xml:space="preserve"> </w:t>
      </w:r>
      <w:r>
        <w:t>Файла</w:t>
      </w:r>
      <w:r w:rsidRPr="007066ED">
        <w:t xml:space="preserve"> </w:t>
      </w:r>
      <w:r>
        <w:t>src/main.py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774B4737" w14:textId="77777777" w:rsidTr="009304BD">
        <w:tc>
          <w:tcPr>
            <w:tcW w:w="9622" w:type="dxa"/>
          </w:tcPr>
          <w:p w14:paraId="1E15CBCF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>"""</w:t>
            </w:r>
            <w:r>
              <w:t>CLI</w:t>
            </w:r>
            <w:r w:rsidRPr="00E25C28">
              <w:rPr>
                <w:lang w:val="ru-RU"/>
              </w:rPr>
              <w:t xml:space="preserve">-интерфейс для команд </w:t>
            </w:r>
            <w:r>
              <w:t>KMZI</w:t>
            </w:r>
            <w:r w:rsidRPr="00E25C28">
              <w:rPr>
                <w:lang w:val="ru-RU"/>
              </w:rPr>
              <w:t xml:space="preserve"> </w:t>
            </w:r>
            <w:r>
              <w:t>Lab</w:t>
            </w:r>
            <w:r w:rsidRPr="00E25C28">
              <w:rPr>
                <w:lang w:val="ru-RU"/>
              </w:rPr>
              <w:t>1."""</w:t>
            </w:r>
          </w:p>
          <w:p w14:paraId="45388889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24DABC6C" w14:textId="77777777" w:rsidR="00E25C28" w:rsidRDefault="00E25C28" w:rsidP="00E25C28">
            <w:pPr>
              <w:pStyle w:val="ac"/>
            </w:pPr>
            <w:r>
              <w:t>from __future__ import annotations</w:t>
            </w:r>
          </w:p>
          <w:p w14:paraId="73703799" w14:textId="77777777" w:rsidR="00E25C28" w:rsidRDefault="00E25C28" w:rsidP="00E25C28">
            <w:pPr>
              <w:pStyle w:val="ac"/>
            </w:pPr>
            <w:r>
              <w:t>import argparse</w:t>
            </w:r>
          </w:p>
          <w:p w14:paraId="3311E809" w14:textId="77777777" w:rsidR="00E25C28" w:rsidRDefault="00E25C28" w:rsidP="00E25C28">
            <w:pPr>
              <w:pStyle w:val="ac"/>
            </w:pPr>
            <w:r>
              <w:t>import sys</w:t>
            </w:r>
          </w:p>
          <w:p w14:paraId="50FF7A0F" w14:textId="77777777" w:rsidR="00E25C28" w:rsidRDefault="00E25C28" w:rsidP="00E25C28">
            <w:pPr>
              <w:pStyle w:val="ac"/>
            </w:pPr>
            <w:r>
              <w:t>from pathlib import Path</w:t>
            </w:r>
          </w:p>
          <w:p w14:paraId="6A5A1763" w14:textId="77777777" w:rsidR="00E25C28" w:rsidRDefault="00E25C28" w:rsidP="00E25C28">
            <w:pPr>
              <w:pStyle w:val="ac"/>
            </w:pPr>
            <w:r>
              <w:t>from src.crcforge import forge_crc32_file</w:t>
            </w:r>
          </w:p>
          <w:p w14:paraId="1D402063" w14:textId="77777777" w:rsidR="00E25C28" w:rsidRDefault="00E25C28" w:rsidP="00E25C28">
            <w:pPr>
              <w:pStyle w:val="ac"/>
            </w:pPr>
            <w:r>
              <w:t>from src.hybrid import decrypt_file, encrypt_file</w:t>
            </w:r>
          </w:p>
          <w:p w14:paraId="40272D43" w14:textId="77777777" w:rsidR="00E25C28" w:rsidRDefault="00E25C28" w:rsidP="00E25C28">
            <w:pPr>
              <w:pStyle w:val="ac"/>
            </w:pPr>
            <w:r>
              <w:t>from src.rsa import generate_keypair, load_private_key, load_public_key, save_private_key, save_public_key</w:t>
            </w:r>
          </w:p>
          <w:p w14:paraId="3A003F21" w14:textId="77777777" w:rsidR="00E25C28" w:rsidRDefault="00E25C28" w:rsidP="00E25C28">
            <w:pPr>
              <w:pStyle w:val="ac"/>
            </w:pPr>
            <w:r>
              <w:t>from src.signatures import (</w:t>
            </w:r>
          </w:p>
          <w:p w14:paraId="36829C05" w14:textId="77777777" w:rsidR="00E25C28" w:rsidRDefault="00E25C28" w:rsidP="00E25C28">
            <w:pPr>
              <w:pStyle w:val="ac"/>
            </w:pPr>
            <w:r>
              <w:t xml:space="preserve">    create_crc32_container,</w:t>
            </w:r>
          </w:p>
          <w:p w14:paraId="4BA84D26" w14:textId="77777777" w:rsidR="00E25C28" w:rsidRDefault="00E25C28" w:rsidP="00E25C28">
            <w:pPr>
              <w:pStyle w:val="ac"/>
            </w:pPr>
            <w:r>
              <w:t xml:space="preserve">    create_sha256_container,</w:t>
            </w:r>
          </w:p>
          <w:p w14:paraId="12A482C6" w14:textId="77777777" w:rsidR="00E25C28" w:rsidRDefault="00E25C28" w:rsidP="00E25C28">
            <w:pPr>
              <w:pStyle w:val="ac"/>
            </w:pPr>
            <w:r>
              <w:t xml:space="preserve">    load_signature,</w:t>
            </w:r>
          </w:p>
          <w:p w14:paraId="4C39A2D9" w14:textId="77777777" w:rsidR="00E25C28" w:rsidRDefault="00E25C28" w:rsidP="00E25C28">
            <w:pPr>
              <w:pStyle w:val="ac"/>
            </w:pPr>
            <w:r>
              <w:t xml:space="preserve">    save_signature,</w:t>
            </w:r>
          </w:p>
          <w:p w14:paraId="5A292C28" w14:textId="77777777" w:rsidR="00E25C28" w:rsidRDefault="00E25C28" w:rsidP="00E25C28">
            <w:pPr>
              <w:pStyle w:val="ac"/>
            </w:pPr>
            <w:r>
              <w:t xml:space="preserve">    verify_crc32_container,</w:t>
            </w:r>
          </w:p>
          <w:p w14:paraId="788FE5C0" w14:textId="77777777" w:rsidR="00E25C28" w:rsidRDefault="00E25C28" w:rsidP="00E25C28">
            <w:pPr>
              <w:pStyle w:val="ac"/>
            </w:pPr>
            <w:r>
              <w:t xml:space="preserve">    verify_sha256_container,</w:t>
            </w:r>
          </w:p>
          <w:p w14:paraId="436DF42E" w14:textId="77777777" w:rsidR="00E25C28" w:rsidRDefault="00E25C28" w:rsidP="00E25C28">
            <w:pPr>
              <w:pStyle w:val="ac"/>
            </w:pPr>
            <w:r>
              <w:t>)</w:t>
            </w:r>
          </w:p>
          <w:p w14:paraId="0A62083E" w14:textId="77777777" w:rsidR="00E25C28" w:rsidRDefault="00E25C28" w:rsidP="00E25C28">
            <w:pPr>
              <w:pStyle w:val="ac"/>
            </w:pPr>
          </w:p>
          <w:p w14:paraId="6DE2EACB" w14:textId="77777777" w:rsidR="00E25C28" w:rsidRDefault="00E25C28" w:rsidP="00E25C28">
            <w:pPr>
              <w:pStyle w:val="ac"/>
            </w:pPr>
            <w:r>
              <w:t>def build_parser() -&gt; argparse.ArgumentParser:</w:t>
            </w:r>
          </w:p>
          <w:p w14:paraId="35565765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Все лабораторные действия оформлены как </w:t>
            </w:r>
            <w:r>
              <w:t>subcommands</w:t>
            </w:r>
            <w:r w:rsidRPr="00E25C28">
              <w:rPr>
                <w:lang w:val="ru-RU"/>
              </w:rPr>
              <w:t>, чтобы имена команд</w:t>
            </w:r>
          </w:p>
          <w:p w14:paraId="4C639C07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    # оставались стабильными для демонстрации и отчета.</w:t>
            </w:r>
          </w:p>
          <w:p w14:paraId="24658652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parser = argparse.ArgumentParser(prog="python -m src.main", description="KMZI Lab1 RSA/AES tools")</w:t>
            </w:r>
          </w:p>
          <w:p w14:paraId="65DEC018" w14:textId="77777777" w:rsidR="00E25C28" w:rsidRDefault="00E25C28" w:rsidP="00E25C28">
            <w:pPr>
              <w:pStyle w:val="ac"/>
            </w:pPr>
            <w:r>
              <w:t xml:space="preserve">    subparsers = parser.add_subparsers(dest="command", required=True)</w:t>
            </w:r>
          </w:p>
          <w:p w14:paraId="2D7C3D6D" w14:textId="77777777" w:rsidR="00E25C28" w:rsidRDefault="00E25C28" w:rsidP="00E25C28">
            <w:pPr>
              <w:pStyle w:val="ac"/>
            </w:pPr>
          </w:p>
          <w:p w14:paraId="124D36DF" w14:textId="77777777" w:rsidR="00E25C28" w:rsidRDefault="00E25C28" w:rsidP="00E25C28">
            <w:pPr>
              <w:pStyle w:val="ac"/>
            </w:pPr>
            <w:r>
              <w:t xml:space="preserve">    keygen = subparsers.add_parser("keygen", help="Generate RSA key pair")</w:t>
            </w:r>
          </w:p>
          <w:p w14:paraId="373ECC4C" w14:textId="77777777" w:rsidR="00E25C28" w:rsidRDefault="00E25C28" w:rsidP="00E25C28">
            <w:pPr>
              <w:pStyle w:val="ac"/>
            </w:pPr>
            <w:r>
              <w:t xml:space="preserve">    keygen.add_argument("--bits", type=int, default=1024)</w:t>
            </w:r>
          </w:p>
          <w:p w14:paraId="7F305DCA" w14:textId="77777777" w:rsidR="00E25C28" w:rsidRDefault="00E25C28" w:rsidP="00E25C28">
            <w:pPr>
              <w:pStyle w:val="ac"/>
            </w:pPr>
            <w:r>
              <w:t xml:space="preserve">    keygen.add_argument("--out", type=Path, required=True)</w:t>
            </w:r>
          </w:p>
          <w:p w14:paraId="7D8B1AF2" w14:textId="77777777" w:rsidR="00E25C28" w:rsidRDefault="00E25C28" w:rsidP="00E25C28">
            <w:pPr>
              <w:pStyle w:val="ac"/>
            </w:pPr>
          </w:p>
          <w:p w14:paraId="5C95ACD3" w14:textId="77777777" w:rsidR="00E25C28" w:rsidRDefault="00E25C28" w:rsidP="00E25C28">
            <w:pPr>
              <w:pStyle w:val="ac"/>
            </w:pPr>
            <w:r>
              <w:t xml:space="preserve">    encrypt = subparsers.add_parser("encrypt", help="Encrypt file into ASN.1 DER container")</w:t>
            </w:r>
          </w:p>
          <w:p w14:paraId="7513FEAE" w14:textId="77777777" w:rsidR="00E25C28" w:rsidRDefault="00E25C28" w:rsidP="00E25C28">
            <w:pPr>
              <w:pStyle w:val="ac"/>
            </w:pPr>
            <w:r>
              <w:t xml:space="preserve">    encrypt.add_argument("--file", type=Path, required=True)</w:t>
            </w:r>
          </w:p>
          <w:p w14:paraId="1B1E45DC" w14:textId="77777777" w:rsidR="00E25C28" w:rsidRDefault="00E25C28" w:rsidP="00E25C28">
            <w:pPr>
              <w:pStyle w:val="ac"/>
            </w:pPr>
            <w:r>
              <w:t xml:space="preserve">    encrypt.add_argument("--public-key", type=Path, required=True)</w:t>
            </w:r>
          </w:p>
          <w:p w14:paraId="736ACB15" w14:textId="77777777" w:rsidR="00E25C28" w:rsidRDefault="00E25C28" w:rsidP="00E25C28">
            <w:pPr>
              <w:pStyle w:val="ac"/>
            </w:pPr>
            <w:r>
              <w:t xml:space="preserve">    encrypt.add_argument("--out", type=Path, required=True)</w:t>
            </w:r>
          </w:p>
          <w:p w14:paraId="62FDCD60" w14:textId="77777777" w:rsidR="00E25C28" w:rsidRDefault="00E25C28" w:rsidP="00E25C28">
            <w:pPr>
              <w:pStyle w:val="ac"/>
            </w:pPr>
            <w:r>
              <w:t xml:space="preserve">    encrypt.add_argument("--debug-json", type=Path, help="Write educational encryption debug report")</w:t>
            </w:r>
          </w:p>
          <w:p w14:paraId="3DBCD9AE" w14:textId="77777777" w:rsidR="00E25C28" w:rsidRDefault="00E25C28" w:rsidP="00E25C28">
            <w:pPr>
              <w:pStyle w:val="ac"/>
            </w:pPr>
          </w:p>
          <w:p w14:paraId="10F7C114" w14:textId="77777777" w:rsidR="00E25C28" w:rsidRDefault="00E25C28" w:rsidP="00E25C28">
            <w:pPr>
              <w:pStyle w:val="ac"/>
            </w:pPr>
            <w:r>
              <w:t xml:space="preserve">    decrypt = subparsers.add_parser("decrypt", help="Decrypt ASN.1 DER container")</w:t>
            </w:r>
          </w:p>
          <w:p w14:paraId="0BB6E014" w14:textId="77777777" w:rsidR="00E25C28" w:rsidRDefault="00E25C28" w:rsidP="00E25C28">
            <w:pPr>
              <w:pStyle w:val="ac"/>
            </w:pPr>
            <w:r>
              <w:lastRenderedPageBreak/>
              <w:t xml:space="preserve">    decrypt.add_argument("--file", type=Path, required=True)</w:t>
            </w:r>
          </w:p>
          <w:p w14:paraId="01BF2182" w14:textId="77777777" w:rsidR="00E25C28" w:rsidRDefault="00E25C28" w:rsidP="00E25C28">
            <w:pPr>
              <w:pStyle w:val="ac"/>
            </w:pPr>
            <w:r>
              <w:t xml:space="preserve">    decrypt.add_argument("--private-key", type=Path, required=True)</w:t>
            </w:r>
          </w:p>
          <w:p w14:paraId="1C751B38" w14:textId="77777777" w:rsidR="00E25C28" w:rsidRDefault="00E25C28" w:rsidP="00E25C28">
            <w:pPr>
              <w:pStyle w:val="ac"/>
            </w:pPr>
            <w:r>
              <w:t xml:space="preserve">    decrypt.add_argument("--out", type=Path, required=True)</w:t>
            </w:r>
          </w:p>
          <w:p w14:paraId="53A20684" w14:textId="77777777" w:rsidR="00E25C28" w:rsidRDefault="00E25C28" w:rsidP="00E25C28">
            <w:pPr>
              <w:pStyle w:val="ac"/>
            </w:pPr>
          </w:p>
          <w:p w14:paraId="09E0D843" w14:textId="77777777" w:rsidR="00E25C28" w:rsidRDefault="00E25C28" w:rsidP="00E25C28">
            <w:pPr>
              <w:pStyle w:val="ac"/>
            </w:pPr>
            <w:r>
              <w:t xml:space="preserve">    sign_sha = subparsers.add_parser("sign-sha256", help="Sign file with RSA/SHA-256")</w:t>
            </w:r>
          </w:p>
          <w:p w14:paraId="11D541CF" w14:textId="77777777" w:rsidR="00E25C28" w:rsidRDefault="00E25C28" w:rsidP="00E25C28">
            <w:pPr>
              <w:pStyle w:val="ac"/>
            </w:pPr>
            <w:r>
              <w:t xml:space="preserve">    sign_sha.add_argument("--file", type=Path, required=True)</w:t>
            </w:r>
          </w:p>
          <w:p w14:paraId="3D4A4FE8" w14:textId="77777777" w:rsidR="00E25C28" w:rsidRDefault="00E25C28" w:rsidP="00E25C28">
            <w:pPr>
              <w:pStyle w:val="ac"/>
            </w:pPr>
            <w:r>
              <w:t xml:space="preserve">    sign_sha.add_argument("--private-key", type=Path, required=True)</w:t>
            </w:r>
          </w:p>
          <w:p w14:paraId="66E8497A" w14:textId="77777777" w:rsidR="00E25C28" w:rsidRDefault="00E25C28" w:rsidP="00E25C28">
            <w:pPr>
              <w:pStyle w:val="ac"/>
            </w:pPr>
            <w:r>
              <w:t xml:space="preserve">    sign_sha.add_argument("--signature", type=Path, required=True)</w:t>
            </w:r>
          </w:p>
          <w:p w14:paraId="7857B11F" w14:textId="77777777" w:rsidR="00E25C28" w:rsidRDefault="00E25C28" w:rsidP="00E25C28">
            <w:pPr>
              <w:pStyle w:val="ac"/>
            </w:pPr>
          </w:p>
          <w:p w14:paraId="5732F05D" w14:textId="77777777" w:rsidR="00E25C28" w:rsidRDefault="00E25C28" w:rsidP="00E25C28">
            <w:pPr>
              <w:pStyle w:val="ac"/>
            </w:pPr>
            <w:r>
              <w:t xml:space="preserve">    verify_sha = subparsers.add_parser("verify-sha256", help="Verify RSA/SHA-256 signature")</w:t>
            </w:r>
          </w:p>
          <w:p w14:paraId="583C1499" w14:textId="77777777" w:rsidR="00E25C28" w:rsidRDefault="00E25C28" w:rsidP="00E25C28">
            <w:pPr>
              <w:pStyle w:val="ac"/>
            </w:pPr>
            <w:r>
              <w:t xml:space="preserve">    verify_sha.add_argument("--file", type=Path, required=True)</w:t>
            </w:r>
          </w:p>
          <w:p w14:paraId="13EF123E" w14:textId="77777777" w:rsidR="00E25C28" w:rsidRDefault="00E25C28" w:rsidP="00E25C28">
            <w:pPr>
              <w:pStyle w:val="ac"/>
            </w:pPr>
            <w:r>
              <w:t xml:space="preserve">    verify_sha.add_argument("--public-key", type=Path, required=True)</w:t>
            </w:r>
          </w:p>
          <w:p w14:paraId="559B9423" w14:textId="77777777" w:rsidR="00E25C28" w:rsidRDefault="00E25C28" w:rsidP="00E25C28">
            <w:pPr>
              <w:pStyle w:val="ac"/>
            </w:pPr>
            <w:r>
              <w:t xml:space="preserve">    verify_sha.add_argument("--signature", type=Path, required=True)</w:t>
            </w:r>
          </w:p>
          <w:p w14:paraId="4C8EE4B8" w14:textId="77777777" w:rsidR="00E25C28" w:rsidRDefault="00E25C28" w:rsidP="00E25C28">
            <w:pPr>
              <w:pStyle w:val="ac"/>
            </w:pPr>
          </w:p>
          <w:p w14:paraId="20E9572A" w14:textId="77777777" w:rsidR="00E25C28" w:rsidRDefault="00E25C28" w:rsidP="00E25C28">
            <w:pPr>
              <w:pStyle w:val="ac"/>
            </w:pPr>
            <w:r>
              <w:t xml:space="preserve">    sign_crc = subparsers.add_parser("sign-crc32", help="Sign file with RSA/CRC32")</w:t>
            </w:r>
          </w:p>
          <w:p w14:paraId="32C1A473" w14:textId="77777777" w:rsidR="00E25C28" w:rsidRDefault="00E25C28" w:rsidP="00E25C28">
            <w:pPr>
              <w:pStyle w:val="ac"/>
            </w:pPr>
            <w:r>
              <w:t xml:space="preserve">    sign_crc.add_argument("--file", type=Path, required=True)</w:t>
            </w:r>
          </w:p>
          <w:p w14:paraId="49CEA07A" w14:textId="77777777" w:rsidR="00E25C28" w:rsidRDefault="00E25C28" w:rsidP="00E25C28">
            <w:pPr>
              <w:pStyle w:val="ac"/>
            </w:pPr>
            <w:r>
              <w:t xml:space="preserve">    sign_crc.add_argument("--private-key", type=Path, required=True)</w:t>
            </w:r>
          </w:p>
          <w:p w14:paraId="16EF33DA" w14:textId="77777777" w:rsidR="00E25C28" w:rsidRDefault="00E25C28" w:rsidP="00E25C28">
            <w:pPr>
              <w:pStyle w:val="ac"/>
            </w:pPr>
            <w:r>
              <w:t xml:space="preserve">    sign_crc.add_argument("--signature", type=Path, required=True)</w:t>
            </w:r>
          </w:p>
          <w:p w14:paraId="71A4E944" w14:textId="77777777" w:rsidR="00E25C28" w:rsidRDefault="00E25C28" w:rsidP="00E25C28">
            <w:pPr>
              <w:pStyle w:val="ac"/>
            </w:pPr>
          </w:p>
          <w:p w14:paraId="5E95C2F2" w14:textId="77777777" w:rsidR="00E25C28" w:rsidRDefault="00E25C28" w:rsidP="00E25C28">
            <w:pPr>
              <w:pStyle w:val="ac"/>
            </w:pPr>
            <w:r>
              <w:t xml:space="preserve">    verify_crc = subparsers.add_parser("verify-crc32", help="Verify RSA/CRC32 signature")</w:t>
            </w:r>
          </w:p>
          <w:p w14:paraId="3264B7D3" w14:textId="77777777" w:rsidR="00E25C28" w:rsidRDefault="00E25C28" w:rsidP="00E25C28">
            <w:pPr>
              <w:pStyle w:val="ac"/>
            </w:pPr>
            <w:r>
              <w:t xml:space="preserve">    verify_crc.add_argument("--file", type=Path, required=True)</w:t>
            </w:r>
          </w:p>
          <w:p w14:paraId="5CECE16F" w14:textId="77777777" w:rsidR="00E25C28" w:rsidRDefault="00E25C28" w:rsidP="00E25C28">
            <w:pPr>
              <w:pStyle w:val="ac"/>
            </w:pPr>
            <w:r>
              <w:t xml:space="preserve">    verify_crc.add_argument("--public-key", type=Path, required=True)</w:t>
            </w:r>
          </w:p>
          <w:p w14:paraId="0691399E" w14:textId="77777777" w:rsidR="00E25C28" w:rsidRDefault="00E25C28" w:rsidP="00E25C28">
            <w:pPr>
              <w:pStyle w:val="ac"/>
            </w:pPr>
            <w:r>
              <w:t xml:space="preserve">    verify_crc.add_argument("--signature", type=Path, required=True)</w:t>
            </w:r>
          </w:p>
          <w:p w14:paraId="0C5C1128" w14:textId="77777777" w:rsidR="00E25C28" w:rsidRDefault="00E25C28" w:rsidP="00E25C28">
            <w:pPr>
              <w:pStyle w:val="ac"/>
            </w:pPr>
          </w:p>
          <w:p w14:paraId="430AEC32" w14:textId="77777777" w:rsidR="00E25C28" w:rsidRDefault="00E25C28" w:rsidP="00E25C28">
            <w:pPr>
              <w:pStyle w:val="ac"/>
            </w:pPr>
            <w:r>
              <w:t xml:space="preserve">    forge = subparsers.add_parser("forge-crc32", help="Create D3 = D2 || patch with CRC32(D3)=CRC32(D1)")</w:t>
            </w:r>
          </w:p>
          <w:p w14:paraId="15140AA4" w14:textId="77777777" w:rsidR="00E25C28" w:rsidRDefault="00E25C28" w:rsidP="00E25C28">
            <w:pPr>
              <w:pStyle w:val="ac"/>
            </w:pPr>
            <w:r>
              <w:t xml:space="preserve">    forge.add_argument("--original", type=Path, required=True)</w:t>
            </w:r>
          </w:p>
          <w:p w14:paraId="3CE8EC34" w14:textId="77777777" w:rsidR="00E25C28" w:rsidRDefault="00E25C28" w:rsidP="00E25C28">
            <w:pPr>
              <w:pStyle w:val="ac"/>
            </w:pPr>
            <w:r>
              <w:t xml:space="preserve">    forge.add_argument("--modified", type=Path, required=True)</w:t>
            </w:r>
          </w:p>
          <w:p w14:paraId="4EBA4A53" w14:textId="77777777" w:rsidR="00E25C28" w:rsidRDefault="00E25C28" w:rsidP="00E25C28">
            <w:pPr>
              <w:pStyle w:val="ac"/>
            </w:pPr>
            <w:r>
              <w:t xml:space="preserve">    forge.add_argument("--out", type=Path, required=True)</w:t>
            </w:r>
          </w:p>
          <w:p w14:paraId="5BC23E46" w14:textId="77777777" w:rsidR="00E25C28" w:rsidRDefault="00E25C28" w:rsidP="00E25C28">
            <w:pPr>
              <w:pStyle w:val="ac"/>
            </w:pPr>
          </w:p>
          <w:p w14:paraId="45DBE164" w14:textId="77777777" w:rsidR="00E25C28" w:rsidRDefault="00E25C28" w:rsidP="00E25C28">
            <w:pPr>
              <w:pStyle w:val="ac"/>
            </w:pPr>
            <w:r>
              <w:t xml:space="preserve">    return parser</w:t>
            </w:r>
          </w:p>
          <w:p w14:paraId="226CF90A" w14:textId="77777777" w:rsidR="00E25C28" w:rsidRDefault="00E25C28" w:rsidP="00E25C28">
            <w:pPr>
              <w:pStyle w:val="ac"/>
            </w:pPr>
          </w:p>
          <w:p w14:paraId="499AB11A" w14:textId="77777777" w:rsidR="00E25C28" w:rsidRDefault="00E25C28" w:rsidP="00E25C28">
            <w:pPr>
              <w:pStyle w:val="ac"/>
            </w:pPr>
            <w:r>
              <w:t>def main(argv: list[str] | None = None) -&gt; int:</w:t>
            </w:r>
          </w:p>
          <w:p w14:paraId="4E88FC53" w14:textId="77777777" w:rsidR="00E25C28" w:rsidRDefault="00E25C28" w:rsidP="00E25C28">
            <w:pPr>
              <w:pStyle w:val="ac"/>
            </w:pPr>
            <w:r>
              <w:lastRenderedPageBreak/>
              <w:t xml:space="preserve">    parser = build_parser()</w:t>
            </w:r>
          </w:p>
          <w:p w14:paraId="7844D9BC" w14:textId="77777777" w:rsidR="00E25C28" w:rsidRDefault="00E25C28" w:rsidP="00E25C28">
            <w:pPr>
              <w:pStyle w:val="ac"/>
            </w:pPr>
            <w:r>
              <w:t xml:space="preserve">    args = parser.parse_args(argv)</w:t>
            </w:r>
          </w:p>
          <w:p w14:paraId="0461FC7C" w14:textId="77777777" w:rsidR="00E25C28" w:rsidRDefault="00E25C28" w:rsidP="00E25C28">
            <w:pPr>
              <w:pStyle w:val="ac"/>
            </w:pPr>
          </w:p>
          <w:p w14:paraId="3E1FC5D6" w14:textId="77777777" w:rsidR="00E25C28" w:rsidRDefault="00E25C28" w:rsidP="00E25C28">
            <w:pPr>
              <w:pStyle w:val="ac"/>
            </w:pPr>
            <w:r>
              <w:t xml:space="preserve">    try:</w:t>
            </w:r>
          </w:p>
          <w:p w14:paraId="63F583B3" w14:textId="77777777" w:rsidR="00E25C28" w:rsidRDefault="00E25C28" w:rsidP="00E25C28">
            <w:pPr>
              <w:pStyle w:val="ac"/>
            </w:pPr>
            <w:r>
              <w:t xml:space="preserve">        if args.command == "keygen":</w:t>
            </w:r>
          </w:p>
          <w:p w14:paraId="5CCA4583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        </w:t>
            </w:r>
            <w:r w:rsidRPr="00E25C28">
              <w:rPr>
                <w:lang w:val="ru-RU"/>
              </w:rPr>
              <w:t xml:space="preserve"># </w:t>
            </w:r>
            <w:r>
              <w:t>keygen</w:t>
            </w:r>
            <w:r w:rsidRPr="00E25C28">
              <w:rPr>
                <w:lang w:val="ru-RU"/>
              </w:rPr>
              <w:t xml:space="preserve"> создает пару </w:t>
            </w:r>
            <w:r>
              <w:t>RSA</w:t>
            </w:r>
            <w:r w:rsidRPr="00E25C28">
              <w:rPr>
                <w:lang w:val="ru-RU"/>
              </w:rPr>
              <w:t xml:space="preserve">-ключей и сохраняет их в </w:t>
            </w:r>
            <w:r>
              <w:t>JSON</w:t>
            </w:r>
            <w:r w:rsidRPr="00E25C28">
              <w:rPr>
                <w:lang w:val="ru-RU"/>
              </w:rPr>
              <w:t xml:space="preserve"> для отчета.</w:t>
            </w:r>
          </w:p>
          <w:p w14:paraId="56D9AA79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        </w:t>
            </w:r>
            <w:r>
              <w:t>private, public = generate_keypair(args.bits)</w:t>
            </w:r>
          </w:p>
          <w:p w14:paraId="776DD5C5" w14:textId="77777777" w:rsidR="00E25C28" w:rsidRDefault="00E25C28" w:rsidP="00E25C28">
            <w:pPr>
              <w:pStyle w:val="ac"/>
            </w:pPr>
            <w:r>
              <w:t xml:space="preserve">            save_private_key(args.out / "private.json", private)</w:t>
            </w:r>
          </w:p>
          <w:p w14:paraId="4BAEE366" w14:textId="77777777" w:rsidR="00E25C28" w:rsidRDefault="00E25C28" w:rsidP="00E25C28">
            <w:pPr>
              <w:pStyle w:val="ac"/>
            </w:pPr>
            <w:r>
              <w:t xml:space="preserve">            save_public_key(args.out / "public.json", public)</w:t>
            </w:r>
          </w:p>
          <w:p w14:paraId="0F568B36" w14:textId="77777777" w:rsidR="00E25C28" w:rsidRDefault="00E25C28" w:rsidP="00E25C28">
            <w:pPr>
              <w:pStyle w:val="ac"/>
            </w:pPr>
            <w:r>
              <w:t xml:space="preserve">            print(f"Keys saved to: {args.out}")</w:t>
            </w:r>
          </w:p>
          <w:p w14:paraId="06275137" w14:textId="77777777" w:rsidR="00E25C28" w:rsidRDefault="00E25C28" w:rsidP="00E25C28">
            <w:pPr>
              <w:pStyle w:val="ac"/>
            </w:pPr>
            <w:r>
              <w:t xml:space="preserve">            return 0</w:t>
            </w:r>
          </w:p>
          <w:p w14:paraId="2D63601B" w14:textId="77777777" w:rsidR="00E25C28" w:rsidRDefault="00E25C28" w:rsidP="00E25C28">
            <w:pPr>
              <w:pStyle w:val="ac"/>
            </w:pPr>
          </w:p>
          <w:p w14:paraId="586ABD54" w14:textId="77777777" w:rsidR="00E25C28" w:rsidRDefault="00E25C28" w:rsidP="00E25C28">
            <w:pPr>
              <w:pStyle w:val="ac"/>
            </w:pPr>
            <w:r>
              <w:t xml:space="preserve">        if args.command == "encrypt":</w:t>
            </w:r>
          </w:p>
          <w:p w14:paraId="11EE3156" w14:textId="77777777" w:rsidR="00E25C28" w:rsidRDefault="00E25C28" w:rsidP="00E25C28">
            <w:pPr>
              <w:pStyle w:val="ac"/>
            </w:pPr>
            <w:r>
              <w:t xml:space="preserve">            # encrypt формирует ASN.1 DER-контейнер с RSA-wrapped AES key и ciphertext.</w:t>
            </w:r>
          </w:p>
          <w:p w14:paraId="79E76058" w14:textId="77777777" w:rsidR="00E25C28" w:rsidRDefault="00E25C28" w:rsidP="00E25C28">
            <w:pPr>
              <w:pStyle w:val="ac"/>
            </w:pPr>
            <w:r>
              <w:t xml:space="preserve">            encrypt_file(args.file, load_public_key(args.public_key), args.out, args.debug_json)</w:t>
            </w:r>
          </w:p>
          <w:p w14:paraId="3C680156" w14:textId="77777777" w:rsidR="00E25C28" w:rsidRDefault="00E25C28" w:rsidP="00E25C28">
            <w:pPr>
              <w:pStyle w:val="ac"/>
            </w:pPr>
            <w:r>
              <w:t xml:space="preserve">            print(f"Encrypted file saved to: {args.out}")</w:t>
            </w:r>
          </w:p>
          <w:p w14:paraId="7D081356" w14:textId="77777777" w:rsidR="00E25C28" w:rsidRDefault="00E25C28" w:rsidP="00E25C28">
            <w:pPr>
              <w:pStyle w:val="ac"/>
            </w:pPr>
            <w:r>
              <w:t xml:space="preserve">            if args.debug_json:</w:t>
            </w:r>
          </w:p>
          <w:p w14:paraId="39DAB4F1" w14:textId="77777777" w:rsidR="00E25C28" w:rsidRDefault="00E25C28" w:rsidP="00E25C28">
            <w:pPr>
              <w:pStyle w:val="ac"/>
            </w:pPr>
            <w:r>
              <w:t xml:space="preserve">                print(f"Debug JSON saved to: {args.debug_json}")</w:t>
            </w:r>
          </w:p>
          <w:p w14:paraId="165C4E35" w14:textId="77777777" w:rsidR="00E25C28" w:rsidRDefault="00E25C28" w:rsidP="00E25C28">
            <w:pPr>
              <w:pStyle w:val="ac"/>
            </w:pPr>
            <w:r>
              <w:t xml:space="preserve">            return 0</w:t>
            </w:r>
          </w:p>
          <w:p w14:paraId="6E30F3C2" w14:textId="77777777" w:rsidR="00E25C28" w:rsidRDefault="00E25C28" w:rsidP="00E25C28">
            <w:pPr>
              <w:pStyle w:val="ac"/>
            </w:pPr>
          </w:p>
          <w:p w14:paraId="670455A1" w14:textId="77777777" w:rsidR="00E25C28" w:rsidRDefault="00E25C28" w:rsidP="00E25C28">
            <w:pPr>
              <w:pStyle w:val="ac"/>
            </w:pPr>
            <w:r>
              <w:t xml:space="preserve">        if args.command == "decrypt":</w:t>
            </w:r>
          </w:p>
          <w:p w14:paraId="2C5600F1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        </w:t>
            </w:r>
            <w:r w:rsidRPr="00E25C28">
              <w:rPr>
                <w:lang w:val="ru-RU"/>
              </w:rPr>
              <w:t xml:space="preserve"># </w:t>
            </w:r>
            <w:r>
              <w:t>decrypt</w:t>
            </w:r>
            <w:r w:rsidRPr="00E25C28">
              <w:rPr>
                <w:lang w:val="ru-RU"/>
              </w:rPr>
              <w:t xml:space="preserve"> разбирает </w:t>
            </w:r>
            <w:r>
              <w:t>DER</w:t>
            </w:r>
            <w:r w:rsidRPr="00E25C28">
              <w:rPr>
                <w:lang w:val="ru-RU"/>
              </w:rPr>
              <w:t>-контейнер и восстанавливает исходный файл.</w:t>
            </w:r>
          </w:p>
          <w:p w14:paraId="7A6EF643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        </w:t>
            </w:r>
            <w:r>
              <w:t>decrypt_file(args.file, load_private_key(args.private_key), args.out)</w:t>
            </w:r>
          </w:p>
          <w:p w14:paraId="0DEA6AF1" w14:textId="77777777" w:rsidR="00E25C28" w:rsidRDefault="00E25C28" w:rsidP="00E25C28">
            <w:pPr>
              <w:pStyle w:val="ac"/>
            </w:pPr>
            <w:r>
              <w:t xml:space="preserve">            print(f"Decrypted file saved to: {args.out}")</w:t>
            </w:r>
          </w:p>
          <w:p w14:paraId="75156A1A" w14:textId="77777777" w:rsidR="00E25C28" w:rsidRDefault="00E25C28" w:rsidP="00E25C28">
            <w:pPr>
              <w:pStyle w:val="ac"/>
            </w:pPr>
            <w:r>
              <w:t xml:space="preserve">            return 0</w:t>
            </w:r>
          </w:p>
          <w:p w14:paraId="51945D62" w14:textId="77777777" w:rsidR="00E25C28" w:rsidRDefault="00E25C28" w:rsidP="00E25C28">
            <w:pPr>
              <w:pStyle w:val="ac"/>
            </w:pPr>
          </w:p>
          <w:p w14:paraId="43CF4ED8" w14:textId="77777777" w:rsidR="00E25C28" w:rsidRDefault="00E25C28" w:rsidP="00E25C28">
            <w:pPr>
              <w:pStyle w:val="ac"/>
            </w:pPr>
            <w:r>
              <w:t xml:space="preserve">        if args.command == "sign-sha256":</w:t>
            </w:r>
          </w:p>
          <w:p w14:paraId="031090EF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        </w:t>
            </w:r>
            <w:r w:rsidRPr="00E25C28">
              <w:rPr>
                <w:lang w:val="ru-RU"/>
              </w:rPr>
              <w:t xml:space="preserve"># Подпись сохраняется не как текстовое число, а как </w:t>
            </w:r>
            <w:r>
              <w:t>DER</w:t>
            </w:r>
            <w:r w:rsidRPr="00E25C28">
              <w:rPr>
                <w:lang w:val="ru-RU"/>
              </w:rPr>
              <w:t xml:space="preserve"> </w:t>
            </w:r>
            <w:r>
              <w:t>SignatureFile</w:t>
            </w:r>
            <w:r w:rsidRPr="00E25C28">
              <w:rPr>
                <w:lang w:val="ru-RU"/>
              </w:rPr>
              <w:t>.</w:t>
            </w:r>
          </w:p>
          <w:p w14:paraId="2D94D9D9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        </w:t>
            </w:r>
            <w:r>
              <w:t>container = create_sha256_container(args.file.read_bytes(), load_private_key(args.private_key))</w:t>
            </w:r>
          </w:p>
          <w:p w14:paraId="42761614" w14:textId="77777777" w:rsidR="00E25C28" w:rsidRDefault="00E25C28" w:rsidP="00E25C28">
            <w:pPr>
              <w:pStyle w:val="ac"/>
            </w:pPr>
            <w:r>
              <w:t xml:space="preserve">            save_signature(args.signature, container)</w:t>
            </w:r>
          </w:p>
          <w:p w14:paraId="4739C93E" w14:textId="77777777" w:rsidR="00E25C28" w:rsidRDefault="00E25C28" w:rsidP="00E25C28">
            <w:pPr>
              <w:pStyle w:val="ac"/>
            </w:pPr>
            <w:r>
              <w:t xml:space="preserve">            print(f"Signature saved to: {args.signature}")</w:t>
            </w:r>
          </w:p>
          <w:p w14:paraId="0EEA3069" w14:textId="77777777" w:rsidR="00E25C28" w:rsidRDefault="00E25C28" w:rsidP="00E25C28">
            <w:pPr>
              <w:pStyle w:val="ac"/>
            </w:pPr>
            <w:r>
              <w:t xml:space="preserve">            return 0</w:t>
            </w:r>
          </w:p>
          <w:p w14:paraId="494FDA4D" w14:textId="77777777" w:rsidR="00E25C28" w:rsidRDefault="00E25C28" w:rsidP="00E25C28">
            <w:pPr>
              <w:pStyle w:val="ac"/>
            </w:pPr>
          </w:p>
          <w:p w14:paraId="1776919E" w14:textId="77777777" w:rsidR="00E25C28" w:rsidRDefault="00E25C28" w:rsidP="00E25C28">
            <w:pPr>
              <w:pStyle w:val="ac"/>
            </w:pPr>
            <w:r>
              <w:t xml:space="preserve">        if args.command == "verify-sha256":</w:t>
            </w:r>
          </w:p>
          <w:p w14:paraId="3ABD257A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        </w:t>
            </w:r>
            <w:r w:rsidRPr="00E25C28">
              <w:rPr>
                <w:lang w:val="ru-RU"/>
              </w:rPr>
              <w:t xml:space="preserve"># </w:t>
            </w:r>
            <w:r>
              <w:t>INVALID</w:t>
            </w:r>
            <w:r w:rsidRPr="00E25C28">
              <w:rPr>
                <w:lang w:val="ru-RU"/>
              </w:rPr>
              <w:t xml:space="preserve"> возвращает код 1, чтобы </w:t>
            </w:r>
            <w:r>
              <w:t>CLI</w:t>
            </w:r>
            <w:r w:rsidRPr="00E25C28">
              <w:rPr>
                <w:lang w:val="ru-RU"/>
              </w:rPr>
              <w:t xml:space="preserve"> можно было использовать в скриптах.</w:t>
            </w:r>
          </w:p>
          <w:p w14:paraId="05539350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        </w:t>
            </w:r>
            <w:r>
              <w:t>ok = verify_sha256_container(</w:t>
            </w:r>
          </w:p>
          <w:p w14:paraId="72471D4E" w14:textId="77777777" w:rsidR="00E25C28" w:rsidRDefault="00E25C28" w:rsidP="00E25C28">
            <w:pPr>
              <w:pStyle w:val="ac"/>
            </w:pPr>
            <w:r>
              <w:t xml:space="preserve">                args.file.read_bytes(),</w:t>
            </w:r>
          </w:p>
          <w:p w14:paraId="2D3C30D9" w14:textId="77777777" w:rsidR="00E25C28" w:rsidRDefault="00E25C28" w:rsidP="00E25C28">
            <w:pPr>
              <w:pStyle w:val="ac"/>
            </w:pPr>
            <w:r>
              <w:lastRenderedPageBreak/>
              <w:t xml:space="preserve">                load_signature(args.signature),</w:t>
            </w:r>
          </w:p>
          <w:p w14:paraId="792AC3E1" w14:textId="77777777" w:rsidR="00E25C28" w:rsidRDefault="00E25C28" w:rsidP="00E25C28">
            <w:pPr>
              <w:pStyle w:val="ac"/>
            </w:pPr>
            <w:r>
              <w:t xml:space="preserve">                load_public_key(args.public_key),</w:t>
            </w:r>
          </w:p>
          <w:p w14:paraId="78A980C7" w14:textId="77777777" w:rsidR="00E25C28" w:rsidRDefault="00E25C28" w:rsidP="00E25C28">
            <w:pPr>
              <w:pStyle w:val="ac"/>
            </w:pPr>
            <w:r>
              <w:t xml:space="preserve">            )</w:t>
            </w:r>
          </w:p>
          <w:p w14:paraId="19BE3DD1" w14:textId="77777777" w:rsidR="00E25C28" w:rsidRDefault="00E25C28" w:rsidP="00E25C28">
            <w:pPr>
              <w:pStyle w:val="ac"/>
            </w:pPr>
            <w:r>
              <w:t xml:space="preserve">            print("VALID" if ok else "INVALID")</w:t>
            </w:r>
          </w:p>
          <w:p w14:paraId="32564794" w14:textId="77777777" w:rsidR="00E25C28" w:rsidRDefault="00E25C28" w:rsidP="00E25C28">
            <w:pPr>
              <w:pStyle w:val="ac"/>
            </w:pPr>
            <w:r>
              <w:t xml:space="preserve">            return 0 if ok else 1</w:t>
            </w:r>
          </w:p>
          <w:p w14:paraId="3304CBA3" w14:textId="77777777" w:rsidR="00E25C28" w:rsidRDefault="00E25C28" w:rsidP="00E25C28">
            <w:pPr>
              <w:pStyle w:val="ac"/>
            </w:pPr>
          </w:p>
          <w:p w14:paraId="5A050202" w14:textId="77777777" w:rsidR="00E25C28" w:rsidRDefault="00E25C28" w:rsidP="00E25C28">
            <w:pPr>
              <w:pStyle w:val="ac"/>
            </w:pPr>
            <w:r>
              <w:t xml:space="preserve">        if args.command == "sign-crc32":</w:t>
            </w:r>
          </w:p>
          <w:p w14:paraId="0D2ADFBF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        </w:t>
            </w:r>
            <w:r w:rsidRPr="00E25C28">
              <w:rPr>
                <w:lang w:val="ru-RU"/>
              </w:rPr>
              <w:t xml:space="preserve"># </w:t>
            </w:r>
            <w:r>
              <w:t>CRC</w:t>
            </w:r>
            <w:r w:rsidRPr="00E25C28">
              <w:rPr>
                <w:lang w:val="ru-RU"/>
              </w:rPr>
              <w:t>32-подпись нужна для демонстрации дополнительного задания.</w:t>
            </w:r>
          </w:p>
          <w:p w14:paraId="40D64DC5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        </w:t>
            </w:r>
            <w:r>
              <w:t>container = create_crc32_container(args.file.read_bytes(), load_private_key(args.private_key))</w:t>
            </w:r>
          </w:p>
          <w:p w14:paraId="78725EEC" w14:textId="77777777" w:rsidR="00E25C28" w:rsidRDefault="00E25C28" w:rsidP="00E25C28">
            <w:pPr>
              <w:pStyle w:val="ac"/>
            </w:pPr>
            <w:r>
              <w:t xml:space="preserve">            save_signature(args.signature, container)</w:t>
            </w:r>
          </w:p>
          <w:p w14:paraId="56B07433" w14:textId="77777777" w:rsidR="00E25C28" w:rsidRDefault="00E25C28" w:rsidP="00E25C28">
            <w:pPr>
              <w:pStyle w:val="ac"/>
            </w:pPr>
            <w:r>
              <w:t xml:space="preserve">            print(f"Signature saved to: {args.signature}")</w:t>
            </w:r>
          </w:p>
          <w:p w14:paraId="4A66BB18" w14:textId="77777777" w:rsidR="00E25C28" w:rsidRDefault="00E25C28" w:rsidP="00E25C28">
            <w:pPr>
              <w:pStyle w:val="ac"/>
            </w:pPr>
            <w:r>
              <w:t xml:space="preserve">            return 0</w:t>
            </w:r>
          </w:p>
          <w:p w14:paraId="272FEE99" w14:textId="77777777" w:rsidR="00E25C28" w:rsidRDefault="00E25C28" w:rsidP="00E25C28">
            <w:pPr>
              <w:pStyle w:val="ac"/>
            </w:pPr>
            <w:r>
              <w:t xml:space="preserve">        if args.command == "verify-crc32":</w:t>
            </w:r>
          </w:p>
          <w:p w14:paraId="74E13A59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        </w:t>
            </w:r>
            <w:r w:rsidRPr="00E25C28">
              <w:rPr>
                <w:lang w:val="ru-RU"/>
              </w:rPr>
              <w:t xml:space="preserve"># Проверка </w:t>
            </w:r>
            <w:r>
              <w:t>CRC</w:t>
            </w:r>
            <w:r w:rsidRPr="00E25C28">
              <w:rPr>
                <w:lang w:val="ru-RU"/>
              </w:rPr>
              <w:t xml:space="preserve">32 использует тот же </w:t>
            </w:r>
            <w:r>
              <w:t>DER</w:t>
            </w:r>
            <w:r w:rsidRPr="00E25C28">
              <w:rPr>
                <w:lang w:val="ru-RU"/>
              </w:rPr>
              <w:t xml:space="preserve">-контейнер, но другой </w:t>
            </w:r>
            <w:r>
              <w:t>algorithm</w:t>
            </w:r>
            <w:r w:rsidRPr="00E25C28">
              <w:rPr>
                <w:lang w:val="ru-RU"/>
              </w:rPr>
              <w:t xml:space="preserve"> </w:t>
            </w:r>
            <w:r>
              <w:t>id</w:t>
            </w:r>
            <w:r w:rsidRPr="00E25C28">
              <w:rPr>
                <w:lang w:val="ru-RU"/>
              </w:rPr>
              <w:t>.</w:t>
            </w:r>
          </w:p>
          <w:p w14:paraId="7F884F34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        </w:t>
            </w:r>
            <w:r>
              <w:t>ok = verify_crc32_container(</w:t>
            </w:r>
          </w:p>
          <w:p w14:paraId="2B538D3B" w14:textId="77777777" w:rsidR="00E25C28" w:rsidRDefault="00E25C28" w:rsidP="00E25C28">
            <w:pPr>
              <w:pStyle w:val="ac"/>
            </w:pPr>
            <w:r>
              <w:t xml:space="preserve">                args.file.read_bytes(),</w:t>
            </w:r>
          </w:p>
          <w:p w14:paraId="3F5DD658" w14:textId="77777777" w:rsidR="00E25C28" w:rsidRDefault="00E25C28" w:rsidP="00E25C28">
            <w:pPr>
              <w:pStyle w:val="ac"/>
            </w:pPr>
            <w:r>
              <w:t xml:space="preserve">                load_signature(args.signature),</w:t>
            </w:r>
          </w:p>
          <w:p w14:paraId="0DF4B381" w14:textId="77777777" w:rsidR="00E25C28" w:rsidRDefault="00E25C28" w:rsidP="00E25C28">
            <w:pPr>
              <w:pStyle w:val="ac"/>
            </w:pPr>
            <w:r>
              <w:t xml:space="preserve">                load_public_key(args.public_key),</w:t>
            </w:r>
          </w:p>
          <w:p w14:paraId="7F9724EA" w14:textId="77777777" w:rsidR="00E25C28" w:rsidRDefault="00E25C28" w:rsidP="00E25C28">
            <w:pPr>
              <w:pStyle w:val="ac"/>
            </w:pPr>
            <w:r>
              <w:t xml:space="preserve">            )</w:t>
            </w:r>
          </w:p>
          <w:p w14:paraId="64702908" w14:textId="77777777" w:rsidR="00E25C28" w:rsidRDefault="00E25C28" w:rsidP="00E25C28">
            <w:pPr>
              <w:pStyle w:val="ac"/>
            </w:pPr>
            <w:r>
              <w:t xml:space="preserve">            print("VALID" if ok else "INVALID")</w:t>
            </w:r>
          </w:p>
          <w:p w14:paraId="3DE2F3D8" w14:textId="77777777" w:rsidR="00E25C28" w:rsidRDefault="00E25C28" w:rsidP="00E25C28">
            <w:pPr>
              <w:pStyle w:val="ac"/>
            </w:pPr>
            <w:r>
              <w:t xml:space="preserve">            return 0 if ok else 1</w:t>
            </w:r>
          </w:p>
          <w:p w14:paraId="46B17A70" w14:textId="77777777" w:rsidR="00E25C28" w:rsidRDefault="00E25C28" w:rsidP="00E25C28">
            <w:pPr>
              <w:pStyle w:val="ac"/>
            </w:pPr>
          </w:p>
          <w:p w14:paraId="21B2F3C8" w14:textId="77777777" w:rsidR="00E25C28" w:rsidRDefault="00E25C28" w:rsidP="00E25C28">
            <w:pPr>
              <w:pStyle w:val="ac"/>
            </w:pPr>
            <w:r>
              <w:t xml:space="preserve">        if args.command == "forge-crc32":</w:t>
            </w:r>
          </w:p>
          <w:p w14:paraId="693EF202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        </w:t>
            </w:r>
            <w:r w:rsidRPr="00E25C28">
              <w:rPr>
                <w:lang w:val="ru-RU"/>
              </w:rPr>
              <w:t xml:space="preserve"># </w:t>
            </w:r>
            <w:r>
              <w:t>forge</w:t>
            </w:r>
            <w:r w:rsidRPr="00E25C28">
              <w:rPr>
                <w:lang w:val="ru-RU"/>
              </w:rPr>
              <w:t>-</w:t>
            </w:r>
            <w:r>
              <w:t>crc</w:t>
            </w:r>
            <w:r w:rsidRPr="00E25C28">
              <w:rPr>
                <w:lang w:val="ru-RU"/>
              </w:rPr>
              <w:t xml:space="preserve">32 строит </w:t>
            </w:r>
            <w:r>
              <w:t>D</w:t>
            </w:r>
            <w:r w:rsidRPr="00E25C28">
              <w:rPr>
                <w:lang w:val="ru-RU"/>
              </w:rPr>
              <w:t xml:space="preserve">3 = </w:t>
            </w:r>
            <w:r>
              <w:t>D</w:t>
            </w:r>
            <w:r w:rsidRPr="00E25C28">
              <w:rPr>
                <w:lang w:val="ru-RU"/>
              </w:rPr>
              <w:t xml:space="preserve">2 || </w:t>
            </w:r>
            <w:r>
              <w:t>patch</w:t>
            </w:r>
            <w:r w:rsidRPr="00E25C28">
              <w:rPr>
                <w:lang w:val="ru-RU"/>
              </w:rPr>
              <w:t xml:space="preserve"> для совпадения </w:t>
            </w:r>
            <w:r>
              <w:t>CRC</w:t>
            </w:r>
            <w:r w:rsidRPr="00E25C28">
              <w:rPr>
                <w:lang w:val="ru-RU"/>
              </w:rPr>
              <w:t xml:space="preserve">32 с </w:t>
            </w:r>
            <w:r>
              <w:t>D</w:t>
            </w:r>
            <w:r w:rsidRPr="00E25C28">
              <w:rPr>
                <w:lang w:val="ru-RU"/>
              </w:rPr>
              <w:t>1.</w:t>
            </w:r>
          </w:p>
          <w:p w14:paraId="2ED712F7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        </w:t>
            </w:r>
            <w:r>
              <w:t>forge_crc32_file(args.original, args.modified, args.out)</w:t>
            </w:r>
          </w:p>
          <w:p w14:paraId="0BFF5836" w14:textId="77777777" w:rsidR="00E25C28" w:rsidRDefault="00E25C28" w:rsidP="00E25C28">
            <w:pPr>
              <w:pStyle w:val="ac"/>
            </w:pPr>
            <w:r>
              <w:t xml:space="preserve">            print(f"Forged file saved to: {args.out}")</w:t>
            </w:r>
          </w:p>
          <w:p w14:paraId="5DE7D839" w14:textId="77777777" w:rsidR="00E25C28" w:rsidRDefault="00E25C28" w:rsidP="00E25C28">
            <w:pPr>
              <w:pStyle w:val="ac"/>
            </w:pPr>
            <w:r>
              <w:t xml:space="preserve">            return 0</w:t>
            </w:r>
          </w:p>
          <w:p w14:paraId="225EDCEC" w14:textId="77777777" w:rsidR="00E25C28" w:rsidRDefault="00E25C28" w:rsidP="00E25C28">
            <w:pPr>
              <w:pStyle w:val="ac"/>
            </w:pPr>
          </w:p>
          <w:p w14:paraId="2C4E17E3" w14:textId="77777777" w:rsidR="00E25C28" w:rsidRDefault="00E25C28" w:rsidP="00E25C28">
            <w:pPr>
              <w:pStyle w:val="ac"/>
            </w:pPr>
            <w:r>
              <w:t xml:space="preserve">    except (OSError, ValueError) as exc:</w:t>
            </w:r>
          </w:p>
          <w:p w14:paraId="4AF72440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    </w:t>
            </w:r>
            <w:r w:rsidRPr="00E25C28">
              <w:rPr>
                <w:lang w:val="ru-RU"/>
              </w:rPr>
              <w:t xml:space="preserve"># Верхний уровень </w:t>
            </w:r>
            <w:r>
              <w:t>CLI</w:t>
            </w:r>
            <w:r w:rsidRPr="00E25C28">
              <w:rPr>
                <w:lang w:val="ru-RU"/>
              </w:rPr>
              <w:t xml:space="preserve"> превращает ошибки файлов/формата в понятный код 1.</w:t>
            </w:r>
          </w:p>
          <w:p w14:paraId="06367B5A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    </w:t>
            </w:r>
            <w:r>
              <w:t>print(f"ERROR: {exc}")</w:t>
            </w:r>
          </w:p>
          <w:p w14:paraId="7326E5D6" w14:textId="77777777" w:rsidR="00E25C28" w:rsidRDefault="00E25C28" w:rsidP="00E25C28">
            <w:pPr>
              <w:pStyle w:val="ac"/>
            </w:pPr>
            <w:r>
              <w:t xml:space="preserve">        return 1</w:t>
            </w:r>
          </w:p>
          <w:p w14:paraId="364C4126" w14:textId="77777777" w:rsidR="00E25C28" w:rsidRDefault="00E25C28" w:rsidP="00E25C28">
            <w:pPr>
              <w:pStyle w:val="ac"/>
            </w:pPr>
          </w:p>
          <w:p w14:paraId="266C12C4" w14:textId="77777777" w:rsidR="00E25C28" w:rsidRDefault="00E25C28" w:rsidP="00E25C28">
            <w:pPr>
              <w:pStyle w:val="ac"/>
            </w:pPr>
            <w:r>
              <w:t xml:space="preserve">    parser.error("unknown command")</w:t>
            </w:r>
          </w:p>
          <w:p w14:paraId="1B18B961" w14:textId="77777777" w:rsidR="00E25C28" w:rsidRDefault="00E25C28" w:rsidP="00E25C28">
            <w:pPr>
              <w:pStyle w:val="ac"/>
            </w:pPr>
            <w:r>
              <w:t xml:space="preserve">    return 2</w:t>
            </w:r>
          </w:p>
          <w:p w14:paraId="0EFE739E" w14:textId="77777777" w:rsidR="00E25C28" w:rsidRDefault="00E25C28" w:rsidP="00E25C28">
            <w:pPr>
              <w:pStyle w:val="ac"/>
            </w:pPr>
          </w:p>
          <w:p w14:paraId="52A638A8" w14:textId="77777777" w:rsidR="00E25C28" w:rsidRDefault="00E25C28" w:rsidP="00E25C28">
            <w:pPr>
              <w:pStyle w:val="ac"/>
            </w:pPr>
            <w:r>
              <w:t>if __name__ == "__main__":</w:t>
            </w:r>
          </w:p>
          <w:p w14:paraId="757DD46D" w14:textId="4DD87114" w:rsidR="007066ED" w:rsidRDefault="00E25C28" w:rsidP="00E25C28">
            <w:pPr>
              <w:pStyle w:val="ac"/>
            </w:pPr>
            <w:r>
              <w:t xml:space="preserve">    raise SystemExit(main(sys.argv[1:]))</w:t>
            </w:r>
          </w:p>
        </w:tc>
      </w:tr>
    </w:tbl>
    <w:p w14:paraId="1DF7FF4B" w14:textId="77777777" w:rsidR="007066ED" w:rsidRPr="00541917" w:rsidRDefault="007066ED" w:rsidP="007066ED">
      <w:pPr>
        <w:rPr>
          <w:lang w:eastAsia="ru-RU"/>
        </w:rPr>
      </w:pPr>
    </w:p>
    <w:p w14:paraId="2497BF12" w14:textId="451524E5" w:rsidR="007066ED" w:rsidRPr="007066ED" w:rsidRDefault="007066ED" w:rsidP="007066ED">
      <w:pPr>
        <w:pStyle w:val="af9"/>
        <w:jc w:val="right"/>
        <w:rPr>
          <w:lang w:val="en-US"/>
        </w:rPr>
      </w:pPr>
      <w:r>
        <w:lastRenderedPageBreak/>
        <w:t>Приложение</w:t>
      </w:r>
      <w:r w:rsidRPr="007066ED">
        <w:rPr>
          <w:lang w:val="en-US"/>
        </w:rPr>
        <w:t xml:space="preserve"> 9. </w:t>
      </w:r>
      <w:r>
        <w:t>Листинг</w:t>
      </w:r>
      <w:r w:rsidRPr="007066ED">
        <w:rPr>
          <w:lang w:val="en-US"/>
        </w:rPr>
        <w:t xml:space="preserve"> </w:t>
      </w:r>
      <w:r>
        <w:t>Файла</w:t>
      </w:r>
      <w:r w:rsidRPr="007066ED">
        <w:rPr>
          <w:lang w:val="en-US"/>
        </w:rPr>
        <w:t xml:space="preserve"> scripts/generate_report_materials.py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066ED" w14:paraId="43DA918F" w14:textId="77777777" w:rsidTr="009304BD">
        <w:tc>
          <w:tcPr>
            <w:tcW w:w="9622" w:type="dxa"/>
          </w:tcPr>
          <w:p w14:paraId="3C3F622E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"""Генерация воспроизводимых материалов для отчета по </w:t>
            </w:r>
            <w:r>
              <w:t>KMZI</w:t>
            </w:r>
            <w:r w:rsidRPr="00E25C28">
              <w:rPr>
                <w:lang w:val="ru-RU"/>
              </w:rPr>
              <w:t xml:space="preserve"> </w:t>
            </w:r>
            <w:r>
              <w:t>Lab</w:t>
            </w:r>
            <w:r w:rsidRPr="00E25C28">
              <w:rPr>
                <w:lang w:val="ru-RU"/>
              </w:rPr>
              <w:t>1.</w:t>
            </w:r>
          </w:p>
          <w:p w14:paraId="66A64AE9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1494C26F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Скрипт использует только существующую реализацию </w:t>
            </w:r>
            <w:r>
              <w:t>Lab</w:t>
            </w:r>
            <w:r w:rsidRPr="00E25C28">
              <w:rPr>
                <w:lang w:val="ru-RU"/>
              </w:rPr>
              <w:t>1 и стандартную библиотеку.</w:t>
            </w:r>
          </w:p>
          <w:p w14:paraId="29F3E47B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Случайные </w:t>
            </w:r>
            <w:r>
              <w:t>RSA</w:t>
            </w:r>
            <w:r w:rsidRPr="00E25C28">
              <w:rPr>
                <w:lang w:val="ru-RU"/>
              </w:rPr>
              <w:t>/</w:t>
            </w:r>
            <w:r>
              <w:t>AES</w:t>
            </w:r>
            <w:r w:rsidRPr="00E25C28">
              <w:rPr>
                <w:lang w:val="ru-RU"/>
              </w:rPr>
              <w:t xml:space="preserve"> значения могут меняться при каждом запуске, но структура</w:t>
            </w:r>
          </w:p>
          <w:p w14:paraId="0C911974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выходных </w:t>
            </w:r>
            <w:r>
              <w:t>Markdown</w:t>
            </w:r>
            <w:r w:rsidRPr="00E25C28">
              <w:rPr>
                <w:lang w:val="ru-RU"/>
              </w:rPr>
              <w:t>/</w:t>
            </w:r>
            <w:r>
              <w:t>JSON</w:t>
            </w:r>
            <w:r w:rsidRPr="00E25C28">
              <w:rPr>
                <w:lang w:val="ru-RU"/>
              </w:rPr>
              <w:t>/</w:t>
            </w:r>
            <w:r>
              <w:t>TXT</w:t>
            </w:r>
            <w:r w:rsidRPr="00E25C28">
              <w:rPr>
                <w:lang w:val="ru-RU"/>
              </w:rPr>
              <w:t xml:space="preserve"> файлов остается одинаковой.</w:t>
            </w:r>
          </w:p>
          <w:p w14:paraId="358A37A8" w14:textId="77777777" w:rsidR="00E25C28" w:rsidRDefault="00E25C28" w:rsidP="00E25C28">
            <w:pPr>
              <w:pStyle w:val="ac"/>
            </w:pPr>
            <w:r>
              <w:t>"""</w:t>
            </w:r>
          </w:p>
          <w:p w14:paraId="1285EA92" w14:textId="77777777" w:rsidR="00E25C28" w:rsidRDefault="00E25C28" w:rsidP="00E25C28">
            <w:pPr>
              <w:pStyle w:val="ac"/>
            </w:pPr>
          </w:p>
          <w:p w14:paraId="3684A1E8" w14:textId="77777777" w:rsidR="00E25C28" w:rsidRDefault="00E25C28" w:rsidP="00E25C28">
            <w:pPr>
              <w:pStyle w:val="ac"/>
            </w:pPr>
            <w:r>
              <w:t>from __future__ import annotations</w:t>
            </w:r>
          </w:p>
          <w:p w14:paraId="194403F8" w14:textId="77777777" w:rsidR="00E25C28" w:rsidRDefault="00E25C28" w:rsidP="00E25C28">
            <w:pPr>
              <w:pStyle w:val="ac"/>
            </w:pPr>
          </w:p>
          <w:p w14:paraId="61590DE5" w14:textId="77777777" w:rsidR="00E25C28" w:rsidRDefault="00E25C28" w:rsidP="00E25C28">
            <w:pPr>
              <w:pStyle w:val="ac"/>
            </w:pPr>
            <w:r>
              <w:t>import hashlib</w:t>
            </w:r>
          </w:p>
          <w:p w14:paraId="3076EB00" w14:textId="77777777" w:rsidR="00E25C28" w:rsidRDefault="00E25C28" w:rsidP="00E25C28">
            <w:pPr>
              <w:pStyle w:val="ac"/>
            </w:pPr>
            <w:r>
              <w:t>import json</w:t>
            </w:r>
          </w:p>
          <w:p w14:paraId="5D222C8D" w14:textId="77777777" w:rsidR="00E25C28" w:rsidRDefault="00E25C28" w:rsidP="00E25C28">
            <w:pPr>
              <w:pStyle w:val="ac"/>
            </w:pPr>
            <w:r>
              <w:t>import shutil</w:t>
            </w:r>
          </w:p>
          <w:p w14:paraId="0313F6FE" w14:textId="77777777" w:rsidR="00E25C28" w:rsidRDefault="00E25C28" w:rsidP="00E25C28">
            <w:pPr>
              <w:pStyle w:val="ac"/>
            </w:pPr>
            <w:r>
              <w:t>import sys</w:t>
            </w:r>
          </w:p>
          <w:p w14:paraId="2FF7129D" w14:textId="77777777" w:rsidR="00E25C28" w:rsidRDefault="00E25C28" w:rsidP="00E25C28">
            <w:pPr>
              <w:pStyle w:val="ac"/>
            </w:pPr>
            <w:r>
              <w:t>from pathlib import Path</w:t>
            </w:r>
          </w:p>
          <w:p w14:paraId="3491EE8D" w14:textId="77777777" w:rsidR="00E25C28" w:rsidRDefault="00E25C28" w:rsidP="00E25C28">
            <w:pPr>
              <w:pStyle w:val="ac"/>
            </w:pPr>
            <w:r>
              <w:t>from typing import Any</w:t>
            </w:r>
          </w:p>
          <w:p w14:paraId="5D7955B6" w14:textId="77777777" w:rsidR="00E25C28" w:rsidRDefault="00E25C28" w:rsidP="00E25C28">
            <w:pPr>
              <w:pStyle w:val="ac"/>
            </w:pPr>
          </w:p>
          <w:p w14:paraId="12DA13B1" w14:textId="77777777" w:rsidR="00E25C28" w:rsidRDefault="00E25C28" w:rsidP="00E25C28">
            <w:pPr>
              <w:pStyle w:val="ac"/>
            </w:pPr>
          </w:p>
          <w:p w14:paraId="53322858" w14:textId="77777777" w:rsidR="00E25C28" w:rsidRDefault="00E25C28" w:rsidP="00E25C28">
            <w:pPr>
              <w:pStyle w:val="ac"/>
            </w:pPr>
            <w:r>
              <w:t>SCRIPT_PATH = Path(__file__).resolve()</w:t>
            </w:r>
          </w:p>
          <w:p w14:paraId="464296E7" w14:textId="77777777" w:rsidR="00E25C28" w:rsidRDefault="00E25C28" w:rsidP="00E25C28">
            <w:pPr>
              <w:pStyle w:val="ac"/>
            </w:pPr>
            <w:r>
              <w:t>DEFAULT_LAB_ROOT = SCRIPT_PATH.parents[1]</w:t>
            </w:r>
          </w:p>
          <w:p w14:paraId="03A3FB15" w14:textId="77777777" w:rsidR="00E25C28" w:rsidRDefault="00E25C28" w:rsidP="00E25C28">
            <w:pPr>
              <w:pStyle w:val="ac"/>
            </w:pPr>
            <w:r>
              <w:t>if str(DEFAULT_LAB_ROOT) not in sys.path:</w:t>
            </w:r>
          </w:p>
          <w:p w14:paraId="44E3FBF7" w14:textId="77777777" w:rsidR="00E25C28" w:rsidRDefault="00E25C28" w:rsidP="00E25C28">
            <w:pPr>
              <w:pStyle w:val="ac"/>
            </w:pPr>
            <w:r>
              <w:t xml:space="preserve">    sys.path.insert(0, str(DEFAULT_LAB_ROOT))</w:t>
            </w:r>
          </w:p>
          <w:p w14:paraId="79461A6E" w14:textId="77777777" w:rsidR="00E25C28" w:rsidRDefault="00E25C28" w:rsidP="00E25C28">
            <w:pPr>
              <w:pStyle w:val="ac"/>
            </w:pPr>
          </w:p>
          <w:p w14:paraId="1170D6CA" w14:textId="77777777" w:rsidR="00E25C28" w:rsidRDefault="00E25C28" w:rsidP="00E25C28">
            <w:pPr>
              <w:pStyle w:val="ac"/>
            </w:pPr>
            <w:r>
              <w:t>from src.crcforge import crc32_bytes, forge_crc32_file</w:t>
            </w:r>
          </w:p>
          <w:p w14:paraId="30ECBB5B" w14:textId="77777777" w:rsidR="00E25C28" w:rsidRDefault="00E25C28" w:rsidP="00E25C28">
            <w:pPr>
              <w:pStyle w:val="ac"/>
            </w:pPr>
            <w:r>
              <w:t>from src.hybrid import decrypt_file, encrypt_file</w:t>
            </w:r>
          </w:p>
          <w:p w14:paraId="04DC5FD7" w14:textId="77777777" w:rsidR="00E25C28" w:rsidRDefault="00E25C28" w:rsidP="00E25C28">
            <w:pPr>
              <w:pStyle w:val="ac"/>
            </w:pPr>
            <w:r>
              <w:t>from src.rsa import generate_keypair, save_private_key, save_public_key</w:t>
            </w:r>
          </w:p>
          <w:p w14:paraId="15555D0D" w14:textId="77777777" w:rsidR="00E25C28" w:rsidRDefault="00E25C28" w:rsidP="00E25C28">
            <w:pPr>
              <w:pStyle w:val="ac"/>
            </w:pPr>
            <w:r>
              <w:t>from src.signatures import (</w:t>
            </w:r>
          </w:p>
          <w:p w14:paraId="06DF7A11" w14:textId="77777777" w:rsidR="00E25C28" w:rsidRDefault="00E25C28" w:rsidP="00E25C28">
            <w:pPr>
              <w:pStyle w:val="ac"/>
            </w:pPr>
            <w:r>
              <w:t xml:space="preserve">    create_crc32_container,</w:t>
            </w:r>
          </w:p>
          <w:p w14:paraId="465A9672" w14:textId="77777777" w:rsidR="00E25C28" w:rsidRDefault="00E25C28" w:rsidP="00E25C28">
            <w:pPr>
              <w:pStyle w:val="ac"/>
            </w:pPr>
            <w:r>
              <w:t xml:space="preserve">    create_sha256_container,</w:t>
            </w:r>
          </w:p>
          <w:p w14:paraId="1C4A7D11" w14:textId="77777777" w:rsidR="00E25C28" w:rsidRDefault="00E25C28" w:rsidP="00E25C28">
            <w:pPr>
              <w:pStyle w:val="ac"/>
            </w:pPr>
            <w:r>
              <w:t xml:space="preserve">    load_signature_container,</w:t>
            </w:r>
          </w:p>
          <w:p w14:paraId="70ACACFF" w14:textId="77777777" w:rsidR="00E25C28" w:rsidRDefault="00E25C28" w:rsidP="00E25C28">
            <w:pPr>
              <w:pStyle w:val="ac"/>
            </w:pPr>
            <w:r>
              <w:t xml:space="preserve">    save_signature,</w:t>
            </w:r>
          </w:p>
          <w:p w14:paraId="2B7598D7" w14:textId="77777777" w:rsidR="00E25C28" w:rsidRDefault="00E25C28" w:rsidP="00E25C28">
            <w:pPr>
              <w:pStyle w:val="ac"/>
            </w:pPr>
            <w:r>
              <w:t xml:space="preserve">    verify_crc32_container,</w:t>
            </w:r>
          </w:p>
          <w:p w14:paraId="597540A7" w14:textId="77777777" w:rsidR="00E25C28" w:rsidRDefault="00E25C28" w:rsidP="00E25C28">
            <w:pPr>
              <w:pStyle w:val="ac"/>
            </w:pPr>
            <w:r>
              <w:t xml:space="preserve">    verify_sha256_container,</w:t>
            </w:r>
          </w:p>
          <w:p w14:paraId="023E2AA0" w14:textId="77777777" w:rsidR="00E25C28" w:rsidRDefault="00E25C28" w:rsidP="00E25C28">
            <w:pPr>
              <w:pStyle w:val="ac"/>
            </w:pPr>
            <w:r>
              <w:t>)</w:t>
            </w:r>
          </w:p>
          <w:p w14:paraId="25F5FB71" w14:textId="77777777" w:rsidR="00E25C28" w:rsidRDefault="00E25C28" w:rsidP="00E25C28">
            <w:pPr>
              <w:pStyle w:val="ac"/>
            </w:pPr>
          </w:p>
          <w:p w14:paraId="68BBE42F" w14:textId="77777777" w:rsidR="00E25C28" w:rsidRDefault="00E25C28" w:rsidP="00E25C28">
            <w:pPr>
              <w:pStyle w:val="ac"/>
            </w:pPr>
          </w:p>
          <w:p w14:paraId="0B2DD085" w14:textId="77777777" w:rsidR="00E25C28" w:rsidRDefault="00E25C28" w:rsidP="00E25C28">
            <w:pPr>
              <w:pStyle w:val="ac"/>
            </w:pPr>
            <w:r>
              <w:t>REPORT_FILES = (</w:t>
            </w:r>
          </w:p>
          <w:p w14:paraId="77A531F0" w14:textId="77777777" w:rsidR="00E25C28" w:rsidRDefault="00E25C28" w:rsidP="00E25C28">
            <w:pPr>
              <w:pStyle w:val="ac"/>
            </w:pPr>
            <w:r>
              <w:t xml:space="preserve">    "report_data.md",</w:t>
            </w:r>
          </w:p>
          <w:p w14:paraId="1779CA29" w14:textId="77777777" w:rsidR="00E25C28" w:rsidRDefault="00E25C28" w:rsidP="00E25C28">
            <w:pPr>
              <w:pStyle w:val="ac"/>
            </w:pPr>
            <w:r>
              <w:t xml:space="preserve">    "report_data.json",</w:t>
            </w:r>
          </w:p>
          <w:p w14:paraId="364D580B" w14:textId="77777777" w:rsidR="00E25C28" w:rsidRDefault="00E25C28" w:rsidP="00E25C28">
            <w:pPr>
              <w:pStyle w:val="ac"/>
            </w:pPr>
            <w:r>
              <w:t xml:space="preserve">    "verification_log.txt",</w:t>
            </w:r>
          </w:p>
          <w:p w14:paraId="50376CF8" w14:textId="77777777" w:rsidR="00E25C28" w:rsidRDefault="00E25C28" w:rsidP="00E25C28">
            <w:pPr>
              <w:pStyle w:val="ac"/>
            </w:pPr>
            <w:r>
              <w:t xml:space="preserve">    "hex_dump.md",</w:t>
            </w:r>
          </w:p>
          <w:p w14:paraId="795C512A" w14:textId="77777777" w:rsidR="00E25C28" w:rsidRDefault="00E25C28" w:rsidP="00E25C28">
            <w:pPr>
              <w:pStyle w:val="ac"/>
            </w:pPr>
            <w:r>
              <w:lastRenderedPageBreak/>
              <w:t xml:space="preserve">    "crc32_demo.md",</w:t>
            </w:r>
          </w:p>
          <w:p w14:paraId="65A2A7C0" w14:textId="77777777" w:rsidR="00E25C28" w:rsidRDefault="00E25C28" w:rsidP="00E25C28">
            <w:pPr>
              <w:pStyle w:val="ac"/>
            </w:pPr>
            <w:r>
              <w:t xml:space="preserve">    "theory.md",</w:t>
            </w:r>
          </w:p>
          <w:p w14:paraId="2C0A5561" w14:textId="77777777" w:rsidR="00E25C28" w:rsidRDefault="00E25C28" w:rsidP="00E25C28">
            <w:pPr>
              <w:pStyle w:val="ac"/>
            </w:pPr>
            <w:r>
              <w:t xml:space="preserve">    "control_questions.md",</w:t>
            </w:r>
          </w:p>
          <w:p w14:paraId="237A41E8" w14:textId="77777777" w:rsidR="00E25C28" w:rsidRDefault="00E25C28" w:rsidP="00E25C28">
            <w:pPr>
              <w:pStyle w:val="ac"/>
            </w:pPr>
            <w:r>
              <w:t xml:space="preserve">    "stand_commands.md",</w:t>
            </w:r>
          </w:p>
          <w:p w14:paraId="243F28B1" w14:textId="77777777" w:rsidR="00E25C28" w:rsidRDefault="00E25C28" w:rsidP="00E25C28">
            <w:pPr>
              <w:pStyle w:val="ac"/>
            </w:pPr>
            <w:r>
              <w:t xml:space="preserve">    "full_report_draft.md",</w:t>
            </w:r>
          </w:p>
          <w:p w14:paraId="2608C5C0" w14:textId="77777777" w:rsidR="00E25C28" w:rsidRDefault="00E25C28" w:rsidP="00E25C28">
            <w:pPr>
              <w:pStyle w:val="ac"/>
            </w:pPr>
            <w:r>
              <w:t>)</w:t>
            </w:r>
          </w:p>
          <w:p w14:paraId="39971A1C" w14:textId="77777777" w:rsidR="00E25C28" w:rsidRDefault="00E25C28" w:rsidP="00E25C28">
            <w:pPr>
              <w:pStyle w:val="ac"/>
            </w:pPr>
          </w:p>
          <w:p w14:paraId="74D18952" w14:textId="77777777" w:rsidR="00E25C28" w:rsidRDefault="00E25C28" w:rsidP="00E25C28">
            <w:pPr>
              <w:pStyle w:val="ac"/>
            </w:pPr>
          </w:p>
          <w:p w14:paraId="258E173C" w14:textId="77777777" w:rsidR="00E25C28" w:rsidRDefault="00E25C28" w:rsidP="00E25C28">
            <w:pPr>
              <w:pStyle w:val="ac"/>
            </w:pPr>
            <w:r>
              <w:t>def _clean_dir(path: Path) -&gt; None:</w:t>
            </w:r>
          </w:p>
          <w:p w14:paraId="571E29CB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 xml:space="preserve"># </w:t>
            </w:r>
            <w:r>
              <w:t>artifacts</w:t>
            </w:r>
            <w:r w:rsidRPr="00E25C28">
              <w:rPr>
                <w:lang w:val="ru-RU"/>
              </w:rPr>
              <w:t>/</w:t>
            </w:r>
            <w:r>
              <w:t>report</w:t>
            </w:r>
            <w:r w:rsidRPr="00E25C28">
              <w:rPr>
                <w:lang w:val="ru-RU"/>
              </w:rPr>
              <w:t>_</w:t>
            </w:r>
            <w:r>
              <w:t>run</w:t>
            </w:r>
            <w:r w:rsidRPr="00E25C28">
              <w:rPr>
                <w:lang w:val="ru-RU"/>
              </w:rPr>
              <w:t xml:space="preserve"> хранит временные ключи, подписи и шифртексты одного запуска.</w:t>
            </w:r>
          </w:p>
          <w:p w14:paraId="3B363826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if path.exists():</w:t>
            </w:r>
          </w:p>
          <w:p w14:paraId="2A14D6C2" w14:textId="77777777" w:rsidR="00E25C28" w:rsidRDefault="00E25C28" w:rsidP="00E25C28">
            <w:pPr>
              <w:pStyle w:val="ac"/>
            </w:pPr>
            <w:r>
              <w:t xml:space="preserve">        shutil.rmtree(path)</w:t>
            </w:r>
          </w:p>
          <w:p w14:paraId="7C7F98DB" w14:textId="77777777" w:rsidR="00E25C28" w:rsidRDefault="00E25C28" w:rsidP="00E25C28">
            <w:pPr>
              <w:pStyle w:val="ac"/>
            </w:pPr>
            <w:r>
              <w:t xml:space="preserve">    path.mkdir(parents=True, exist_ok=True)</w:t>
            </w:r>
          </w:p>
          <w:p w14:paraId="4617F53B" w14:textId="77777777" w:rsidR="00E25C28" w:rsidRDefault="00E25C28" w:rsidP="00E25C28">
            <w:pPr>
              <w:pStyle w:val="ac"/>
            </w:pPr>
          </w:p>
          <w:p w14:paraId="2027B306" w14:textId="77777777" w:rsidR="00E25C28" w:rsidRDefault="00E25C28" w:rsidP="00E25C28">
            <w:pPr>
              <w:pStyle w:val="ac"/>
            </w:pPr>
          </w:p>
          <w:p w14:paraId="2E0BB7CF" w14:textId="77777777" w:rsidR="00E25C28" w:rsidRDefault="00E25C28" w:rsidP="00E25C28">
            <w:pPr>
              <w:pStyle w:val="ac"/>
            </w:pPr>
            <w:r>
              <w:t>def _hex_block(value: str, width: int = 64) -&gt; str:</w:t>
            </w:r>
          </w:p>
          <w:p w14:paraId="129756BF" w14:textId="77777777" w:rsidR="00E25C28" w:rsidRDefault="00E25C28" w:rsidP="00E25C28">
            <w:pPr>
              <w:pStyle w:val="ac"/>
            </w:pPr>
            <w:r>
              <w:t xml:space="preserve">    return "\n".join(value[i : i + width] for i in range(0, len(value), width))</w:t>
            </w:r>
          </w:p>
          <w:p w14:paraId="52E788FF" w14:textId="77777777" w:rsidR="00E25C28" w:rsidRDefault="00E25C28" w:rsidP="00E25C28">
            <w:pPr>
              <w:pStyle w:val="ac"/>
            </w:pPr>
          </w:p>
          <w:p w14:paraId="177F6D8A" w14:textId="77777777" w:rsidR="00E25C28" w:rsidRDefault="00E25C28" w:rsidP="00E25C28">
            <w:pPr>
              <w:pStyle w:val="ac"/>
            </w:pPr>
          </w:p>
          <w:p w14:paraId="0E9A04E1" w14:textId="77777777" w:rsidR="00E25C28" w:rsidRDefault="00E25C28" w:rsidP="00E25C28">
            <w:pPr>
              <w:pStyle w:val="ac"/>
            </w:pPr>
            <w:r>
              <w:t>def _code_block(value: int | str) -&gt; str:</w:t>
            </w:r>
          </w:p>
          <w:p w14:paraId="45B9D2A0" w14:textId="77777777" w:rsidR="00E25C28" w:rsidRDefault="00E25C28" w:rsidP="00E25C28">
            <w:pPr>
              <w:pStyle w:val="ac"/>
            </w:pPr>
            <w:r>
              <w:t xml:space="preserve">    return f"```text\n{value}\n```"</w:t>
            </w:r>
          </w:p>
          <w:p w14:paraId="04D22862" w14:textId="77777777" w:rsidR="00E25C28" w:rsidRDefault="00E25C28" w:rsidP="00E25C28">
            <w:pPr>
              <w:pStyle w:val="ac"/>
            </w:pPr>
          </w:p>
          <w:p w14:paraId="0D63EC6E" w14:textId="77777777" w:rsidR="00E25C28" w:rsidRDefault="00E25C28" w:rsidP="00E25C28">
            <w:pPr>
              <w:pStyle w:val="ac"/>
            </w:pPr>
          </w:p>
          <w:p w14:paraId="4D71ED9C" w14:textId="77777777" w:rsidR="00E25C28" w:rsidRDefault="00E25C28" w:rsidP="00E25C28">
            <w:pPr>
              <w:pStyle w:val="ac"/>
            </w:pPr>
            <w:r>
              <w:t>def _status(value: bool) -&gt; str:</w:t>
            </w:r>
          </w:p>
          <w:p w14:paraId="26B5559C" w14:textId="77777777" w:rsidR="00E25C28" w:rsidRDefault="00E25C28" w:rsidP="00E25C28">
            <w:pPr>
              <w:pStyle w:val="ac"/>
            </w:pPr>
            <w:r>
              <w:t xml:space="preserve">    return "VALID" if value else "INVALID"</w:t>
            </w:r>
          </w:p>
          <w:p w14:paraId="15A216A5" w14:textId="77777777" w:rsidR="00E25C28" w:rsidRDefault="00E25C28" w:rsidP="00E25C28">
            <w:pPr>
              <w:pStyle w:val="ac"/>
            </w:pPr>
          </w:p>
          <w:p w14:paraId="064B6AAC" w14:textId="77777777" w:rsidR="00E25C28" w:rsidRDefault="00E25C28" w:rsidP="00E25C28">
            <w:pPr>
              <w:pStyle w:val="ac"/>
            </w:pPr>
          </w:p>
          <w:p w14:paraId="1647FAD7" w14:textId="77777777" w:rsidR="00E25C28" w:rsidRDefault="00E25C28" w:rsidP="00E25C28">
            <w:pPr>
              <w:pStyle w:val="ac"/>
            </w:pPr>
            <w:r>
              <w:t>def _write_json(path: Path, data: dict[str, Any]) -&gt; None:</w:t>
            </w:r>
          </w:p>
          <w:p w14:paraId="626EBFFA" w14:textId="77777777" w:rsidR="00E25C28" w:rsidRDefault="00E25C28" w:rsidP="00E25C28">
            <w:pPr>
              <w:pStyle w:val="ac"/>
            </w:pPr>
            <w:r>
              <w:t xml:space="preserve">    path.write_text(json.dumps(data, indent=2, ensure_ascii=False), encoding="utf-8")</w:t>
            </w:r>
          </w:p>
          <w:p w14:paraId="4DC7CAA9" w14:textId="77777777" w:rsidR="00E25C28" w:rsidRDefault="00E25C28" w:rsidP="00E25C28">
            <w:pPr>
              <w:pStyle w:val="ac"/>
            </w:pPr>
          </w:p>
          <w:p w14:paraId="04B6A45E" w14:textId="77777777" w:rsidR="00E25C28" w:rsidRDefault="00E25C28" w:rsidP="00E25C28">
            <w:pPr>
              <w:pStyle w:val="ac"/>
            </w:pPr>
          </w:p>
          <w:p w14:paraId="6DCC5DFF" w14:textId="77777777" w:rsidR="00E25C28" w:rsidRDefault="00E25C28" w:rsidP="00E25C28">
            <w:pPr>
              <w:pStyle w:val="ac"/>
            </w:pPr>
            <w:r>
              <w:t>def _build_report_markdown(data: dict[str, Any]) -&gt; str:</w:t>
            </w:r>
          </w:p>
          <w:p w14:paraId="543EF426" w14:textId="77777777" w:rsidR="00E25C28" w:rsidRDefault="00E25C28" w:rsidP="00E25C28">
            <w:pPr>
              <w:pStyle w:val="ac"/>
            </w:pPr>
            <w:r>
              <w:t xml:space="preserve">    rsa = data["rsa"]</w:t>
            </w:r>
          </w:p>
          <w:p w14:paraId="0E294108" w14:textId="77777777" w:rsidR="00E25C28" w:rsidRDefault="00E25C28" w:rsidP="00E25C28">
            <w:pPr>
              <w:pStyle w:val="ac"/>
            </w:pPr>
            <w:r>
              <w:t xml:space="preserve">    aes = data["aes"]</w:t>
            </w:r>
          </w:p>
          <w:p w14:paraId="5FB0809C" w14:textId="77777777" w:rsidR="00E25C28" w:rsidRDefault="00E25C28" w:rsidP="00E25C28">
            <w:pPr>
              <w:pStyle w:val="ac"/>
            </w:pPr>
            <w:r>
              <w:t xml:space="preserve">    files = data["files"]</w:t>
            </w:r>
          </w:p>
          <w:p w14:paraId="1142BD10" w14:textId="77777777" w:rsidR="00E25C28" w:rsidRDefault="00E25C28" w:rsidP="00E25C28">
            <w:pPr>
              <w:pStyle w:val="ac"/>
            </w:pPr>
            <w:r>
              <w:t xml:space="preserve">    sha = data["sha256_signature"]</w:t>
            </w:r>
          </w:p>
          <w:p w14:paraId="485BC0DD" w14:textId="77777777" w:rsidR="00E25C28" w:rsidRDefault="00E25C28" w:rsidP="00E25C28">
            <w:pPr>
              <w:pStyle w:val="ac"/>
            </w:pPr>
            <w:r>
              <w:t xml:space="preserve">    crc = data["crc32_signature"]</w:t>
            </w:r>
          </w:p>
          <w:p w14:paraId="0302C504" w14:textId="77777777" w:rsidR="00E25C28" w:rsidRDefault="00E25C28" w:rsidP="00E25C28">
            <w:pPr>
              <w:pStyle w:val="ac"/>
            </w:pPr>
          </w:p>
          <w:p w14:paraId="1C4CDF0E" w14:textId="77777777" w:rsidR="00E25C28" w:rsidRDefault="00E25C28" w:rsidP="00E25C28">
            <w:pPr>
              <w:pStyle w:val="ac"/>
            </w:pPr>
            <w:r>
              <w:t xml:space="preserve">    return f"""# Данные для отчета по Lab1</w:t>
            </w:r>
          </w:p>
          <w:p w14:paraId="4C15E332" w14:textId="77777777" w:rsidR="00E25C28" w:rsidRDefault="00E25C28" w:rsidP="00E25C28">
            <w:pPr>
              <w:pStyle w:val="ac"/>
            </w:pPr>
          </w:p>
          <w:p w14:paraId="7EB9CE1A" w14:textId="77777777" w:rsidR="00E25C28" w:rsidRDefault="00E25C28" w:rsidP="00E25C28">
            <w:pPr>
              <w:pStyle w:val="ac"/>
            </w:pPr>
            <w:r>
              <w:t>## 1. Параметры RSA</w:t>
            </w:r>
          </w:p>
          <w:p w14:paraId="3924AC96" w14:textId="77777777" w:rsidR="00E25C28" w:rsidRDefault="00E25C28" w:rsidP="00E25C28">
            <w:pPr>
              <w:pStyle w:val="ac"/>
            </w:pPr>
          </w:p>
          <w:p w14:paraId="4EFDDB1F" w14:textId="77777777" w:rsidR="00E25C28" w:rsidRDefault="00E25C28" w:rsidP="00E25C28">
            <w:pPr>
              <w:pStyle w:val="ac"/>
            </w:pPr>
            <w:r>
              <w:t>Размер модуля RSA: **{rsa["modulus_bit_length"]} бит**.</w:t>
            </w:r>
          </w:p>
          <w:p w14:paraId="7BCC0BED" w14:textId="77777777" w:rsidR="00E25C28" w:rsidRDefault="00E25C28" w:rsidP="00E25C28">
            <w:pPr>
              <w:pStyle w:val="ac"/>
            </w:pPr>
          </w:p>
          <w:p w14:paraId="5DF270DE" w14:textId="77777777" w:rsidR="00E25C28" w:rsidRDefault="00E25C28" w:rsidP="00E25C28">
            <w:pPr>
              <w:pStyle w:val="ac"/>
            </w:pPr>
            <w:r>
              <w:t>**p:**</w:t>
            </w:r>
          </w:p>
          <w:p w14:paraId="38E0D289" w14:textId="77777777" w:rsidR="00E25C28" w:rsidRDefault="00E25C28" w:rsidP="00E25C28">
            <w:pPr>
              <w:pStyle w:val="ac"/>
            </w:pPr>
            <w:r>
              <w:t>{_code_block(rsa["p"])}</w:t>
            </w:r>
          </w:p>
          <w:p w14:paraId="23F99C1A" w14:textId="77777777" w:rsidR="00E25C28" w:rsidRDefault="00E25C28" w:rsidP="00E25C28">
            <w:pPr>
              <w:pStyle w:val="ac"/>
            </w:pPr>
          </w:p>
          <w:p w14:paraId="39E64C1D" w14:textId="77777777" w:rsidR="00E25C28" w:rsidRDefault="00E25C28" w:rsidP="00E25C28">
            <w:pPr>
              <w:pStyle w:val="ac"/>
            </w:pPr>
            <w:r>
              <w:t>**q:**</w:t>
            </w:r>
          </w:p>
          <w:p w14:paraId="5302D6FD" w14:textId="77777777" w:rsidR="00E25C28" w:rsidRDefault="00E25C28" w:rsidP="00E25C28">
            <w:pPr>
              <w:pStyle w:val="ac"/>
            </w:pPr>
            <w:r>
              <w:t>{_code_block(rsa["q"])}</w:t>
            </w:r>
          </w:p>
          <w:p w14:paraId="2EFE9BAD" w14:textId="77777777" w:rsidR="00E25C28" w:rsidRDefault="00E25C28" w:rsidP="00E25C28">
            <w:pPr>
              <w:pStyle w:val="ac"/>
            </w:pPr>
          </w:p>
          <w:p w14:paraId="78A707AC" w14:textId="77777777" w:rsidR="00E25C28" w:rsidRDefault="00E25C28" w:rsidP="00E25C28">
            <w:pPr>
              <w:pStyle w:val="ac"/>
            </w:pPr>
            <w:r>
              <w:t>**n = p * q:**</w:t>
            </w:r>
          </w:p>
          <w:p w14:paraId="3ADE4ACB" w14:textId="77777777" w:rsidR="00E25C28" w:rsidRDefault="00E25C28" w:rsidP="00E25C28">
            <w:pPr>
              <w:pStyle w:val="ac"/>
            </w:pPr>
            <w:r>
              <w:t>{_code_block(rsa["n"])}</w:t>
            </w:r>
          </w:p>
          <w:p w14:paraId="7CE82A94" w14:textId="77777777" w:rsidR="00E25C28" w:rsidRDefault="00E25C28" w:rsidP="00E25C28">
            <w:pPr>
              <w:pStyle w:val="ac"/>
            </w:pPr>
          </w:p>
          <w:p w14:paraId="71B671FD" w14:textId="77777777" w:rsidR="00E25C28" w:rsidRDefault="00E25C28" w:rsidP="00E25C28">
            <w:pPr>
              <w:pStyle w:val="ac"/>
            </w:pPr>
            <w:r>
              <w:t>**e:**</w:t>
            </w:r>
          </w:p>
          <w:p w14:paraId="7F3FEB6C" w14:textId="77777777" w:rsidR="00E25C28" w:rsidRDefault="00E25C28" w:rsidP="00E25C28">
            <w:pPr>
              <w:pStyle w:val="ac"/>
            </w:pPr>
            <w:r>
              <w:t>{_code_block(rsa["e"])}</w:t>
            </w:r>
          </w:p>
          <w:p w14:paraId="52377975" w14:textId="77777777" w:rsidR="00E25C28" w:rsidRDefault="00E25C28" w:rsidP="00E25C28">
            <w:pPr>
              <w:pStyle w:val="ac"/>
            </w:pPr>
          </w:p>
          <w:p w14:paraId="353B54A6" w14:textId="77777777" w:rsidR="00E25C28" w:rsidRDefault="00E25C28" w:rsidP="00E25C28">
            <w:pPr>
              <w:pStyle w:val="ac"/>
            </w:pPr>
            <w:r>
              <w:t>**d:**</w:t>
            </w:r>
          </w:p>
          <w:p w14:paraId="402B214C" w14:textId="77777777" w:rsidR="00E25C28" w:rsidRDefault="00E25C28" w:rsidP="00E25C28">
            <w:pPr>
              <w:pStyle w:val="ac"/>
            </w:pPr>
            <w:r>
              <w:t>{_code_block(rsa["d"])}</w:t>
            </w:r>
          </w:p>
          <w:p w14:paraId="51A934E7" w14:textId="77777777" w:rsidR="00E25C28" w:rsidRDefault="00E25C28" w:rsidP="00E25C28">
            <w:pPr>
              <w:pStyle w:val="ac"/>
            </w:pPr>
          </w:p>
          <w:p w14:paraId="635F6904" w14:textId="77777777" w:rsidR="00E25C28" w:rsidRDefault="00E25C28" w:rsidP="00E25C28">
            <w:pPr>
              <w:pStyle w:val="ac"/>
            </w:pPr>
            <w:r>
              <w:t>## 2. Гибридное шифрование RSA + AES-256-CBC</w:t>
            </w:r>
          </w:p>
          <w:p w14:paraId="5E4CBC42" w14:textId="77777777" w:rsidR="00E25C28" w:rsidRDefault="00E25C28" w:rsidP="00E25C28">
            <w:pPr>
              <w:pStyle w:val="ac"/>
            </w:pPr>
          </w:p>
          <w:p w14:paraId="40DF08D7" w14:textId="77777777" w:rsidR="00E25C28" w:rsidRDefault="00E25C28" w:rsidP="00E25C28">
            <w:pPr>
              <w:pStyle w:val="ac"/>
            </w:pPr>
            <w:r>
              <w:t>Исходный файл `data/message.txt` был зашифрован по гибридной схеме: содержимое файла шифруется AES-256-CBC, а 32-байтный AES-ключ шифруется RSA.</w:t>
            </w:r>
          </w:p>
          <w:p w14:paraId="47630A47" w14:textId="77777777" w:rsidR="00E25C28" w:rsidRDefault="00E25C28" w:rsidP="00E25C28">
            <w:pPr>
              <w:pStyle w:val="ac"/>
            </w:pPr>
          </w:p>
          <w:p w14:paraId="3D8E2E65" w14:textId="77777777" w:rsidR="00E25C28" w:rsidRDefault="00E25C28" w:rsidP="00E25C28">
            <w:pPr>
              <w:pStyle w:val="ac"/>
            </w:pPr>
            <w:r>
              <w:t>**AES-256 ключ, hex:**</w:t>
            </w:r>
          </w:p>
          <w:p w14:paraId="1296A20D" w14:textId="77777777" w:rsidR="00E25C28" w:rsidRDefault="00E25C28" w:rsidP="00E25C28">
            <w:pPr>
              <w:pStyle w:val="ac"/>
            </w:pPr>
            <w:r>
              <w:t>```text</w:t>
            </w:r>
          </w:p>
          <w:p w14:paraId="37D37988" w14:textId="77777777" w:rsidR="00E25C28" w:rsidRDefault="00E25C28" w:rsidP="00E25C28">
            <w:pPr>
              <w:pStyle w:val="ac"/>
            </w:pPr>
            <w:r>
              <w:t>{_hex_block(aes["aes_key_hex"])}</w:t>
            </w:r>
          </w:p>
          <w:p w14:paraId="46EA21B6" w14:textId="77777777" w:rsidR="00E25C28" w:rsidRDefault="00E25C28" w:rsidP="00E25C28">
            <w:pPr>
              <w:pStyle w:val="ac"/>
            </w:pPr>
            <w:r>
              <w:t>```</w:t>
            </w:r>
          </w:p>
          <w:p w14:paraId="1F1C0BA6" w14:textId="77777777" w:rsidR="00E25C28" w:rsidRDefault="00E25C28" w:rsidP="00E25C28">
            <w:pPr>
              <w:pStyle w:val="ac"/>
            </w:pPr>
          </w:p>
          <w:p w14:paraId="11F7B28E" w14:textId="77777777" w:rsidR="00E25C28" w:rsidRDefault="00E25C28" w:rsidP="00E25C28">
            <w:pPr>
              <w:pStyle w:val="ac"/>
            </w:pPr>
            <w:r>
              <w:t>**IV, hex:**</w:t>
            </w:r>
          </w:p>
          <w:p w14:paraId="66899D7E" w14:textId="77777777" w:rsidR="00E25C28" w:rsidRDefault="00E25C28" w:rsidP="00E25C28">
            <w:pPr>
              <w:pStyle w:val="ac"/>
            </w:pPr>
            <w:r>
              <w:t>```text</w:t>
            </w:r>
          </w:p>
          <w:p w14:paraId="486BD58C" w14:textId="77777777" w:rsidR="00E25C28" w:rsidRDefault="00E25C28" w:rsidP="00E25C28">
            <w:pPr>
              <w:pStyle w:val="ac"/>
            </w:pPr>
            <w:r>
              <w:t>{aes["iv_hex"]}</w:t>
            </w:r>
          </w:p>
          <w:p w14:paraId="6BEC2F7A" w14:textId="77777777" w:rsidR="00E25C28" w:rsidRDefault="00E25C28" w:rsidP="00E25C28">
            <w:pPr>
              <w:pStyle w:val="ac"/>
            </w:pPr>
            <w:r>
              <w:t>```</w:t>
            </w:r>
          </w:p>
          <w:p w14:paraId="5EE6506F" w14:textId="77777777" w:rsidR="00E25C28" w:rsidRDefault="00E25C28" w:rsidP="00E25C28">
            <w:pPr>
              <w:pStyle w:val="ac"/>
            </w:pPr>
          </w:p>
          <w:p w14:paraId="44A88891" w14:textId="77777777" w:rsidR="00E25C28" w:rsidRDefault="00E25C28" w:rsidP="00E25C28">
            <w:pPr>
              <w:pStyle w:val="ac"/>
            </w:pPr>
            <w:r>
              <w:t>**Зашифрованный AES-ключ, hex:**</w:t>
            </w:r>
          </w:p>
          <w:p w14:paraId="108BFF24" w14:textId="77777777" w:rsidR="00E25C28" w:rsidRDefault="00E25C28" w:rsidP="00E25C28">
            <w:pPr>
              <w:pStyle w:val="ac"/>
            </w:pPr>
            <w:r>
              <w:t>```text</w:t>
            </w:r>
          </w:p>
          <w:p w14:paraId="65C7C119" w14:textId="77777777" w:rsidR="00E25C28" w:rsidRDefault="00E25C28" w:rsidP="00E25C28">
            <w:pPr>
              <w:pStyle w:val="ac"/>
            </w:pPr>
            <w:r>
              <w:t>{_hex_block(aes["encrypted_key_hex"])}</w:t>
            </w:r>
          </w:p>
          <w:p w14:paraId="3B47BEB0" w14:textId="77777777" w:rsidR="00E25C28" w:rsidRDefault="00E25C28" w:rsidP="00E25C28">
            <w:pPr>
              <w:pStyle w:val="ac"/>
            </w:pPr>
            <w:r>
              <w:t>```</w:t>
            </w:r>
          </w:p>
          <w:p w14:paraId="4A6B4146" w14:textId="77777777" w:rsidR="00E25C28" w:rsidRDefault="00E25C28" w:rsidP="00E25C28">
            <w:pPr>
              <w:pStyle w:val="ac"/>
            </w:pPr>
          </w:p>
          <w:p w14:paraId="0FB40462" w14:textId="77777777" w:rsidR="00E25C28" w:rsidRDefault="00E25C28" w:rsidP="00E25C28">
            <w:pPr>
              <w:pStyle w:val="ac"/>
            </w:pPr>
            <w:r>
              <w:t>Размер исходного файла: **{files["original_message_size"]} байт**.</w:t>
            </w:r>
          </w:p>
          <w:p w14:paraId="0818D0F0" w14:textId="77777777" w:rsidR="00E25C28" w:rsidRDefault="00E25C28" w:rsidP="00E25C28">
            <w:pPr>
              <w:pStyle w:val="ac"/>
            </w:pPr>
            <w:r>
              <w:t>Размер DER-контейнера: **{files["encrypted_container_size"]} байт**.</w:t>
            </w:r>
          </w:p>
          <w:p w14:paraId="3B14368B" w14:textId="77777777" w:rsidR="00E25C28" w:rsidRDefault="00E25C28" w:rsidP="00E25C28">
            <w:pPr>
              <w:pStyle w:val="ac"/>
            </w:pPr>
          </w:p>
          <w:p w14:paraId="117D448C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**Первые 100 байт </w:t>
            </w:r>
            <w:r>
              <w:t>DER</w:t>
            </w:r>
            <w:r w:rsidRPr="00E25C28">
              <w:rPr>
                <w:lang w:val="ru-RU"/>
              </w:rPr>
              <w:t xml:space="preserve">-контейнера, </w:t>
            </w:r>
            <w:r>
              <w:t>hex</w:t>
            </w:r>
            <w:r w:rsidRPr="00E25C28">
              <w:rPr>
                <w:lang w:val="ru-RU"/>
              </w:rPr>
              <w:t>:**</w:t>
            </w:r>
          </w:p>
          <w:p w14:paraId="0DBB5E5E" w14:textId="77777777" w:rsidR="00E25C28" w:rsidRDefault="00E25C28" w:rsidP="00E25C28">
            <w:pPr>
              <w:pStyle w:val="ac"/>
            </w:pPr>
            <w:r>
              <w:t>```text</w:t>
            </w:r>
          </w:p>
          <w:p w14:paraId="681FF5C4" w14:textId="77777777" w:rsidR="00E25C28" w:rsidRDefault="00E25C28" w:rsidP="00E25C28">
            <w:pPr>
              <w:pStyle w:val="ac"/>
            </w:pPr>
            <w:r>
              <w:t>{_hex_block(files["container_first_100_hex"])}</w:t>
            </w:r>
          </w:p>
          <w:p w14:paraId="2D245432" w14:textId="77777777" w:rsidR="00E25C28" w:rsidRDefault="00E25C28" w:rsidP="00E25C28">
            <w:pPr>
              <w:pStyle w:val="ac"/>
            </w:pPr>
            <w:r>
              <w:t>```</w:t>
            </w:r>
          </w:p>
          <w:p w14:paraId="65BEBC88" w14:textId="77777777" w:rsidR="00E25C28" w:rsidRDefault="00E25C28" w:rsidP="00E25C28">
            <w:pPr>
              <w:pStyle w:val="ac"/>
            </w:pPr>
          </w:p>
          <w:p w14:paraId="61539A5A" w14:textId="77777777" w:rsidR="00E25C28" w:rsidRDefault="00E25C28" w:rsidP="00E25C28">
            <w:pPr>
              <w:pStyle w:val="ac"/>
            </w:pPr>
            <w:r>
              <w:lastRenderedPageBreak/>
              <w:t>**Первые 100 байт AES ciphertext, hex:**</w:t>
            </w:r>
          </w:p>
          <w:p w14:paraId="5F554C94" w14:textId="77777777" w:rsidR="00E25C28" w:rsidRDefault="00E25C28" w:rsidP="00E25C28">
            <w:pPr>
              <w:pStyle w:val="ac"/>
            </w:pPr>
            <w:r>
              <w:t>```text</w:t>
            </w:r>
          </w:p>
          <w:p w14:paraId="6667BA75" w14:textId="77777777" w:rsidR="00E25C28" w:rsidRDefault="00E25C28" w:rsidP="00E25C28">
            <w:pPr>
              <w:pStyle w:val="ac"/>
            </w:pPr>
            <w:r>
              <w:t>{_hex_block(files["ciphertext_first_100_hex"])}</w:t>
            </w:r>
          </w:p>
          <w:p w14:paraId="3468FB89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>```</w:t>
            </w:r>
          </w:p>
          <w:p w14:paraId="3A86993A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58B11378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>## 3. Расшифрование</w:t>
            </w:r>
          </w:p>
          <w:p w14:paraId="1C44D4C9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17A3F5F8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- </w:t>
            </w:r>
            <w:r>
              <w:t>DER</w:t>
            </w:r>
            <w:r w:rsidRPr="00E25C28">
              <w:rPr>
                <w:lang w:val="ru-RU"/>
              </w:rPr>
              <w:t>-контейнер разобран: **</w:t>
            </w:r>
            <w:r>
              <w:t>OK</w:t>
            </w:r>
            <w:r w:rsidRPr="00E25C28">
              <w:rPr>
                <w:lang w:val="ru-RU"/>
              </w:rPr>
              <w:t>**</w:t>
            </w:r>
          </w:p>
          <w:p w14:paraId="081FE17F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- </w:t>
            </w:r>
            <w:r>
              <w:t>AES</w:t>
            </w:r>
            <w:r w:rsidRPr="00E25C28">
              <w:rPr>
                <w:lang w:val="ru-RU"/>
              </w:rPr>
              <w:t xml:space="preserve">-ключ расшифрован закрытым </w:t>
            </w:r>
            <w:r>
              <w:t>RSA</w:t>
            </w:r>
            <w:r w:rsidRPr="00E25C28">
              <w:rPr>
                <w:lang w:val="ru-RU"/>
              </w:rPr>
              <w:t>-ключом: **</w:t>
            </w:r>
            <w:r>
              <w:t>OK</w:t>
            </w:r>
            <w:r w:rsidRPr="00E25C28">
              <w:rPr>
                <w:lang w:val="ru-RU"/>
              </w:rPr>
              <w:t>**</w:t>
            </w:r>
          </w:p>
          <w:p w14:paraId="4A1A73AB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- Содержимое файла восстановлено </w:t>
            </w:r>
            <w:r>
              <w:t>AES</w:t>
            </w:r>
            <w:r w:rsidRPr="00E25C28">
              <w:rPr>
                <w:lang w:val="ru-RU"/>
              </w:rPr>
              <w:t>-256-</w:t>
            </w:r>
            <w:r>
              <w:t>CBC</w:t>
            </w:r>
            <w:r w:rsidRPr="00E25C28">
              <w:rPr>
                <w:lang w:val="ru-RU"/>
              </w:rPr>
              <w:t>: **</w:t>
            </w:r>
            <w:r>
              <w:t>OK</w:t>
            </w:r>
            <w:r w:rsidRPr="00E25C28">
              <w:rPr>
                <w:lang w:val="ru-RU"/>
              </w:rPr>
              <w:t>**</w:t>
            </w:r>
          </w:p>
          <w:p w14:paraId="73D4393D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2FA4DC5C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>Результат сравнения расшифрованного файла с исходным: **{"</w:t>
            </w:r>
            <w:r>
              <w:t>OK</w:t>
            </w:r>
            <w:r w:rsidRPr="00E25C28">
              <w:rPr>
                <w:lang w:val="ru-RU"/>
              </w:rPr>
              <w:t xml:space="preserve">" </w:t>
            </w:r>
            <w:r>
              <w:t>if</w:t>
            </w:r>
            <w:r w:rsidRPr="00E25C28">
              <w:rPr>
                <w:lang w:val="ru-RU"/>
              </w:rPr>
              <w:t xml:space="preserve"> </w:t>
            </w:r>
            <w:r>
              <w:t>files</w:t>
            </w:r>
            <w:r w:rsidRPr="00E25C28">
              <w:rPr>
                <w:lang w:val="ru-RU"/>
              </w:rPr>
              <w:t>["</w:t>
            </w:r>
            <w:r>
              <w:t>decrypted</w:t>
            </w:r>
            <w:r w:rsidRPr="00E25C28">
              <w:rPr>
                <w:lang w:val="ru-RU"/>
              </w:rPr>
              <w:t>_</w:t>
            </w:r>
            <w:r>
              <w:t>equals</w:t>
            </w:r>
            <w:r w:rsidRPr="00E25C28">
              <w:rPr>
                <w:lang w:val="ru-RU"/>
              </w:rPr>
              <w:t>_</w:t>
            </w:r>
            <w:r>
              <w:t>original</w:t>
            </w:r>
            <w:r w:rsidRPr="00E25C28">
              <w:rPr>
                <w:lang w:val="ru-RU"/>
              </w:rPr>
              <w:t xml:space="preserve">"] </w:t>
            </w:r>
            <w:r>
              <w:t>else</w:t>
            </w:r>
            <w:r w:rsidRPr="00E25C28">
              <w:rPr>
                <w:lang w:val="ru-RU"/>
              </w:rPr>
              <w:t xml:space="preserve"> "</w:t>
            </w:r>
            <w:r>
              <w:t>FAIL</w:t>
            </w:r>
            <w:r w:rsidRPr="00E25C28">
              <w:rPr>
                <w:lang w:val="ru-RU"/>
              </w:rPr>
              <w:t>"}**.</w:t>
            </w:r>
          </w:p>
          <w:p w14:paraId="62A6915B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2B234B64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## 4. Электронная подпись </w:t>
            </w:r>
            <w:r>
              <w:t>RSA</w:t>
            </w:r>
            <w:r w:rsidRPr="00E25C28">
              <w:rPr>
                <w:lang w:val="ru-RU"/>
              </w:rPr>
              <w:t>/</w:t>
            </w:r>
            <w:r>
              <w:t>SHA</w:t>
            </w:r>
            <w:r w:rsidRPr="00E25C28">
              <w:rPr>
                <w:lang w:val="ru-RU"/>
              </w:rPr>
              <w:t>-256</w:t>
            </w:r>
          </w:p>
          <w:p w14:paraId="0410146C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77EC2595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>Подпись вычислялась по формуле `</w:t>
            </w:r>
            <w:r>
              <w:t>s</w:t>
            </w:r>
            <w:r w:rsidRPr="00E25C28">
              <w:rPr>
                <w:lang w:val="ru-RU"/>
              </w:rPr>
              <w:t xml:space="preserve"> = </w:t>
            </w:r>
            <w:r>
              <w:t>h</w:t>
            </w:r>
            <w:r w:rsidRPr="00E25C28">
              <w:rPr>
                <w:lang w:val="ru-RU"/>
              </w:rPr>
              <w:t>(</w:t>
            </w:r>
            <w:r>
              <w:t>file</w:t>
            </w:r>
            <w:r w:rsidRPr="00E25C28">
              <w:rPr>
                <w:lang w:val="ru-RU"/>
              </w:rPr>
              <w:t>)^</w:t>
            </w:r>
            <w:r>
              <w:t>d</w:t>
            </w:r>
            <w:r w:rsidRPr="00E25C28">
              <w:rPr>
                <w:lang w:val="ru-RU"/>
              </w:rPr>
              <w:t xml:space="preserve"> </w:t>
            </w:r>
            <w:r>
              <w:t>mod</w:t>
            </w:r>
            <w:r w:rsidRPr="00E25C28">
              <w:rPr>
                <w:lang w:val="ru-RU"/>
              </w:rPr>
              <w:t xml:space="preserve"> </w:t>
            </w:r>
            <w:r>
              <w:t>n</w:t>
            </w:r>
            <w:r w:rsidRPr="00E25C28">
              <w:rPr>
                <w:lang w:val="ru-RU"/>
              </w:rPr>
              <w:t>`, где `</w:t>
            </w:r>
            <w:r>
              <w:t>h</w:t>
            </w:r>
            <w:r w:rsidRPr="00E25C28">
              <w:rPr>
                <w:lang w:val="ru-RU"/>
              </w:rPr>
              <w:t>(</w:t>
            </w:r>
            <w:r>
              <w:t>file</w:t>
            </w:r>
            <w:r w:rsidRPr="00E25C28">
              <w:rPr>
                <w:lang w:val="ru-RU"/>
              </w:rPr>
              <w:t xml:space="preserve">)` - </w:t>
            </w:r>
            <w:r>
              <w:t>SHA</w:t>
            </w:r>
            <w:r w:rsidRPr="00E25C28">
              <w:rPr>
                <w:lang w:val="ru-RU"/>
              </w:rPr>
              <w:t xml:space="preserve">-256 как целое число, приведенное по модулю </w:t>
            </w:r>
            <w:r>
              <w:t>`n`.</w:t>
            </w:r>
          </w:p>
          <w:p w14:paraId="396AC7BB" w14:textId="77777777" w:rsidR="00E25C28" w:rsidRDefault="00E25C28" w:rsidP="00E25C28">
            <w:pPr>
              <w:pStyle w:val="ac"/>
            </w:pPr>
          </w:p>
          <w:p w14:paraId="507D1B7D" w14:textId="77777777" w:rsidR="00E25C28" w:rsidRDefault="00E25C28" w:rsidP="00E25C28">
            <w:pPr>
              <w:pStyle w:val="ac"/>
            </w:pPr>
            <w:r>
              <w:t>**SHA-256 digest, hex:**</w:t>
            </w:r>
          </w:p>
          <w:p w14:paraId="6A9459FB" w14:textId="77777777" w:rsidR="00E25C28" w:rsidRDefault="00E25C28" w:rsidP="00E25C28">
            <w:pPr>
              <w:pStyle w:val="ac"/>
            </w:pPr>
            <w:r>
              <w:t>```text</w:t>
            </w:r>
          </w:p>
          <w:p w14:paraId="584CEEA3" w14:textId="77777777" w:rsidR="00E25C28" w:rsidRDefault="00E25C28" w:rsidP="00E25C28">
            <w:pPr>
              <w:pStyle w:val="ac"/>
            </w:pPr>
            <w:r>
              <w:t>{sha["digest_hex"]}</w:t>
            </w:r>
          </w:p>
          <w:p w14:paraId="1A6BD81B" w14:textId="77777777" w:rsidR="00E25C28" w:rsidRDefault="00E25C28" w:rsidP="00E25C28">
            <w:pPr>
              <w:pStyle w:val="ac"/>
            </w:pPr>
            <w:r>
              <w:t>```</w:t>
            </w:r>
          </w:p>
          <w:p w14:paraId="364E4512" w14:textId="77777777" w:rsidR="00E25C28" w:rsidRDefault="00E25C28" w:rsidP="00E25C28">
            <w:pPr>
              <w:pStyle w:val="ac"/>
            </w:pPr>
          </w:p>
          <w:p w14:paraId="73BCA565" w14:textId="77777777" w:rsidR="00E25C28" w:rsidRDefault="00E25C28" w:rsidP="00E25C28">
            <w:pPr>
              <w:pStyle w:val="ac"/>
            </w:pPr>
            <w:r>
              <w:t>**h_sha256_mod_n:**</w:t>
            </w:r>
          </w:p>
          <w:p w14:paraId="2721F613" w14:textId="77777777" w:rsidR="00E25C28" w:rsidRDefault="00E25C28" w:rsidP="00E25C28">
            <w:pPr>
              <w:pStyle w:val="ac"/>
            </w:pPr>
            <w:r>
              <w:t>{_code_block(sha["h_sha256_mod_n"])}</w:t>
            </w:r>
          </w:p>
          <w:p w14:paraId="5CE9FD69" w14:textId="77777777" w:rsidR="00E25C28" w:rsidRDefault="00E25C28" w:rsidP="00E25C28">
            <w:pPr>
              <w:pStyle w:val="ac"/>
            </w:pPr>
          </w:p>
          <w:p w14:paraId="17AB7C10" w14:textId="77777777" w:rsidR="00E25C28" w:rsidRDefault="00E25C28" w:rsidP="00E25C28">
            <w:pPr>
              <w:pStyle w:val="ac"/>
            </w:pPr>
            <w:r>
              <w:t>**Подпись RSA/SHA-256:**</w:t>
            </w:r>
          </w:p>
          <w:p w14:paraId="28C34044" w14:textId="77777777" w:rsidR="00E25C28" w:rsidRDefault="00E25C28" w:rsidP="00E25C28">
            <w:pPr>
              <w:pStyle w:val="ac"/>
            </w:pPr>
            <w:r>
              <w:t>{_code_block(sha["signature_integer"])}</w:t>
            </w:r>
          </w:p>
          <w:p w14:paraId="65852AFF" w14:textId="77777777" w:rsidR="00E25C28" w:rsidRDefault="00E25C28" w:rsidP="00E25C28">
            <w:pPr>
              <w:pStyle w:val="ac"/>
            </w:pPr>
          </w:p>
          <w:p w14:paraId="40CF5E9D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Подпись хранится в </w:t>
            </w:r>
            <w:r>
              <w:t>ASN</w:t>
            </w:r>
            <w:r w:rsidRPr="00E25C28">
              <w:rPr>
                <w:lang w:val="ru-RU"/>
              </w:rPr>
              <w:t xml:space="preserve">.1 </w:t>
            </w:r>
            <w:r>
              <w:t>DER</w:t>
            </w:r>
            <w:r w:rsidRPr="00E25C28">
              <w:rPr>
                <w:lang w:val="ru-RU"/>
              </w:rPr>
              <w:t>-контейнере `</w:t>
            </w:r>
            <w:r>
              <w:t>SignatureFile</w:t>
            </w:r>
            <w:r w:rsidRPr="00E25C28">
              <w:rPr>
                <w:lang w:val="ru-RU"/>
              </w:rPr>
              <w:t>`.</w:t>
            </w:r>
          </w:p>
          <w:p w14:paraId="6E6D8F0A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7C1562F2" w14:textId="77777777" w:rsidR="00E25C28" w:rsidRDefault="00E25C28" w:rsidP="00E25C28">
            <w:pPr>
              <w:pStyle w:val="ac"/>
            </w:pPr>
            <w:r>
              <w:t>**DER RSA/SHA-256, first 100 bytes, hex:**</w:t>
            </w:r>
          </w:p>
          <w:p w14:paraId="5B81E8E8" w14:textId="77777777" w:rsidR="00E25C28" w:rsidRDefault="00E25C28" w:rsidP="00E25C28">
            <w:pPr>
              <w:pStyle w:val="ac"/>
            </w:pPr>
            <w:r>
              <w:t>```text</w:t>
            </w:r>
          </w:p>
          <w:p w14:paraId="21D0E406" w14:textId="77777777" w:rsidR="00E25C28" w:rsidRDefault="00E25C28" w:rsidP="00E25C28">
            <w:pPr>
              <w:pStyle w:val="ac"/>
            </w:pPr>
            <w:r>
              <w:t>{_hex_block(sha["signature_der_first_100_hex"])}</w:t>
            </w:r>
          </w:p>
          <w:p w14:paraId="65C8888D" w14:textId="77777777" w:rsidR="00E25C28" w:rsidRDefault="00E25C28" w:rsidP="00E25C28">
            <w:pPr>
              <w:pStyle w:val="ac"/>
            </w:pPr>
            <w:r>
              <w:t>```</w:t>
            </w:r>
          </w:p>
          <w:p w14:paraId="592B8946" w14:textId="77777777" w:rsidR="00E25C28" w:rsidRDefault="00E25C28" w:rsidP="00E25C28">
            <w:pPr>
              <w:pStyle w:val="ac"/>
            </w:pPr>
          </w:p>
          <w:p w14:paraId="763E2C86" w14:textId="77777777" w:rsidR="00E25C28" w:rsidRDefault="00E25C28" w:rsidP="00E25C28">
            <w:pPr>
              <w:pStyle w:val="ac"/>
            </w:pPr>
            <w:r>
              <w:t>Проверка исходного файла: **{sha["original_verification"]}**.</w:t>
            </w:r>
          </w:p>
          <w:p w14:paraId="4A3F18AD" w14:textId="77777777" w:rsidR="00E25C28" w:rsidRDefault="00E25C28" w:rsidP="00E25C28">
            <w:pPr>
              <w:pStyle w:val="ac"/>
            </w:pPr>
            <w:r>
              <w:t>Проверка измененного файла: **{sha["modified_verification"]}**.</w:t>
            </w:r>
          </w:p>
          <w:p w14:paraId="71A27265" w14:textId="77777777" w:rsidR="00E25C28" w:rsidRDefault="00E25C28" w:rsidP="00E25C28">
            <w:pPr>
              <w:pStyle w:val="ac"/>
            </w:pPr>
          </w:p>
          <w:p w14:paraId="000B8CD3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>При проверке подписи хэш файла вычисляется заново, затем проверяется равенство `</w:t>
            </w:r>
            <w:r>
              <w:t>signature</w:t>
            </w:r>
            <w:r w:rsidRPr="00E25C28">
              <w:rPr>
                <w:lang w:val="ru-RU"/>
              </w:rPr>
              <w:t>^</w:t>
            </w:r>
            <w:r>
              <w:t>e</w:t>
            </w:r>
            <w:r w:rsidRPr="00E25C28">
              <w:rPr>
                <w:lang w:val="ru-RU"/>
              </w:rPr>
              <w:t xml:space="preserve"> </w:t>
            </w:r>
            <w:r>
              <w:t>mod</w:t>
            </w:r>
            <w:r w:rsidRPr="00E25C28">
              <w:rPr>
                <w:lang w:val="ru-RU"/>
              </w:rPr>
              <w:t xml:space="preserve"> </w:t>
            </w:r>
            <w:r>
              <w:t>n</w:t>
            </w:r>
            <w:r w:rsidRPr="00E25C28">
              <w:rPr>
                <w:lang w:val="ru-RU"/>
              </w:rPr>
              <w:t xml:space="preserve"> == </w:t>
            </w:r>
            <w:r>
              <w:t>SHA</w:t>
            </w:r>
            <w:r w:rsidRPr="00E25C28">
              <w:rPr>
                <w:lang w:val="ru-RU"/>
              </w:rPr>
              <w:t>-256(</w:t>
            </w:r>
            <w:r>
              <w:t>file</w:t>
            </w:r>
            <w:r w:rsidRPr="00E25C28">
              <w:rPr>
                <w:lang w:val="ru-RU"/>
              </w:rPr>
              <w:t xml:space="preserve">) </w:t>
            </w:r>
            <w:r>
              <w:t>mod</w:t>
            </w:r>
            <w:r w:rsidRPr="00E25C28">
              <w:rPr>
                <w:lang w:val="ru-RU"/>
              </w:rPr>
              <w:t xml:space="preserve"> </w:t>
            </w:r>
            <w:r>
              <w:t>n</w:t>
            </w:r>
            <w:r w:rsidRPr="00E25C28">
              <w:rPr>
                <w:lang w:val="ru-RU"/>
              </w:rPr>
              <w:t>`. Значение `</w:t>
            </w:r>
            <w:r>
              <w:t>hashValue</w:t>
            </w:r>
            <w:r w:rsidRPr="00E25C28">
              <w:rPr>
                <w:lang w:val="ru-RU"/>
              </w:rPr>
              <w:t>` в контейнере используется как сохраненная диагностическая информация, но корректность подписи определяется пересчетом данных.</w:t>
            </w:r>
          </w:p>
          <w:p w14:paraId="56261F24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0F859388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lastRenderedPageBreak/>
              <w:t xml:space="preserve">## 5. Дополнительное задание: </w:t>
            </w:r>
            <w:r>
              <w:t>RSA</w:t>
            </w:r>
            <w:r w:rsidRPr="00E25C28">
              <w:rPr>
                <w:lang w:val="ru-RU"/>
              </w:rPr>
              <w:t>/</w:t>
            </w:r>
            <w:r>
              <w:t>CRC</w:t>
            </w:r>
            <w:r w:rsidRPr="00E25C28">
              <w:rPr>
                <w:lang w:val="ru-RU"/>
              </w:rPr>
              <w:t>32</w:t>
            </w:r>
          </w:p>
          <w:p w14:paraId="1279754B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58956A27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Для дополнительного задания вместо </w:t>
            </w:r>
            <w:r>
              <w:t>SHA</w:t>
            </w:r>
            <w:r w:rsidRPr="00E25C28">
              <w:rPr>
                <w:lang w:val="ru-RU"/>
              </w:rPr>
              <w:t xml:space="preserve">-256 используется </w:t>
            </w:r>
            <w:r>
              <w:t>CRC</w:t>
            </w:r>
            <w:r w:rsidRPr="00E25C28">
              <w:rPr>
                <w:lang w:val="ru-RU"/>
              </w:rPr>
              <w:t xml:space="preserve">32, после чего значение </w:t>
            </w:r>
            <w:r>
              <w:t>CRC</w:t>
            </w:r>
            <w:r w:rsidRPr="00E25C28">
              <w:rPr>
                <w:lang w:val="ru-RU"/>
              </w:rPr>
              <w:t xml:space="preserve">32 подписывается </w:t>
            </w:r>
            <w:r>
              <w:t>RSA</w:t>
            </w:r>
            <w:r w:rsidRPr="00E25C28">
              <w:rPr>
                <w:lang w:val="ru-RU"/>
              </w:rPr>
              <w:t>.</w:t>
            </w:r>
          </w:p>
          <w:p w14:paraId="771644F0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2C5FA52C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>CRC</w:t>
            </w:r>
            <w:r w:rsidRPr="00E25C28">
              <w:rPr>
                <w:lang w:val="ru-RU"/>
              </w:rPr>
              <w:t>32(</w:t>
            </w:r>
            <w:r>
              <w:t>D</w:t>
            </w:r>
            <w:r w:rsidRPr="00E25C28">
              <w:rPr>
                <w:lang w:val="ru-RU"/>
              </w:rPr>
              <w:t>1): **{</w:t>
            </w:r>
            <w:r>
              <w:t>crc</w:t>
            </w:r>
            <w:r w:rsidRPr="00E25C28">
              <w:rPr>
                <w:lang w:val="ru-RU"/>
              </w:rPr>
              <w:t>["</w:t>
            </w:r>
            <w:r>
              <w:t>d</w:t>
            </w:r>
            <w:r w:rsidRPr="00E25C28">
              <w:rPr>
                <w:lang w:val="ru-RU"/>
              </w:rPr>
              <w:t>1_</w:t>
            </w:r>
            <w:r>
              <w:t>crc</w:t>
            </w:r>
            <w:r w:rsidRPr="00E25C28">
              <w:rPr>
                <w:lang w:val="ru-RU"/>
              </w:rPr>
              <w:t>32_</w:t>
            </w:r>
            <w:r>
              <w:t>hex</w:t>
            </w:r>
            <w:r w:rsidRPr="00E25C28">
              <w:rPr>
                <w:lang w:val="ru-RU"/>
              </w:rPr>
              <w:t>"]}** / **{</w:t>
            </w:r>
            <w:r>
              <w:t>crc</w:t>
            </w:r>
            <w:r w:rsidRPr="00E25C28">
              <w:rPr>
                <w:lang w:val="ru-RU"/>
              </w:rPr>
              <w:t>["</w:t>
            </w:r>
            <w:r>
              <w:t>d</w:t>
            </w:r>
            <w:r w:rsidRPr="00E25C28">
              <w:rPr>
                <w:lang w:val="ru-RU"/>
              </w:rPr>
              <w:t>1_</w:t>
            </w:r>
            <w:r>
              <w:t>crc</w:t>
            </w:r>
            <w:r w:rsidRPr="00E25C28">
              <w:rPr>
                <w:lang w:val="ru-RU"/>
              </w:rPr>
              <w:t>32_</w:t>
            </w:r>
            <w:r>
              <w:t>decimal</w:t>
            </w:r>
            <w:r w:rsidRPr="00E25C28">
              <w:rPr>
                <w:lang w:val="ru-RU"/>
              </w:rPr>
              <w:t>"]}**.</w:t>
            </w:r>
          </w:p>
          <w:p w14:paraId="6C5057BB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>CRC</w:t>
            </w:r>
            <w:r w:rsidRPr="00E25C28">
              <w:rPr>
                <w:lang w:val="ru-RU"/>
              </w:rPr>
              <w:t>32(</w:t>
            </w:r>
            <w:r>
              <w:t>D</w:t>
            </w:r>
            <w:r w:rsidRPr="00E25C28">
              <w:rPr>
                <w:lang w:val="ru-RU"/>
              </w:rPr>
              <w:t>2): **{</w:t>
            </w:r>
            <w:r>
              <w:t>crc</w:t>
            </w:r>
            <w:r w:rsidRPr="00E25C28">
              <w:rPr>
                <w:lang w:val="ru-RU"/>
              </w:rPr>
              <w:t>["</w:t>
            </w:r>
            <w:r>
              <w:t>d</w:t>
            </w:r>
            <w:r w:rsidRPr="00E25C28">
              <w:rPr>
                <w:lang w:val="ru-RU"/>
              </w:rPr>
              <w:t>2_</w:t>
            </w:r>
            <w:r>
              <w:t>crc</w:t>
            </w:r>
            <w:r w:rsidRPr="00E25C28">
              <w:rPr>
                <w:lang w:val="ru-RU"/>
              </w:rPr>
              <w:t>32_</w:t>
            </w:r>
            <w:r>
              <w:t>hex</w:t>
            </w:r>
            <w:r w:rsidRPr="00E25C28">
              <w:rPr>
                <w:lang w:val="ru-RU"/>
              </w:rPr>
              <w:t>"]}** / **{</w:t>
            </w:r>
            <w:r>
              <w:t>crc</w:t>
            </w:r>
            <w:r w:rsidRPr="00E25C28">
              <w:rPr>
                <w:lang w:val="ru-RU"/>
              </w:rPr>
              <w:t>["</w:t>
            </w:r>
            <w:r>
              <w:t>d</w:t>
            </w:r>
            <w:r w:rsidRPr="00E25C28">
              <w:rPr>
                <w:lang w:val="ru-RU"/>
              </w:rPr>
              <w:t>2_</w:t>
            </w:r>
            <w:r>
              <w:t>crc</w:t>
            </w:r>
            <w:r w:rsidRPr="00E25C28">
              <w:rPr>
                <w:lang w:val="ru-RU"/>
              </w:rPr>
              <w:t>32_</w:t>
            </w:r>
            <w:r>
              <w:t>decimal</w:t>
            </w:r>
            <w:r w:rsidRPr="00E25C28">
              <w:rPr>
                <w:lang w:val="ru-RU"/>
              </w:rPr>
              <w:t>"]}**.</w:t>
            </w:r>
          </w:p>
          <w:p w14:paraId="61429D76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>CRC</w:t>
            </w:r>
            <w:r w:rsidRPr="00E25C28">
              <w:rPr>
                <w:lang w:val="ru-RU"/>
              </w:rPr>
              <w:t>32(</w:t>
            </w:r>
            <w:r>
              <w:t>D</w:t>
            </w:r>
            <w:r w:rsidRPr="00E25C28">
              <w:rPr>
                <w:lang w:val="ru-RU"/>
              </w:rPr>
              <w:t>3): **{</w:t>
            </w:r>
            <w:r>
              <w:t>crc</w:t>
            </w:r>
            <w:r w:rsidRPr="00E25C28">
              <w:rPr>
                <w:lang w:val="ru-RU"/>
              </w:rPr>
              <w:t>["</w:t>
            </w:r>
            <w:r>
              <w:t>d</w:t>
            </w:r>
            <w:r w:rsidRPr="00E25C28">
              <w:rPr>
                <w:lang w:val="ru-RU"/>
              </w:rPr>
              <w:t>3_</w:t>
            </w:r>
            <w:r>
              <w:t>crc</w:t>
            </w:r>
            <w:r w:rsidRPr="00E25C28">
              <w:rPr>
                <w:lang w:val="ru-RU"/>
              </w:rPr>
              <w:t>32_</w:t>
            </w:r>
            <w:r>
              <w:t>hex</w:t>
            </w:r>
            <w:r w:rsidRPr="00E25C28">
              <w:rPr>
                <w:lang w:val="ru-RU"/>
              </w:rPr>
              <w:t>"]}** / **{</w:t>
            </w:r>
            <w:r>
              <w:t>crc</w:t>
            </w:r>
            <w:r w:rsidRPr="00E25C28">
              <w:rPr>
                <w:lang w:val="ru-RU"/>
              </w:rPr>
              <w:t>["</w:t>
            </w:r>
            <w:r>
              <w:t>d</w:t>
            </w:r>
            <w:r w:rsidRPr="00E25C28">
              <w:rPr>
                <w:lang w:val="ru-RU"/>
              </w:rPr>
              <w:t>3_</w:t>
            </w:r>
            <w:r>
              <w:t>crc</w:t>
            </w:r>
            <w:r w:rsidRPr="00E25C28">
              <w:rPr>
                <w:lang w:val="ru-RU"/>
              </w:rPr>
              <w:t>32_</w:t>
            </w:r>
            <w:r>
              <w:t>decimal</w:t>
            </w:r>
            <w:r w:rsidRPr="00E25C28">
              <w:rPr>
                <w:lang w:val="ru-RU"/>
              </w:rPr>
              <w:t>"]}**.</w:t>
            </w:r>
          </w:p>
          <w:p w14:paraId="539FB3DF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30C46374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**Подпись </w:t>
            </w:r>
            <w:r>
              <w:t>RSA</w:t>
            </w:r>
            <w:r w:rsidRPr="00E25C28">
              <w:rPr>
                <w:lang w:val="ru-RU"/>
              </w:rPr>
              <w:t>/</w:t>
            </w:r>
            <w:r>
              <w:t>CRC</w:t>
            </w:r>
            <w:r w:rsidRPr="00E25C28">
              <w:rPr>
                <w:lang w:val="ru-RU"/>
              </w:rPr>
              <w:t xml:space="preserve">32 для </w:t>
            </w:r>
            <w:r>
              <w:t>D</w:t>
            </w:r>
            <w:r w:rsidRPr="00E25C28">
              <w:rPr>
                <w:lang w:val="ru-RU"/>
              </w:rPr>
              <w:t>1:**</w:t>
            </w:r>
          </w:p>
          <w:p w14:paraId="79283320" w14:textId="77777777" w:rsidR="00E25C28" w:rsidRDefault="00E25C28" w:rsidP="00E25C28">
            <w:pPr>
              <w:pStyle w:val="ac"/>
            </w:pPr>
            <w:r>
              <w:t>{_code_block(crc["signature_integer"])}</w:t>
            </w:r>
          </w:p>
          <w:p w14:paraId="163E589A" w14:textId="77777777" w:rsidR="00E25C28" w:rsidRDefault="00E25C28" w:rsidP="00E25C28">
            <w:pPr>
              <w:pStyle w:val="ac"/>
            </w:pPr>
          </w:p>
          <w:p w14:paraId="70D9B6BA" w14:textId="77777777" w:rsidR="00E25C28" w:rsidRDefault="00E25C28" w:rsidP="00E25C28">
            <w:pPr>
              <w:pStyle w:val="ac"/>
            </w:pPr>
            <w:r>
              <w:t>Подпись RSA/CRC32 хранится в ASN.1 DER-контейнере `SignatureFile`.</w:t>
            </w:r>
          </w:p>
          <w:p w14:paraId="6B43F2E8" w14:textId="77777777" w:rsidR="00E25C28" w:rsidRDefault="00E25C28" w:rsidP="00E25C28">
            <w:pPr>
              <w:pStyle w:val="ac"/>
            </w:pPr>
          </w:p>
          <w:p w14:paraId="28CA9981" w14:textId="77777777" w:rsidR="00E25C28" w:rsidRDefault="00E25C28" w:rsidP="00E25C28">
            <w:pPr>
              <w:pStyle w:val="ac"/>
            </w:pPr>
            <w:r>
              <w:t>**DER RSA/CRC32, first 100 bytes, hex:**</w:t>
            </w:r>
          </w:p>
          <w:p w14:paraId="7F6FC100" w14:textId="77777777" w:rsidR="00E25C28" w:rsidRDefault="00E25C28" w:rsidP="00E25C28">
            <w:pPr>
              <w:pStyle w:val="ac"/>
            </w:pPr>
            <w:r>
              <w:t>```text</w:t>
            </w:r>
          </w:p>
          <w:p w14:paraId="7D4C26B7" w14:textId="77777777" w:rsidR="00E25C28" w:rsidRDefault="00E25C28" w:rsidP="00E25C28">
            <w:pPr>
              <w:pStyle w:val="ac"/>
            </w:pPr>
            <w:r>
              <w:t>{_hex_block(crc["signature_der_first_100_hex"])}</w:t>
            </w:r>
          </w:p>
          <w:p w14:paraId="6D763549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>```</w:t>
            </w:r>
          </w:p>
          <w:p w14:paraId="6AE726A1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40C1EB18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Проверка подписи </w:t>
            </w:r>
            <w:r>
              <w:t>D</w:t>
            </w:r>
            <w:r w:rsidRPr="00E25C28">
              <w:rPr>
                <w:lang w:val="ru-RU"/>
              </w:rPr>
              <w:t>1: **{</w:t>
            </w:r>
            <w:r>
              <w:t>crc</w:t>
            </w:r>
            <w:r w:rsidRPr="00E25C28">
              <w:rPr>
                <w:lang w:val="ru-RU"/>
              </w:rPr>
              <w:t>["</w:t>
            </w:r>
            <w:r>
              <w:t>d</w:t>
            </w:r>
            <w:r w:rsidRPr="00E25C28">
              <w:rPr>
                <w:lang w:val="ru-RU"/>
              </w:rPr>
              <w:t>1_</w:t>
            </w:r>
            <w:r>
              <w:t>verification</w:t>
            </w:r>
            <w:r w:rsidRPr="00E25C28">
              <w:rPr>
                <w:lang w:val="ru-RU"/>
              </w:rPr>
              <w:t>"]}**.</w:t>
            </w:r>
          </w:p>
          <w:p w14:paraId="6A64D441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392FA7F7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## 6. Демонстрация подбора </w:t>
            </w:r>
            <w:r>
              <w:t>D</w:t>
            </w:r>
            <w:r w:rsidRPr="00E25C28">
              <w:rPr>
                <w:lang w:val="ru-RU"/>
              </w:rPr>
              <w:t>3</w:t>
            </w:r>
          </w:p>
          <w:p w14:paraId="744B8D36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117552B2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Файл </w:t>
            </w:r>
            <w:r>
              <w:t>D</w:t>
            </w:r>
            <w:r w:rsidRPr="00E25C28">
              <w:rPr>
                <w:lang w:val="ru-RU"/>
              </w:rPr>
              <w:t>3 строится как `</w:t>
            </w:r>
            <w:r>
              <w:t>D</w:t>
            </w:r>
            <w:r w:rsidRPr="00E25C28">
              <w:rPr>
                <w:lang w:val="ru-RU"/>
              </w:rPr>
              <w:t xml:space="preserve">3 = </w:t>
            </w:r>
            <w:r>
              <w:t>D</w:t>
            </w:r>
            <w:r w:rsidRPr="00E25C28">
              <w:rPr>
                <w:lang w:val="ru-RU"/>
              </w:rPr>
              <w:t xml:space="preserve">2 || </w:t>
            </w:r>
            <w:r>
              <w:t>patch</w:t>
            </w:r>
            <w:r w:rsidRPr="00E25C28">
              <w:rPr>
                <w:lang w:val="ru-RU"/>
              </w:rPr>
              <w:t>`, где `</w:t>
            </w:r>
            <w:r>
              <w:t>patch</w:t>
            </w:r>
            <w:r w:rsidRPr="00E25C28">
              <w:rPr>
                <w:lang w:val="ru-RU"/>
              </w:rPr>
              <w:t xml:space="preserve">` - четыре байта, рассчитанные по линейности </w:t>
            </w:r>
            <w:r>
              <w:t>CRC</w:t>
            </w:r>
            <w:r w:rsidRPr="00E25C28">
              <w:rPr>
                <w:lang w:val="ru-RU"/>
              </w:rPr>
              <w:t xml:space="preserve">32 над </w:t>
            </w:r>
            <w:r>
              <w:t>GF</w:t>
            </w:r>
            <w:r w:rsidRPr="00E25C28">
              <w:rPr>
                <w:lang w:val="ru-RU"/>
              </w:rPr>
              <w:t>(2), без перебора `2^32` значений.</w:t>
            </w:r>
          </w:p>
          <w:p w14:paraId="5CF236BA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532A6306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Размер </w:t>
            </w:r>
            <w:r>
              <w:t>D</w:t>
            </w:r>
            <w:r w:rsidRPr="00E25C28">
              <w:rPr>
                <w:lang w:val="ru-RU"/>
              </w:rPr>
              <w:t>2: **{</w:t>
            </w:r>
            <w:r>
              <w:t>crc</w:t>
            </w:r>
            <w:r w:rsidRPr="00E25C28">
              <w:rPr>
                <w:lang w:val="ru-RU"/>
              </w:rPr>
              <w:t>["</w:t>
            </w:r>
            <w:r>
              <w:t>d</w:t>
            </w:r>
            <w:r w:rsidRPr="00E25C28">
              <w:rPr>
                <w:lang w:val="ru-RU"/>
              </w:rPr>
              <w:t>2_</w:t>
            </w:r>
            <w:r>
              <w:t>size</w:t>
            </w:r>
            <w:r w:rsidRPr="00E25C28">
              <w:rPr>
                <w:lang w:val="ru-RU"/>
              </w:rPr>
              <w:t>"]} байт**.</w:t>
            </w:r>
          </w:p>
          <w:p w14:paraId="1C25B4C6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Размер </w:t>
            </w:r>
            <w:r>
              <w:t>D</w:t>
            </w:r>
            <w:r w:rsidRPr="00E25C28">
              <w:rPr>
                <w:lang w:val="ru-RU"/>
              </w:rPr>
              <w:t>3: **{</w:t>
            </w:r>
            <w:r>
              <w:t>crc</w:t>
            </w:r>
            <w:r w:rsidRPr="00E25C28">
              <w:rPr>
                <w:lang w:val="ru-RU"/>
              </w:rPr>
              <w:t>["</w:t>
            </w:r>
            <w:r>
              <w:t>d</w:t>
            </w:r>
            <w:r w:rsidRPr="00E25C28">
              <w:rPr>
                <w:lang w:val="ru-RU"/>
              </w:rPr>
              <w:t>3_</w:t>
            </w:r>
            <w:r>
              <w:t>size</w:t>
            </w:r>
            <w:r w:rsidRPr="00E25C28">
              <w:rPr>
                <w:lang w:val="ru-RU"/>
              </w:rPr>
              <w:t>"]} байт**.</w:t>
            </w:r>
          </w:p>
          <w:p w14:paraId="6D94D05E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Четырехбайтный </w:t>
            </w:r>
            <w:r>
              <w:t>patch</w:t>
            </w:r>
            <w:r w:rsidRPr="00E25C28">
              <w:rPr>
                <w:lang w:val="ru-RU"/>
              </w:rPr>
              <w:t xml:space="preserve">, </w:t>
            </w:r>
            <w:r>
              <w:t>hex</w:t>
            </w:r>
            <w:r w:rsidRPr="00E25C28">
              <w:rPr>
                <w:lang w:val="ru-RU"/>
              </w:rPr>
              <w:t>: **{</w:t>
            </w:r>
            <w:r>
              <w:t>crc</w:t>
            </w:r>
            <w:r w:rsidRPr="00E25C28">
              <w:rPr>
                <w:lang w:val="ru-RU"/>
              </w:rPr>
              <w:t>["</w:t>
            </w:r>
            <w:r>
              <w:t>patch</w:t>
            </w:r>
            <w:r w:rsidRPr="00E25C28">
              <w:rPr>
                <w:lang w:val="ru-RU"/>
              </w:rPr>
              <w:t>_</w:t>
            </w:r>
            <w:r>
              <w:t>hex</w:t>
            </w:r>
            <w:r w:rsidRPr="00E25C28">
              <w:rPr>
                <w:lang w:val="ru-RU"/>
              </w:rPr>
              <w:t>"]}**.</w:t>
            </w:r>
          </w:p>
          <w:p w14:paraId="010A8815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0C1350B1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>D</w:t>
            </w:r>
            <w:r w:rsidRPr="00E25C28">
              <w:rPr>
                <w:lang w:val="ru-RU"/>
              </w:rPr>
              <w:t xml:space="preserve">3 начинается с полного содержимого </w:t>
            </w:r>
            <w:r>
              <w:t>D</w:t>
            </w:r>
            <w:r w:rsidRPr="00E25C28">
              <w:rPr>
                <w:lang w:val="ru-RU"/>
              </w:rPr>
              <w:t>2: **{"</w:t>
            </w:r>
            <w:r>
              <w:t>OK</w:t>
            </w:r>
            <w:r w:rsidRPr="00E25C28">
              <w:rPr>
                <w:lang w:val="ru-RU"/>
              </w:rPr>
              <w:t xml:space="preserve">" </w:t>
            </w:r>
            <w:r>
              <w:t>if</w:t>
            </w:r>
            <w:r w:rsidRPr="00E25C28">
              <w:rPr>
                <w:lang w:val="ru-RU"/>
              </w:rPr>
              <w:t xml:space="preserve"> </w:t>
            </w:r>
            <w:r>
              <w:t>crc</w:t>
            </w:r>
            <w:r w:rsidRPr="00E25C28">
              <w:rPr>
                <w:lang w:val="ru-RU"/>
              </w:rPr>
              <w:t>["</w:t>
            </w:r>
            <w:r>
              <w:t>d</w:t>
            </w:r>
            <w:r w:rsidRPr="00E25C28">
              <w:rPr>
                <w:lang w:val="ru-RU"/>
              </w:rPr>
              <w:t>3_</w:t>
            </w:r>
            <w:r>
              <w:t>starts</w:t>
            </w:r>
            <w:r w:rsidRPr="00E25C28">
              <w:rPr>
                <w:lang w:val="ru-RU"/>
              </w:rPr>
              <w:t>_</w:t>
            </w:r>
            <w:r>
              <w:t>with</w:t>
            </w:r>
            <w:r w:rsidRPr="00E25C28">
              <w:rPr>
                <w:lang w:val="ru-RU"/>
              </w:rPr>
              <w:t>_</w:t>
            </w:r>
            <w:r>
              <w:t>d</w:t>
            </w:r>
            <w:r w:rsidRPr="00E25C28">
              <w:rPr>
                <w:lang w:val="ru-RU"/>
              </w:rPr>
              <w:t xml:space="preserve">2"] </w:t>
            </w:r>
            <w:r>
              <w:t>else</w:t>
            </w:r>
            <w:r w:rsidRPr="00E25C28">
              <w:rPr>
                <w:lang w:val="ru-RU"/>
              </w:rPr>
              <w:t xml:space="preserve"> "</w:t>
            </w:r>
            <w:r>
              <w:t>FAIL</w:t>
            </w:r>
            <w:r w:rsidRPr="00E25C28">
              <w:rPr>
                <w:lang w:val="ru-RU"/>
              </w:rPr>
              <w:t>"}**.</w:t>
            </w:r>
          </w:p>
          <w:p w14:paraId="5C0B5F95" w14:textId="77777777" w:rsidR="00E25C28" w:rsidRDefault="00E25C28" w:rsidP="00E25C28">
            <w:pPr>
              <w:pStyle w:val="ac"/>
            </w:pPr>
            <w:r>
              <w:t>Равенство CRC32(D3) и CRC32(D1): **{"OK" if crc["d3_crc32_equals_d1"] else "FAIL"}**.</w:t>
            </w:r>
          </w:p>
          <w:p w14:paraId="3B5EAED5" w14:textId="77777777" w:rsidR="00E25C28" w:rsidRDefault="00E25C28" w:rsidP="00E25C28">
            <w:pPr>
              <w:pStyle w:val="ac"/>
            </w:pPr>
            <w:r>
              <w:t>Проверка D3 старой подписью D1: **{crc["d3_old_signature_verification"]}**.</w:t>
            </w:r>
          </w:p>
          <w:p w14:paraId="3A65FF7D" w14:textId="77777777" w:rsidR="00E25C28" w:rsidRDefault="00E25C28" w:rsidP="00E25C28">
            <w:pPr>
              <w:pStyle w:val="ac"/>
            </w:pPr>
          </w:p>
          <w:p w14:paraId="76073DA4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>## 7. Итоговые результаты проверки</w:t>
            </w:r>
          </w:p>
          <w:p w14:paraId="0ED4B79D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1194BF68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- Генерация ключей </w:t>
            </w:r>
            <w:r>
              <w:t>RSA</w:t>
            </w:r>
            <w:r w:rsidRPr="00E25C28">
              <w:rPr>
                <w:lang w:val="ru-RU"/>
              </w:rPr>
              <w:t>: **</w:t>
            </w:r>
            <w:r>
              <w:t>OK</w:t>
            </w:r>
            <w:r w:rsidRPr="00E25C28">
              <w:rPr>
                <w:lang w:val="ru-RU"/>
              </w:rPr>
              <w:t>**</w:t>
            </w:r>
          </w:p>
          <w:p w14:paraId="127FA332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>- Шифрование файла: **</w:t>
            </w:r>
            <w:r>
              <w:t>OK</w:t>
            </w:r>
            <w:r w:rsidRPr="00E25C28">
              <w:rPr>
                <w:lang w:val="ru-RU"/>
              </w:rPr>
              <w:t>**</w:t>
            </w:r>
          </w:p>
          <w:p w14:paraId="45A4614C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>- Расшифрование файла: **</w:t>
            </w:r>
            <w:r>
              <w:t>OK</w:t>
            </w:r>
            <w:r w:rsidRPr="00E25C28">
              <w:rPr>
                <w:lang w:val="ru-RU"/>
              </w:rPr>
              <w:t>**</w:t>
            </w:r>
          </w:p>
          <w:p w14:paraId="4E3579EC" w14:textId="77777777" w:rsidR="00E25C28" w:rsidRDefault="00E25C28" w:rsidP="00E25C28">
            <w:pPr>
              <w:pStyle w:val="ac"/>
            </w:pPr>
            <w:r>
              <w:lastRenderedPageBreak/>
              <w:t>- Расшифрованный файл совпадает с исходным: **{"OK" if files["decrypted_equals_original"] else "FAIL"}**</w:t>
            </w:r>
          </w:p>
          <w:p w14:paraId="7493405A" w14:textId="77777777" w:rsidR="00E25C28" w:rsidRDefault="00E25C28" w:rsidP="00E25C28">
            <w:pPr>
              <w:pStyle w:val="ac"/>
            </w:pPr>
            <w:r>
              <w:t>- RSA/SHA-256 для исходного файла: **{sha["original_verification"]}**</w:t>
            </w:r>
          </w:p>
          <w:p w14:paraId="5018B2EE" w14:textId="77777777" w:rsidR="00E25C28" w:rsidRDefault="00E25C28" w:rsidP="00E25C28">
            <w:pPr>
              <w:pStyle w:val="ac"/>
            </w:pPr>
            <w:r>
              <w:t>- RSA/SHA-256 для измененного файла: **{sha["modified_verification"]}**</w:t>
            </w:r>
          </w:p>
          <w:p w14:paraId="5E954693" w14:textId="77777777" w:rsidR="00E25C28" w:rsidRDefault="00E25C28" w:rsidP="00E25C28">
            <w:pPr>
              <w:pStyle w:val="ac"/>
            </w:pPr>
            <w:r>
              <w:t>- RSA/CRC32 для D1: **{crc["d1_verification"]}**</w:t>
            </w:r>
          </w:p>
          <w:p w14:paraId="1FC167BF" w14:textId="77777777" w:rsidR="00E25C28" w:rsidRDefault="00E25C28" w:rsidP="00E25C28">
            <w:pPr>
              <w:pStyle w:val="ac"/>
            </w:pPr>
            <w:r>
              <w:t>- CRC32(D3) == CRC32(D1): **{"OK" if crc["d3_crc32_equals_d1"] else "FAIL"}**</w:t>
            </w:r>
          </w:p>
          <w:p w14:paraId="59B5C4E8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- </w:t>
            </w:r>
            <w:r>
              <w:t>D</w:t>
            </w:r>
            <w:r w:rsidRPr="00E25C28">
              <w:rPr>
                <w:lang w:val="ru-RU"/>
              </w:rPr>
              <w:t xml:space="preserve">3 проходит проверку старой </w:t>
            </w:r>
            <w:r>
              <w:t>CRC</w:t>
            </w:r>
            <w:r w:rsidRPr="00E25C28">
              <w:rPr>
                <w:lang w:val="ru-RU"/>
              </w:rPr>
              <w:t xml:space="preserve">32-подписью </w:t>
            </w:r>
            <w:r>
              <w:t>D1: **{crc["d3_old_signature_verification"]}**</w:t>
            </w:r>
          </w:p>
          <w:p w14:paraId="2D4FCCCD" w14:textId="77777777" w:rsidR="00E25C28" w:rsidRDefault="00E25C28" w:rsidP="00E25C28">
            <w:pPr>
              <w:pStyle w:val="ac"/>
            </w:pPr>
            <w:r>
              <w:t>"""</w:t>
            </w:r>
          </w:p>
          <w:p w14:paraId="6970AA1D" w14:textId="77777777" w:rsidR="00E25C28" w:rsidRDefault="00E25C28" w:rsidP="00E25C28">
            <w:pPr>
              <w:pStyle w:val="ac"/>
            </w:pPr>
          </w:p>
          <w:p w14:paraId="223B0BFB" w14:textId="77777777" w:rsidR="00E25C28" w:rsidRDefault="00E25C28" w:rsidP="00E25C28">
            <w:pPr>
              <w:pStyle w:val="ac"/>
            </w:pPr>
          </w:p>
          <w:p w14:paraId="4E474FCF" w14:textId="77777777" w:rsidR="00E25C28" w:rsidRDefault="00E25C28" w:rsidP="00E25C28">
            <w:pPr>
              <w:pStyle w:val="ac"/>
            </w:pPr>
            <w:r>
              <w:t>def _build_verification_log(data: dict[str, Any]) -&gt; str:</w:t>
            </w:r>
          </w:p>
          <w:p w14:paraId="20CD97CF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># Краткий журнал нужен для приложения к отчету и быстрой проверки результатов.</w:t>
            </w:r>
          </w:p>
          <w:p w14:paraId="0A45B15A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files = data["files"]</w:t>
            </w:r>
          </w:p>
          <w:p w14:paraId="2EB1724F" w14:textId="77777777" w:rsidR="00E25C28" w:rsidRDefault="00E25C28" w:rsidP="00E25C28">
            <w:pPr>
              <w:pStyle w:val="ac"/>
            </w:pPr>
            <w:r>
              <w:t xml:space="preserve">    sha = data["sha256_signature"]</w:t>
            </w:r>
          </w:p>
          <w:p w14:paraId="687B0568" w14:textId="77777777" w:rsidR="00E25C28" w:rsidRDefault="00E25C28" w:rsidP="00E25C28">
            <w:pPr>
              <w:pStyle w:val="ac"/>
            </w:pPr>
            <w:r>
              <w:t xml:space="preserve">    crc = data["crc32_signature"]</w:t>
            </w:r>
          </w:p>
          <w:p w14:paraId="528B5646" w14:textId="77777777" w:rsidR="00E25C28" w:rsidRDefault="00E25C28" w:rsidP="00E25C28">
            <w:pPr>
              <w:pStyle w:val="ac"/>
            </w:pPr>
            <w:r>
              <w:t xml:space="preserve">    lines = [</w:t>
            </w:r>
          </w:p>
          <w:p w14:paraId="4679A00F" w14:textId="77777777" w:rsidR="00E25C28" w:rsidRDefault="00E25C28" w:rsidP="00E25C28">
            <w:pPr>
              <w:pStyle w:val="ac"/>
            </w:pPr>
            <w:r>
              <w:t xml:space="preserve">        "key generation OK",</w:t>
            </w:r>
          </w:p>
          <w:p w14:paraId="42FE371E" w14:textId="77777777" w:rsidR="00E25C28" w:rsidRDefault="00E25C28" w:rsidP="00E25C28">
            <w:pPr>
              <w:pStyle w:val="ac"/>
            </w:pPr>
            <w:r>
              <w:t xml:space="preserve">        "encryption OK",</w:t>
            </w:r>
          </w:p>
          <w:p w14:paraId="2D95414E" w14:textId="77777777" w:rsidR="00E25C28" w:rsidRDefault="00E25C28" w:rsidP="00E25C28">
            <w:pPr>
              <w:pStyle w:val="ac"/>
            </w:pPr>
            <w:r>
              <w:t xml:space="preserve">        "decryption OK",</w:t>
            </w:r>
          </w:p>
          <w:p w14:paraId="51F72B25" w14:textId="77777777" w:rsidR="00E25C28" w:rsidRDefault="00E25C28" w:rsidP="00E25C28">
            <w:pPr>
              <w:pStyle w:val="ac"/>
            </w:pPr>
            <w:r>
              <w:t xml:space="preserve">        f"decrypted equals original {'OK' if files['decrypted_equals_original'] else 'FAIL'}",</w:t>
            </w:r>
          </w:p>
          <w:p w14:paraId="123F142B" w14:textId="77777777" w:rsidR="00E25C28" w:rsidRDefault="00E25C28" w:rsidP="00E25C28">
            <w:pPr>
              <w:pStyle w:val="ac"/>
            </w:pPr>
            <w:r>
              <w:t xml:space="preserve">        f"SHA-256 signature original {sha['original_verification']}",</w:t>
            </w:r>
          </w:p>
          <w:p w14:paraId="18F5746A" w14:textId="77777777" w:rsidR="00E25C28" w:rsidRDefault="00E25C28" w:rsidP="00E25C28">
            <w:pPr>
              <w:pStyle w:val="ac"/>
            </w:pPr>
            <w:r>
              <w:t xml:space="preserve">        f"SHA-256 signature modified {sha['modified_verification']}",</w:t>
            </w:r>
          </w:p>
          <w:p w14:paraId="1B7FC23A" w14:textId="77777777" w:rsidR="00E25C28" w:rsidRDefault="00E25C28" w:rsidP="00E25C28">
            <w:pPr>
              <w:pStyle w:val="ac"/>
            </w:pPr>
            <w:r>
              <w:t xml:space="preserve">        f"CRC32 D1 signature {crc['d1_verification']}",</w:t>
            </w:r>
          </w:p>
          <w:p w14:paraId="0F4AFBFF" w14:textId="77777777" w:rsidR="00E25C28" w:rsidRDefault="00E25C28" w:rsidP="00E25C28">
            <w:pPr>
              <w:pStyle w:val="ac"/>
            </w:pPr>
            <w:r>
              <w:t xml:space="preserve">        f"CRC32(D3) == CRC32(D1) {'OK' if crc['d3_crc32_equals_d1'] else 'FAIL'}",</w:t>
            </w:r>
          </w:p>
          <w:p w14:paraId="4AB21FB5" w14:textId="77777777" w:rsidR="00E25C28" w:rsidRDefault="00E25C28" w:rsidP="00E25C28">
            <w:pPr>
              <w:pStyle w:val="ac"/>
            </w:pPr>
            <w:r>
              <w:t xml:space="preserve">        f"CRC32 D3 with old signature {crc['d3_old_signature_verification']}",</w:t>
            </w:r>
          </w:p>
          <w:p w14:paraId="2E7733D4" w14:textId="77777777" w:rsidR="00E25C28" w:rsidRDefault="00E25C28" w:rsidP="00E25C28">
            <w:pPr>
              <w:pStyle w:val="ac"/>
            </w:pPr>
            <w:r>
              <w:t xml:space="preserve">    ]</w:t>
            </w:r>
          </w:p>
          <w:p w14:paraId="2E0C1406" w14:textId="77777777" w:rsidR="00E25C28" w:rsidRDefault="00E25C28" w:rsidP="00E25C28">
            <w:pPr>
              <w:pStyle w:val="ac"/>
            </w:pPr>
            <w:r>
              <w:t xml:space="preserve">    return "\n".join(lines) + "\n"</w:t>
            </w:r>
          </w:p>
          <w:p w14:paraId="2068F303" w14:textId="77777777" w:rsidR="00E25C28" w:rsidRDefault="00E25C28" w:rsidP="00E25C28">
            <w:pPr>
              <w:pStyle w:val="ac"/>
            </w:pPr>
          </w:p>
          <w:p w14:paraId="753F82D8" w14:textId="77777777" w:rsidR="00E25C28" w:rsidRDefault="00E25C28" w:rsidP="00E25C28">
            <w:pPr>
              <w:pStyle w:val="ac"/>
            </w:pPr>
          </w:p>
          <w:p w14:paraId="208B809F" w14:textId="77777777" w:rsidR="00E25C28" w:rsidRDefault="00E25C28" w:rsidP="00E25C28">
            <w:pPr>
              <w:pStyle w:val="ac"/>
            </w:pPr>
            <w:r>
              <w:t>def _build_hex_dump(data: dict[str, Any]) -&gt; str:</w:t>
            </w:r>
          </w:p>
          <w:p w14:paraId="22D219D2" w14:textId="77777777" w:rsidR="00E25C28" w:rsidRDefault="00E25C28" w:rsidP="00E25C28">
            <w:pPr>
              <w:pStyle w:val="ac"/>
            </w:pPr>
            <w:r>
              <w:t xml:space="preserve">    aes = data["aes"]</w:t>
            </w:r>
          </w:p>
          <w:p w14:paraId="713560C2" w14:textId="77777777" w:rsidR="00E25C28" w:rsidRDefault="00E25C28" w:rsidP="00E25C28">
            <w:pPr>
              <w:pStyle w:val="ac"/>
            </w:pPr>
            <w:r>
              <w:t xml:space="preserve">    files = data["files"]</w:t>
            </w:r>
          </w:p>
          <w:p w14:paraId="27CDD9A8" w14:textId="77777777" w:rsidR="00E25C28" w:rsidRDefault="00E25C28" w:rsidP="00E25C28">
            <w:pPr>
              <w:pStyle w:val="ac"/>
            </w:pPr>
            <w:r>
              <w:t xml:space="preserve">    return f"""# Hex dump для Lab1</w:t>
            </w:r>
          </w:p>
          <w:p w14:paraId="1F23BA28" w14:textId="77777777" w:rsidR="00E25C28" w:rsidRDefault="00E25C28" w:rsidP="00E25C28">
            <w:pPr>
              <w:pStyle w:val="ac"/>
            </w:pPr>
          </w:p>
          <w:p w14:paraId="38A945E2" w14:textId="77777777" w:rsidR="00E25C28" w:rsidRDefault="00E25C28" w:rsidP="00E25C28">
            <w:pPr>
              <w:pStyle w:val="ac"/>
            </w:pPr>
            <w:r>
              <w:t>## Первые 100 байт DER-контейнера</w:t>
            </w:r>
          </w:p>
          <w:p w14:paraId="50EAAF2A" w14:textId="77777777" w:rsidR="00E25C28" w:rsidRDefault="00E25C28" w:rsidP="00E25C28">
            <w:pPr>
              <w:pStyle w:val="ac"/>
            </w:pPr>
          </w:p>
          <w:p w14:paraId="564EC3B6" w14:textId="77777777" w:rsidR="00E25C28" w:rsidRDefault="00E25C28" w:rsidP="00E25C28">
            <w:pPr>
              <w:pStyle w:val="ac"/>
            </w:pPr>
            <w:r>
              <w:lastRenderedPageBreak/>
              <w:t>```text</w:t>
            </w:r>
          </w:p>
          <w:p w14:paraId="26B6F4B6" w14:textId="77777777" w:rsidR="00E25C28" w:rsidRDefault="00E25C28" w:rsidP="00E25C28">
            <w:pPr>
              <w:pStyle w:val="ac"/>
            </w:pPr>
            <w:r>
              <w:t>{_hex_block(files["container_first_100_hex"])}</w:t>
            </w:r>
          </w:p>
          <w:p w14:paraId="53D6AA8E" w14:textId="77777777" w:rsidR="00E25C28" w:rsidRDefault="00E25C28" w:rsidP="00E25C28">
            <w:pPr>
              <w:pStyle w:val="ac"/>
            </w:pPr>
            <w:r>
              <w:t>```</w:t>
            </w:r>
          </w:p>
          <w:p w14:paraId="6D59EB84" w14:textId="77777777" w:rsidR="00E25C28" w:rsidRDefault="00E25C28" w:rsidP="00E25C28">
            <w:pPr>
              <w:pStyle w:val="ac"/>
            </w:pPr>
          </w:p>
          <w:p w14:paraId="2DAD104E" w14:textId="77777777" w:rsidR="00E25C28" w:rsidRDefault="00E25C28" w:rsidP="00E25C28">
            <w:pPr>
              <w:pStyle w:val="ac"/>
            </w:pPr>
            <w:r>
              <w:t>## DER RSA/SHA-256 signature container, first 100 bytes</w:t>
            </w:r>
          </w:p>
          <w:p w14:paraId="635742CC" w14:textId="77777777" w:rsidR="00E25C28" w:rsidRDefault="00E25C28" w:rsidP="00E25C28">
            <w:pPr>
              <w:pStyle w:val="ac"/>
            </w:pPr>
          </w:p>
          <w:p w14:paraId="25AA6A5F" w14:textId="77777777" w:rsidR="00E25C28" w:rsidRDefault="00E25C28" w:rsidP="00E25C28">
            <w:pPr>
              <w:pStyle w:val="ac"/>
            </w:pPr>
            <w:r>
              <w:t>```text</w:t>
            </w:r>
          </w:p>
          <w:p w14:paraId="15BF8552" w14:textId="77777777" w:rsidR="00E25C28" w:rsidRDefault="00E25C28" w:rsidP="00E25C28">
            <w:pPr>
              <w:pStyle w:val="ac"/>
            </w:pPr>
            <w:r>
              <w:t>{_hex_block(data["sha256_signature"]["signature_der_first_100_hex"])}</w:t>
            </w:r>
          </w:p>
          <w:p w14:paraId="6F6A6737" w14:textId="77777777" w:rsidR="00E25C28" w:rsidRDefault="00E25C28" w:rsidP="00E25C28">
            <w:pPr>
              <w:pStyle w:val="ac"/>
            </w:pPr>
            <w:r>
              <w:t>```</w:t>
            </w:r>
          </w:p>
          <w:p w14:paraId="60068D4F" w14:textId="77777777" w:rsidR="00E25C28" w:rsidRDefault="00E25C28" w:rsidP="00E25C28">
            <w:pPr>
              <w:pStyle w:val="ac"/>
            </w:pPr>
          </w:p>
          <w:p w14:paraId="7667F1ED" w14:textId="77777777" w:rsidR="00E25C28" w:rsidRDefault="00E25C28" w:rsidP="00E25C28">
            <w:pPr>
              <w:pStyle w:val="ac"/>
            </w:pPr>
            <w:r>
              <w:t>## DER RSA/CRC32 signature container, first 100 bytes</w:t>
            </w:r>
          </w:p>
          <w:p w14:paraId="0CB91653" w14:textId="77777777" w:rsidR="00E25C28" w:rsidRDefault="00E25C28" w:rsidP="00E25C28">
            <w:pPr>
              <w:pStyle w:val="ac"/>
            </w:pPr>
          </w:p>
          <w:p w14:paraId="339A2021" w14:textId="77777777" w:rsidR="00E25C28" w:rsidRDefault="00E25C28" w:rsidP="00E25C28">
            <w:pPr>
              <w:pStyle w:val="ac"/>
            </w:pPr>
            <w:r>
              <w:t>```text</w:t>
            </w:r>
          </w:p>
          <w:p w14:paraId="3ACF71BF" w14:textId="77777777" w:rsidR="00E25C28" w:rsidRDefault="00E25C28" w:rsidP="00E25C28">
            <w:pPr>
              <w:pStyle w:val="ac"/>
            </w:pPr>
            <w:r>
              <w:t>{_hex_block(data["crc32_signature"]["signature_der_first_100_hex"])}</w:t>
            </w:r>
          </w:p>
          <w:p w14:paraId="434B8B79" w14:textId="77777777" w:rsidR="00E25C28" w:rsidRDefault="00E25C28" w:rsidP="00E25C28">
            <w:pPr>
              <w:pStyle w:val="ac"/>
            </w:pPr>
            <w:r>
              <w:t>```</w:t>
            </w:r>
          </w:p>
          <w:p w14:paraId="443267B0" w14:textId="77777777" w:rsidR="00E25C28" w:rsidRDefault="00E25C28" w:rsidP="00E25C28">
            <w:pPr>
              <w:pStyle w:val="ac"/>
            </w:pPr>
          </w:p>
          <w:p w14:paraId="5CC0B6C2" w14:textId="77777777" w:rsidR="00E25C28" w:rsidRDefault="00E25C28" w:rsidP="00E25C28">
            <w:pPr>
              <w:pStyle w:val="ac"/>
            </w:pPr>
            <w:r>
              <w:t>## Первые 100 байт AES ciphertext</w:t>
            </w:r>
          </w:p>
          <w:p w14:paraId="683018ED" w14:textId="77777777" w:rsidR="00E25C28" w:rsidRDefault="00E25C28" w:rsidP="00E25C28">
            <w:pPr>
              <w:pStyle w:val="ac"/>
            </w:pPr>
          </w:p>
          <w:p w14:paraId="18391DE2" w14:textId="77777777" w:rsidR="00E25C28" w:rsidRDefault="00E25C28" w:rsidP="00E25C28">
            <w:pPr>
              <w:pStyle w:val="ac"/>
            </w:pPr>
            <w:r>
              <w:t>```text</w:t>
            </w:r>
          </w:p>
          <w:p w14:paraId="623C1C26" w14:textId="77777777" w:rsidR="00E25C28" w:rsidRDefault="00E25C28" w:rsidP="00E25C28">
            <w:pPr>
              <w:pStyle w:val="ac"/>
            </w:pPr>
            <w:r>
              <w:t>{_hex_block(files["ciphertext_first_100_hex"])}</w:t>
            </w:r>
          </w:p>
          <w:p w14:paraId="3710CEB9" w14:textId="77777777" w:rsidR="00E25C28" w:rsidRDefault="00E25C28" w:rsidP="00E25C28">
            <w:pPr>
              <w:pStyle w:val="ac"/>
            </w:pPr>
            <w:r>
              <w:t>```</w:t>
            </w:r>
          </w:p>
          <w:p w14:paraId="1AD75EC9" w14:textId="77777777" w:rsidR="00E25C28" w:rsidRDefault="00E25C28" w:rsidP="00E25C28">
            <w:pPr>
              <w:pStyle w:val="ac"/>
            </w:pPr>
          </w:p>
          <w:p w14:paraId="535BF4BF" w14:textId="77777777" w:rsidR="00E25C28" w:rsidRDefault="00E25C28" w:rsidP="00E25C28">
            <w:pPr>
              <w:pStyle w:val="ac"/>
            </w:pPr>
            <w:r>
              <w:t>## AES-256 ключ</w:t>
            </w:r>
          </w:p>
          <w:p w14:paraId="09C93847" w14:textId="77777777" w:rsidR="00E25C28" w:rsidRDefault="00E25C28" w:rsidP="00E25C28">
            <w:pPr>
              <w:pStyle w:val="ac"/>
            </w:pPr>
          </w:p>
          <w:p w14:paraId="0780BD0F" w14:textId="77777777" w:rsidR="00E25C28" w:rsidRDefault="00E25C28" w:rsidP="00E25C28">
            <w:pPr>
              <w:pStyle w:val="ac"/>
            </w:pPr>
            <w:r>
              <w:t>```text</w:t>
            </w:r>
          </w:p>
          <w:p w14:paraId="70E1A3F1" w14:textId="77777777" w:rsidR="00E25C28" w:rsidRDefault="00E25C28" w:rsidP="00E25C28">
            <w:pPr>
              <w:pStyle w:val="ac"/>
            </w:pPr>
            <w:r>
              <w:t>{_hex_block(aes["aes_key_hex"])}</w:t>
            </w:r>
          </w:p>
          <w:p w14:paraId="1B5B36EF" w14:textId="77777777" w:rsidR="00E25C28" w:rsidRDefault="00E25C28" w:rsidP="00E25C28">
            <w:pPr>
              <w:pStyle w:val="ac"/>
            </w:pPr>
            <w:r>
              <w:t>```</w:t>
            </w:r>
          </w:p>
          <w:p w14:paraId="15573556" w14:textId="77777777" w:rsidR="00E25C28" w:rsidRDefault="00E25C28" w:rsidP="00E25C28">
            <w:pPr>
              <w:pStyle w:val="ac"/>
            </w:pPr>
          </w:p>
          <w:p w14:paraId="4DA5D4CC" w14:textId="77777777" w:rsidR="00E25C28" w:rsidRDefault="00E25C28" w:rsidP="00E25C28">
            <w:pPr>
              <w:pStyle w:val="ac"/>
            </w:pPr>
            <w:r>
              <w:t>## IV</w:t>
            </w:r>
          </w:p>
          <w:p w14:paraId="6DE1648F" w14:textId="77777777" w:rsidR="00E25C28" w:rsidRDefault="00E25C28" w:rsidP="00E25C28">
            <w:pPr>
              <w:pStyle w:val="ac"/>
            </w:pPr>
          </w:p>
          <w:p w14:paraId="7ADBA29A" w14:textId="77777777" w:rsidR="00E25C28" w:rsidRDefault="00E25C28" w:rsidP="00E25C28">
            <w:pPr>
              <w:pStyle w:val="ac"/>
            </w:pPr>
            <w:r>
              <w:t>```text</w:t>
            </w:r>
          </w:p>
          <w:p w14:paraId="56F9FA6F" w14:textId="77777777" w:rsidR="00E25C28" w:rsidRDefault="00E25C28" w:rsidP="00E25C28">
            <w:pPr>
              <w:pStyle w:val="ac"/>
            </w:pPr>
            <w:r>
              <w:t>{aes["iv_hex"]}</w:t>
            </w:r>
          </w:p>
          <w:p w14:paraId="4F096457" w14:textId="77777777" w:rsidR="00E25C28" w:rsidRDefault="00E25C28" w:rsidP="00E25C28">
            <w:pPr>
              <w:pStyle w:val="ac"/>
            </w:pPr>
            <w:r>
              <w:t>```</w:t>
            </w:r>
          </w:p>
          <w:p w14:paraId="365B4CA6" w14:textId="77777777" w:rsidR="00E25C28" w:rsidRDefault="00E25C28" w:rsidP="00E25C28">
            <w:pPr>
              <w:pStyle w:val="ac"/>
            </w:pPr>
          </w:p>
          <w:p w14:paraId="67985D7C" w14:textId="77777777" w:rsidR="00E25C28" w:rsidRDefault="00E25C28" w:rsidP="00E25C28">
            <w:pPr>
              <w:pStyle w:val="ac"/>
            </w:pPr>
            <w:r>
              <w:t>## Зашифрованный AES-ключ</w:t>
            </w:r>
          </w:p>
          <w:p w14:paraId="5B474E70" w14:textId="77777777" w:rsidR="00E25C28" w:rsidRDefault="00E25C28" w:rsidP="00E25C28">
            <w:pPr>
              <w:pStyle w:val="ac"/>
            </w:pPr>
          </w:p>
          <w:p w14:paraId="59990A35" w14:textId="77777777" w:rsidR="00E25C28" w:rsidRDefault="00E25C28" w:rsidP="00E25C28">
            <w:pPr>
              <w:pStyle w:val="ac"/>
            </w:pPr>
            <w:r>
              <w:t>```text</w:t>
            </w:r>
          </w:p>
          <w:p w14:paraId="5F298631" w14:textId="77777777" w:rsidR="00E25C28" w:rsidRDefault="00E25C28" w:rsidP="00E25C28">
            <w:pPr>
              <w:pStyle w:val="ac"/>
            </w:pPr>
            <w:r>
              <w:t>{_hex_block(aes["encrypted_key_hex"])}</w:t>
            </w:r>
          </w:p>
          <w:p w14:paraId="570DF811" w14:textId="77777777" w:rsidR="00E25C28" w:rsidRDefault="00E25C28" w:rsidP="00E25C28">
            <w:pPr>
              <w:pStyle w:val="ac"/>
            </w:pPr>
            <w:r>
              <w:t>```</w:t>
            </w:r>
          </w:p>
          <w:p w14:paraId="4DF27E17" w14:textId="77777777" w:rsidR="00E25C28" w:rsidRDefault="00E25C28" w:rsidP="00E25C28">
            <w:pPr>
              <w:pStyle w:val="ac"/>
            </w:pPr>
            <w:r>
              <w:t>"""</w:t>
            </w:r>
          </w:p>
          <w:p w14:paraId="6ADC10FE" w14:textId="77777777" w:rsidR="00E25C28" w:rsidRDefault="00E25C28" w:rsidP="00E25C28">
            <w:pPr>
              <w:pStyle w:val="ac"/>
            </w:pPr>
          </w:p>
          <w:p w14:paraId="1784DBE8" w14:textId="77777777" w:rsidR="00E25C28" w:rsidRDefault="00E25C28" w:rsidP="00E25C28">
            <w:pPr>
              <w:pStyle w:val="ac"/>
            </w:pPr>
          </w:p>
          <w:p w14:paraId="5EF52208" w14:textId="77777777" w:rsidR="00E25C28" w:rsidRDefault="00E25C28" w:rsidP="00E25C28">
            <w:pPr>
              <w:pStyle w:val="ac"/>
            </w:pPr>
            <w:r>
              <w:t>def _build_crc32_demo(data: dict[str, Any]) -&gt; str:</w:t>
            </w:r>
          </w:p>
          <w:p w14:paraId="7D276312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crc</w:t>
            </w:r>
            <w:r w:rsidRPr="00E25C28">
              <w:rPr>
                <w:lang w:val="ru-RU"/>
              </w:rPr>
              <w:t xml:space="preserve"> = </w:t>
            </w:r>
            <w:r>
              <w:t>data</w:t>
            </w:r>
            <w:r w:rsidRPr="00E25C28">
              <w:rPr>
                <w:lang w:val="ru-RU"/>
              </w:rPr>
              <w:t>["</w:t>
            </w:r>
            <w:r>
              <w:t>crc</w:t>
            </w:r>
            <w:r w:rsidRPr="00E25C28">
              <w:rPr>
                <w:lang w:val="ru-RU"/>
              </w:rPr>
              <w:t>32_</w:t>
            </w:r>
            <w:r>
              <w:t>signature</w:t>
            </w:r>
            <w:r w:rsidRPr="00E25C28">
              <w:rPr>
                <w:lang w:val="ru-RU"/>
              </w:rPr>
              <w:t>"]</w:t>
            </w:r>
          </w:p>
          <w:p w14:paraId="6B10A565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lastRenderedPageBreak/>
              <w:t xml:space="preserve">    </w:t>
            </w:r>
            <w:r>
              <w:t>return</w:t>
            </w:r>
            <w:r w:rsidRPr="00E25C28">
              <w:rPr>
                <w:lang w:val="ru-RU"/>
              </w:rPr>
              <w:t xml:space="preserve"> </w:t>
            </w:r>
            <w:r>
              <w:t>f</w:t>
            </w:r>
            <w:r w:rsidRPr="00E25C28">
              <w:rPr>
                <w:lang w:val="ru-RU"/>
              </w:rPr>
              <w:t xml:space="preserve">"""# Демонстрация дополнительного задания </w:t>
            </w:r>
            <w:r>
              <w:t>RSA</w:t>
            </w:r>
            <w:r w:rsidRPr="00E25C28">
              <w:rPr>
                <w:lang w:val="ru-RU"/>
              </w:rPr>
              <w:t>/</w:t>
            </w:r>
            <w:r>
              <w:t>CRC</w:t>
            </w:r>
            <w:r w:rsidRPr="00E25C28">
              <w:rPr>
                <w:lang w:val="ru-RU"/>
              </w:rPr>
              <w:t>32</w:t>
            </w:r>
          </w:p>
          <w:p w14:paraId="78A5F745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120BFB58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>CRC</w:t>
            </w:r>
            <w:r w:rsidRPr="00E25C28">
              <w:rPr>
                <w:lang w:val="ru-RU"/>
              </w:rPr>
              <w:t>32(</w:t>
            </w:r>
            <w:r>
              <w:t>D</w:t>
            </w:r>
            <w:r w:rsidRPr="00E25C28">
              <w:rPr>
                <w:lang w:val="ru-RU"/>
              </w:rPr>
              <w:t>1): **{</w:t>
            </w:r>
            <w:r>
              <w:t>crc</w:t>
            </w:r>
            <w:r w:rsidRPr="00E25C28">
              <w:rPr>
                <w:lang w:val="ru-RU"/>
              </w:rPr>
              <w:t>["</w:t>
            </w:r>
            <w:r>
              <w:t>d</w:t>
            </w:r>
            <w:r w:rsidRPr="00E25C28">
              <w:rPr>
                <w:lang w:val="ru-RU"/>
              </w:rPr>
              <w:t>1_</w:t>
            </w:r>
            <w:r>
              <w:t>crc</w:t>
            </w:r>
            <w:r w:rsidRPr="00E25C28">
              <w:rPr>
                <w:lang w:val="ru-RU"/>
              </w:rPr>
              <w:t>32_</w:t>
            </w:r>
            <w:r>
              <w:t>hex</w:t>
            </w:r>
            <w:r w:rsidRPr="00E25C28">
              <w:rPr>
                <w:lang w:val="ru-RU"/>
              </w:rPr>
              <w:t>"]}** / **{</w:t>
            </w:r>
            <w:r>
              <w:t>crc</w:t>
            </w:r>
            <w:r w:rsidRPr="00E25C28">
              <w:rPr>
                <w:lang w:val="ru-RU"/>
              </w:rPr>
              <w:t>["</w:t>
            </w:r>
            <w:r>
              <w:t>d</w:t>
            </w:r>
            <w:r w:rsidRPr="00E25C28">
              <w:rPr>
                <w:lang w:val="ru-RU"/>
              </w:rPr>
              <w:t>1_</w:t>
            </w:r>
            <w:r>
              <w:t>crc</w:t>
            </w:r>
            <w:r w:rsidRPr="00E25C28">
              <w:rPr>
                <w:lang w:val="ru-RU"/>
              </w:rPr>
              <w:t>32_</w:t>
            </w:r>
            <w:r>
              <w:t>decimal</w:t>
            </w:r>
            <w:r w:rsidRPr="00E25C28">
              <w:rPr>
                <w:lang w:val="ru-RU"/>
              </w:rPr>
              <w:t>"]}**.</w:t>
            </w:r>
          </w:p>
          <w:p w14:paraId="70B61A62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151F2361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>CRC</w:t>
            </w:r>
            <w:r w:rsidRPr="00E25C28">
              <w:rPr>
                <w:lang w:val="ru-RU"/>
              </w:rPr>
              <w:t>32(</w:t>
            </w:r>
            <w:r>
              <w:t>D</w:t>
            </w:r>
            <w:r w:rsidRPr="00E25C28">
              <w:rPr>
                <w:lang w:val="ru-RU"/>
              </w:rPr>
              <w:t>2): **{</w:t>
            </w:r>
            <w:r>
              <w:t>crc</w:t>
            </w:r>
            <w:r w:rsidRPr="00E25C28">
              <w:rPr>
                <w:lang w:val="ru-RU"/>
              </w:rPr>
              <w:t>["</w:t>
            </w:r>
            <w:r>
              <w:t>d</w:t>
            </w:r>
            <w:r w:rsidRPr="00E25C28">
              <w:rPr>
                <w:lang w:val="ru-RU"/>
              </w:rPr>
              <w:t>2_</w:t>
            </w:r>
            <w:r>
              <w:t>crc</w:t>
            </w:r>
            <w:r w:rsidRPr="00E25C28">
              <w:rPr>
                <w:lang w:val="ru-RU"/>
              </w:rPr>
              <w:t>32_</w:t>
            </w:r>
            <w:r>
              <w:t>hex</w:t>
            </w:r>
            <w:r w:rsidRPr="00E25C28">
              <w:rPr>
                <w:lang w:val="ru-RU"/>
              </w:rPr>
              <w:t>"]}** / **{</w:t>
            </w:r>
            <w:r>
              <w:t>crc</w:t>
            </w:r>
            <w:r w:rsidRPr="00E25C28">
              <w:rPr>
                <w:lang w:val="ru-RU"/>
              </w:rPr>
              <w:t>["</w:t>
            </w:r>
            <w:r>
              <w:t>d</w:t>
            </w:r>
            <w:r w:rsidRPr="00E25C28">
              <w:rPr>
                <w:lang w:val="ru-RU"/>
              </w:rPr>
              <w:t>2_</w:t>
            </w:r>
            <w:r>
              <w:t>crc</w:t>
            </w:r>
            <w:r w:rsidRPr="00E25C28">
              <w:rPr>
                <w:lang w:val="ru-RU"/>
              </w:rPr>
              <w:t>32_</w:t>
            </w:r>
            <w:r>
              <w:t>decimal</w:t>
            </w:r>
            <w:r w:rsidRPr="00E25C28">
              <w:rPr>
                <w:lang w:val="ru-RU"/>
              </w:rPr>
              <w:t>"]}**.</w:t>
            </w:r>
          </w:p>
          <w:p w14:paraId="669D0ACA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31B3DD52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Четырехбайтный </w:t>
            </w:r>
            <w:r>
              <w:t>patch</w:t>
            </w:r>
            <w:r w:rsidRPr="00E25C28">
              <w:rPr>
                <w:lang w:val="ru-RU"/>
              </w:rPr>
              <w:t xml:space="preserve">, </w:t>
            </w:r>
            <w:r>
              <w:t>hex</w:t>
            </w:r>
            <w:r w:rsidRPr="00E25C28">
              <w:rPr>
                <w:lang w:val="ru-RU"/>
              </w:rPr>
              <w:t>: **{</w:t>
            </w:r>
            <w:r>
              <w:t>crc</w:t>
            </w:r>
            <w:r w:rsidRPr="00E25C28">
              <w:rPr>
                <w:lang w:val="ru-RU"/>
              </w:rPr>
              <w:t>["</w:t>
            </w:r>
            <w:r>
              <w:t>patch</w:t>
            </w:r>
            <w:r w:rsidRPr="00E25C28">
              <w:rPr>
                <w:lang w:val="ru-RU"/>
              </w:rPr>
              <w:t>_</w:t>
            </w:r>
            <w:r>
              <w:t>hex</w:t>
            </w:r>
            <w:r w:rsidRPr="00E25C28">
              <w:rPr>
                <w:lang w:val="ru-RU"/>
              </w:rPr>
              <w:t>"]}**.</w:t>
            </w:r>
          </w:p>
          <w:p w14:paraId="5C3E68E1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614A74A0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>CRC</w:t>
            </w:r>
            <w:r w:rsidRPr="00E25C28">
              <w:rPr>
                <w:lang w:val="ru-RU"/>
              </w:rPr>
              <w:t>32(</w:t>
            </w:r>
            <w:r>
              <w:t>D</w:t>
            </w:r>
            <w:r w:rsidRPr="00E25C28">
              <w:rPr>
                <w:lang w:val="ru-RU"/>
              </w:rPr>
              <w:t>3): **{</w:t>
            </w:r>
            <w:r>
              <w:t>crc</w:t>
            </w:r>
            <w:r w:rsidRPr="00E25C28">
              <w:rPr>
                <w:lang w:val="ru-RU"/>
              </w:rPr>
              <w:t>["</w:t>
            </w:r>
            <w:r>
              <w:t>d</w:t>
            </w:r>
            <w:r w:rsidRPr="00E25C28">
              <w:rPr>
                <w:lang w:val="ru-RU"/>
              </w:rPr>
              <w:t>3_</w:t>
            </w:r>
            <w:r>
              <w:t>crc</w:t>
            </w:r>
            <w:r w:rsidRPr="00E25C28">
              <w:rPr>
                <w:lang w:val="ru-RU"/>
              </w:rPr>
              <w:t>32_</w:t>
            </w:r>
            <w:r>
              <w:t>hex</w:t>
            </w:r>
            <w:r w:rsidRPr="00E25C28">
              <w:rPr>
                <w:lang w:val="ru-RU"/>
              </w:rPr>
              <w:t>"]}** / **{</w:t>
            </w:r>
            <w:r>
              <w:t>crc</w:t>
            </w:r>
            <w:r w:rsidRPr="00E25C28">
              <w:rPr>
                <w:lang w:val="ru-RU"/>
              </w:rPr>
              <w:t>["</w:t>
            </w:r>
            <w:r>
              <w:t>d</w:t>
            </w:r>
            <w:r w:rsidRPr="00E25C28">
              <w:rPr>
                <w:lang w:val="ru-RU"/>
              </w:rPr>
              <w:t>3_</w:t>
            </w:r>
            <w:r>
              <w:t>crc</w:t>
            </w:r>
            <w:r w:rsidRPr="00E25C28">
              <w:rPr>
                <w:lang w:val="ru-RU"/>
              </w:rPr>
              <w:t>32_</w:t>
            </w:r>
            <w:r>
              <w:t>decimal</w:t>
            </w:r>
            <w:r w:rsidRPr="00E25C28">
              <w:rPr>
                <w:lang w:val="ru-RU"/>
              </w:rPr>
              <w:t>"]}**.</w:t>
            </w:r>
          </w:p>
          <w:p w14:paraId="006905C1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580E789B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>D</w:t>
            </w:r>
            <w:r w:rsidRPr="00E25C28">
              <w:rPr>
                <w:lang w:val="ru-RU"/>
              </w:rPr>
              <w:t>3 построен как `</w:t>
            </w:r>
            <w:r>
              <w:t>D</w:t>
            </w:r>
            <w:r w:rsidRPr="00E25C28">
              <w:rPr>
                <w:lang w:val="ru-RU"/>
              </w:rPr>
              <w:t xml:space="preserve">3 = </w:t>
            </w:r>
            <w:r>
              <w:t>D</w:t>
            </w:r>
            <w:r w:rsidRPr="00E25C28">
              <w:rPr>
                <w:lang w:val="ru-RU"/>
              </w:rPr>
              <w:t xml:space="preserve">2 || </w:t>
            </w:r>
            <w:r>
              <w:t>patch</w:t>
            </w:r>
            <w:r w:rsidRPr="00E25C28">
              <w:rPr>
                <w:lang w:val="ru-RU"/>
              </w:rPr>
              <w:t>`.</w:t>
            </w:r>
          </w:p>
          <w:p w14:paraId="3E35B4B1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2D61BF1F" w14:textId="77777777" w:rsidR="00E25C28" w:rsidRDefault="00E25C28" w:rsidP="00E25C28">
            <w:pPr>
              <w:pStyle w:val="ac"/>
            </w:pPr>
            <w:r>
              <w:t>D3 сохраняет все содержимое D2: **{"OK" if crc["d3_starts_with_d2"] else "FAIL"}**.</w:t>
            </w:r>
          </w:p>
          <w:p w14:paraId="19EDD36B" w14:textId="77777777" w:rsidR="00E25C28" w:rsidRDefault="00E25C28" w:rsidP="00E25C28">
            <w:pPr>
              <w:pStyle w:val="ac"/>
            </w:pPr>
          </w:p>
          <w:p w14:paraId="53D46A77" w14:textId="77777777" w:rsidR="00E25C28" w:rsidRDefault="00E25C28" w:rsidP="00E25C28">
            <w:pPr>
              <w:pStyle w:val="ac"/>
            </w:pPr>
            <w:r>
              <w:t>D</w:t>
            </w:r>
            <w:r w:rsidRPr="00E25C28">
              <w:rPr>
                <w:lang w:val="ru-RU"/>
              </w:rPr>
              <w:t xml:space="preserve">3 проходит проверку со старой </w:t>
            </w:r>
            <w:r>
              <w:t>CRC</w:t>
            </w:r>
            <w:r w:rsidRPr="00E25C28">
              <w:rPr>
                <w:lang w:val="ru-RU"/>
              </w:rPr>
              <w:t xml:space="preserve">32-подписью </w:t>
            </w:r>
            <w:r>
              <w:t>D1: **{crc["d3_old_signature_verification"]}**.</w:t>
            </w:r>
          </w:p>
          <w:p w14:paraId="170532B9" w14:textId="77777777" w:rsidR="00E25C28" w:rsidRDefault="00E25C28" w:rsidP="00E25C28">
            <w:pPr>
              <w:pStyle w:val="ac"/>
            </w:pPr>
            <w:r>
              <w:t>"""</w:t>
            </w:r>
          </w:p>
          <w:p w14:paraId="3D778E5E" w14:textId="77777777" w:rsidR="00E25C28" w:rsidRDefault="00E25C28" w:rsidP="00E25C28">
            <w:pPr>
              <w:pStyle w:val="ac"/>
            </w:pPr>
          </w:p>
          <w:p w14:paraId="2E9D779A" w14:textId="77777777" w:rsidR="00E25C28" w:rsidRDefault="00E25C28" w:rsidP="00E25C28">
            <w:pPr>
              <w:pStyle w:val="ac"/>
            </w:pPr>
          </w:p>
          <w:p w14:paraId="6A022569" w14:textId="77777777" w:rsidR="00E25C28" w:rsidRDefault="00E25C28" w:rsidP="00E25C28">
            <w:pPr>
              <w:pStyle w:val="ac"/>
            </w:pPr>
            <w:r>
              <w:t>def _build_theory() -&gt; str:</w:t>
            </w:r>
          </w:p>
          <w:p w14:paraId="6F621E82" w14:textId="77777777" w:rsidR="00E25C28" w:rsidRDefault="00E25C28" w:rsidP="00E25C28">
            <w:pPr>
              <w:pStyle w:val="ac"/>
            </w:pPr>
            <w:r>
              <w:t xml:space="preserve">    return """# Теоретические сведения</w:t>
            </w:r>
          </w:p>
          <w:p w14:paraId="22395A9D" w14:textId="77777777" w:rsidR="00E25C28" w:rsidRDefault="00E25C28" w:rsidP="00E25C28">
            <w:pPr>
              <w:pStyle w:val="ac"/>
            </w:pPr>
          </w:p>
          <w:p w14:paraId="0D55F668" w14:textId="77777777" w:rsidR="00E25C28" w:rsidRDefault="00E25C28" w:rsidP="00E25C28">
            <w:pPr>
              <w:pStyle w:val="ac"/>
            </w:pPr>
            <w:r>
              <w:t>## 1. RSA</w:t>
            </w:r>
          </w:p>
          <w:p w14:paraId="35DA9E31" w14:textId="77777777" w:rsidR="00E25C28" w:rsidRDefault="00E25C28" w:rsidP="00E25C28">
            <w:pPr>
              <w:pStyle w:val="ac"/>
            </w:pPr>
          </w:p>
          <w:p w14:paraId="1EF3904D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В </w:t>
            </w:r>
            <w:r>
              <w:t>RSA</w:t>
            </w:r>
            <w:r w:rsidRPr="00E25C28">
              <w:rPr>
                <w:lang w:val="ru-RU"/>
              </w:rPr>
              <w:t xml:space="preserve"> выбираются два простых числа `</w:t>
            </w:r>
            <w:r>
              <w:t>p</w:t>
            </w:r>
            <w:r w:rsidRPr="00E25C28">
              <w:rPr>
                <w:lang w:val="ru-RU"/>
              </w:rPr>
              <w:t>` и `</w:t>
            </w:r>
            <w:r>
              <w:t>q</w:t>
            </w:r>
            <w:r w:rsidRPr="00E25C28">
              <w:rPr>
                <w:lang w:val="ru-RU"/>
              </w:rPr>
              <w:t>`, после чего вычисляется модуль `</w:t>
            </w:r>
            <w:r>
              <w:t>n</w:t>
            </w:r>
            <w:r w:rsidRPr="00E25C28">
              <w:rPr>
                <w:lang w:val="ru-RU"/>
              </w:rPr>
              <w:t xml:space="preserve"> = </w:t>
            </w:r>
            <w:r>
              <w:t>p</w:t>
            </w:r>
            <w:r w:rsidRPr="00E25C28">
              <w:rPr>
                <w:lang w:val="ru-RU"/>
              </w:rPr>
              <w:t xml:space="preserve"> </w:t>
            </w:r>
            <w:r>
              <w:t>q</w:t>
            </w:r>
            <w:r w:rsidRPr="00E25C28">
              <w:rPr>
                <w:lang w:val="ru-RU"/>
              </w:rPr>
              <w:t>`. Функция Эйлера для такого модуля равна `</w:t>
            </w:r>
            <w:r>
              <w:t>phi</w:t>
            </w:r>
            <w:r w:rsidRPr="00E25C28">
              <w:rPr>
                <w:lang w:val="ru-RU"/>
              </w:rPr>
              <w:t>(</w:t>
            </w:r>
            <w:r>
              <w:t>n</w:t>
            </w:r>
            <w:r w:rsidRPr="00E25C28">
              <w:rPr>
                <w:lang w:val="ru-RU"/>
              </w:rPr>
              <w:t>) = (</w:t>
            </w:r>
            <w:r>
              <w:t>p</w:t>
            </w:r>
            <w:r w:rsidRPr="00E25C28">
              <w:rPr>
                <w:lang w:val="ru-RU"/>
              </w:rPr>
              <w:t>-1)(</w:t>
            </w:r>
            <w:r>
              <w:t>q</w:t>
            </w:r>
            <w:r w:rsidRPr="00E25C28">
              <w:rPr>
                <w:lang w:val="ru-RU"/>
              </w:rPr>
              <w:t>-1)`. Открытый показатель `</w:t>
            </w:r>
            <w:r>
              <w:t>e</w:t>
            </w:r>
            <w:r w:rsidRPr="00E25C28">
              <w:rPr>
                <w:lang w:val="ru-RU"/>
              </w:rPr>
              <w:t>` выбирается взаимно простым с `</w:t>
            </w:r>
            <w:r>
              <w:t>phi</w:t>
            </w:r>
            <w:r w:rsidRPr="00E25C28">
              <w:rPr>
                <w:lang w:val="ru-RU"/>
              </w:rPr>
              <w:t>(</w:t>
            </w:r>
            <w:r>
              <w:t>n</w:t>
            </w:r>
            <w:r w:rsidRPr="00E25C28">
              <w:rPr>
                <w:lang w:val="ru-RU"/>
              </w:rPr>
              <w:t>)`, а закрытый показатель `</w:t>
            </w:r>
            <w:r>
              <w:t>d</w:t>
            </w:r>
            <w:r w:rsidRPr="00E25C28">
              <w:rPr>
                <w:lang w:val="ru-RU"/>
              </w:rPr>
              <w:t>` удовлетворяет сравнению `</w:t>
            </w:r>
            <w:r>
              <w:t>e</w:t>
            </w:r>
            <w:r w:rsidRPr="00E25C28">
              <w:rPr>
                <w:lang w:val="ru-RU"/>
              </w:rPr>
              <w:t xml:space="preserve"> </w:t>
            </w:r>
            <w:r>
              <w:t>d</w:t>
            </w:r>
            <w:r w:rsidRPr="00E25C28">
              <w:rPr>
                <w:lang w:val="ru-RU"/>
              </w:rPr>
              <w:t xml:space="preserve"> ≡ 1 </w:t>
            </w:r>
            <w:r>
              <w:t>mod</w:t>
            </w:r>
            <w:r w:rsidRPr="00E25C28">
              <w:rPr>
                <w:lang w:val="ru-RU"/>
              </w:rPr>
              <w:t xml:space="preserve"> </w:t>
            </w:r>
            <w:r>
              <w:t>phi</w:t>
            </w:r>
            <w:r w:rsidRPr="00E25C28">
              <w:rPr>
                <w:lang w:val="ru-RU"/>
              </w:rPr>
              <w:t>(</w:t>
            </w:r>
            <w:r>
              <w:t>n</w:t>
            </w:r>
            <w:r w:rsidRPr="00E25C28">
              <w:rPr>
                <w:lang w:val="ru-RU"/>
              </w:rPr>
              <w:t>)`.</w:t>
            </w:r>
          </w:p>
          <w:p w14:paraId="00F38CEE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1A72275B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>Шифрование целого представителя сообщения выполняется как `</w:t>
            </w:r>
            <w:r>
              <w:t>c</w:t>
            </w:r>
            <w:r w:rsidRPr="00E25C28">
              <w:rPr>
                <w:lang w:val="ru-RU"/>
              </w:rPr>
              <w:t xml:space="preserve"> = </w:t>
            </w:r>
            <w:r>
              <w:t>m</w:t>
            </w:r>
            <w:r w:rsidRPr="00E25C28">
              <w:rPr>
                <w:lang w:val="ru-RU"/>
              </w:rPr>
              <w:t>^</w:t>
            </w:r>
            <w:r>
              <w:t>e</w:t>
            </w:r>
            <w:r w:rsidRPr="00E25C28">
              <w:rPr>
                <w:lang w:val="ru-RU"/>
              </w:rPr>
              <w:t xml:space="preserve"> </w:t>
            </w:r>
            <w:r>
              <w:t>mod</w:t>
            </w:r>
            <w:r w:rsidRPr="00E25C28">
              <w:rPr>
                <w:lang w:val="ru-RU"/>
              </w:rPr>
              <w:t xml:space="preserve"> </w:t>
            </w:r>
            <w:r>
              <w:t>n</w:t>
            </w:r>
            <w:r w:rsidRPr="00E25C28">
              <w:rPr>
                <w:lang w:val="ru-RU"/>
              </w:rPr>
              <w:t>`, расшифрование как `</w:t>
            </w:r>
            <w:r>
              <w:t>m</w:t>
            </w:r>
            <w:r w:rsidRPr="00E25C28">
              <w:rPr>
                <w:lang w:val="ru-RU"/>
              </w:rPr>
              <w:t xml:space="preserve"> = </w:t>
            </w:r>
            <w:r>
              <w:t>c</w:t>
            </w:r>
            <w:r w:rsidRPr="00E25C28">
              <w:rPr>
                <w:lang w:val="ru-RU"/>
              </w:rPr>
              <w:t>^</w:t>
            </w:r>
            <w:r>
              <w:t>d</w:t>
            </w:r>
            <w:r w:rsidRPr="00E25C28">
              <w:rPr>
                <w:lang w:val="ru-RU"/>
              </w:rPr>
              <w:t xml:space="preserve"> </w:t>
            </w:r>
            <w:r>
              <w:t>mod</w:t>
            </w:r>
            <w:r w:rsidRPr="00E25C28">
              <w:rPr>
                <w:lang w:val="ru-RU"/>
              </w:rPr>
              <w:t xml:space="preserve"> </w:t>
            </w:r>
            <w:r>
              <w:t>n</w:t>
            </w:r>
            <w:r w:rsidRPr="00E25C28">
              <w:rPr>
                <w:lang w:val="ru-RU"/>
              </w:rPr>
              <w:t xml:space="preserve">`. В лабораторной используется учебная реализация </w:t>
            </w:r>
            <w:r>
              <w:t>RSA</w:t>
            </w:r>
            <w:r w:rsidRPr="00E25C28">
              <w:rPr>
                <w:lang w:val="ru-RU"/>
              </w:rPr>
              <w:t xml:space="preserve"> для демонстрации принципов. В реальных системах </w:t>
            </w:r>
            <w:r>
              <w:t>textbook</w:t>
            </w:r>
            <w:r w:rsidRPr="00E25C28">
              <w:rPr>
                <w:lang w:val="ru-RU"/>
              </w:rPr>
              <w:t xml:space="preserve"> </w:t>
            </w:r>
            <w:r>
              <w:t>RSA</w:t>
            </w:r>
            <w:r w:rsidRPr="00E25C28">
              <w:rPr>
                <w:lang w:val="ru-RU"/>
              </w:rPr>
              <w:t xml:space="preserve"> без </w:t>
            </w:r>
            <w:r>
              <w:t>padding</w:t>
            </w:r>
            <w:r w:rsidRPr="00E25C28">
              <w:rPr>
                <w:lang w:val="ru-RU"/>
              </w:rPr>
              <w:t xml:space="preserve"> не применяют: для шифрования нужен </w:t>
            </w:r>
            <w:r>
              <w:t>OAEP</w:t>
            </w:r>
            <w:r w:rsidRPr="00E25C28">
              <w:rPr>
                <w:lang w:val="ru-RU"/>
              </w:rPr>
              <w:t xml:space="preserve">, для подписи - </w:t>
            </w:r>
            <w:r>
              <w:t>PSS</w:t>
            </w:r>
            <w:r w:rsidRPr="00E25C28">
              <w:rPr>
                <w:lang w:val="ru-RU"/>
              </w:rPr>
              <w:t xml:space="preserve"> или другой стандартизованный </w:t>
            </w:r>
            <w:r>
              <w:t>padding</w:t>
            </w:r>
            <w:r w:rsidRPr="00E25C28">
              <w:rPr>
                <w:lang w:val="ru-RU"/>
              </w:rPr>
              <w:t>.</w:t>
            </w:r>
          </w:p>
          <w:p w14:paraId="285C9DEF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0423B0EF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## 2. Гибридное шифрование </w:t>
            </w:r>
            <w:r>
              <w:t>RSA</w:t>
            </w:r>
            <w:r w:rsidRPr="00E25C28">
              <w:rPr>
                <w:lang w:val="ru-RU"/>
              </w:rPr>
              <w:t xml:space="preserve"> + </w:t>
            </w:r>
            <w:r>
              <w:t>AES</w:t>
            </w:r>
          </w:p>
          <w:p w14:paraId="68476726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164D0658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>RSA</w:t>
            </w:r>
            <w:r w:rsidRPr="00E25C28">
              <w:rPr>
                <w:lang w:val="ru-RU"/>
              </w:rPr>
              <w:t xml:space="preserve"> не используют для шифрования больших файлов напрямую: операция медленная, размер блока ограничен модулем, а без </w:t>
            </w:r>
            <w:r>
              <w:t>padding</w:t>
            </w:r>
            <w:r w:rsidRPr="00E25C28">
              <w:rPr>
                <w:lang w:val="ru-RU"/>
              </w:rPr>
              <w:t xml:space="preserve"> схема детерминирована. Поэтому применяется гибридная схема: данные файла </w:t>
            </w:r>
            <w:r w:rsidRPr="00E25C28">
              <w:rPr>
                <w:lang w:val="ru-RU"/>
              </w:rPr>
              <w:lastRenderedPageBreak/>
              <w:t xml:space="preserve">шифруются симметричным алгоритмом </w:t>
            </w:r>
            <w:r>
              <w:t>AES</w:t>
            </w:r>
            <w:r w:rsidRPr="00E25C28">
              <w:rPr>
                <w:lang w:val="ru-RU"/>
              </w:rPr>
              <w:t xml:space="preserve">, а </w:t>
            </w:r>
            <w:r>
              <w:t>RSA</w:t>
            </w:r>
            <w:r w:rsidRPr="00E25C28">
              <w:rPr>
                <w:lang w:val="ru-RU"/>
              </w:rPr>
              <w:t xml:space="preserve"> шифрует только случайный </w:t>
            </w:r>
            <w:r>
              <w:t>AES</w:t>
            </w:r>
            <w:r w:rsidRPr="00E25C28">
              <w:rPr>
                <w:lang w:val="ru-RU"/>
              </w:rPr>
              <w:t>-ключ.</w:t>
            </w:r>
          </w:p>
          <w:p w14:paraId="23F91E8F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27161D75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В данной работе файл шифруется </w:t>
            </w:r>
            <w:r>
              <w:t>AES</w:t>
            </w:r>
            <w:r w:rsidRPr="00E25C28">
              <w:rPr>
                <w:lang w:val="ru-RU"/>
              </w:rPr>
              <w:t>-256-</w:t>
            </w:r>
            <w:r>
              <w:t>CBC</w:t>
            </w:r>
            <w:r w:rsidRPr="00E25C28">
              <w:rPr>
                <w:lang w:val="ru-RU"/>
              </w:rPr>
              <w:t xml:space="preserve">. Случайный 32-байтный ключ </w:t>
            </w:r>
            <w:r>
              <w:t>AES</w:t>
            </w:r>
            <w:r w:rsidRPr="00E25C28">
              <w:rPr>
                <w:lang w:val="ru-RU"/>
              </w:rPr>
              <w:t xml:space="preserve"> помещается в контейнер в </w:t>
            </w:r>
            <w:r>
              <w:t>RSA</w:t>
            </w:r>
            <w:r w:rsidRPr="00E25C28">
              <w:rPr>
                <w:lang w:val="ru-RU"/>
              </w:rPr>
              <w:t xml:space="preserve">-зашифрованном виде. </w:t>
            </w:r>
            <w:r>
              <w:t>IV</w:t>
            </w:r>
            <w:r w:rsidRPr="00E25C28">
              <w:rPr>
                <w:lang w:val="ru-RU"/>
              </w:rPr>
              <w:t xml:space="preserve"> нужен для режима </w:t>
            </w:r>
            <w:r>
              <w:t>CBC</w:t>
            </w:r>
            <w:r w:rsidRPr="00E25C28">
              <w:rPr>
                <w:lang w:val="ru-RU"/>
              </w:rPr>
              <w:t>, чтобы одинаковые первые блоки открытого текста не давали одинаковые первые блоки шифртекста при одном и том же ключе.</w:t>
            </w:r>
          </w:p>
          <w:p w14:paraId="1674CC40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19CC7650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## 3. </w:t>
            </w:r>
            <w:r>
              <w:t>AES</w:t>
            </w:r>
            <w:r w:rsidRPr="00E25C28">
              <w:rPr>
                <w:lang w:val="ru-RU"/>
              </w:rPr>
              <w:t>-256-</w:t>
            </w:r>
            <w:r>
              <w:t>CBC</w:t>
            </w:r>
          </w:p>
          <w:p w14:paraId="53E3A457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5F24902B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>AES</w:t>
            </w:r>
            <w:r w:rsidRPr="00E25C28">
              <w:rPr>
                <w:lang w:val="ru-RU"/>
              </w:rPr>
              <w:t xml:space="preserve">-256 использует ключ длиной 256 бит и размер блока 128 бит. Режим </w:t>
            </w:r>
            <w:r>
              <w:t>CBC</w:t>
            </w:r>
            <w:r w:rsidRPr="00E25C28">
              <w:rPr>
                <w:lang w:val="ru-RU"/>
              </w:rPr>
              <w:t xml:space="preserve"> связывает каждый блок открытого текста с предыдущим блоком шифртекста через </w:t>
            </w:r>
            <w:r>
              <w:t>XOR</w:t>
            </w:r>
            <w:r w:rsidRPr="00E25C28">
              <w:rPr>
                <w:lang w:val="ru-RU"/>
              </w:rPr>
              <w:t xml:space="preserve"> перед шифрованием. Для первого блока используется </w:t>
            </w:r>
            <w:r>
              <w:t>IV</w:t>
            </w:r>
            <w:r w:rsidRPr="00E25C28">
              <w:rPr>
                <w:lang w:val="ru-RU"/>
              </w:rPr>
              <w:t xml:space="preserve"> длиной 16 байт.</w:t>
            </w:r>
          </w:p>
          <w:p w14:paraId="18BBB769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7477FF4C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Так как </w:t>
            </w:r>
            <w:r>
              <w:t>AES</w:t>
            </w:r>
            <w:r w:rsidRPr="00E25C28">
              <w:rPr>
                <w:lang w:val="ru-RU"/>
              </w:rPr>
              <w:t xml:space="preserve"> работает с блоками фиксированного размера, перед шифрованием применяется </w:t>
            </w:r>
            <w:r>
              <w:t>PKCS</w:t>
            </w:r>
            <w:r w:rsidRPr="00E25C28">
              <w:rPr>
                <w:lang w:val="ru-RU"/>
              </w:rPr>
              <w:t xml:space="preserve">#7 </w:t>
            </w:r>
            <w:r>
              <w:t>padding</w:t>
            </w:r>
            <w:r w:rsidRPr="00E25C28">
              <w:rPr>
                <w:lang w:val="ru-RU"/>
              </w:rPr>
              <w:t xml:space="preserve">. При расшифровании </w:t>
            </w:r>
            <w:r>
              <w:t>padding</w:t>
            </w:r>
            <w:r w:rsidRPr="00E25C28">
              <w:rPr>
                <w:lang w:val="ru-RU"/>
              </w:rPr>
              <w:t xml:space="preserve"> проверяется и удаляется, после чего восстанавливается исходный файл.</w:t>
            </w:r>
          </w:p>
          <w:p w14:paraId="3A8A03BE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5BBE50AF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## 4. </w:t>
            </w:r>
            <w:r>
              <w:t>ASN</w:t>
            </w:r>
            <w:r w:rsidRPr="00E25C28">
              <w:rPr>
                <w:lang w:val="ru-RU"/>
              </w:rPr>
              <w:t xml:space="preserve">.1 </w:t>
            </w:r>
            <w:r>
              <w:t>DER</w:t>
            </w:r>
            <w:r w:rsidRPr="00E25C28">
              <w:rPr>
                <w:lang w:val="ru-RU"/>
              </w:rPr>
              <w:t>-контейнер</w:t>
            </w:r>
          </w:p>
          <w:p w14:paraId="2F2A4069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02F5D922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 xml:space="preserve">Структурированный бинарный контейнер нужен, чтобы хранить вместе версию формата, </w:t>
            </w:r>
            <w:r>
              <w:t>RSA</w:t>
            </w:r>
            <w:r w:rsidRPr="00E25C28">
              <w:rPr>
                <w:lang w:val="ru-RU"/>
              </w:rPr>
              <w:t xml:space="preserve">-зашифрованный ключ, </w:t>
            </w:r>
            <w:r>
              <w:t>IV</w:t>
            </w:r>
            <w:r w:rsidRPr="00E25C28">
              <w:rPr>
                <w:lang w:val="ru-RU"/>
              </w:rPr>
              <w:t xml:space="preserve">, шифртекст и параметры подписи без неоднозначного разбора. </w:t>
            </w:r>
            <w:r>
              <w:t>DER</w:t>
            </w:r>
            <w:r w:rsidRPr="00E25C28">
              <w:rPr>
                <w:lang w:val="ru-RU"/>
              </w:rPr>
              <w:t xml:space="preserve"> является однозначным бинарным кодированием </w:t>
            </w:r>
            <w:r>
              <w:t>ASN</w:t>
            </w:r>
            <w:r w:rsidRPr="00E25C28">
              <w:rPr>
                <w:lang w:val="ru-RU"/>
              </w:rPr>
              <w:t>.1.</w:t>
            </w:r>
          </w:p>
          <w:p w14:paraId="2C97B0CA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5265FB25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 w:rsidRPr="00E25C28">
              <w:rPr>
                <w:lang w:val="ru-RU"/>
              </w:rPr>
              <w:t>Зашифрованный файл хранится как:</w:t>
            </w:r>
          </w:p>
          <w:p w14:paraId="2D60890B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</w:p>
          <w:p w14:paraId="6B76333A" w14:textId="77777777" w:rsidR="00E25C28" w:rsidRDefault="00E25C28" w:rsidP="00E25C28">
            <w:pPr>
              <w:pStyle w:val="ac"/>
            </w:pPr>
            <w:r>
              <w:t>```text</w:t>
            </w:r>
          </w:p>
          <w:p w14:paraId="309815CF" w14:textId="77777777" w:rsidR="00E25C28" w:rsidRDefault="00E25C28" w:rsidP="00E25C28">
            <w:pPr>
              <w:pStyle w:val="ac"/>
            </w:pPr>
            <w:r>
              <w:t>EncryptedFile ::= SEQUENCE {</w:t>
            </w:r>
          </w:p>
          <w:p w14:paraId="558962AA" w14:textId="77777777" w:rsidR="00E25C28" w:rsidRDefault="00E25C28" w:rsidP="00E25C28">
            <w:pPr>
              <w:pStyle w:val="ac"/>
            </w:pPr>
            <w:r>
              <w:t xml:space="preserve">  version INTEGER,</w:t>
            </w:r>
          </w:p>
          <w:p w14:paraId="129B0401" w14:textId="77777777" w:rsidR="00E25C28" w:rsidRDefault="00E25C28" w:rsidP="00E25C28">
            <w:pPr>
              <w:pStyle w:val="ac"/>
            </w:pPr>
            <w:r>
              <w:t xml:space="preserve">  encryptedKey OCTET STRING,</w:t>
            </w:r>
          </w:p>
          <w:p w14:paraId="5FF55195" w14:textId="77777777" w:rsidR="00E25C28" w:rsidRDefault="00E25C28" w:rsidP="00E25C28">
            <w:pPr>
              <w:pStyle w:val="ac"/>
            </w:pPr>
            <w:r>
              <w:t xml:space="preserve">  iv OCTET STRING,</w:t>
            </w:r>
          </w:p>
          <w:p w14:paraId="6147BC4F" w14:textId="77777777" w:rsidR="00E25C28" w:rsidRDefault="00E25C28" w:rsidP="00E25C28">
            <w:pPr>
              <w:pStyle w:val="ac"/>
            </w:pPr>
            <w:r>
              <w:t xml:space="preserve">  ciphertext OCTET STRING</w:t>
            </w:r>
          </w:p>
          <w:p w14:paraId="18101438" w14:textId="77777777" w:rsidR="00E25C28" w:rsidRDefault="00E25C28" w:rsidP="00E25C28">
            <w:pPr>
              <w:pStyle w:val="ac"/>
            </w:pPr>
            <w:r>
              <w:t>}</w:t>
            </w:r>
          </w:p>
          <w:p w14:paraId="3BE462F0" w14:textId="77777777" w:rsidR="00E25C28" w:rsidRDefault="00E25C28" w:rsidP="00E25C28">
            <w:pPr>
              <w:pStyle w:val="ac"/>
            </w:pPr>
            <w:r>
              <w:t>```</w:t>
            </w:r>
          </w:p>
          <w:p w14:paraId="43B46CAD" w14:textId="77777777" w:rsidR="00E25C28" w:rsidRDefault="00E25C28" w:rsidP="00E25C28">
            <w:pPr>
              <w:pStyle w:val="ac"/>
            </w:pPr>
          </w:p>
          <w:p w14:paraId="7BB9FA5E" w14:textId="77777777" w:rsidR="00E25C28" w:rsidRDefault="00E25C28" w:rsidP="00E25C28">
            <w:pPr>
              <w:pStyle w:val="ac"/>
            </w:pPr>
            <w:r>
              <w:t>Файл подписи хранится как:</w:t>
            </w:r>
          </w:p>
          <w:p w14:paraId="28C6D9F7" w14:textId="77777777" w:rsidR="00E25C28" w:rsidRDefault="00E25C28" w:rsidP="00E25C28">
            <w:pPr>
              <w:pStyle w:val="ac"/>
            </w:pPr>
          </w:p>
          <w:p w14:paraId="6FA4AF45" w14:textId="77777777" w:rsidR="00E25C28" w:rsidRDefault="00E25C28" w:rsidP="00E25C28">
            <w:pPr>
              <w:pStyle w:val="ac"/>
            </w:pPr>
            <w:r>
              <w:t>```text</w:t>
            </w:r>
          </w:p>
          <w:p w14:paraId="1BE4E267" w14:textId="77777777" w:rsidR="00E25C28" w:rsidRDefault="00E25C28" w:rsidP="00E25C28">
            <w:pPr>
              <w:pStyle w:val="ac"/>
            </w:pPr>
            <w:r>
              <w:t>SignatureFile ::= SEQUENCE {</w:t>
            </w:r>
          </w:p>
          <w:p w14:paraId="36CE5878" w14:textId="77777777" w:rsidR="00E25C28" w:rsidRDefault="00E25C28" w:rsidP="00E25C28">
            <w:pPr>
              <w:pStyle w:val="ac"/>
            </w:pPr>
            <w:r>
              <w:t xml:space="preserve">  version INTEGER,</w:t>
            </w:r>
          </w:p>
          <w:p w14:paraId="2524BF46" w14:textId="77777777" w:rsidR="00E25C28" w:rsidRDefault="00E25C28" w:rsidP="00E25C28">
            <w:pPr>
              <w:pStyle w:val="ac"/>
            </w:pPr>
            <w:r>
              <w:t xml:space="preserve">  algorithm UTF8String,</w:t>
            </w:r>
          </w:p>
          <w:p w14:paraId="0DCAA571" w14:textId="77777777" w:rsidR="00E25C28" w:rsidRDefault="00E25C28" w:rsidP="00E25C28">
            <w:pPr>
              <w:pStyle w:val="ac"/>
            </w:pPr>
            <w:r>
              <w:t xml:space="preserve">  hashValue OCTET STRING,</w:t>
            </w:r>
          </w:p>
          <w:p w14:paraId="32399EB1" w14:textId="77777777" w:rsidR="00E25C28" w:rsidRDefault="00E25C28" w:rsidP="00E25C28">
            <w:pPr>
              <w:pStyle w:val="ac"/>
            </w:pPr>
            <w:r>
              <w:t xml:space="preserve">  hashModN INTEGER,</w:t>
            </w:r>
          </w:p>
          <w:p w14:paraId="6789C071" w14:textId="77777777" w:rsidR="00E25C28" w:rsidRDefault="00E25C28" w:rsidP="00E25C28">
            <w:pPr>
              <w:pStyle w:val="ac"/>
            </w:pPr>
            <w:r>
              <w:lastRenderedPageBreak/>
              <w:t xml:space="preserve">  signature INTEGER</w:t>
            </w:r>
          </w:p>
          <w:p w14:paraId="2AA8AE95" w14:textId="77777777" w:rsidR="00E25C28" w:rsidRDefault="00E25C28" w:rsidP="00E25C28">
            <w:pPr>
              <w:pStyle w:val="ac"/>
            </w:pPr>
            <w:r>
              <w:t>}</w:t>
            </w:r>
          </w:p>
          <w:p w14:paraId="243E4373" w14:textId="77777777" w:rsidR="00E25C28" w:rsidRDefault="00E25C28" w:rsidP="00E25C28">
            <w:pPr>
              <w:pStyle w:val="ac"/>
            </w:pPr>
            <w:r>
              <w:t>```</w:t>
            </w:r>
          </w:p>
          <w:p w14:paraId="03AE6AE6" w14:textId="77777777" w:rsidR="00E25C28" w:rsidRDefault="00E25C28" w:rsidP="00E25C28">
            <w:pPr>
              <w:pStyle w:val="ac"/>
            </w:pPr>
          </w:p>
          <w:p w14:paraId="55479E0B" w14:textId="77777777" w:rsidR="00E25C28" w:rsidRDefault="00E25C28" w:rsidP="00E25C28">
            <w:pPr>
              <w:pStyle w:val="ac"/>
            </w:pPr>
            <w:r>
              <w:t>## 5. Электронная подпись RSA/SHA-256</w:t>
            </w:r>
          </w:p>
          <w:p w14:paraId="3786F772" w14:textId="77777777" w:rsidR="00E25C28" w:rsidRDefault="00E25C28" w:rsidP="00E25C28">
            <w:pPr>
              <w:pStyle w:val="ac"/>
            </w:pPr>
          </w:p>
          <w:p w14:paraId="4FCF9606" w14:textId="77777777" w:rsidR="00E25C28" w:rsidRDefault="00E25C28" w:rsidP="00E25C28">
            <w:pPr>
              <w:pStyle w:val="ac"/>
            </w:pPr>
            <w:r>
              <w:t>Для подписи вычисляется `h = SHA-256(file) mod n`, затем `s = h^d mod n`. Проверка выполняет обратную операцию с открытым ключом: `s^e mod n == h`. SHA-256 подходит для лабораторной как криптографическая хэш-функция с большим выходом и практической устойчивостью к подбору коллизий.</w:t>
            </w:r>
          </w:p>
          <w:p w14:paraId="69BB3433" w14:textId="77777777" w:rsidR="00E25C28" w:rsidRDefault="00E25C28" w:rsidP="00E25C28">
            <w:pPr>
              <w:pStyle w:val="ac"/>
            </w:pPr>
          </w:p>
          <w:p w14:paraId="4DCE886E" w14:textId="77777777" w:rsidR="00E25C28" w:rsidRDefault="00E25C28" w:rsidP="00E25C28">
            <w:pPr>
              <w:pStyle w:val="ac"/>
            </w:pPr>
            <w:r>
              <w:t>## 6. CRC32 и почему он не подходит для электронной подписи</w:t>
            </w:r>
          </w:p>
          <w:p w14:paraId="0754C020" w14:textId="77777777" w:rsidR="00E25C28" w:rsidRDefault="00E25C28" w:rsidP="00E25C28">
            <w:pPr>
              <w:pStyle w:val="ac"/>
            </w:pPr>
          </w:p>
          <w:p w14:paraId="595B4F22" w14:textId="77777777" w:rsidR="00E25C28" w:rsidRDefault="00E25C28" w:rsidP="00E25C28">
            <w:pPr>
              <w:pStyle w:val="ac"/>
            </w:pPr>
            <w:r>
              <w:t>CRC32 является линейной контрольной суммой для обнаружения случайных ошибок, а не криптографическим хэшем. Выход имеет всего 32 бита, коллизии легко находятся, а линейность позволяет конструктивно изменять данные при сохранении заданного CRC32.</w:t>
            </w:r>
          </w:p>
          <w:p w14:paraId="1EF7BE72" w14:textId="77777777" w:rsidR="00E25C28" w:rsidRDefault="00E25C28" w:rsidP="00E25C28">
            <w:pPr>
              <w:pStyle w:val="ac"/>
            </w:pPr>
          </w:p>
          <w:p w14:paraId="2151CEE4" w14:textId="77777777" w:rsidR="00E25C28" w:rsidRDefault="00E25C28" w:rsidP="00E25C28">
            <w:pPr>
              <w:pStyle w:val="ac"/>
            </w:pPr>
            <w:r>
              <w:t>В дополнительном задании строится файл `D3 = D2 || patch`, где четыре байта `patch` подбираются так, чтобы `CRC32(D3) == CRC32(D1)`. Если подпись строится по CRC32, то D3 проходит проверку старой подписью D1, хотя содержимое файла другое.</w:t>
            </w:r>
          </w:p>
          <w:p w14:paraId="5A7AD280" w14:textId="77777777" w:rsidR="00E25C28" w:rsidRDefault="00E25C28" w:rsidP="00E25C28">
            <w:pPr>
              <w:pStyle w:val="ac"/>
            </w:pPr>
            <w:r>
              <w:t>"""</w:t>
            </w:r>
          </w:p>
          <w:p w14:paraId="34EA51E4" w14:textId="77777777" w:rsidR="00E25C28" w:rsidRDefault="00E25C28" w:rsidP="00E25C28">
            <w:pPr>
              <w:pStyle w:val="ac"/>
            </w:pPr>
          </w:p>
          <w:p w14:paraId="1C54660E" w14:textId="77777777" w:rsidR="00E25C28" w:rsidRDefault="00E25C28" w:rsidP="00E25C28">
            <w:pPr>
              <w:pStyle w:val="ac"/>
            </w:pPr>
          </w:p>
          <w:p w14:paraId="6CDBF2D6" w14:textId="77777777" w:rsidR="00E25C28" w:rsidRDefault="00E25C28" w:rsidP="00E25C28">
            <w:pPr>
              <w:pStyle w:val="ac"/>
            </w:pPr>
            <w:r>
              <w:t>def _build_control_questions() -&gt; str:</w:t>
            </w:r>
          </w:p>
          <w:p w14:paraId="4CFFEE15" w14:textId="77777777" w:rsidR="00E25C28" w:rsidRDefault="00E25C28" w:rsidP="00E25C28">
            <w:pPr>
              <w:pStyle w:val="ac"/>
            </w:pPr>
            <w:r>
              <w:t xml:space="preserve">    return """# Контрольные вопросы</w:t>
            </w:r>
          </w:p>
          <w:p w14:paraId="115D7CAA" w14:textId="77777777" w:rsidR="00E25C28" w:rsidRDefault="00E25C28" w:rsidP="00E25C28">
            <w:pPr>
              <w:pStyle w:val="ac"/>
            </w:pPr>
          </w:p>
          <w:p w14:paraId="4A8441DA" w14:textId="77777777" w:rsidR="00E25C28" w:rsidRDefault="00E25C28" w:rsidP="00E25C28">
            <w:pPr>
              <w:pStyle w:val="ac"/>
            </w:pPr>
            <w:r>
              <w:t>## 1. Почему RSA не шифрует весь файл напрямую?</w:t>
            </w:r>
          </w:p>
          <w:p w14:paraId="4EDF1598" w14:textId="77777777" w:rsidR="00E25C28" w:rsidRDefault="00E25C28" w:rsidP="00E25C28">
            <w:pPr>
              <w:pStyle w:val="ac"/>
            </w:pPr>
          </w:p>
          <w:p w14:paraId="5F4C5A68" w14:textId="77777777" w:rsidR="00E25C28" w:rsidRDefault="00E25C28" w:rsidP="00E25C28">
            <w:pPr>
              <w:pStyle w:val="ac"/>
            </w:pPr>
            <w:r>
              <w:t>RSA медленнее симметричных алгоритмов и может обрабатывать только данные меньше модуля `n`. Кроме того, textbook RSA без padding небезопасен. Поэтому RSA шифрует только ключ, а файл шифруется AES.</w:t>
            </w:r>
          </w:p>
          <w:p w14:paraId="0F354118" w14:textId="77777777" w:rsidR="00E25C28" w:rsidRDefault="00E25C28" w:rsidP="00E25C28">
            <w:pPr>
              <w:pStyle w:val="ac"/>
            </w:pPr>
          </w:p>
          <w:p w14:paraId="090EEC1F" w14:textId="77777777" w:rsidR="00E25C28" w:rsidRDefault="00E25C28" w:rsidP="00E25C28">
            <w:pPr>
              <w:pStyle w:val="ac"/>
            </w:pPr>
            <w:r>
              <w:t>## 2. Зачем используется AES-256-CBC в гибридной схеме?</w:t>
            </w:r>
          </w:p>
          <w:p w14:paraId="1C850FCB" w14:textId="77777777" w:rsidR="00E25C28" w:rsidRDefault="00E25C28" w:rsidP="00E25C28">
            <w:pPr>
              <w:pStyle w:val="ac"/>
            </w:pPr>
          </w:p>
          <w:p w14:paraId="37BBB0DE" w14:textId="77777777" w:rsidR="00E25C28" w:rsidRDefault="00E25C28" w:rsidP="00E25C28">
            <w:pPr>
              <w:pStyle w:val="ac"/>
            </w:pPr>
            <w:r>
              <w:t>AES быстро шифрует данные произвольного размера, а ключ длиной 256 бит дает достаточный запас стойкости для учебной реализации. RSA защищает только AES-ключ.</w:t>
            </w:r>
          </w:p>
          <w:p w14:paraId="367D117C" w14:textId="77777777" w:rsidR="00E25C28" w:rsidRDefault="00E25C28" w:rsidP="00E25C28">
            <w:pPr>
              <w:pStyle w:val="ac"/>
            </w:pPr>
          </w:p>
          <w:p w14:paraId="77149DE8" w14:textId="77777777" w:rsidR="00E25C28" w:rsidRDefault="00E25C28" w:rsidP="00E25C28">
            <w:pPr>
              <w:pStyle w:val="ac"/>
            </w:pPr>
            <w:r>
              <w:t>## 3. Зачем нужен IV в CBC?</w:t>
            </w:r>
          </w:p>
          <w:p w14:paraId="6CFAC1A4" w14:textId="77777777" w:rsidR="00E25C28" w:rsidRDefault="00E25C28" w:rsidP="00E25C28">
            <w:pPr>
              <w:pStyle w:val="ac"/>
            </w:pPr>
          </w:p>
          <w:p w14:paraId="6AE3B43A" w14:textId="77777777" w:rsidR="00E25C28" w:rsidRDefault="00E25C28" w:rsidP="00E25C28">
            <w:pPr>
              <w:pStyle w:val="ac"/>
            </w:pPr>
            <w:r>
              <w:t>IV задает начальное значение цепочки CBC. Он делает шифрование первого блока зависимым от случайного значения, поэтому одинаковые сообщения при одном ключе не начинаются одинаковым шифртекстом.</w:t>
            </w:r>
          </w:p>
          <w:p w14:paraId="3C85F474" w14:textId="77777777" w:rsidR="00E25C28" w:rsidRDefault="00E25C28" w:rsidP="00E25C28">
            <w:pPr>
              <w:pStyle w:val="ac"/>
            </w:pPr>
          </w:p>
          <w:p w14:paraId="79FFE8D1" w14:textId="77777777" w:rsidR="00E25C28" w:rsidRDefault="00E25C28" w:rsidP="00E25C28">
            <w:pPr>
              <w:pStyle w:val="ac"/>
            </w:pPr>
            <w:r>
              <w:t>## 4. Что хранится в ASN.1 DER-контейнере зашифрованного файла?</w:t>
            </w:r>
          </w:p>
          <w:p w14:paraId="6993A298" w14:textId="77777777" w:rsidR="00E25C28" w:rsidRDefault="00E25C28" w:rsidP="00E25C28">
            <w:pPr>
              <w:pStyle w:val="ac"/>
            </w:pPr>
          </w:p>
          <w:p w14:paraId="5FD1870B" w14:textId="77777777" w:rsidR="00E25C28" w:rsidRDefault="00E25C28" w:rsidP="00E25C28">
            <w:pPr>
              <w:pStyle w:val="ac"/>
            </w:pPr>
            <w:r>
              <w:t>Версия формата, RSA-зашифрованный AES-ключ, IV и AES-шифртекст файла.</w:t>
            </w:r>
          </w:p>
          <w:p w14:paraId="0436AB6F" w14:textId="77777777" w:rsidR="00E25C28" w:rsidRDefault="00E25C28" w:rsidP="00E25C28">
            <w:pPr>
              <w:pStyle w:val="ac"/>
            </w:pPr>
          </w:p>
          <w:p w14:paraId="405B6D28" w14:textId="77777777" w:rsidR="00E25C28" w:rsidRDefault="00E25C28" w:rsidP="00E25C28">
            <w:pPr>
              <w:pStyle w:val="ac"/>
            </w:pPr>
            <w:r>
              <w:t>## 5. Что хранится в ASN.1 DER-контейнере подписи?</w:t>
            </w:r>
          </w:p>
          <w:p w14:paraId="0E777B57" w14:textId="77777777" w:rsidR="00E25C28" w:rsidRDefault="00E25C28" w:rsidP="00E25C28">
            <w:pPr>
              <w:pStyle w:val="ac"/>
            </w:pPr>
          </w:p>
          <w:p w14:paraId="18C369FC" w14:textId="77777777" w:rsidR="00E25C28" w:rsidRDefault="00E25C28" w:rsidP="00E25C28">
            <w:pPr>
              <w:pStyle w:val="ac"/>
            </w:pPr>
            <w:r>
              <w:t>Версия, имя алгоритма, сохраненное значение хэша, хэш как число по модулю `n` и целое значение RSA-подписи.</w:t>
            </w:r>
          </w:p>
          <w:p w14:paraId="1BC5B6ED" w14:textId="77777777" w:rsidR="00E25C28" w:rsidRDefault="00E25C28" w:rsidP="00E25C28">
            <w:pPr>
              <w:pStyle w:val="ac"/>
            </w:pPr>
          </w:p>
          <w:p w14:paraId="0B07556D" w14:textId="77777777" w:rsidR="00E25C28" w:rsidRDefault="00E25C28" w:rsidP="00E25C28">
            <w:pPr>
              <w:pStyle w:val="ac"/>
            </w:pPr>
            <w:r>
              <w:t>## 6. Как формируется RSA/SHA-256 подпись?</w:t>
            </w:r>
          </w:p>
          <w:p w14:paraId="3364FA55" w14:textId="77777777" w:rsidR="00E25C28" w:rsidRDefault="00E25C28" w:rsidP="00E25C28">
            <w:pPr>
              <w:pStyle w:val="ac"/>
            </w:pPr>
          </w:p>
          <w:p w14:paraId="43E47083" w14:textId="77777777" w:rsidR="00E25C28" w:rsidRDefault="00E25C28" w:rsidP="00E25C28">
            <w:pPr>
              <w:pStyle w:val="ac"/>
            </w:pPr>
            <w:r>
              <w:t>Сначала вычисляется SHA-256 от файла, затем хэш переводится в целое число и приводится по модулю `n`. Подпись равна `s = h^d mod n`.</w:t>
            </w:r>
          </w:p>
          <w:p w14:paraId="2DBD1F11" w14:textId="77777777" w:rsidR="00E25C28" w:rsidRDefault="00E25C28" w:rsidP="00E25C28">
            <w:pPr>
              <w:pStyle w:val="ac"/>
            </w:pPr>
          </w:p>
          <w:p w14:paraId="4B5DA1F9" w14:textId="77777777" w:rsidR="00E25C28" w:rsidRDefault="00E25C28" w:rsidP="00E25C28">
            <w:pPr>
              <w:pStyle w:val="ac"/>
            </w:pPr>
            <w:r>
              <w:t>## 7. Как проверяется RSA/SHA-256 подпись?</w:t>
            </w:r>
          </w:p>
          <w:p w14:paraId="621B9C48" w14:textId="77777777" w:rsidR="00E25C28" w:rsidRDefault="00E25C28" w:rsidP="00E25C28">
            <w:pPr>
              <w:pStyle w:val="ac"/>
            </w:pPr>
          </w:p>
          <w:p w14:paraId="5847534A" w14:textId="77777777" w:rsidR="00E25C28" w:rsidRDefault="00E25C28" w:rsidP="00E25C28">
            <w:pPr>
              <w:pStyle w:val="ac"/>
            </w:pPr>
            <w:r>
              <w:t>Проверяющая сторона заново вычисляет SHA-256 файла, получает `h`, затем проверяет, что `s^e mod n == h`.</w:t>
            </w:r>
          </w:p>
          <w:p w14:paraId="4353359E" w14:textId="77777777" w:rsidR="00E25C28" w:rsidRDefault="00E25C28" w:rsidP="00E25C28">
            <w:pPr>
              <w:pStyle w:val="ac"/>
            </w:pPr>
          </w:p>
          <w:p w14:paraId="6A3CD247" w14:textId="77777777" w:rsidR="00E25C28" w:rsidRDefault="00E25C28" w:rsidP="00E25C28">
            <w:pPr>
              <w:pStyle w:val="ac"/>
            </w:pPr>
            <w:r>
              <w:t>## 8. Почему при проверке нельзя доверять hashValue из контейнера без пересчёта?</w:t>
            </w:r>
          </w:p>
          <w:p w14:paraId="3A5BCC81" w14:textId="77777777" w:rsidR="00E25C28" w:rsidRDefault="00E25C28" w:rsidP="00E25C28">
            <w:pPr>
              <w:pStyle w:val="ac"/>
            </w:pPr>
          </w:p>
          <w:p w14:paraId="6EC13B1D" w14:textId="77777777" w:rsidR="00E25C28" w:rsidRDefault="00E25C28" w:rsidP="00E25C28">
            <w:pPr>
              <w:pStyle w:val="ac"/>
            </w:pPr>
            <w:r>
              <w:t>Контейнер может быть изменен вместе с файлом. Если не пересчитывать хэш по реальным данным, проверка подтвердит не содержимое файла, а только сохраненное в контейнере значение.</w:t>
            </w:r>
          </w:p>
          <w:p w14:paraId="0605C7F7" w14:textId="77777777" w:rsidR="00E25C28" w:rsidRDefault="00E25C28" w:rsidP="00E25C28">
            <w:pPr>
              <w:pStyle w:val="ac"/>
            </w:pPr>
          </w:p>
          <w:p w14:paraId="26D50F19" w14:textId="77777777" w:rsidR="00E25C28" w:rsidRDefault="00E25C28" w:rsidP="00E25C28">
            <w:pPr>
              <w:pStyle w:val="ac"/>
            </w:pPr>
            <w:r>
              <w:t>## 9. Чем CRC32 отличается от SHA-256?</w:t>
            </w:r>
          </w:p>
          <w:p w14:paraId="56B0E6AE" w14:textId="77777777" w:rsidR="00E25C28" w:rsidRDefault="00E25C28" w:rsidP="00E25C28">
            <w:pPr>
              <w:pStyle w:val="ac"/>
            </w:pPr>
          </w:p>
          <w:p w14:paraId="5B8E8EAE" w14:textId="77777777" w:rsidR="00E25C28" w:rsidRDefault="00E25C28" w:rsidP="00E25C28">
            <w:pPr>
              <w:pStyle w:val="ac"/>
            </w:pPr>
            <w:r>
              <w:t>CRC32 - короткая линейная контрольная сумма для ошибок передачи. SHA-256 - криптографическая хэш-функция с 256-битным выходом, рассчитанная на сопротивление коллизиям и подделке.</w:t>
            </w:r>
          </w:p>
          <w:p w14:paraId="07049184" w14:textId="77777777" w:rsidR="00E25C28" w:rsidRDefault="00E25C28" w:rsidP="00E25C28">
            <w:pPr>
              <w:pStyle w:val="ac"/>
            </w:pPr>
          </w:p>
          <w:p w14:paraId="554F226F" w14:textId="77777777" w:rsidR="00E25C28" w:rsidRDefault="00E25C28" w:rsidP="00E25C28">
            <w:pPr>
              <w:pStyle w:val="ac"/>
            </w:pPr>
            <w:r>
              <w:t>## 10. Почему CRC32 нельзя использовать как криптографический хэш для ЭП?</w:t>
            </w:r>
          </w:p>
          <w:p w14:paraId="57E8DFFA" w14:textId="77777777" w:rsidR="00E25C28" w:rsidRDefault="00E25C28" w:rsidP="00E25C28">
            <w:pPr>
              <w:pStyle w:val="ac"/>
            </w:pPr>
          </w:p>
          <w:p w14:paraId="1BE569FE" w14:textId="77777777" w:rsidR="00E25C28" w:rsidRDefault="00E25C28" w:rsidP="00E25C28">
            <w:pPr>
              <w:pStyle w:val="ac"/>
            </w:pPr>
            <w:r>
              <w:t>Из-за 32-битного размера и линейности CRC32 легко построить другое сообщение с тем же значением. Такая подпись не защищает целостность от намеренной подделки.</w:t>
            </w:r>
          </w:p>
          <w:p w14:paraId="4B1FE587" w14:textId="77777777" w:rsidR="00E25C28" w:rsidRDefault="00E25C28" w:rsidP="00E25C28">
            <w:pPr>
              <w:pStyle w:val="ac"/>
            </w:pPr>
          </w:p>
          <w:p w14:paraId="21B544FC" w14:textId="77777777" w:rsidR="00E25C28" w:rsidRDefault="00E25C28" w:rsidP="00E25C28">
            <w:pPr>
              <w:pStyle w:val="ac"/>
            </w:pPr>
            <w:r>
              <w:t>## 11. Как работает подбор D3 = D2 || patch?</w:t>
            </w:r>
          </w:p>
          <w:p w14:paraId="42244253" w14:textId="77777777" w:rsidR="00E25C28" w:rsidRDefault="00E25C28" w:rsidP="00E25C28">
            <w:pPr>
              <w:pStyle w:val="ac"/>
            </w:pPr>
          </w:p>
          <w:p w14:paraId="04114EA3" w14:textId="77777777" w:rsidR="00E25C28" w:rsidRDefault="00E25C28" w:rsidP="00E25C28">
            <w:pPr>
              <w:pStyle w:val="ac"/>
            </w:pPr>
            <w:r>
              <w:t>К выбранному содержимому D2 добавляются четыре специально рассчитанных байта. Из-за линейных свойств CRC32 эти байты переводят итоговый CRC32 в заранее заданное значение CRC32(D1).</w:t>
            </w:r>
          </w:p>
          <w:p w14:paraId="27026695" w14:textId="77777777" w:rsidR="00E25C28" w:rsidRDefault="00E25C28" w:rsidP="00E25C28">
            <w:pPr>
              <w:pStyle w:val="ac"/>
            </w:pPr>
          </w:p>
          <w:p w14:paraId="222631C8" w14:textId="77777777" w:rsidR="00E25C28" w:rsidRDefault="00E25C28" w:rsidP="00E25C28">
            <w:pPr>
              <w:pStyle w:val="ac"/>
            </w:pPr>
            <w:r>
              <w:t>## 12. Почему D3 проходит проверку старой подписью D1?</w:t>
            </w:r>
          </w:p>
          <w:p w14:paraId="2E507C5B" w14:textId="77777777" w:rsidR="00E25C28" w:rsidRDefault="00E25C28" w:rsidP="00E25C28">
            <w:pPr>
              <w:pStyle w:val="ac"/>
            </w:pPr>
          </w:p>
          <w:p w14:paraId="60BF7976" w14:textId="77777777" w:rsidR="00E25C28" w:rsidRDefault="00E25C28" w:rsidP="00E25C28">
            <w:pPr>
              <w:pStyle w:val="ac"/>
            </w:pPr>
            <w:r>
              <w:t>Потому что подпись RSA/CRC32 проверяет только значение CRC32. Если `CRC32(D3) == CRC32(D1)`, то старая подпись от D1 подтверждает и D3.</w:t>
            </w:r>
          </w:p>
          <w:p w14:paraId="2CA38BDF" w14:textId="77777777" w:rsidR="00E25C28" w:rsidRDefault="00E25C28" w:rsidP="00E25C28">
            <w:pPr>
              <w:pStyle w:val="ac"/>
            </w:pPr>
          </w:p>
          <w:p w14:paraId="1939A1FC" w14:textId="77777777" w:rsidR="00E25C28" w:rsidRDefault="00E25C28" w:rsidP="00E25C28">
            <w:pPr>
              <w:pStyle w:val="ac"/>
            </w:pPr>
            <w:r>
              <w:t>## 13. Почему в реальных системах RSA-подпись должна использовать padding, например PSS?</w:t>
            </w:r>
          </w:p>
          <w:p w14:paraId="53080E52" w14:textId="77777777" w:rsidR="00E25C28" w:rsidRDefault="00E25C28" w:rsidP="00E25C28">
            <w:pPr>
              <w:pStyle w:val="ac"/>
            </w:pPr>
          </w:p>
          <w:p w14:paraId="771A4E75" w14:textId="77777777" w:rsidR="00E25C28" w:rsidRDefault="00E25C28" w:rsidP="00E25C28">
            <w:pPr>
              <w:pStyle w:val="ac"/>
            </w:pPr>
            <w:r>
              <w:t>Padding устраняет опасные алгебраические свойства textbook RSA, добавляет случайность и структуру проверки. PSS является стандартизованной схемой RSA-подписи с доказуемыми свойствами безопасности.</w:t>
            </w:r>
          </w:p>
          <w:p w14:paraId="4740C335" w14:textId="77777777" w:rsidR="00E25C28" w:rsidRDefault="00E25C28" w:rsidP="00E25C28">
            <w:pPr>
              <w:pStyle w:val="ac"/>
            </w:pPr>
            <w:r>
              <w:t>"""</w:t>
            </w:r>
          </w:p>
          <w:p w14:paraId="1A8DA6E4" w14:textId="77777777" w:rsidR="00E25C28" w:rsidRDefault="00E25C28" w:rsidP="00E25C28">
            <w:pPr>
              <w:pStyle w:val="ac"/>
            </w:pPr>
          </w:p>
          <w:p w14:paraId="47483C1D" w14:textId="77777777" w:rsidR="00E25C28" w:rsidRDefault="00E25C28" w:rsidP="00E25C28">
            <w:pPr>
              <w:pStyle w:val="ac"/>
            </w:pPr>
          </w:p>
          <w:p w14:paraId="393702B9" w14:textId="77777777" w:rsidR="00E25C28" w:rsidRDefault="00E25C28" w:rsidP="00E25C28">
            <w:pPr>
              <w:pStyle w:val="ac"/>
            </w:pPr>
            <w:r>
              <w:t>def _build_stand_commands() -&gt; str:</w:t>
            </w:r>
          </w:p>
          <w:p w14:paraId="0E70330D" w14:textId="77777777" w:rsidR="00E25C28" w:rsidRDefault="00E25C28" w:rsidP="00E25C28">
            <w:pPr>
              <w:pStyle w:val="ac"/>
            </w:pPr>
            <w:r>
              <w:t xml:space="preserve">    return r"""# Команды для защиты</w:t>
            </w:r>
          </w:p>
          <w:p w14:paraId="016323E9" w14:textId="77777777" w:rsidR="00E25C28" w:rsidRDefault="00E25C28" w:rsidP="00E25C28">
            <w:pPr>
              <w:pStyle w:val="ac"/>
            </w:pPr>
          </w:p>
          <w:p w14:paraId="53655F3C" w14:textId="77777777" w:rsidR="00E25C28" w:rsidRDefault="00E25C28" w:rsidP="00E25C28">
            <w:pPr>
              <w:pStyle w:val="ac"/>
            </w:pPr>
            <w:r>
              <w:t>## Проверка лабораторной</w:t>
            </w:r>
          </w:p>
          <w:p w14:paraId="73036679" w14:textId="77777777" w:rsidR="00E25C28" w:rsidRDefault="00E25C28" w:rsidP="00E25C28">
            <w:pPr>
              <w:pStyle w:val="ac"/>
            </w:pPr>
          </w:p>
          <w:p w14:paraId="647F27EA" w14:textId="77777777" w:rsidR="00E25C28" w:rsidRDefault="00E25C28" w:rsidP="00E25C28">
            <w:pPr>
              <w:pStyle w:val="ac"/>
            </w:pPr>
            <w:r>
              <w:t>```powershell</w:t>
            </w:r>
          </w:p>
          <w:p w14:paraId="7D2B34DD" w14:textId="77777777" w:rsidR="00E25C28" w:rsidRDefault="00E25C28" w:rsidP="00E25C28">
            <w:pPr>
              <w:pStyle w:val="ac"/>
            </w:pPr>
            <w:r>
              <w:t>cd C:\Users\Georgul\Documents\8_sem\KMZI\Lab1</w:t>
            </w:r>
          </w:p>
          <w:p w14:paraId="7D9801F6" w14:textId="77777777" w:rsidR="00E25C28" w:rsidRDefault="00E25C28" w:rsidP="00E25C28">
            <w:pPr>
              <w:pStyle w:val="ac"/>
            </w:pPr>
            <w:r>
              <w:t>.\.venv\Scripts\Activate.ps1</w:t>
            </w:r>
          </w:p>
          <w:p w14:paraId="4B9027FD" w14:textId="77777777" w:rsidR="00E25C28" w:rsidRDefault="00E25C28" w:rsidP="00E25C28">
            <w:pPr>
              <w:pStyle w:val="ac"/>
            </w:pPr>
            <w:r>
              <w:t>pytest -q</w:t>
            </w:r>
          </w:p>
          <w:p w14:paraId="745AE4DB" w14:textId="77777777" w:rsidR="00E25C28" w:rsidRDefault="00E25C28" w:rsidP="00E25C28">
            <w:pPr>
              <w:pStyle w:val="ac"/>
            </w:pPr>
            <w:r>
              <w:t>python scripts\generate_report_materials.py</w:t>
            </w:r>
          </w:p>
          <w:p w14:paraId="5E0A9E7E" w14:textId="77777777" w:rsidR="00E25C28" w:rsidRDefault="00E25C28" w:rsidP="00E25C28">
            <w:pPr>
              <w:pStyle w:val="ac"/>
            </w:pPr>
            <w:r>
              <w:t>Get-Content .\report\generated\verification_log.txt -Encoding UTF8</w:t>
            </w:r>
          </w:p>
          <w:p w14:paraId="586F2834" w14:textId="77777777" w:rsidR="00E25C28" w:rsidRDefault="00E25C28" w:rsidP="00E25C28">
            <w:pPr>
              <w:pStyle w:val="ac"/>
            </w:pPr>
            <w:r>
              <w:t>```</w:t>
            </w:r>
          </w:p>
          <w:p w14:paraId="3B664A54" w14:textId="77777777" w:rsidR="00E25C28" w:rsidRDefault="00E25C28" w:rsidP="00E25C28">
            <w:pPr>
              <w:pStyle w:val="ac"/>
            </w:pPr>
          </w:p>
          <w:p w14:paraId="5E3E4085" w14:textId="77777777" w:rsidR="00E25C28" w:rsidRDefault="00E25C28" w:rsidP="00E25C28">
            <w:pPr>
              <w:pStyle w:val="ac"/>
            </w:pPr>
            <w:r>
              <w:t>## Основная CLI-демонстрация</w:t>
            </w:r>
          </w:p>
          <w:p w14:paraId="153E1D83" w14:textId="77777777" w:rsidR="00E25C28" w:rsidRDefault="00E25C28" w:rsidP="00E25C28">
            <w:pPr>
              <w:pStyle w:val="ac"/>
            </w:pPr>
          </w:p>
          <w:p w14:paraId="0AFEF359" w14:textId="77777777" w:rsidR="00E25C28" w:rsidRDefault="00E25C28" w:rsidP="00E25C28">
            <w:pPr>
              <w:pStyle w:val="ac"/>
            </w:pPr>
            <w:r>
              <w:t>```powershell</w:t>
            </w:r>
          </w:p>
          <w:p w14:paraId="71CA5F1E" w14:textId="77777777" w:rsidR="00E25C28" w:rsidRDefault="00E25C28" w:rsidP="00E25C28">
            <w:pPr>
              <w:pStyle w:val="ac"/>
            </w:pPr>
            <w:r>
              <w:t>python -m src.main keygen --bits 1024 --out artifacts</w:t>
            </w:r>
          </w:p>
          <w:p w14:paraId="7BAFEE2B" w14:textId="77777777" w:rsidR="00E25C28" w:rsidRDefault="00E25C28" w:rsidP="00E25C28">
            <w:pPr>
              <w:pStyle w:val="ac"/>
            </w:pPr>
            <w:r>
              <w:t>python -m src.main encrypt --file data\message.txt --public-key artifacts\public.json --out artifacts\message.enc --debug-json artifacts\encrypt_debug.json</w:t>
            </w:r>
          </w:p>
          <w:p w14:paraId="2750D398" w14:textId="77777777" w:rsidR="00E25C28" w:rsidRDefault="00E25C28" w:rsidP="00E25C28">
            <w:pPr>
              <w:pStyle w:val="ac"/>
            </w:pPr>
            <w:r>
              <w:t>python -m src.main decrypt --file artifacts\message.enc --private-key artifacts\private.json --out artifacts\message.dec</w:t>
            </w:r>
          </w:p>
          <w:p w14:paraId="62D23E51" w14:textId="77777777" w:rsidR="00E25C28" w:rsidRDefault="00E25C28" w:rsidP="00E25C28">
            <w:pPr>
              <w:pStyle w:val="ac"/>
            </w:pPr>
            <w:r>
              <w:t>python -m src.main sign-sha256 --file data\message.txt --private-key artifacts\private.json --signature artifacts\message.sha256.sig</w:t>
            </w:r>
          </w:p>
          <w:p w14:paraId="36AD89EF" w14:textId="77777777" w:rsidR="00E25C28" w:rsidRDefault="00E25C28" w:rsidP="00E25C28">
            <w:pPr>
              <w:pStyle w:val="ac"/>
            </w:pPr>
            <w:r>
              <w:t>python -m src.main verify-sha256 --file data\message.txt --public-key artifacts\public.json --signature artifacts\message.sha256.sig</w:t>
            </w:r>
          </w:p>
          <w:p w14:paraId="3A916DDE" w14:textId="77777777" w:rsidR="00E25C28" w:rsidRDefault="00E25C28" w:rsidP="00E25C28">
            <w:pPr>
              <w:pStyle w:val="ac"/>
            </w:pPr>
            <w:r>
              <w:t>python -m src.main sign-crc32 --file data\d1.txt --private-key artifacts\private.json --signature artifacts\d1.crc32.sig</w:t>
            </w:r>
          </w:p>
          <w:p w14:paraId="7830A188" w14:textId="77777777" w:rsidR="00E25C28" w:rsidRDefault="00E25C28" w:rsidP="00E25C28">
            <w:pPr>
              <w:pStyle w:val="ac"/>
            </w:pPr>
            <w:r>
              <w:lastRenderedPageBreak/>
              <w:t>python -m src.main verify-crc32 --file data\d1.txt --public-key artifacts\public.json --signature artifacts\d1.crc32.sig</w:t>
            </w:r>
          </w:p>
          <w:p w14:paraId="7CB1CDF9" w14:textId="77777777" w:rsidR="00E25C28" w:rsidRDefault="00E25C28" w:rsidP="00E25C28">
            <w:pPr>
              <w:pStyle w:val="ac"/>
            </w:pPr>
            <w:r>
              <w:t>python -m src.main forge-crc32 --original data\d1.txt --modified data\d2.txt --out artifacts\d3.txt</w:t>
            </w:r>
          </w:p>
          <w:p w14:paraId="4C37B521" w14:textId="77777777" w:rsidR="00E25C28" w:rsidRDefault="00E25C28" w:rsidP="00E25C28">
            <w:pPr>
              <w:pStyle w:val="ac"/>
            </w:pPr>
            <w:r>
              <w:t>python -m src.main verify-crc32 --file artifacts\d3.txt --public-key artifacts\public.json --signature artifacts\d1.crc32.sig</w:t>
            </w:r>
          </w:p>
          <w:p w14:paraId="102C8D94" w14:textId="77777777" w:rsidR="00E25C28" w:rsidRDefault="00E25C28" w:rsidP="00E25C28">
            <w:pPr>
              <w:pStyle w:val="ac"/>
            </w:pPr>
            <w:r>
              <w:t>```</w:t>
            </w:r>
          </w:p>
          <w:p w14:paraId="18403166" w14:textId="77777777" w:rsidR="00E25C28" w:rsidRDefault="00E25C28" w:rsidP="00E25C28">
            <w:pPr>
              <w:pStyle w:val="ac"/>
            </w:pPr>
          </w:p>
          <w:p w14:paraId="71B3C63B" w14:textId="77777777" w:rsidR="00E25C28" w:rsidRDefault="00E25C28" w:rsidP="00E25C28">
            <w:pPr>
              <w:pStyle w:val="ac"/>
            </w:pPr>
            <w:r>
              <w:t>## Проверка первого байта DER</w:t>
            </w:r>
          </w:p>
          <w:p w14:paraId="18C8BDC5" w14:textId="77777777" w:rsidR="00E25C28" w:rsidRDefault="00E25C28" w:rsidP="00E25C28">
            <w:pPr>
              <w:pStyle w:val="ac"/>
            </w:pPr>
          </w:p>
          <w:p w14:paraId="6824FD9D" w14:textId="77777777" w:rsidR="00E25C28" w:rsidRDefault="00E25C28" w:rsidP="00E25C28">
            <w:pPr>
              <w:pStyle w:val="ac"/>
            </w:pPr>
            <w:r>
              <w:t>```powershell</w:t>
            </w:r>
          </w:p>
          <w:p w14:paraId="6E226213" w14:textId="77777777" w:rsidR="00E25C28" w:rsidRDefault="00E25C28" w:rsidP="00E25C28">
            <w:pPr>
              <w:pStyle w:val="ac"/>
            </w:pPr>
            <w:r>
              <w:t>Format-Hex .\artifacts\message.enc | Select-Object -First 1</w:t>
            </w:r>
          </w:p>
          <w:p w14:paraId="38195E47" w14:textId="77777777" w:rsidR="00E25C28" w:rsidRDefault="00E25C28" w:rsidP="00E25C28">
            <w:pPr>
              <w:pStyle w:val="ac"/>
            </w:pPr>
            <w:r>
              <w:t>Format-Hex .\artifacts\message.sha256.sig | Select-Object -First 1</w:t>
            </w:r>
          </w:p>
          <w:p w14:paraId="40428882" w14:textId="77777777" w:rsidR="00E25C28" w:rsidRDefault="00E25C28" w:rsidP="00E25C28">
            <w:pPr>
              <w:pStyle w:val="ac"/>
            </w:pPr>
            <w:r>
              <w:t>Format-Hex .\artifacts\d1.crc32.sig | Select-Object -First 1</w:t>
            </w:r>
          </w:p>
          <w:p w14:paraId="537BBE57" w14:textId="77777777" w:rsidR="00E25C28" w:rsidRDefault="00E25C28" w:rsidP="00E25C28">
            <w:pPr>
              <w:pStyle w:val="ac"/>
            </w:pPr>
            <w:r>
              <w:t>```</w:t>
            </w:r>
          </w:p>
          <w:p w14:paraId="4D41E4A6" w14:textId="77777777" w:rsidR="00E25C28" w:rsidRDefault="00E25C28" w:rsidP="00E25C28">
            <w:pPr>
              <w:pStyle w:val="ac"/>
            </w:pPr>
          </w:p>
          <w:p w14:paraId="73ED945C" w14:textId="77777777" w:rsidR="00E25C28" w:rsidRDefault="00E25C28" w:rsidP="00E25C28">
            <w:pPr>
              <w:pStyle w:val="ac"/>
            </w:pPr>
            <w:r>
              <w:t>Ожидаемый первый байт: `30`, что соответствует ASN.1 DER `SEQUENCE`.</w:t>
            </w:r>
          </w:p>
          <w:p w14:paraId="7C618860" w14:textId="77777777" w:rsidR="00E25C28" w:rsidRDefault="00E25C28" w:rsidP="00E25C28">
            <w:pPr>
              <w:pStyle w:val="ac"/>
            </w:pPr>
            <w:r>
              <w:t>"""</w:t>
            </w:r>
          </w:p>
          <w:p w14:paraId="44B9CDED" w14:textId="77777777" w:rsidR="00E25C28" w:rsidRDefault="00E25C28" w:rsidP="00E25C28">
            <w:pPr>
              <w:pStyle w:val="ac"/>
            </w:pPr>
          </w:p>
          <w:p w14:paraId="271DCB1A" w14:textId="77777777" w:rsidR="00E25C28" w:rsidRDefault="00E25C28" w:rsidP="00E25C28">
            <w:pPr>
              <w:pStyle w:val="ac"/>
            </w:pPr>
          </w:p>
          <w:p w14:paraId="3D055B4B" w14:textId="77777777" w:rsidR="00E25C28" w:rsidRDefault="00E25C28" w:rsidP="00E25C28">
            <w:pPr>
              <w:pStyle w:val="ac"/>
            </w:pPr>
            <w:r>
              <w:t>def _build_full_report_draft(report_data: str, theory: str, control_questions: str) -&gt; str:</w:t>
            </w:r>
          </w:p>
          <w:p w14:paraId="118C2497" w14:textId="77777777" w:rsidR="00E25C28" w:rsidRDefault="00E25C28" w:rsidP="00E25C28">
            <w:pPr>
              <w:pStyle w:val="ac"/>
            </w:pPr>
            <w:r>
              <w:t xml:space="preserve">    theory_body = theory.removeprefix("# Теоретические сведения\n\n")</w:t>
            </w:r>
          </w:p>
          <w:p w14:paraId="48646E40" w14:textId="77777777" w:rsidR="00E25C28" w:rsidRDefault="00E25C28" w:rsidP="00E25C28">
            <w:pPr>
              <w:pStyle w:val="ac"/>
            </w:pPr>
            <w:r>
              <w:t xml:space="preserve">    practical_body = report_data.removeprefix("# Данные для отчета по Lab1\n\n")</w:t>
            </w:r>
          </w:p>
          <w:p w14:paraId="4FE66C55" w14:textId="77777777" w:rsidR="00E25C28" w:rsidRDefault="00E25C28" w:rsidP="00E25C28">
            <w:pPr>
              <w:pStyle w:val="ac"/>
            </w:pPr>
            <w:r>
              <w:t xml:space="preserve">    control_body = control_questions.removeprefix("# Контрольные вопросы\n\n")</w:t>
            </w:r>
          </w:p>
          <w:p w14:paraId="55D6E5F9" w14:textId="77777777" w:rsidR="00E25C28" w:rsidRDefault="00E25C28" w:rsidP="00E25C28">
            <w:pPr>
              <w:pStyle w:val="ac"/>
            </w:pPr>
            <w:r>
              <w:t xml:space="preserve">    return f"""# Лабораторная работа №1. Основы RSA</w:t>
            </w:r>
          </w:p>
          <w:p w14:paraId="30416D48" w14:textId="77777777" w:rsidR="00E25C28" w:rsidRDefault="00E25C28" w:rsidP="00E25C28">
            <w:pPr>
              <w:pStyle w:val="ac"/>
            </w:pPr>
          </w:p>
          <w:p w14:paraId="590A253E" w14:textId="77777777" w:rsidR="00E25C28" w:rsidRDefault="00E25C28" w:rsidP="00E25C28">
            <w:pPr>
              <w:pStyle w:val="ac"/>
            </w:pPr>
            <w:r>
              <w:t>## Цель работы</w:t>
            </w:r>
          </w:p>
          <w:p w14:paraId="75439D4D" w14:textId="77777777" w:rsidR="00E25C28" w:rsidRDefault="00E25C28" w:rsidP="00E25C28">
            <w:pPr>
              <w:pStyle w:val="ac"/>
            </w:pPr>
          </w:p>
          <w:p w14:paraId="3DF694C0" w14:textId="77777777" w:rsidR="00E25C28" w:rsidRDefault="00E25C28" w:rsidP="00E25C28">
            <w:pPr>
              <w:pStyle w:val="ac"/>
            </w:pPr>
            <w:r>
              <w:t>Изучить принципы RSA, гибридного шифрования RSA + AES-256-CBC, ASN.1 DER-контейнеров и электронной подписи RSA/SHA-256, а также показать непригодность CRC32 для криптографической подписи.</w:t>
            </w:r>
          </w:p>
          <w:p w14:paraId="37B5544E" w14:textId="77777777" w:rsidR="00E25C28" w:rsidRDefault="00E25C28" w:rsidP="00E25C28">
            <w:pPr>
              <w:pStyle w:val="ac"/>
            </w:pPr>
          </w:p>
          <w:p w14:paraId="427003E9" w14:textId="77777777" w:rsidR="00E25C28" w:rsidRDefault="00E25C28" w:rsidP="00E25C28">
            <w:pPr>
              <w:pStyle w:val="ac"/>
            </w:pPr>
            <w:r>
              <w:t>## Задание</w:t>
            </w:r>
          </w:p>
          <w:p w14:paraId="5E52D7BC" w14:textId="77777777" w:rsidR="00E25C28" w:rsidRDefault="00E25C28" w:rsidP="00E25C28">
            <w:pPr>
              <w:pStyle w:val="ac"/>
            </w:pPr>
          </w:p>
          <w:p w14:paraId="2B2B3C30" w14:textId="77777777" w:rsidR="00E25C28" w:rsidRDefault="00E25C28" w:rsidP="00E25C28">
            <w:pPr>
              <w:pStyle w:val="ac"/>
            </w:pPr>
            <w:r>
              <w:t>Реализованы генерация ключей RSA, шифрование и расшифрование файла по гибридной схеме, сохранение данных в DER-контейнере, создание и проверка подписи RSA/SHA-256, подпись RSA/CRC32 и демонстрация подбора файла D3 с тем же CRC32, что и у D1.</w:t>
            </w:r>
          </w:p>
          <w:p w14:paraId="34B0BEB3" w14:textId="77777777" w:rsidR="00E25C28" w:rsidRDefault="00E25C28" w:rsidP="00E25C28">
            <w:pPr>
              <w:pStyle w:val="ac"/>
            </w:pPr>
          </w:p>
          <w:p w14:paraId="7B90BAE1" w14:textId="77777777" w:rsidR="00E25C28" w:rsidRDefault="00E25C28" w:rsidP="00E25C28">
            <w:pPr>
              <w:pStyle w:val="ac"/>
            </w:pPr>
            <w:r>
              <w:t>## Теоретические сведения</w:t>
            </w:r>
          </w:p>
          <w:p w14:paraId="7A5E527B" w14:textId="77777777" w:rsidR="00E25C28" w:rsidRDefault="00E25C28" w:rsidP="00E25C28">
            <w:pPr>
              <w:pStyle w:val="ac"/>
            </w:pPr>
          </w:p>
          <w:p w14:paraId="0F8F258F" w14:textId="77777777" w:rsidR="00E25C28" w:rsidRDefault="00E25C28" w:rsidP="00E25C28">
            <w:pPr>
              <w:pStyle w:val="ac"/>
            </w:pPr>
            <w:r>
              <w:lastRenderedPageBreak/>
              <w:t>{theory_body}</w:t>
            </w:r>
          </w:p>
          <w:p w14:paraId="01A08F95" w14:textId="77777777" w:rsidR="00E25C28" w:rsidRDefault="00E25C28" w:rsidP="00E25C28">
            <w:pPr>
              <w:pStyle w:val="ac"/>
            </w:pPr>
          </w:p>
          <w:p w14:paraId="07B0F630" w14:textId="77777777" w:rsidR="00E25C28" w:rsidRDefault="00E25C28" w:rsidP="00E25C28">
            <w:pPr>
              <w:pStyle w:val="ac"/>
            </w:pPr>
            <w:r>
              <w:t>## Описание реализации</w:t>
            </w:r>
          </w:p>
          <w:p w14:paraId="2AE1459D" w14:textId="77777777" w:rsidR="00E25C28" w:rsidRDefault="00E25C28" w:rsidP="00E25C28">
            <w:pPr>
              <w:pStyle w:val="ac"/>
            </w:pPr>
          </w:p>
          <w:p w14:paraId="1F386387" w14:textId="77777777" w:rsidR="00E25C28" w:rsidRDefault="00E25C28" w:rsidP="00E25C28">
            <w:pPr>
              <w:pStyle w:val="ac"/>
            </w:pPr>
            <w:r>
              <w:t>Код разделен на модули: `rsa.py` реализует RSA, `aes.py` - AES-256-CBC и padding, `der.py` и `sigder.py` - DER-контейнеры, `hybrid.py` - файловое гибридное шифрование, `signatures.py` - подписи, `crcforge.py` - подбор четырехбайтного CRC32-патча. CLI в `src/main.py` запускает основные операции лабораторной.</w:t>
            </w:r>
          </w:p>
          <w:p w14:paraId="514EF8D0" w14:textId="77777777" w:rsidR="00E25C28" w:rsidRDefault="00E25C28" w:rsidP="00E25C28">
            <w:pPr>
              <w:pStyle w:val="ac"/>
            </w:pPr>
          </w:p>
          <w:p w14:paraId="5DAC1FAF" w14:textId="77777777" w:rsidR="00E25C28" w:rsidRDefault="00E25C28" w:rsidP="00E25C28">
            <w:pPr>
              <w:pStyle w:val="ac"/>
            </w:pPr>
            <w:r>
              <w:t>## Практические результаты</w:t>
            </w:r>
          </w:p>
          <w:p w14:paraId="2F48761C" w14:textId="77777777" w:rsidR="00E25C28" w:rsidRDefault="00E25C28" w:rsidP="00E25C28">
            <w:pPr>
              <w:pStyle w:val="ac"/>
            </w:pPr>
          </w:p>
          <w:p w14:paraId="09E7DB7A" w14:textId="77777777" w:rsidR="00E25C28" w:rsidRDefault="00E25C28" w:rsidP="00E25C28">
            <w:pPr>
              <w:pStyle w:val="ac"/>
            </w:pPr>
            <w:r>
              <w:t>{practical_body}</w:t>
            </w:r>
          </w:p>
          <w:p w14:paraId="1EDB9FDA" w14:textId="77777777" w:rsidR="00E25C28" w:rsidRDefault="00E25C28" w:rsidP="00E25C28">
            <w:pPr>
              <w:pStyle w:val="ac"/>
            </w:pPr>
          </w:p>
          <w:p w14:paraId="6A904170" w14:textId="77777777" w:rsidR="00E25C28" w:rsidRDefault="00E25C28" w:rsidP="00E25C28">
            <w:pPr>
              <w:pStyle w:val="ac"/>
            </w:pPr>
            <w:r>
              <w:t>## Дополнительное задание</w:t>
            </w:r>
          </w:p>
          <w:p w14:paraId="3B2B5E53" w14:textId="77777777" w:rsidR="00E25C28" w:rsidRDefault="00E25C28" w:rsidP="00E25C28">
            <w:pPr>
              <w:pStyle w:val="ac"/>
            </w:pPr>
          </w:p>
          <w:p w14:paraId="09CE5A91" w14:textId="77777777" w:rsidR="00E25C28" w:rsidRDefault="00E25C28" w:rsidP="00E25C28">
            <w:pPr>
              <w:pStyle w:val="ac"/>
            </w:pPr>
            <w:r>
              <w:t>Дополнительное задание демонстрирует слабость подписи по CRC32. Файл D3 строится как `D3 = D2 || patch`, где `patch` рассчитан так, чтобы `CRC32(D3) == CRC32(D1)`. Поэтому подпись, созданная для D1, проходит проверку для D3, хотя содержимое D3 начинается с выбранного D2.</w:t>
            </w:r>
          </w:p>
          <w:p w14:paraId="4C7519EF" w14:textId="77777777" w:rsidR="00E25C28" w:rsidRDefault="00E25C28" w:rsidP="00E25C28">
            <w:pPr>
              <w:pStyle w:val="ac"/>
            </w:pPr>
          </w:p>
          <w:p w14:paraId="4370B493" w14:textId="77777777" w:rsidR="00E25C28" w:rsidRDefault="00E25C28" w:rsidP="00E25C28">
            <w:pPr>
              <w:pStyle w:val="ac"/>
            </w:pPr>
            <w:r>
              <w:t>## Контрольные вопросы</w:t>
            </w:r>
          </w:p>
          <w:p w14:paraId="55CC4192" w14:textId="77777777" w:rsidR="00E25C28" w:rsidRDefault="00E25C28" w:rsidP="00E25C28">
            <w:pPr>
              <w:pStyle w:val="ac"/>
            </w:pPr>
          </w:p>
          <w:p w14:paraId="17FC5389" w14:textId="77777777" w:rsidR="00E25C28" w:rsidRDefault="00E25C28" w:rsidP="00E25C28">
            <w:pPr>
              <w:pStyle w:val="ac"/>
            </w:pPr>
            <w:r>
              <w:t>{control_body}</w:t>
            </w:r>
          </w:p>
          <w:p w14:paraId="461D6BE9" w14:textId="77777777" w:rsidR="00E25C28" w:rsidRDefault="00E25C28" w:rsidP="00E25C28">
            <w:pPr>
              <w:pStyle w:val="ac"/>
            </w:pPr>
          </w:p>
          <w:p w14:paraId="71C1ABDF" w14:textId="77777777" w:rsidR="00E25C28" w:rsidRDefault="00E25C28" w:rsidP="00E25C28">
            <w:pPr>
              <w:pStyle w:val="ac"/>
            </w:pPr>
            <w:r>
              <w:t>## Вывод</w:t>
            </w:r>
          </w:p>
          <w:p w14:paraId="2DEB8F3C" w14:textId="77777777" w:rsidR="00E25C28" w:rsidRDefault="00E25C28" w:rsidP="00E25C28">
            <w:pPr>
              <w:pStyle w:val="ac"/>
            </w:pPr>
          </w:p>
          <w:p w14:paraId="40E2C923" w14:textId="77777777" w:rsidR="00E25C28" w:rsidRDefault="00E25C28" w:rsidP="00E25C28">
            <w:pPr>
              <w:pStyle w:val="ac"/>
            </w:pPr>
            <w:r>
              <w:t>В работе реализована полная учебная схема защиты файла: RSA используется для ключей и подписи, AES-256-CBC - для данных, DER - для структурированного хранения. Проверка RSA/SHA-256 корректно отвергает измененный файл. Демонстрация CRC32 показывает, что контрольные суммы нельзя использовать как криптографические хэши для электронной подписи.</w:t>
            </w:r>
          </w:p>
          <w:p w14:paraId="574B2379" w14:textId="77777777" w:rsidR="00E25C28" w:rsidRDefault="00E25C28" w:rsidP="00E25C28">
            <w:pPr>
              <w:pStyle w:val="ac"/>
            </w:pPr>
            <w:r>
              <w:t>"""</w:t>
            </w:r>
          </w:p>
          <w:p w14:paraId="789CB80A" w14:textId="77777777" w:rsidR="00E25C28" w:rsidRDefault="00E25C28" w:rsidP="00E25C28">
            <w:pPr>
              <w:pStyle w:val="ac"/>
            </w:pPr>
          </w:p>
          <w:p w14:paraId="2F4D44BB" w14:textId="77777777" w:rsidR="00E25C28" w:rsidRDefault="00E25C28" w:rsidP="00E25C28">
            <w:pPr>
              <w:pStyle w:val="ac"/>
            </w:pPr>
          </w:p>
          <w:p w14:paraId="42527F64" w14:textId="77777777" w:rsidR="00E25C28" w:rsidRDefault="00E25C28" w:rsidP="00E25C28">
            <w:pPr>
              <w:pStyle w:val="ac"/>
            </w:pPr>
            <w:r>
              <w:t>def generate_report_materials(lab_root: Path | None = None, bits: int = 1024) -&gt; dict[str, Any]:</w:t>
            </w:r>
          </w:p>
          <w:p w14:paraId="71EE07C7" w14:textId="77777777" w:rsidR="00E25C28" w:rsidRDefault="00E25C28" w:rsidP="00E25C28">
            <w:pPr>
              <w:pStyle w:val="ac"/>
            </w:pPr>
            <w:r>
              <w:t xml:space="preserve">    """Сформировать материалы отчета и вернуть собранные данные."""</w:t>
            </w:r>
          </w:p>
          <w:p w14:paraId="53AD3F13" w14:textId="77777777" w:rsidR="00E25C28" w:rsidRDefault="00E25C28" w:rsidP="00E25C28">
            <w:pPr>
              <w:pStyle w:val="ac"/>
            </w:pPr>
            <w:r>
              <w:t xml:space="preserve">    root = (lab_root or DEFAULT_LAB_ROOT).resolve()</w:t>
            </w:r>
          </w:p>
          <w:p w14:paraId="38599764" w14:textId="77777777" w:rsidR="00E25C28" w:rsidRDefault="00E25C28" w:rsidP="00E25C28">
            <w:pPr>
              <w:pStyle w:val="ac"/>
            </w:pPr>
            <w:r>
              <w:t xml:space="preserve">    if str(root) not in sys.path:</w:t>
            </w:r>
          </w:p>
          <w:p w14:paraId="6011A8D9" w14:textId="77777777" w:rsidR="00E25C28" w:rsidRDefault="00E25C28" w:rsidP="00E25C28">
            <w:pPr>
              <w:pStyle w:val="ac"/>
            </w:pPr>
            <w:r>
              <w:t xml:space="preserve">        sys.path.insert(0, str(root))</w:t>
            </w:r>
          </w:p>
          <w:p w14:paraId="20877EA6" w14:textId="77777777" w:rsidR="00E25C28" w:rsidRDefault="00E25C28" w:rsidP="00E25C28">
            <w:pPr>
              <w:pStyle w:val="ac"/>
            </w:pPr>
          </w:p>
          <w:p w14:paraId="09127CC7" w14:textId="77777777" w:rsidR="00E25C28" w:rsidRDefault="00E25C28" w:rsidP="00E25C28">
            <w:pPr>
              <w:pStyle w:val="ac"/>
            </w:pPr>
            <w:r>
              <w:t xml:space="preserve">    data_dir = root / "data"</w:t>
            </w:r>
          </w:p>
          <w:p w14:paraId="254982EF" w14:textId="77777777" w:rsidR="00E25C28" w:rsidRDefault="00E25C28" w:rsidP="00E25C28">
            <w:pPr>
              <w:pStyle w:val="ac"/>
            </w:pPr>
            <w:r>
              <w:lastRenderedPageBreak/>
              <w:t xml:space="preserve">    artifacts_dir = root / "artifacts" / "report_run"</w:t>
            </w:r>
          </w:p>
          <w:p w14:paraId="1030DDD9" w14:textId="77777777" w:rsidR="00E25C28" w:rsidRDefault="00E25C28" w:rsidP="00E25C28">
            <w:pPr>
              <w:pStyle w:val="ac"/>
            </w:pPr>
            <w:r>
              <w:t xml:space="preserve">    generated_dir = root / "report" / "generated"</w:t>
            </w:r>
          </w:p>
          <w:p w14:paraId="3DBB8B33" w14:textId="77777777" w:rsidR="00E25C28" w:rsidRDefault="00E25C28" w:rsidP="00E25C28">
            <w:pPr>
              <w:pStyle w:val="ac"/>
            </w:pPr>
            <w:r>
              <w:t xml:space="preserve">    # Временные артефакты очищаются, а report/generated остается папкой</w:t>
            </w:r>
          </w:p>
          <w:p w14:paraId="5ED7F44C" w14:textId="77777777" w:rsidR="00E25C28" w:rsidRDefault="00E25C28" w:rsidP="00E25C28">
            <w:pPr>
              <w:pStyle w:val="ac"/>
            </w:pPr>
            <w:r>
              <w:t xml:space="preserve">    # с готовыми для вставки в отчет материалами.</w:t>
            </w:r>
          </w:p>
          <w:p w14:paraId="1DC40079" w14:textId="77777777" w:rsidR="00E25C28" w:rsidRDefault="00E25C28" w:rsidP="00E25C28">
            <w:pPr>
              <w:pStyle w:val="ac"/>
            </w:pPr>
            <w:r>
              <w:t xml:space="preserve">    _clean_dir(artifacts_dir)</w:t>
            </w:r>
          </w:p>
          <w:p w14:paraId="0352D4EA" w14:textId="77777777" w:rsidR="00E25C28" w:rsidRDefault="00E25C28" w:rsidP="00E25C28">
            <w:pPr>
              <w:pStyle w:val="ac"/>
            </w:pPr>
            <w:r>
              <w:t xml:space="preserve">    generated_dir.mkdir(parents=True, exist_ok=True)</w:t>
            </w:r>
          </w:p>
          <w:p w14:paraId="1BBEB5E7" w14:textId="77777777" w:rsidR="00E25C28" w:rsidRDefault="00E25C28" w:rsidP="00E25C28">
            <w:pPr>
              <w:pStyle w:val="ac"/>
            </w:pPr>
          </w:p>
          <w:p w14:paraId="7E552ECA" w14:textId="77777777" w:rsidR="00E25C28" w:rsidRDefault="00E25C28" w:rsidP="00E25C28">
            <w:pPr>
              <w:pStyle w:val="ac"/>
            </w:pPr>
            <w:r>
              <w:t xml:space="preserve">    message_path = data_dir / "message.txt"</w:t>
            </w:r>
          </w:p>
          <w:p w14:paraId="24F1045B" w14:textId="77777777" w:rsidR="00E25C28" w:rsidRDefault="00E25C28" w:rsidP="00E25C28">
            <w:pPr>
              <w:pStyle w:val="ac"/>
            </w:pPr>
            <w:r>
              <w:t xml:space="preserve">    d1_path = data_dir / "d1.txt"</w:t>
            </w:r>
          </w:p>
          <w:p w14:paraId="4D40CC08" w14:textId="77777777" w:rsidR="00E25C28" w:rsidRDefault="00E25C28" w:rsidP="00E25C28">
            <w:pPr>
              <w:pStyle w:val="ac"/>
            </w:pPr>
            <w:r>
              <w:t xml:space="preserve">    d2_path = data_dir / "d2.txt"</w:t>
            </w:r>
          </w:p>
          <w:p w14:paraId="49E038DB" w14:textId="77777777" w:rsidR="00E25C28" w:rsidRDefault="00E25C28" w:rsidP="00E25C28">
            <w:pPr>
              <w:pStyle w:val="ac"/>
            </w:pPr>
          </w:p>
          <w:p w14:paraId="39F1FD41" w14:textId="77777777" w:rsidR="00E25C28" w:rsidRDefault="00E25C28" w:rsidP="00E25C28">
            <w:pPr>
              <w:pStyle w:val="ac"/>
            </w:pPr>
            <w:r>
              <w:t xml:space="preserve">    # 1. Генерация RSA-ключей и сохранение параметров p, q, n, e, d.</w:t>
            </w:r>
          </w:p>
          <w:p w14:paraId="138D7C56" w14:textId="77777777" w:rsidR="00E25C28" w:rsidRDefault="00E25C28" w:rsidP="00E25C28">
            <w:pPr>
              <w:pStyle w:val="ac"/>
            </w:pPr>
            <w:r>
              <w:t xml:space="preserve">    private_key, public_key = generate_keypair(bits)</w:t>
            </w:r>
          </w:p>
          <w:p w14:paraId="35E79AED" w14:textId="77777777" w:rsidR="00E25C28" w:rsidRDefault="00E25C28" w:rsidP="00E25C28">
            <w:pPr>
              <w:pStyle w:val="ac"/>
            </w:pPr>
            <w:r>
              <w:t xml:space="preserve">    private_key_path = artifacts_dir / "private.json"</w:t>
            </w:r>
          </w:p>
          <w:p w14:paraId="112F4BF8" w14:textId="77777777" w:rsidR="00E25C28" w:rsidRDefault="00E25C28" w:rsidP="00E25C28">
            <w:pPr>
              <w:pStyle w:val="ac"/>
            </w:pPr>
            <w:r>
              <w:t xml:space="preserve">    public_key_path = artifacts_dir / "public.json"</w:t>
            </w:r>
          </w:p>
          <w:p w14:paraId="5E8222B6" w14:textId="77777777" w:rsidR="00E25C28" w:rsidRDefault="00E25C28" w:rsidP="00E25C28">
            <w:pPr>
              <w:pStyle w:val="ac"/>
            </w:pPr>
            <w:r>
              <w:t xml:space="preserve">    save_private_key(private_key_path, private_key)</w:t>
            </w:r>
          </w:p>
          <w:p w14:paraId="417A941B" w14:textId="77777777" w:rsidR="00E25C28" w:rsidRDefault="00E25C28" w:rsidP="00E25C28">
            <w:pPr>
              <w:pStyle w:val="ac"/>
            </w:pPr>
            <w:r>
              <w:t xml:space="preserve">    save_public_key(public_key_path, public_key)</w:t>
            </w:r>
          </w:p>
          <w:p w14:paraId="1690B08B" w14:textId="77777777" w:rsidR="00E25C28" w:rsidRDefault="00E25C28" w:rsidP="00E25C28">
            <w:pPr>
              <w:pStyle w:val="ac"/>
            </w:pPr>
          </w:p>
          <w:p w14:paraId="47D18B14" w14:textId="77777777" w:rsidR="00E25C28" w:rsidRDefault="00E25C28" w:rsidP="00E25C28">
            <w:pPr>
              <w:pStyle w:val="ac"/>
            </w:pPr>
            <w:r>
              <w:t xml:space="preserve">    encrypted_path = artifacts_dir / "message.enc"</w:t>
            </w:r>
          </w:p>
          <w:p w14:paraId="4CD15C26" w14:textId="77777777" w:rsidR="00E25C28" w:rsidRDefault="00E25C28" w:rsidP="00E25C28">
            <w:pPr>
              <w:pStyle w:val="ac"/>
            </w:pPr>
            <w:r>
              <w:t xml:space="preserve">    decrypted_path = artifacts_dir / "message.dec"</w:t>
            </w:r>
          </w:p>
          <w:p w14:paraId="16C90E80" w14:textId="77777777" w:rsidR="00E25C28" w:rsidRDefault="00E25C28" w:rsidP="00E25C28">
            <w:pPr>
              <w:pStyle w:val="ac"/>
            </w:pPr>
            <w:r>
              <w:t xml:space="preserve">    debug_json_path = artifacts_dir / "encrypt_debug.json"</w:t>
            </w:r>
          </w:p>
          <w:p w14:paraId="3A3DFF2B" w14:textId="77777777" w:rsidR="00E25C28" w:rsidRDefault="00E25C28" w:rsidP="00E25C28">
            <w:pPr>
              <w:pStyle w:val="ac"/>
            </w:pPr>
            <w:r>
              <w:t xml:space="preserve">    # 2. Гибридное шифрование файла и debug JSON с AES/DER значениями.</w:t>
            </w:r>
          </w:p>
          <w:p w14:paraId="7772F713" w14:textId="77777777" w:rsidR="00E25C28" w:rsidRDefault="00E25C28" w:rsidP="00E25C28">
            <w:pPr>
              <w:pStyle w:val="ac"/>
            </w:pPr>
            <w:r>
              <w:t xml:space="preserve">    encrypt_file(message_path, public_key, encrypted_path, debug_json_path)</w:t>
            </w:r>
          </w:p>
          <w:p w14:paraId="107D87AB" w14:textId="77777777" w:rsidR="00E25C28" w:rsidRDefault="00E25C28" w:rsidP="00E25C28">
            <w:pPr>
              <w:pStyle w:val="ac"/>
            </w:pPr>
            <w:r>
              <w:t xml:space="preserve">    # 3. Расшифрование и байтовое сравнение с исходным файлом.</w:t>
            </w:r>
          </w:p>
          <w:p w14:paraId="3ACA7706" w14:textId="77777777" w:rsidR="00E25C28" w:rsidRDefault="00E25C28" w:rsidP="00E25C28">
            <w:pPr>
              <w:pStyle w:val="ac"/>
            </w:pPr>
            <w:r>
              <w:t xml:space="preserve">    decrypt_file(encrypted_path, private_key, decrypted_path)</w:t>
            </w:r>
          </w:p>
          <w:p w14:paraId="0444FB19" w14:textId="77777777" w:rsidR="00E25C28" w:rsidRDefault="00E25C28" w:rsidP="00E25C28">
            <w:pPr>
              <w:pStyle w:val="ac"/>
            </w:pPr>
          </w:p>
          <w:p w14:paraId="6561A05B" w14:textId="77777777" w:rsidR="00E25C28" w:rsidRDefault="00E25C28" w:rsidP="00E25C28">
            <w:pPr>
              <w:pStyle w:val="ac"/>
            </w:pPr>
            <w:r>
              <w:t xml:space="preserve">    message = message_path.read_bytes()</w:t>
            </w:r>
          </w:p>
          <w:p w14:paraId="6D51BEB0" w14:textId="77777777" w:rsidR="00E25C28" w:rsidRDefault="00E25C28" w:rsidP="00E25C28">
            <w:pPr>
              <w:pStyle w:val="ac"/>
            </w:pPr>
            <w:r>
              <w:t xml:space="preserve">    decrypted_equals_original = decrypted_path.read_bytes() == message</w:t>
            </w:r>
          </w:p>
          <w:p w14:paraId="740D5AE6" w14:textId="77777777" w:rsidR="00E25C28" w:rsidRDefault="00E25C28" w:rsidP="00E25C28">
            <w:pPr>
              <w:pStyle w:val="ac"/>
            </w:pPr>
            <w:r>
              <w:t xml:space="preserve">    debug = json.loads(debug_json_path.read_text(encoding="utf-8"))</w:t>
            </w:r>
          </w:p>
          <w:p w14:paraId="3F651839" w14:textId="77777777" w:rsidR="00E25C28" w:rsidRDefault="00E25C28" w:rsidP="00E25C28">
            <w:pPr>
              <w:pStyle w:val="ac"/>
            </w:pPr>
            <w:r>
              <w:t xml:space="preserve">    container_bytes = encrypted_path.read_bytes()</w:t>
            </w:r>
          </w:p>
          <w:p w14:paraId="245F277D" w14:textId="77777777" w:rsidR="00E25C28" w:rsidRDefault="00E25C28" w:rsidP="00E25C28">
            <w:pPr>
              <w:pStyle w:val="ac"/>
            </w:pPr>
          </w:p>
          <w:p w14:paraId="717AA5A6" w14:textId="77777777" w:rsidR="00E25C28" w:rsidRDefault="00E25C28" w:rsidP="00E25C28">
            <w:pPr>
              <w:pStyle w:val="ac"/>
            </w:pPr>
            <w:r>
              <w:t xml:space="preserve">    sha_signature_path = artifacts_dir / "message.sha256.sig"</w:t>
            </w:r>
          </w:p>
          <w:p w14:paraId="0931B6D6" w14:textId="77777777" w:rsidR="00E25C28" w:rsidRDefault="00E25C28" w:rsidP="00E25C28">
            <w:pPr>
              <w:pStyle w:val="ac"/>
            </w:pPr>
            <w:r>
              <w:t xml:space="preserve">    # 4. RSA/SHA-256 подпись: проверяем исходный файл и отрицательный пример.</w:t>
            </w:r>
          </w:p>
          <w:p w14:paraId="533FE803" w14:textId="77777777" w:rsidR="00E25C28" w:rsidRDefault="00E25C28" w:rsidP="00E25C28">
            <w:pPr>
              <w:pStyle w:val="ac"/>
            </w:pPr>
            <w:r>
              <w:t xml:space="preserve">    sha_container = create_sha256_container(message, private_key)</w:t>
            </w:r>
          </w:p>
          <w:p w14:paraId="55B4A4BD" w14:textId="77777777" w:rsidR="00E25C28" w:rsidRDefault="00E25C28" w:rsidP="00E25C28">
            <w:pPr>
              <w:pStyle w:val="ac"/>
            </w:pPr>
            <w:r>
              <w:t xml:space="preserve">    save_signature(sha_signature_path, sha_container)</w:t>
            </w:r>
          </w:p>
          <w:p w14:paraId="0E20C4D9" w14:textId="77777777" w:rsidR="00E25C28" w:rsidRDefault="00E25C28" w:rsidP="00E25C28">
            <w:pPr>
              <w:pStyle w:val="ac"/>
            </w:pPr>
            <w:r>
              <w:t xml:space="preserve">    sha_loaded = load_signature_container(sha_signature_path)</w:t>
            </w:r>
          </w:p>
          <w:p w14:paraId="1A2C78AC" w14:textId="77777777" w:rsidR="00E25C28" w:rsidRDefault="00E25C28" w:rsidP="00E25C28">
            <w:pPr>
              <w:pStyle w:val="ac"/>
            </w:pPr>
            <w:r>
              <w:t xml:space="preserve">    sha_original_valid = verify_sha256_container(message, sha_loaded, public_key)</w:t>
            </w:r>
          </w:p>
          <w:p w14:paraId="371E2F08" w14:textId="77777777" w:rsidR="00E25C28" w:rsidRDefault="00E25C28" w:rsidP="00E25C28">
            <w:pPr>
              <w:pStyle w:val="ac"/>
            </w:pPr>
            <w:r>
              <w:t xml:space="preserve">    modified_path = artifacts_dir / "message.modified.txt"</w:t>
            </w:r>
          </w:p>
          <w:p w14:paraId="1BFF29DD" w14:textId="77777777" w:rsidR="00E25C28" w:rsidRDefault="00E25C28" w:rsidP="00E25C28">
            <w:pPr>
              <w:pStyle w:val="ac"/>
            </w:pPr>
            <w:r>
              <w:lastRenderedPageBreak/>
              <w:t xml:space="preserve">    modified_message = message + b"\nmodified for negative signature check\n"</w:t>
            </w:r>
          </w:p>
          <w:p w14:paraId="26F5C29A" w14:textId="77777777" w:rsidR="00E25C28" w:rsidRDefault="00E25C28" w:rsidP="00E25C28">
            <w:pPr>
              <w:pStyle w:val="ac"/>
            </w:pPr>
            <w:r>
              <w:t xml:space="preserve">    modified_path.write_bytes(modified_message)</w:t>
            </w:r>
          </w:p>
          <w:p w14:paraId="3D375414" w14:textId="77777777" w:rsidR="00E25C28" w:rsidRDefault="00E25C28" w:rsidP="00E25C28">
            <w:pPr>
              <w:pStyle w:val="ac"/>
            </w:pPr>
            <w:r>
              <w:t xml:space="preserve">    sha_modified_valid = verify_sha256_container(modified_message, sha_loaded, public_key)</w:t>
            </w:r>
          </w:p>
          <w:p w14:paraId="0EA15DB5" w14:textId="77777777" w:rsidR="00E25C28" w:rsidRDefault="00E25C28" w:rsidP="00E25C28">
            <w:pPr>
              <w:pStyle w:val="ac"/>
            </w:pPr>
            <w:r>
              <w:t xml:space="preserve">    sha_digest = hashlib.sha256(message).digest()</w:t>
            </w:r>
          </w:p>
          <w:p w14:paraId="5F94A572" w14:textId="77777777" w:rsidR="00E25C28" w:rsidRDefault="00E25C28" w:rsidP="00E25C28">
            <w:pPr>
              <w:pStyle w:val="ac"/>
            </w:pPr>
            <w:r>
              <w:t xml:space="preserve">    sha_signature_der = sha_signature_path.read_bytes()</w:t>
            </w:r>
          </w:p>
          <w:p w14:paraId="649BE532" w14:textId="77777777" w:rsidR="00E25C28" w:rsidRDefault="00E25C28" w:rsidP="00E25C28">
            <w:pPr>
              <w:pStyle w:val="ac"/>
            </w:pPr>
          </w:p>
          <w:p w14:paraId="4BB4A6C0" w14:textId="77777777" w:rsidR="00E25C28" w:rsidRDefault="00E25C28" w:rsidP="00E25C28">
            <w:pPr>
              <w:pStyle w:val="ac"/>
            </w:pPr>
            <w:r>
              <w:t xml:space="preserve">    crc_signature_path = artifacts_dir / "d1.crc32.sig"</w:t>
            </w:r>
          </w:p>
          <w:p w14:paraId="6C6DE9B1" w14:textId="77777777" w:rsidR="00E25C28" w:rsidRDefault="00E25C28" w:rsidP="00E25C28">
            <w:pPr>
              <w:pStyle w:val="ac"/>
            </w:pPr>
            <w:r>
              <w:t xml:space="preserve">    d1_bytes = d1_path.read_bytes()</w:t>
            </w:r>
          </w:p>
          <w:p w14:paraId="4FAB1240" w14:textId="77777777" w:rsidR="00E25C28" w:rsidRDefault="00E25C28" w:rsidP="00E25C28">
            <w:pPr>
              <w:pStyle w:val="ac"/>
            </w:pPr>
            <w:r>
              <w:t xml:space="preserve">    d2_bytes = d2_path.read_bytes()</w:t>
            </w:r>
          </w:p>
          <w:p w14:paraId="70E81144" w14:textId="77777777" w:rsidR="00E25C28" w:rsidRDefault="00E25C28" w:rsidP="00E25C28">
            <w:pPr>
              <w:pStyle w:val="ac"/>
            </w:pPr>
            <w:r>
              <w:t xml:space="preserve">    # 5. RSA/CRC32 подпись для D1 как часть дополнительного задания.</w:t>
            </w:r>
          </w:p>
          <w:p w14:paraId="11EB4CC0" w14:textId="77777777" w:rsidR="00E25C28" w:rsidRDefault="00E25C28" w:rsidP="00E25C28">
            <w:pPr>
              <w:pStyle w:val="ac"/>
            </w:pPr>
            <w:r>
              <w:t xml:space="preserve">    crc_container = create_crc32_container(d1_bytes, private_key)</w:t>
            </w:r>
          </w:p>
          <w:p w14:paraId="0AEC1CB9" w14:textId="77777777" w:rsidR="00E25C28" w:rsidRDefault="00E25C28" w:rsidP="00E25C28">
            <w:pPr>
              <w:pStyle w:val="ac"/>
            </w:pPr>
            <w:r>
              <w:t xml:space="preserve">    save_signature(crc_signature_path, crc_container)</w:t>
            </w:r>
          </w:p>
          <w:p w14:paraId="1F1696D0" w14:textId="77777777" w:rsidR="00E25C28" w:rsidRDefault="00E25C28" w:rsidP="00E25C28">
            <w:pPr>
              <w:pStyle w:val="ac"/>
            </w:pPr>
            <w:r>
              <w:t xml:space="preserve">    crc_loaded = load_signature_container(crc_signature_path)</w:t>
            </w:r>
          </w:p>
          <w:p w14:paraId="40A4667B" w14:textId="77777777" w:rsidR="00E25C28" w:rsidRDefault="00E25C28" w:rsidP="00E25C28">
            <w:pPr>
              <w:pStyle w:val="ac"/>
            </w:pPr>
            <w:r>
              <w:t xml:space="preserve">    crc_d1_valid = verify_crc32_container(d1_bytes, crc_loaded, public_key)</w:t>
            </w:r>
          </w:p>
          <w:p w14:paraId="7DFC4A02" w14:textId="77777777" w:rsidR="00E25C28" w:rsidRDefault="00E25C28" w:rsidP="00E25C28">
            <w:pPr>
              <w:pStyle w:val="ac"/>
            </w:pPr>
            <w:r>
              <w:t xml:space="preserve">    crc_signature_der = crc_signature_path.read_bytes()</w:t>
            </w:r>
          </w:p>
          <w:p w14:paraId="52B019F3" w14:textId="77777777" w:rsidR="00E25C28" w:rsidRDefault="00E25C28" w:rsidP="00E25C28">
            <w:pPr>
              <w:pStyle w:val="ac"/>
            </w:pPr>
          </w:p>
          <w:p w14:paraId="48E0566B" w14:textId="77777777" w:rsidR="00E25C28" w:rsidRDefault="00E25C28" w:rsidP="00E25C28">
            <w:pPr>
              <w:pStyle w:val="ac"/>
            </w:pPr>
            <w:r>
              <w:t xml:space="preserve">    d3_path = artifacts_dir / "d3.txt"</w:t>
            </w:r>
          </w:p>
          <w:p w14:paraId="61602A39" w14:textId="77777777" w:rsidR="00E25C28" w:rsidRDefault="00E25C28" w:rsidP="00E25C28">
            <w:pPr>
              <w:pStyle w:val="ac"/>
            </w:pPr>
            <w:r>
              <w:t xml:space="preserve">    # 6. Построение D3 = D2 || patch без перебора 2^32 вариантов.</w:t>
            </w:r>
          </w:p>
          <w:p w14:paraId="4140C75D" w14:textId="77777777" w:rsidR="00E25C28" w:rsidRDefault="00E25C28" w:rsidP="00E25C28">
            <w:pPr>
              <w:pStyle w:val="ac"/>
            </w:pPr>
            <w:r>
              <w:t xml:space="preserve">    forge_crc32_file(d1_path, d2_path, d3_path)</w:t>
            </w:r>
          </w:p>
          <w:p w14:paraId="6D2D21E2" w14:textId="77777777" w:rsidR="00E25C28" w:rsidRDefault="00E25C28" w:rsidP="00E25C28">
            <w:pPr>
              <w:pStyle w:val="ac"/>
            </w:pPr>
            <w:r>
              <w:t xml:space="preserve">    d3_bytes = d3_path.read_bytes()</w:t>
            </w:r>
          </w:p>
          <w:p w14:paraId="7779D8E7" w14:textId="77777777" w:rsidR="00E25C28" w:rsidRDefault="00E25C28" w:rsidP="00E25C28">
            <w:pPr>
              <w:pStyle w:val="ac"/>
            </w:pPr>
            <w:r>
              <w:t xml:space="preserve">    patch = d3_bytes[len(d2_bytes) :]</w:t>
            </w:r>
          </w:p>
          <w:p w14:paraId="18831539" w14:textId="77777777" w:rsidR="00E25C28" w:rsidRDefault="00E25C28" w:rsidP="00E25C28">
            <w:pPr>
              <w:pStyle w:val="ac"/>
            </w:pPr>
            <w:r>
              <w:t xml:space="preserve">    crc_d3_old_signature_valid = verify_crc32_container(d3_bytes, crc_loaded, public_key)</w:t>
            </w:r>
          </w:p>
          <w:p w14:paraId="77D1F68F" w14:textId="77777777" w:rsidR="00E25C28" w:rsidRDefault="00E25C28" w:rsidP="00E25C28">
            <w:pPr>
              <w:pStyle w:val="ac"/>
            </w:pPr>
          </w:p>
          <w:p w14:paraId="4CECB765" w14:textId="77777777" w:rsidR="00E25C28" w:rsidRDefault="00E25C28" w:rsidP="00E25C28">
            <w:pPr>
              <w:pStyle w:val="ac"/>
            </w:pPr>
            <w:r>
              <w:t xml:space="preserve">    d1_crc = crc32_bytes(d1_bytes)</w:t>
            </w:r>
          </w:p>
          <w:p w14:paraId="304489D0" w14:textId="77777777" w:rsidR="00E25C28" w:rsidRDefault="00E25C28" w:rsidP="00E25C28">
            <w:pPr>
              <w:pStyle w:val="ac"/>
            </w:pPr>
            <w:r>
              <w:t xml:space="preserve">    d2_crc = crc32_bytes(d2_bytes)</w:t>
            </w:r>
          </w:p>
          <w:p w14:paraId="5067CE86" w14:textId="77777777" w:rsidR="00E25C28" w:rsidRDefault="00E25C28" w:rsidP="00E25C28">
            <w:pPr>
              <w:pStyle w:val="ac"/>
            </w:pPr>
            <w:r>
              <w:t xml:space="preserve">    d3_crc = crc32_bytes(d3_bytes)</w:t>
            </w:r>
          </w:p>
          <w:p w14:paraId="396ABBFA" w14:textId="77777777" w:rsidR="00E25C28" w:rsidRDefault="00E25C28" w:rsidP="00E25C28">
            <w:pPr>
              <w:pStyle w:val="ac"/>
            </w:pPr>
          </w:p>
          <w:p w14:paraId="4EBA42BB" w14:textId="77777777" w:rsidR="00E25C28" w:rsidRDefault="00E25C28" w:rsidP="00E25C28">
            <w:pPr>
              <w:pStyle w:val="ac"/>
            </w:pPr>
            <w:r>
              <w:t xml:space="preserve">    data: dict[str, Any] = {</w:t>
            </w:r>
          </w:p>
          <w:p w14:paraId="5A9EE2C3" w14:textId="77777777" w:rsidR="00E25C28" w:rsidRDefault="00E25C28" w:rsidP="00E25C28">
            <w:pPr>
              <w:pStyle w:val="ac"/>
            </w:pPr>
            <w:r>
              <w:t xml:space="preserve">        "rsa": {</w:t>
            </w:r>
          </w:p>
          <w:p w14:paraId="1C6E4316" w14:textId="77777777" w:rsidR="00E25C28" w:rsidRDefault="00E25C28" w:rsidP="00E25C28">
            <w:pPr>
              <w:pStyle w:val="ac"/>
            </w:pPr>
            <w:r>
              <w:t xml:space="preserve">            "p": str(private_key.p),</w:t>
            </w:r>
          </w:p>
          <w:p w14:paraId="4D105A37" w14:textId="77777777" w:rsidR="00E25C28" w:rsidRDefault="00E25C28" w:rsidP="00E25C28">
            <w:pPr>
              <w:pStyle w:val="ac"/>
            </w:pPr>
            <w:r>
              <w:t xml:space="preserve">            "q": str(private_key.q),</w:t>
            </w:r>
          </w:p>
          <w:p w14:paraId="0761C4CE" w14:textId="77777777" w:rsidR="00E25C28" w:rsidRDefault="00E25C28" w:rsidP="00E25C28">
            <w:pPr>
              <w:pStyle w:val="ac"/>
            </w:pPr>
            <w:r>
              <w:t xml:space="preserve">            "n": str(private_key.n),</w:t>
            </w:r>
          </w:p>
          <w:p w14:paraId="4CC7B7A0" w14:textId="77777777" w:rsidR="00E25C28" w:rsidRDefault="00E25C28" w:rsidP="00E25C28">
            <w:pPr>
              <w:pStyle w:val="ac"/>
            </w:pPr>
            <w:r>
              <w:t xml:space="preserve">            "e": str(private_key.e),</w:t>
            </w:r>
          </w:p>
          <w:p w14:paraId="24DC5616" w14:textId="77777777" w:rsidR="00E25C28" w:rsidRDefault="00E25C28" w:rsidP="00E25C28">
            <w:pPr>
              <w:pStyle w:val="ac"/>
            </w:pPr>
            <w:r>
              <w:t xml:space="preserve">            "d": str(private_key.d),</w:t>
            </w:r>
          </w:p>
          <w:p w14:paraId="33DF3F1E" w14:textId="77777777" w:rsidR="00E25C28" w:rsidRDefault="00E25C28" w:rsidP="00E25C28">
            <w:pPr>
              <w:pStyle w:val="ac"/>
            </w:pPr>
            <w:r>
              <w:t xml:space="preserve">            "modulus_bit_length": private_key.n.bit_length(),</w:t>
            </w:r>
          </w:p>
          <w:p w14:paraId="1685336C" w14:textId="77777777" w:rsidR="00E25C28" w:rsidRDefault="00E25C28" w:rsidP="00E25C28">
            <w:pPr>
              <w:pStyle w:val="ac"/>
            </w:pPr>
            <w:r>
              <w:t xml:space="preserve">        },</w:t>
            </w:r>
          </w:p>
          <w:p w14:paraId="0F1281B1" w14:textId="77777777" w:rsidR="00E25C28" w:rsidRDefault="00E25C28" w:rsidP="00E25C28">
            <w:pPr>
              <w:pStyle w:val="ac"/>
            </w:pPr>
            <w:r>
              <w:t xml:space="preserve">        "aes": {</w:t>
            </w:r>
          </w:p>
          <w:p w14:paraId="54061367" w14:textId="77777777" w:rsidR="00E25C28" w:rsidRDefault="00E25C28" w:rsidP="00E25C28">
            <w:pPr>
              <w:pStyle w:val="ac"/>
            </w:pPr>
            <w:r>
              <w:t xml:space="preserve">            "aes_key_hex": debug["aes_key_hex"],</w:t>
            </w:r>
          </w:p>
          <w:p w14:paraId="082347CA" w14:textId="77777777" w:rsidR="00E25C28" w:rsidRDefault="00E25C28" w:rsidP="00E25C28">
            <w:pPr>
              <w:pStyle w:val="ac"/>
            </w:pPr>
            <w:r>
              <w:t xml:space="preserve">            "iv_hex": debug["iv_hex"],</w:t>
            </w:r>
          </w:p>
          <w:p w14:paraId="4C85BD0A" w14:textId="77777777" w:rsidR="00E25C28" w:rsidRDefault="00E25C28" w:rsidP="00E25C28">
            <w:pPr>
              <w:pStyle w:val="ac"/>
            </w:pPr>
            <w:r>
              <w:t xml:space="preserve">            "encrypted_key_hex": debug["encrypted_key_hex"],</w:t>
            </w:r>
          </w:p>
          <w:p w14:paraId="41B20C5D" w14:textId="77777777" w:rsidR="00E25C28" w:rsidRDefault="00E25C28" w:rsidP="00E25C28">
            <w:pPr>
              <w:pStyle w:val="ac"/>
            </w:pPr>
            <w:r>
              <w:t xml:space="preserve">        },</w:t>
            </w:r>
          </w:p>
          <w:p w14:paraId="66911C8E" w14:textId="77777777" w:rsidR="00E25C28" w:rsidRDefault="00E25C28" w:rsidP="00E25C28">
            <w:pPr>
              <w:pStyle w:val="ac"/>
            </w:pPr>
            <w:r>
              <w:lastRenderedPageBreak/>
              <w:t xml:space="preserve">        "files": {</w:t>
            </w:r>
          </w:p>
          <w:p w14:paraId="68016C71" w14:textId="77777777" w:rsidR="00E25C28" w:rsidRDefault="00E25C28" w:rsidP="00E25C28">
            <w:pPr>
              <w:pStyle w:val="ac"/>
            </w:pPr>
            <w:r>
              <w:t xml:space="preserve">            "original_message_size": len(message),</w:t>
            </w:r>
          </w:p>
          <w:p w14:paraId="19AA2ABB" w14:textId="77777777" w:rsidR="00E25C28" w:rsidRDefault="00E25C28" w:rsidP="00E25C28">
            <w:pPr>
              <w:pStyle w:val="ac"/>
            </w:pPr>
            <w:r>
              <w:t xml:space="preserve">            "encrypted_container_size": len(container_bytes),</w:t>
            </w:r>
          </w:p>
          <w:p w14:paraId="30360F31" w14:textId="77777777" w:rsidR="00E25C28" w:rsidRDefault="00E25C28" w:rsidP="00E25C28">
            <w:pPr>
              <w:pStyle w:val="ac"/>
            </w:pPr>
            <w:r>
              <w:t xml:space="preserve">            "decrypted_equals_original": decrypted_equals_original,</w:t>
            </w:r>
          </w:p>
          <w:p w14:paraId="24F19AAD" w14:textId="77777777" w:rsidR="00E25C28" w:rsidRDefault="00E25C28" w:rsidP="00E25C28">
            <w:pPr>
              <w:pStyle w:val="ac"/>
            </w:pPr>
            <w:r>
              <w:t xml:space="preserve">            "container_first_100_hex": debug["container_first_100_hex"],</w:t>
            </w:r>
          </w:p>
          <w:p w14:paraId="63C7AA73" w14:textId="77777777" w:rsidR="00E25C28" w:rsidRDefault="00E25C28" w:rsidP="00E25C28">
            <w:pPr>
              <w:pStyle w:val="ac"/>
            </w:pPr>
            <w:r>
              <w:t xml:space="preserve">            "ciphertext_first_100_hex": debug["ciphertext_first_100_hex"],</w:t>
            </w:r>
          </w:p>
          <w:p w14:paraId="7DE2E22E" w14:textId="77777777" w:rsidR="00E25C28" w:rsidRDefault="00E25C28" w:rsidP="00E25C28">
            <w:pPr>
              <w:pStyle w:val="ac"/>
            </w:pPr>
            <w:r>
              <w:t xml:space="preserve">        },</w:t>
            </w:r>
          </w:p>
          <w:p w14:paraId="040BE7D7" w14:textId="77777777" w:rsidR="00E25C28" w:rsidRDefault="00E25C28" w:rsidP="00E25C28">
            <w:pPr>
              <w:pStyle w:val="ac"/>
            </w:pPr>
            <w:r>
              <w:t xml:space="preserve">        "sha256_signature": {</w:t>
            </w:r>
          </w:p>
          <w:p w14:paraId="57C9D096" w14:textId="77777777" w:rsidR="00E25C28" w:rsidRDefault="00E25C28" w:rsidP="00E25C28">
            <w:pPr>
              <w:pStyle w:val="ac"/>
            </w:pPr>
            <w:r>
              <w:t xml:space="preserve">            "digest_hex": sha_digest.hex(),</w:t>
            </w:r>
          </w:p>
          <w:p w14:paraId="7453EE25" w14:textId="77777777" w:rsidR="00E25C28" w:rsidRDefault="00E25C28" w:rsidP="00E25C28">
            <w:pPr>
              <w:pStyle w:val="ac"/>
            </w:pPr>
            <w:r>
              <w:t xml:space="preserve">            "h_sha256_mod_n": str(sha_loaded.hash_mod_n),</w:t>
            </w:r>
          </w:p>
          <w:p w14:paraId="52E3F19C" w14:textId="77777777" w:rsidR="00E25C28" w:rsidRDefault="00E25C28" w:rsidP="00E25C28">
            <w:pPr>
              <w:pStyle w:val="ac"/>
            </w:pPr>
            <w:r>
              <w:t xml:space="preserve">            "signature_integer": str(sha_loaded.signature),</w:t>
            </w:r>
          </w:p>
          <w:p w14:paraId="0DB8C45E" w14:textId="77777777" w:rsidR="00E25C28" w:rsidRDefault="00E25C28" w:rsidP="00E25C28">
            <w:pPr>
              <w:pStyle w:val="ac"/>
            </w:pPr>
            <w:r>
              <w:t xml:space="preserve">            "signature_der_first_100_hex": sha_signature_der[:100].hex(),</w:t>
            </w:r>
          </w:p>
          <w:p w14:paraId="045203B3" w14:textId="77777777" w:rsidR="00E25C28" w:rsidRDefault="00E25C28" w:rsidP="00E25C28">
            <w:pPr>
              <w:pStyle w:val="ac"/>
            </w:pPr>
            <w:r>
              <w:t xml:space="preserve">            "original_verification": _status(sha_original_valid),</w:t>
            </w:r>
          </w:p>
          <w:p w14:paraId="59648A52" w14:textId="77777777" w:rsidR="00E25C28" w:rsidRDefault="00E25C28" w:rsidP="00E25C28">
            <w:pPr>
              <w:pStyle w:val="ac"/>
            </w:pPr>
            <w:r>
              <w:t xml:space="preserve">            "modified_verification": _status(sha_modified_valid),</w:t>
            </w:r>
          </w:p>
          <w:p w14:paraId="011B50A6" w14:textId="77777777" w:rsidR="00E25C28" w:rsidRDefault="00E25C28" w:rsidP="00E25C28">
            <w:pPr>
              <w:pStyle w:val="ac"/>
            </w:pPr>
            <w:r>
              <w:t xml:space="preserve">        },</w:t>
            </w:r>
          </w:p>
          <w:p w14:paraId="0FF19027" w14:textId="77777777" w:rsidR="00E25C28" w:rsidRDefault="00E25C28" w:rsidP="00E25C28">
            <w:pPr>
              <w:pStyle w:val="ac"/>
            </w:pPr>
            <w:r>
              <w:t xml:space="preserve">        "crc32_signature": {</w:t>
            </w:r>
          </w:p>
          <w:p w14:paraId="4133E336" w14:textId="77777777" w:rsidR="00E25C28" w:rsidRDefault="00E25C28" w:rsidP="00E25C28">
            <w:pPr>
              <w:pStyle w:val="ac"/>
            </w:pPr>
            <w:r>
              <w:t xml:space="preserve">            "d1_crc32_hex": f"{d1_crc:08x}",</w:t>
            </w:r>
          </w:p>
          <w:p w14:paraId="7EA0790D" w14:textId="77777777" w:rsidR="00E25C28" w:rsidRDefault="00E25C28" w:rsidP="00E25C28">
            <w:pPr>
              <w:pStyle w:val="ac"/>
            </w:pPr>
            <w:r>
              <w:t xml:space="preserve">            "d1_crc32_decimal": d1_crc,</w:t>
            </w:r>
          </w:p>
          <w:p w14:paraId="6D50D591" w14:textId="77777777" w:rsidR="00E25C28" w:rsidRDefault="00E25C28" w:rsidP="00E25C28">
            <w:pPr>
              <w:pStyle w:val="ac"/>
            </w:pPr>
            <w:r>
              <w:t xml:space="preserve">            "d2_crc32_hex": f"{d2_crc:08x}",</w:t>
            </w:r>
          </w:p>
          <w:p w14:paraId="511E009A" w14:textId="77777777" w:rsidR="00E25C28" w:rsidRDefault="00E25C28" w:rsidP="00E25C28">
            <w:pPr>
              <w:pStyle w:val="ac"/>
            </w:pPr>
            <w:r>
              <w:t xml:space="preserve">            "d2_crc32_decimal": d2_crc,</w:t>
            </w:r>
          </w:p>
          <w:p w14:paraId="070A0790" w14:textId="77777777" w:rsidR="00E25C28" w:rsidRDefault="00E25C28" w:rsidP="00E25C28">
            <w:pPr>
              <w:pStyle w:val="ac"/>
            </w:pPr>
            <w:r>
              <w:t xml:space="preserve">            "d3_crc32_hex": f"{d3_crc:08x}",</w:t>
            </w:r>
          </w:p>
          <w:p w14:paraId="26D0DD35" w14:textId="77777777" w:rsidR="00E25C28" w:rsidRDefault="00E25C28" w:rsidP="00E25C28">
            <w:pPr>
              <w:pStyle w:val="ac"/>
            </w:pPr>
            <w:r>
              <w:t xml:space="preserve">            "d3_crc32_decimal": d3_crc,</w:t>
            </w:r>
          </w:p>
          <w:p w14:paraId="35C2EF14" w14:textId="77777777" w:rsidR="00E25C28" w:rsidRDefault="00E25C28" w:rsidP="00E25C28">
            <w:pPr>
              <w:pStyle w:val="ac"/>
            </w:pPr>
            <w:r>
              <w:t xml:space="preserve">            "patch_hex": patch.hex(),</w:t>
            </w:r>
          </w:p>
          <w:p w14:paraId="125AAE48" w14:textId="77777777" w:rsidR="00E25C28" w:rsidRDefault="00E25C28" w:rsidP="00E25C28">
            <w:pPr>
              <w:pStyle w:val="ac"/>
            </w:pPr>
            <w:r>
              <w:t xml:space="preserve">            "d2_size": len(d2_bytes),</w:t>
            </w:r>
          </w:p>
          <w:p w14:paraId="3BDCB5BB" w14:textId="77777777" w:rsidR="00E25C28" w:rsidRDefault="00E25C28" w:rsidP="00E25C28">
            <w:pPr>
              <w:pStyle w:val="ac"/>
            </w:pPr>
            <w:r>
              <w:t xml:space="preserve">            "d3_size": len(d3_bytes),</w:t>
            </w:r>
          </w:p>
          <w:p w14:paraId="1D349BE8" w14:textId="77777777" w:rsidR="00E25C28" w:rsidRDefault="00E25C28" w:rsidP="00E25C28">
            <w:pPr>
              <w:pStyle w:val="ac"/>
            </w:pPr>
            <w:r>
              <w:t xml:space="preserve">            "d3_starts_with_d2": d3_bytes.startswith(d2_bytes),</w:t>
            </w:r>
          </w:p>
          <w:p w14:paraId="064DC603" w14:textId="77777777" w:rsidR="00E25C28" w:rsidRDefault="00E25C28" w:rsidP="00E25C28">
            <w:pPr>
              <w:pStyle w:val="ac"/>
            </w:pPr>
            <w:r>
              <w:t xml:space="preserve">            "d3_crc32_equals_d1": d3_crc == d1_crc,</w:t>
            </w:r>
          </w:p>
          <w:p w14:paraId="70B21370" w14:textId="77777777" w:rsidR="00E25C28" w:rsidRDefault="00E25C28" w:rsidP="00E25C28">
            <w:pPr>
              <w:pStyle w:val="ac"/>
            </w:pPr>
            <w:r>
              <w:t xml:space="preserve">            "signature_integer": str(crc_loaded.signature),</w:t>
            </w:r>
          </w:p>
          <w:p w14:paraId="7AA0B249" w14:textId="77777777" w:rsidR="00E25C28" w:rsidRDefault="00E25C28" w:rsidP="00E25C28">
            <w:pPr>
              <w:pStyle w:val="ac"/>
            </w:pPr>
            <w:r>
              <w:t xml:space="preserve">            "signature_der_first_100_hex": crc_signature_der[:100].hex(),</w:t>
            </w:r>
          </w:p>
          <w:p w14:paraId="01E48B71" w14:textId="77777777" w:rsidR="00E25C28" w:rsidRDefault="00E25C28" w:rsidP="00E25C28">
            <w:pPr>
              <w:pStyle w:val="ac"/>
            </w:pPr>
            <w:r>
              <w:t xml:space="preserve">            "d1_verification": _status(crc_d1_valid),</w:t>
            </w:r>
          </w:p>
          <w:p w14:paraId="37C61756" w14:textId="77777777" w:rsidR="00E25C28" w:rsidRDefault="00E25C28" w:rsidP="00E25C28">
            <w:pPr>
              <w:pStyle w:val="ac"/>
            </w:pPr>
            <w:r>
              <w:t xml:space="preserve">            "d3_old_signature_verification": _status(crc_d3_old_signature_valid),</w:t>
            </w:r>
          </w:p>
          <w:p w14:paraId="457A1B4E" w14:textId="77777777" w:rsidR="00E25C28" w:rsidRDefault="00E25C28" w:rsidP="00E25C28">
            <w:pPr>
              <w:pStyle w:val="ac"/>
            </w:pPr>
            <w:r>
              <w:t xml:space="preserve">        },</w:t>
            </w:r>
          </w:p>
          <w:p w14:paraId="787660BD" w14:textId="77777777" w:rsidR="00E25C28" w:rsidRDefault="00E25C28" w:rsidP="00E25C28">
            <w:pPr>
              <w:pStyle w:val="ac"/>
            </w:pPr>
            <w:r>
              <w:t xml:space="preserve">    }</w:t>
            </w:r>
          </w:p>
          <w:p w14:paraId="706A37F4" w14:textId="77777777" w:rsidR="00E25C28" w:rsidRDefault="00E25C28" w:rsidP="00E25C28">
            <w:pPr>
              <w:pStyle w:val="ac"/>
            </w:pPr>
          </w:p>
          <w:p w14:paraId="35F1913D" w14:textId="77777777" w:rsidR="00E25C28" w:rsidRDefault="00E25C28" w:rsidP="00E25C28">
            <w:pPr>
              <w:pStyle w:val="ac"/>
            </w:pPr>
            <w:r>
              <w:t xml:space="preserve">    report_data = _build_report_markdown(data)</w:t>
            </w:r>
          </w:p>
          <w:p w14:paraId="0F5DA5E8" w14:textId="77777777" w:rsidR="00E25C28" w:rsidRDefault="00E25C28" w:rsidP="00E25C28">
            <w:pPr>
              <w:pStyle w:val="ac"/>
            </w:pPr>
            <w:r>
              <w:t xml:space="preserve">    theory = _build_theory()</w:t>
            </w:r>
          </w:p>
          <w:p w14:paraId="16B27978" w14:textId="77777777" w:rsidR="00E25C28" w:rsidRDefault="00E25C28" w:rsidP="00E25C28">
            <w:pPr>
              <w:pStyle w:val="ac"/>
            </w:pPr>
            <w:r>
              <w:t xml:space="preserve">    control_questions = _build_control_questions()</w:t>
            </w:r>
          </w:p>
          <w:p w14:paraId="57EAAF4F" w14:textId="77777777" w:rsidR="00E25C28" w:rsidRDefault="00E25C28" w:rsidP="00E25C28">
            <w:pPr>
              <w:pStyle w:val="ac"/>
            </w:pPr>
            <w:r>
              <w:t xml:space="preserve">    stand_commands = _build_stand_commands()</w:t>
            </w:r>
          </w:p>
          <w:p w14:paraId="615444CF" w14:textId="77777777" w:rsidR="00E25C28" w:rsidRDefault="00E25C28" w:rsidP="00E25C28">
            <w:pPr>
              <w:pStyle w:val="ac"/>
            </w:pPr>
            <w:r>
              <w:t xml:space="preserve">    full_report = _build_full_report_draft(report_data, theory, control_questions)</w:t>
            </w:r>
          </w:p>
          <w:p w14:paraId="78E0B49A" w14:textId="77777777" w:rsidR="00E25C28" w:rsidRDefault="00E25C28" w:rsidP="00E25C28">
            <w:pPr>
              <w:pStyle w:val="ac"/>
            </w:pPr>
          </w:p>
          <w:p w14:paraId="5F7D7E5D" w14:textId="77777777" w:rsidR="00E25C28" w:rsidRPr="00E25C28" w:rsidRDefault="00E25C28" w:rsidP="00E25C28">
            <w:pPr>
              <w:pStyle w:val="ac"/>
              <w:rPr>
                <w:lang w:val="ru-RU"/>
              </w:rPr>
            </w:pPr>
            <w:r>
              <w:t xml:space="preserve">    </w:t>
            </w:r>
            <w:r w:rsidRPr="00E25C28">
              <w:rPr>
                <w:lang w:val="ru-RU"/>
              </w:rPr>
              <w:t># 7. Запись машинно-читаемых и человеко-читаемых файлов отчета.</w:t>
            </w:r>
          </w:p>
          <w:p w14:paraId="6C65B0E4" w14:textId="77777777" w:rsidR="00E25C28" w:rsidRDefault="00E25C28" w:rsidP="00E25C28">
            <w:pPr>
              <w:pStyle w:val="ac"/>
            </w:pPr>
            <w:r w:rsidRPr="00E25C28">
              <w:rPr>
                <w:lang w:val="ru-RU"/>
              </w:rPr>
              <w:t xml:space="preserve">    </w:t>
            </w:r>
            <w:r>
              <w:t>_write_json(generated_dir / "report_data.json", data)</w:t>
            </w:r>
          </w:p>
          <w:p w14:paraId="14400561" w14:textId="77777777" w:rsidR="00E25C28" w:rsidRDefault="00E25C28" w:rsidP="00E25C28">
            <w:pPr>
              <w:pStyle w:val="ac"/>
            </w:pPr>
            <w:r>
              <w:t xml:space="preserve">    (generated_dir / "report_data.md").write_text(report_data, encoding="utf-8")</w:t>
            </w:r>
          </w:p>
          <w:p w14:paraId="771B191A" w14:textId="77777777" w:rsidR="00E25C28" w:rsidRDefault="00E25C28" w:rsidP="00E25C28">
            <w:pPr>
              <w:pStyle w:val="ac"/>
            </w:pPr>
            <w:r>
              <w:t xml:space="preserve">    (generated_dir / "verification_log.txt").write_text(_build_verification_log(data), encoding="utf-8")</w:t>
            </w:r>
          </w:p>
          <w:p w14:paraId="659EE37E" w14:textId="77777777" w:rsidR="00E25C28" w:rsidRDefault="00E25C28" w:rsidP="00E25C28">
            <w:pPr>
              <w:pStyle w:val="ac"/>
            </w:pPr>
            <w:r>
              <w:t xml:space="preserve">    (generated_dir / "hex_dump.md").write_text(_build_hex_dump(data), encoding="utf-8")</w:t>
            </w:r>
          </w:p>
          <w:p w14:paraId="1B8A4C17" w14:textId="77777777" w:rsidR="00E25C28" w:rsidRDefault="00E25C28" w:rsidP="00E25C28">
            <w:pPr>
              <w:pStyle w:val="ac"/>
            </w:pPr>
            <w:r>
              <w:t xml:space="preserve">    (generated_dir / "crc32_demo.md").write_text(_build_crc32_demo(data), encoding="utf-8")</w:t>
            </w:r>
          </w:p>
          <w:p w14:paraId="2395D6BD" w14:textId="77777777" w:rsidR="00E25C28" w:rsidRDefault="00E25C28" w:rsidP="00E25C28">
            <w:pPr>
              <w:pStyle w:val="ac"/>
            </w:pPr>
            <w:r>
              <w:t xml:space="preserve">    (generated_dir / "theory.md").write_text(theory, encoding="utf-8")</w:t>
            </w:r>
          </w:p>
          <w:p w14:paraId="465BD5F8" w14:textId="77777777" w:rsidR="00E25C28" w:rsidRDefault="00E25C28" w:rsidP="00E25C28">
            <w:pPr>
              <w:pStyle w:val="ac"/>
            </w:pPr>
            <w:r>
              <w:t xml:space="preserve">    (generated_dir / "control_questions.md").write_text(control_questions, encoding="utf-8")</w:t>
            </w:r>
          </w:p>
          <w:p w14:paraId="4C2C659B" w14:textId="77777777" w:rsidR="00E25C28" w:rsidRDefault="00E25C28" w:rsidP="00E25C28">
            <w:pPr>
              <w:pStyle w:val="ac"/>
            </w:pPr>
            <w:r>
              <w:t xml:space="preserve">    (generated_dir / "stand_commands.md").write_text(stand_commands, encoding="utf-8")</w:t>
            </w:r>
          </w:p>
          <w:p w14:paraId="5E42D555" w14:textId="77777777" w:rsidR="00E25C28" w:rsidRDefault="00E25C28" w:rsidP="00E25C28">
            <w:pPr>
              <w:pStyle w:val="ac"/>
            </w:pPr>
            <w:r>
              <w:t xml:space="preserve">    (generated_dir / "full_report_draft.md").write_text(full_report, encoding="utf-8")</w:t>
            </w:r>
          </w:p>
          <w:p w14:paraId="44FEF88B" w14:textId="77777777" w:rsidR="00E25C28" w:rsidRDefault="00E25C28" w:rsidP="00E25C28">
            <w:pPr>
              <w:pStyle w:val="ac"/>
            </w:pPr>
          </w:p>
          <w:p w14:paraId="0491BE19" w14:textId="77777777" w:rsidR="00E25C28" w:rsidRDefault="00E25C28" w:rsidP="00E25C28">
            <w:pPr>
              <w:pStyle w:val="ac"/>
            </w:pPr>
            <w:r>
              <w:t xml:space="preserve">    return data</w:t>
            </w:r>
          </w:p>
          <w:p w14:paraId="66367123" w14:textId="77777777" w:rsidR="00E25C28" w:rsidRDefault="00E25C28" w:rsidP="00E25C28">
            <w:pPr>
              <w:pStyle w:val="ac"/>
            </w:pPr>
          </w:p>
          <w:p w14:paraId="519F446C" w14:textId="77777777" w:rsidR="00E25C28" w:rsidRDefault="00E25C28" w:rsidP="00E25C28">
            <w:pPr>
              <w:pStyle w:val="ac"/>
            </w:pPr>
          </w:p>
          <w:p w14:paraId="6610D4F9" w14:textId="77777777" w:rsidR="00E25C28" w:rsidRDefault="00E25C28" w:rsidP="00E25C28">
            <w:pPr>
              <w:pStyle w:val="ac"/>
            </w:pPr>
            <w:r>
              <w:t>def main() -&gt; int:</w:t>
            </w:r>
          </w:p>
          <w:p w14:paraId="2EC74A52" w14:textId="77777777" w:rsidR="00E25C28" w:rsidRDefault="00E25C28" w:rsidP="00E25C28">
            <w:pPr>
              <w:pStyle w:val="ac"/>
            </w:pPr>
            <w:r>
              <w:t xml:space="preserve">    generate_report_materials()</w:t>
            </w:r>
          </w:p>
          <w:p w14:paraId="2E7AFAEA" w14:textId="77777777" w:rsidR="00E25C28" w:rsidRDefault="00E25C28" w:rsidP="00E25C28">
            <w:pPr>
              <w:pStyle w:val="ac"/>
            </w:pPr>
            <w:r>
              <w:t xml:space="preserve">    print("Generated report materials:")</w:t>
            </w:r>
          </w:p>
          <w:p w14:paraId="3EF8B5A7" w14:textId="77777777" w:rsidR="00E25C28" w:rsidRDefault="00E25C28" w:rsidP="00E25C28">
            <w:pPr>
              <w:pStyle w:val="ac"/>
            </w:pPr>
            <w:r>
              <w:t xml:space="preserve">    for filename in REPORT_FILES:</w:t>
            </w:r>
          </w:p>
          <w:p w14:paraId="665DAEEB" w14:textId="77777777" w:rsidR="00E25C28" w:rsidRDefault="00E25C28" w:rsidP="00E25C28">
            <w:pPr>
              <w:pStyle w:val="ac"/>
            </w:pPr>
            <w:r>
              <w:t xml:space="preserve">        print(f"- report/generated/{filename}")</w:t>
            </w:r>
          </w:p>
          <w:p w14:paraId="330C52C0" w14:textId="77777777" w:rsidR="00E25C28" w:rsidRDefault="00E25C28" w:rsidP="00E25C28">
            <w:pPr>
              <w:pStyle w:val="ac"/>
            </w:pPr>
            <w:r>
              <w:t xml:space="preserve">    return 0</w:t>
            </w:r>
          </w:p>
          <w:p w14:paraId="7ACF605F" w14:textId="77777777" w:rsidR="00E25C28" w:rsidRDefault="00E25C28" w:rsidP="00E25C28">
            <w:pPr>
              <w:pStyle w:val="ac"/>
            </w:pPr>
          </w:p>
          <w:p w14:paraId="00B10770" w14:textId="77777777" w:rsidR="00E25C28" w:rsidRDefault="00E25C28" w:rsidP="00E25C28">
            <w:pPr>
              <w:pStyle w:val="ac"/>
            </w:pPr>
          </w:p>
          <w:p w14:paraId="22770EF5" w14:textId="77777777" w:rsidR="00E25C28" w:rsidRDefault="00E25C28" w:rsidP="00E25C28">
            <w:pPr>
              <w:pStyle w:val="ac"/>
            </w:pPr>
            <w:r>
              <w:t>if __name__ == "__main__":</w:t>
            </w:r>
          </w:p>
          <w:p w14:paraId="792CB9A3" w14:textId="4C859A7B" w:rsidR="007066ED" w:rsidRDefault="00E25C28" w:rsidP="00E25C28">
            <w:pPr>
              <w:pStyle w:val="ac"/>
            </w:pPr>
            <w:r>
              <w:t xml:space="preserve">    raise SystemExit(main())</w:t>
            </w:r>
          </w:p>
        </w:tc>
      </w:tr>
    </w:tbl>
    <w:p w14:paraId="330EF1CB" w14:textId="77777777" w:rsidR="007066ED" w:rsidRPr="00541917" w:rsidRDefault="007066ED" w:rsidP="007066ED">
      <w:pPr>
        <w:rPr>
          <w:lang w:eastAsia="ru-RU"/>
        </w:rPr>
      </w:pPr>
    </w:p>
    <w:p w14:paraId="71C2A07E" w14:textId="77777777" w:rsidR="007066ED" w:rsidRPr="00541917" w:rsidRDefault="007066ED" w:rsidP="007066ED">
      <w:pPr>
        <w:rPr>
          <w:lang w:eastAsia="ru-RU"/>
        </w:rPr>
      </w:pPr>
    </w:p>
    <w:p w14:paraId="5186C612" w14:textId="77777777" w:rsidR="007066ED" w:rsidRPr="00541917" w:rsidRDefault="007066ED" w:rsidP="007066ED">
      <w:pPr>
        <w:rPr>
          <w:lang w:eastAsia="ru-RU"/>
        </w:rPr>
      </w:pPr>
    </w:p>
    <w:p w14:paraId="6B8C97CB" w14:textId="77777777" w:rsidR="007066ED" w:rsidRPr="00541917" w:rsidRDefault="007066ED" w:rsidP="007066ED">
      <w:pPr>
        <w:rPr>
          <w:lang w:eastAsia="ru-RU"/>
        </w:rPr>
      </w:pPr>
    </w:p>
    <w:p w14:paraId="76A013A8" w14:textId="77777777" w:rsidR="007066ED" w:rsidRPr="00541917" w:rsidRDefault="007066ED" w:rsidP="00187A63">
      <w:pPr>
        <w:rPr>
          <w:lang w:eastAsia="ru-RU"/>
        </w:rPr>
      </w:pPr>
    </w:p>
    <w:sectPr w:rsidR="007066ED" w:rsidRPr="00541917" w:rsidSect="002F14DB">
      <w:headerReference w:type="default" r:id="rId13"/>
      <w:pgSz w:w="11900" w:h="16840"/>
      <w:pgMar w:top="1134" w:right="567" w:bottom="1134" w:left="1701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91079" w14:textId="77777777" w:rsidR="00881108" w:rsidRPr="00D60F71" w:rsidRDefault="00881108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2BAA5260" w14:textId="77777777" w:rsidR="00881108" w:rsidRPr="00D60F71" w:rsidRDefault="00881108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51DD2" w14:textId="77777777" w:rsidR="00881108" w:rsidRPr="00D60F71" w:rsidRDefault="00881108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19D8468" w14:textId="77777777" w:rsidR="00881108" w:rsidRPr="00D60F71" w:rsidRDefault="00881108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4B7C6" w14:textId="20F1E247" w:rsidR="00DF22A3" w:rsidRDefault="00DF22A3" w:rsidP="000F3B88">
    <w:pPr>
      <w:pStyle w:val="afa"/>
      <w:framePr w:wrap="none" w:vAnchor="text" w:hAnchor="margin" w:xAlign="right" w:y="1"/>
      <w:rPr>
        <w:rStyle w:val="afff0"/>
      </w:rPr>
    </w:pPr>
  </w:p>
  <w:p w14:paraId="3E4EEBE0" w14:textId="77777777" w:rsidR="00DF22A3" w:rsidRDefault="00DF22A3" w:rsidP="003E225F">
    <w:pPr>
      <w:pStyle w:val="afa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57383C"/>
    <w:multiLevelType w:val="multilevel"/>
    <w:tmpl w:val="2DE286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8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B9B6B8E"/>
    <w:multiLevelType w:val="hybridMultilevel"/>
    <w:tmpl w:val="139E0678"/>
    <w:lvl w:ilvl="0" w:tplc="07583A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5602580"/>
    <w:multiLevelType w:val="multilevel"/>
    <w:tmpl w:val="FF0E3F6A"/>
    <w:lvl w:ilvl="0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cs="Times New Roman" w:hint="default"/>
      </w:r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A4B6738"/>
    <w:multiLevelType w:val="multilevel"/>
    <w:tmpl w:val="345ADF32"/>
    <w:lvl w:ilvl="0">
      <w:start w:val="1"/>
      <w:numFmt w:val="decimal"/>
      <w:lvlText w:val="%1.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4" w15:restartNumberingAfterBreak="0">
    <w:nsid w:val="20906314"/>
    <w:multiLevelType w:val="multilevel"/>
    <w:tmpl w:val="6F544936"/>
    <w:numStyleLink w:val="22"/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4051D09"/>
    <w:multiLevelType w:val="hybridMultilevel"/>
    <w:tmpl w:val="01265904"/>
    <w:lvl w:ilvl="0" w:tplc="A8B82B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9" w15:restartNumberingAfterBreak="0">
    <w:nsid w:val="342E782C"/>
    <w:multiLevelType w:val="multilevel"/>
    <w:tmpl w:val="012EBB26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2" w15:restartNumberingAfterBreak="0">
    <w:nsid w:val="450E7D34"/>
    <w:multiLevelType w:val="hybridMultilevel"/>
    <w:tmpl w:val="22AA35A2"/>
    <w:lvl w:ilvl="0" w:tplc="A7D05E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5732269"/>
    <w:multiLevelType w:val="hybridMultilevel"/>
    <w:tmpl w:val="27543C5C"/>
    <w:lvl w:ilvl="0" w:tplc="EFBA3B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A02F37"/>
    <w:multiLevelType w:val="hybridMultilevel"/>
    <w:tmpl w:val="1700D198"/>
    <w:lvl w:ilvl="0" w:tplc="07583A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6" w15:restartNumberingAfterBreak="0">
    <w:nsid w:val="5CBF5CE6"/>
    <w:multiLevelType w:val="hybridMultilevel"/>
    <w:tmpl w:val="35FEAE68"/>
    <w:lvl w:ilvl="0" w:tplc="1DC0C8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123824"/>
    <w:multiLevelType w:val="multilevel"/>
    <w:tmpl w:val="23DAE3B6"/>
    <w:lvl w:ilvl="0">
      <w:start w:val="1"/>
      <w:numFmt w:val="decimal"/>
      <w:pStyle w:val="a2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1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8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27" w:hanging="2160"/>
      </w:pPr>
      <w:rPr>
        <w:rFonts w:hint="default"/>
      </w:rPr>
    </w:lvl>
  </w:abstractNum>
  <w:abstractNum w:abstractNumId="28" w15:restartNumberingAfterBreak="0">
    <w:nsid w:val="5F271E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FC70B2"/>
    <w:multiLevelType w:val="hybridMultilevel"/>
    <w:tmpl w:val="39249A36"/>
    <w:lvl w:ilvl="0" w:tplc="E7E8363E">
      <w:start w:val="1"/>
      <w:numFmt w:val="decimal"/>
      <w:pStyle w:val="a3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82F2B76"/>
    <w:multiLevelType w:val="hybridMultilevel"/>
    <w:tmpl w:val="33DE2084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8583CB7"/>
    <w:multiLevelType w:val="hybridMultilevel"/>
    <w:tmpl w:val="33DE2084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4" w15:restartNumberingAfterBreak="0">
    <w:nsid w:val="6A8828D2"/>
    <w:multiLevelType w:val="hybridMultilevel"/>
    <w:tmpl w:val="5240C356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5"/>
  </w:num>
  <w:num w:numId="3">
    <w:abstractNumId w:val="17"/>
  </w:num>
  <w:num w:numId="4">
    <w:abstractNumId w:val="1"/>
  </w:num>
  <w:num w:numId="5">
    <w:abstractNumId w:val="36"/>
  </w:num>
  <w:num w:numId="6">
    <w:abstractNumId w:val="25"/>
  </w:num>
  <w:num w:numId="7">
    <w:abstractNumId w:val="6"/>
  </w:num>
  <w:num w:numId="8">
    <w:abstractNumId w:val="15"/>
  </w:num>
  <w:num w:numId="9">
    <w:abstractNumId w:val="12"/>
  </w:num>
  <w:num w:numId="10">
    <w:abstractNumId w:val="27"/>
  </w:num>
  <w:num w:numId="11">
    <w:abstractNumId w:val="5"/>
  </w:num>
  <w:num w:numId="12">
    <w:abstractNumId w:val="30"/>
  </w:num>
  <w:num w:numId="13">
    <w:abstractNumId w:val="0"/>
  </w:num>
  <w:num w:numId="14">
    <w:abstractNumId w:val="33"/>
  </w:num>
  <w:num w:numId="15">
    <w:abstractNumId w:val="7"/>
  </w:num>
  <w:num w:numId="16">
    <w:abstractNumId w:val="20"/>
  </w:num>
  <w:num w:numId="17">
    <w:abstractNumId w:val="14"/>
  </w:num>
  <w:num w:numId="18">
    <w:abstractNumId w:val="10"/>
  </w:num>
  <w:num w:numId="19">
    <w:abstractNumId w:val="29"/>
  </w:num>
  <w:num w:numId="20">
    <w:abstractNumId w:val="2"/>
  </w:num>
  <w:num w:numId="21">
    <w:abstractNumId w:val="3"/>
  </w:num>
  <w:num w:numId="22">
    <w:abstractNumId w:val="21"/>
  </w:num>
  <w:num w:numId="23">
    <w:abstractNumId w:val="13"/>
  </w:num>
  <w:num w:numId="24">
    <w:abstractNumId w:val="8"/>
  </w:num>
  <w:num w:numId="25">
    <w:abstractNumId w:val="19"/>
  </w:num>
  <w:num w:numId="26">
    <w:abstractNumId w:val="27"/>
    <w:lvlOverride w:ilvl="0">
      <w:startOverride w:val="1"/>
    </w:lvlOverride>
  </w:num>
  <w:num w:numId="27">
    <w:abstractNumId w:val="23"/>
  </w:num>
  <w:num w:numId="28">
    <w:abstractNumId w:val="32"/>
  </w:num>
  <w:num w:numId="29">
    <w:abstractNumId w:val="31"/>
  </w:num>
  <w:num w:numId="30">
    <w:abstractNumId w:val="11"/>
  </w:num>
  <w:num w:numId="31">
    <w:abstractNumId w:val="4"/>
  </w:num>
  <w:num w:numId="32">
    <w:abstractNumId w:val="16"/>
  </w:num>
  <w:num w:numId="33">
    <w:abstractNumId w:val="5"/>
    <w:lvlOverride w:ilvl="0">
      <w:startOverride w:val="1"/>
    </w:lvlOverride>
  </w:num>
  <w:num w:numId="34">
    <w:abstractNumId w:val="27"/>
    <w:lvlOverride w:ilvl="0">
      <w:startOverride w:val="1"/>
    </w:lvlOverride>
  </w:num>
  <w:num w:numId="35">
    <w:abstractNumId w:val="27"/>
    <w:lvlOverride w:ilvl="0">
      <w:startOverride w:val="1"/>
    </w:lvlOverride>
  </w:num>
  <w:num w:numId="36">
    <w:abstractNumId w:val="15"/>
  </w:num>
  <w:num w:numId="37">
    <w:abstractNumId w:val="5"/>
    <w:lvlOverride w:ilvl="0">
      <w:startOverride w:val="1"/>
    </w:lvlOverride>
  </w:num>
  <w:num w:numId="38">
    <w:abstractNumId w:val="30"/>
    <w:lvlOverride w:ilvl="0">
      <w:startOverride w:val="1"/>
    </w:lvlOverride>
  </w:num>
  <w:num w:numId="3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4"/>
  </w:num>
  <w:num w:numId="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4"/>
  </w:num>
  <w:num w:numId="43">
    <w:abstractNumId w:val="26"/>
  </w:num>
  <w:num w:numId="44">
    <w:abstractNumId w:val="22"/>
  </w:num>
  <w:num w:numId="45">
    <w:abstractNumId w:val="6"/>
  </w:num>
  <w:num w:numId="46">
    <w:abstractNumId w:val="6"/>
  </w:num>
  <w:num w:numId="4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8F7"/>
    <w:rsid w:val="00001785"/>
    <w:rsid w:val="00001CA8"/>
    <w:rsid w:val="000020C4"/>
    <w:rsid w:val="00002E23"/>
    <w:rsid w:val="00005007"/>
    <w:rsid w:val="00010515"/>
    <w:rsid w:val="0001462F"/>
    <w:rsid w:val="000151E9"/>
    <w:rsid w:val="000203A5"/>
    <w:rsid w:val="00020639"/>
    <w:rsid w:val="0002174C"/>
    <w:rsid w:val="000237C0"/>
    <w:rsid w:val="00025C40"/>
    <w:rsid w:val="00027389"/>
    <w:rsid w:val="00030957"/>
    <w:rsid w:val="00032F6E"/>
    <w:rsid w:val="000341E1"/>
    <w:rsid w:val="00035C4C"/>
    <w:rsid w:val="00043F98"/>
    <w:rsid w:val="00054411"/>
    <w:rsid w:val="00055049"/>
    <w:rsid w:val="00057016"/>
    <w:rsid w:val="00057CE8"/>
    <w:rsid w:val="0006172D"/>
    <w:rsid w:val="000638FC"/>
    <w:rsid w:val="000644D9"/>
    <w:rsid w:val="0006657E"/>
    <w:rsid w:val="00074C54"/>
    <w:rsid w:val="00076310"/>
    <w:rsid w:val="0007684B"/>
    <w:rsid w:val="00081A52"/>
    <w:rsid w:val="00082CB7"/>
    <w:rsid w:val="00090579"/>
    <w:rsid w:val="000910D4"/>
    <w:rsid w:val="0009343B"/>
    <w:rsid w:val="00096CFB"/>
    <w:rsid w:val="000B1F41"/>
    <w:rsid w:val="000B227E"/>
    <w:rsid w:val="000B3542"/>
    <w:rsid w:val="000B5965"/>
    <w:rsid w:val="000B7C42"/>
    <w:rsid w:val="000C45A5"/>
    <w:rsid w:val="000C7C87"/>
    <w:rsid w:val="000D3DC7"/>
    <w:rsid w:val="000D67FA"/>
    <w:rsid w:val="000E2692"/>
    <w:rsid w:val="000E33F3"/>
    <w:rsid w:val="000E3FB7"/>
    <w:rsid w:val="000E58CD"/>
    <w:rsid w:val="000F3B88"/>
    <w:rsid w:val="000F3D67"/>
    <w:rsid w:val="000F7ED4"/>
    <w:rsid w:val="0011100B"/>
    <w:rsid w:val="0011211C"/>
    <w:rsid w:val="001157B4"/>
    <w:rsid w:val="001172A1"/>
    <w:rsid w:val="0012018E"/>
    <w:rsid w:val="00134EF7"/>
    <w:rsid w:val="00151BEC"/>
    <w:rsid w:val="00155E5A"/>
    <w:rsid w:val="0016072B"/>
    <w:rsid w:val="00162375"/>
    <w:rsid w:val="00162E63"/>
    <w:rsid w:val="0016667A"/>
    <w:rsid w:val="00170C00"/>
    <w:rsid w:val="00172C25"/>
    <w:rsid w:val="0017591F"/>
    <w:rsid w:val="00183FB0"/>
    <w:rsid w:val="001844C1"/>
    <w:rsid w:val="001849D5"/>
    <w:rsid w:val="001868DA"/>
    <w:rsid w:val="00187A63"/>
    <w:rsid w:val="0019437A"/>
    <w:rsid w:val="00194478"/>
    <w:rsid w:val="00197A0A"/>
    <w:rsid w:val="001A0606"/>
    <w:rsid w:val="001A2ED7"/>
    <w:rsid w:val="001A79A5"/>
    <w:rsid w:val="001B0A98"/>
    <w:rsid w:val="001B1B03"/>
    <w:rsid w:val="001B32F7"/>
    <w:rsid w:val="001C0F9E"/>
    <w:rsid w:val="001C2164"/>
    <w:rsid w:val="001C7C66"/>
    <w:rsid w:val="001D43F1"/>
    <w:rsid w:val="001D4F1B"/>
    <w:rsid w:val="001D60E1"/>
    <w:rsid w:val="001E606F"/>
    <w:rsid w:val="001E63FC"/>
    <w:rsid w:val="001E6E38"/>
    <w:rsid w:val="001E7FF5"/>
    <w:rsid w:val="001F247C"/>
    <w:rsid w:val="001F5920"/>
    <w:rsid w:val="001F5E4E"/>
    <w:rsid w:val="001F5F65"/>
    <w:rsid w:val="0020070E"/>
    <w:rsid w:val="002007BA"/>
    <w:rsid w:val="00201C1A"/>
    <w:rsid w:val="002036D2"/>
    <w:rsid w:val="00207A09"/>
    <w:rsid w:val="00213E45"/>
    <w:rsid w:val="002149CB"/>
    <w:rsid w:val="0021543E"/>
    <w:rsid w:val="00217036"/>
    <w:rsid w:val="00220467"/>
    <w:rsid w:val="00225E5A"/>
    <w:rsid w:val="002404EA"/>
    <w:rsid w:val="002523D2"/>
    <w:rsid w:val="0025334A"/>
    <w:rsid w:val="00253D11"/>
    <w:rsid w:val="00263992"/>
    <w:rsid w:val="00264118"/>
    <w:rsid w:val="0026555D"/>
    <w:rsid w:val="002714E0"/>
    <w:rsid w:val="00284A14"/>
    <w:rsid w:val="0029417B"/>
    <w:rsid w:val="002A033C"/>
    <w:rsid w:val="002A0FEC"/>
    <w:rsid w:val="002A23BC"/>
    <w:rsid w:val="002B0394"/>
    <w:rsid w:val="002B182F"/>
    <w:rsid w:val="002B6AA2"/>
    <w:rsid w:val="002B7349"/>
    <w:rsid w:val="002C21F5"/>
    <w:rsid w:val="002C2D8F"/>
    <w:rsid w:val="002D1672"/>
    <w:rsid w:val="002D1E04"/>
    <w:rsid w:val="002D5C58"/>
    <w:rsid w:val="002D64AB"/>
    <w:rsid w:val="002D6995"/>
    <w:rsid w:val="002E09A2"/>
    <w:rsid w:val="002E233F"/>
    <w:rsid w:val="002E373A"/>
    <w:rsid w:val="002E4F9B"/>
    <w:rsid w:val="002E55EC"/>
    <w:rsid w:val="002E7374"/>
    <w:rsid w:val="002E73D5"/>
    <w:rsid w:val="002F047D"/>
    <w:rsid w:val="002F14DB"/>
    <w:rsid w:val="00302333"/>
    <w:rsid w:val="0030422A"/>
    <w:rsid w:val="00305C98"/>
    <w:rsid w:val="00307D9A"/>
    <w:rsid w:val="00312B77"/>
    <w:rsid w:val="0031314B"/>
    <w:rsid w:val="0032415E"/>
    <w:rsid w:val="00324EC7"/>
    <w:rsid w:val="003270F1"/>
    <w:rsid w:val="00327A23"/>
    <w:rsid w:val="00340453"/>
    <w:rsid w:val="00342811"/>
    <w:rsid w:val="00342E6B"/>
    <w:rsid w:val="00346CC5"/>
    <w:rsid w:val="0035072F"/>
    <w:rsid w:val="00363065"/>
    <w:rsid w:val="00364BC7"/>
    <w:rsid w:val="00366F52"/>
    <w:rsid w:val="00367AEF"/>
    <w:rsid w:val="00370D5E"/>
    <w:rsid w:val="00371DC8"/>
    <w:rsid w:val="00374855"/>
    <w:rsid w:val="00375232"/>
    <w:rsid w:val="00376416"/>
    <w:rsid w:val="00376C9F"/>
    <w:rsid w:val="0037774C"/>
    <w:rsid w:val="00380F74"/>
    <w:rsid w:val="00384B65"/>
    <w:rsid w:val="00384CAB"/>
    <w:rsid w:val="00384E11"/>
    <w:rsid w:val="00384ECC"/>
    <w:rsid w:val="00390220"/>
    <w:rsid w:val="00392C9A"/>
    <w:rsid w:val="00395E78"/>
    <w:rsid w:val="003A0B01"/>
    <w:rsid w:val="003A687C"/>
    <w:rsid w:val="003A7090"/>
    <w:rsid w:val="003B179B"/>
    <w:rsid w:val="003B2153"/>
    <w:rsid w:val="003B46EF"/>
    <w:rsid w:val="003B58A3"/>
    <w:rsid w:val="003B7418"/>
    <w:rsid w:val="003C0C94"/>
    <w:rsid w:val="003D3998"/>
    <w:rsid w:val="003E0352"/>
    <w:rsid w:val="003E225F"/>
    <w:rsid w:val="003E3FE9"/>
    <w:rsid w:val="003E4132"/>
    <w:rsid w:val="003F7172"/>
    <w:rsid w:val="00401F55"/>
    <w:rsid w:val="00402F91"/>
    <w:rsid w:val="0040671E"/>
    <w:rsid w:val="004107BE"/>
    <w:rsid w:val="00411A9A"/>
    <w:rsid w:val="004126E6"/>
    <w:rsid w:val="004156CB"/>
    <w:rsid w:val="00421CCB"/>
    <w:rsid w:val="00421CEA"/>
    <w:rsid w:val="00425324"/>
    <w:rsid w:val="00430F2B"/>
    <w:rsid w:val="00433435"/>
    <w:rsid w:val="004335CD"/>
    <w:rsid w:val="004342CE"/>
    <w:rsid w:val="00434F3C"/>
    <w:rsid w:val="00441D2C"/>
    <w:rsid w:val="0044489D"/>
    <w:rsid w:val="0044519E"/>
    <w:rsid w:val="004472A4"/>
    <w:rsid w:val="0045647C"/>
    <w:rsid w:val="00460CAE"/>
    <w:rsid w:val="00463107"/>
    <w:rsid w:val="00464865"/>
    <w:rsid w:val="004740EC"/>
    <w:rsid w:val="00475C3D"/>
    <w:rsid w:val="004834AE"/>
    <w:rsid w:val="00491926"/>
    <w:rsid w:val="00497F6F"/>
    <w:rsid w:val="004A1ED9"/>
    <w:rsid w:val="004A2EA0"/>
    <w:rsid w:val="004A4563"/>
    <w:rsid w:val="004A5CE7"/>
    <w:rsid w:val="004B03B2"/>
    <w:rsid w:val="004B37E8"/>
    <w:rsid w:val="004B5CD2"/>
    <w:rsid w:val="004B6C68"/>
    <w:rsid w:val="004D13C4"/>
    <w:rsid w:val="004F2A89"/>
    <w:rsid w:val="004F5989"/>
    <w:rsid w:val="004F7F88"/>
    <w:rsid w:val="00503918"/>
    <w:rsid w:val="00507D0A"/>
    <w:rsid w:val="005110F3"/>
    <w:rsid w:val="005133A2"/>
    <w:rsid w:val="00516DFF"/>
    <w:rsid w:val="0052012C"/>
    <w:rsid w:val="00523174"/>
    <w:rsid w:val="005238F0"/>
    <w:rsid w:val="00524236"/>
    <w:rsid w:val="00532FFA"/>
    <w:rsid w:val="005337C5"/>
    <w:rsid w:val="00533DF9"/>
    <w:rsid w:val="00534467"/>
    <w:rsid w:val="00534690"/>
    <w:rsid w:val="00535B7C"/>
    <w:rsid w:val="00541917"/>
    <w:rsid w:val="00543F39"/>
    <w:rsid w:val="00544F2D"/>
    <w:rsid w:val="00546DE0"/>
    <w:rsid w:val="005472E8"/>
    <w:rsid w:val="00556B34"/>
    <w:rsid w:val="00557681"/>
    <w:rsid w:val="005642CF"/>
    <w:rsid w:val="0056562A"/>
    <w:rsid w:val="005668D6"/>
    <w:rsid w:val="0058029F"/>
    <w:rsid w:val="0058134C"/>
    <w:rsid w:val="005814B6"/>
    <w:rsid w:val="0058689D"/>
    <w:rsid w:val="005878C0"/>
    <w:rsid w:val="0059343D"/>
    <w:rsid w:val="005971E8"/>
    <w:rsid w:val="005A00E2"/>
    <w:rsid w:val="005A06D4"/>
    <w:rsid w:val="005A427A"/>
    <w:rsid w:val="005B22CC"/>
    <w:rsid w:val="005B380D"/>
    <w:rsid w:val="005C08DA"/>
    <w:rsid w:val="005C5021"/>
    <w:rsid w:val="005D2800"/>
    <w:rsid w:val="005D78FA"/>
    <w:rsid w:val="005E0418"/>
    <w:rsid w:val="005E27E4"/>
    <w:rsid w:val="005E4F2A"/>
    <w:rsid w:val="005F192A"/>
    <w:rsid w:val="005F4468"/>
    <w:rsid w:val="005F700F"/>
    <w:rsid w:val="00600CE7"/>
    <w:rsid w:val="00606D7D"/>
    <w:rsid w:val="00610212"/>
    <w:rsid w:val="006121F2"/>
    <w:rsid w:val="00613952"/>
    <w:rsid w:val="0062250A"/>
    <w:rsid w:val="00623795"/>
    <w:rsid w:val="006255C0"/>
    <w:rsid w:val="00626302"/>
    <w:rsid w:val="00626ABF"/>
    <w:rsid w:val="00643020"/>
    <w:rsid w:val="0064333A"/>
    <w:rsid w:val="00643625"/>
    <w:rsid w:val="00645649"/>
    <w:rsid w:val="00655C38"/>
    <w:rsid w:val="00656059"/>
    <w:rsid w:val="00656079"/>
    <w:rsid w:val="00667644"/>
    <w:rsid w:val="006701DB"/>
    <w:rsid w:val="0067042C"/>
    <w:rsid w:val="00674524"/>
    <w:rsid w:val="00680E6C"/>
    <w:rsid w:val="00684D83"/>
    <w:rsid w:val="006861D5"/>
    <w:rsid w:val="00686960"/>
    <w:rsid w:val="00691E7E"/>
    <w:rsid w:val="00691F5B"/>
    <w:rsid w:val="00692BDD"/>
    <w:rsid w:val="00693A8C"/>
    <w:rsid w:val="00697282"/>
    <w:rsid w:val="006A6141"/>
    <w:rsid w:val="006A7EC0"/>
    <w:rsid w:val="006B2CE4"/>
    <w:rsid w:val="006B3CE9"/>
    <w:rsid w:val="006B3E75"/>
    <w:rsid w:val="006C37DE"/>
    <w:rsid w:val="006C67A2"/>
    <w:rsid w:val="006C7214"/>
    <w:rsid w:val="006C7A54"/>
    <w:rsid w:val="006E52A8"/>
    <w:rsid w:val="006E59A4"/>
    <w:rsid w:val="006E5C1B"/>
    <w:rsid w:val="006E7B40"/>
    <w:rsid w:val="006F44AB"/>
    <w:rsid w:val="006F5F48"/>
    <w:rsid w:val="007029B2"/>
    <w:rsid w:val="007042FF"/>
    <w:rsid w:val="007066ED"/>
    <w:rsid w:val="0071183B"/>
    <w:rsid w:val="00714157"/>
    <w:rsid w:val="00714A4A"/>
    <w:rsid w:val="00717014"/>
    <w:rsid w:val="00717524"/>
    <w:rsid w:val="007200CA"/>
    <w:rsid w:val="007246FB"/>
    <w:rsid w:val="00726977"/>
    <w:rsid w:val="007312DF"/>
    <w:rsid w:val="007326DA"/>
    <w:rsid w:val="00736DAF"/>
    <w:rsid w:val="00737E21"/>
    <w:rsid w:val="00740677"/>
    <w:rsid w:val="00745240"/>
    <w:rsid w:val="0075409B"/>
    <w:rsid w:val="007617FD"/>
    <w:rsid w:val="007627EE"/>
    <w:rsid w:val="00765310"/>
    <w:rsid w:val="007711E6"/>
    <w:rsid w:val="00776480"/>
    <w:rsid w:val="0078397C"/>
    <w:rsid w:val="0078465D"/>
    <w:rsid w:val="00785C7D"/>
    <w:rsid w:val="0079217C"/>
    <w:rsid w:val="007A0402"/>
    <w:rsid w:val="007A5C8C"/>
    <w:rsid w:val="007A7AF1"/>
    <w:rsid w:val="007B5681"/>
    <w:rsid w:val="007B5865"/>
    <w:rsid w:val="007C0CD3"/>
    <w:rsid w:val="007C378E"/>
    <w:rsid w:val="007C37CD"/>
    <w:rsid w:val="007D0609"/>
    <w:rsid w:val="007D5935"/>
    <w:rsid w:val="007D607D"/>
    <w:rsid w:val="007D7450"/>
    <w:rsid w:val="007D74CD"/>
    <w:rsid w:val="007D74EB"/>
    <w:rsid w:val="007D7EBF"/>
    <w:rsid w:val="007E15C8"/>
    <w:rsid w:val="007E19E9"/>
    <w:rsid w:val="007E4C5E"/>
    <w:rsid w:val="007E73CF"/>
    <w:rsid w:val="007F0027"/>
    <w:rsid w:val="007F0E6F"/>
    <w:rsid w:val="007F5AD7"/>
    <w:rsid w:val="007F69D2"/>
    <w:rsid w:val="008045D8"/>
    <w:rsid w:val="0080518E"/>
    <w:rsid w:val="008068FA"/>
    <w:rsid w:val="00807DC1"/>
    <w:rsid w:val="00813AE2"/>
    <w:rsid w:val="00817BBF"/>
    <w:rsid w:val="00820F6E"/>
    <w:rsid w:val="00822A27"/>
    <w:rsid w:val="008240D0"/>
    <w:rsid w:val="008244CC"/>
    <w:rsid w:val="008277F9"/>
    <w:rsid w:val="008302C7"/>
    <w:rsid w:val="008336F0"/>
    <w:rsid w:val="00834306"/>
    <w:rsid w:val="008358FF"/>
    <w:rsid w:val="00841343"/>
    <w:rsid w:val="00842C2B"/>
    <w:rsid w:val="008442B5"/>
    <w:rsid w:val="00845DFF"/>
    <w:rsid w:val="00846F79"/>
    <w:rsid w:val="00850144"/>
    <w:rsid w:val="00851878"/>
    <w:rsid w:val="00853432"/>
    <w:rsid w:val="0085437F"/>
    <w:rsid w:val="00854B78"/>
    <w:rsid w:val="00855E6A"/>
    <w:rsid w:val="00856000"/>
    <w:rsid w:val="00856144"/>
    <w:rsid w:val="00866D60"/>
    <w:rsid w:val="008705F8"/>
    <w:rsid w:val="00870DB7"/>
    <w:rsid w:val="00877103"/>
    <w:rsid w:val="00881108"/>
    <w:rsid w:val="00886918"/>
    <w:rsid w:val="00886D27"/>
    <w:rsid w:val="008933A2"/>
    <w:rsid w:val="00895E0A"/>
    <w:rsid w:val="008A0A44"/>
    <w:rsid w:val="008A0F1B"/>
    <w:rsid w:val="008A1CC8"/>
    <w:rsid w:val="008A3B72"/>
    <w:rsid w:val="008A4D54"/>
    <w:rsid w:val="008B3E43"/>
    <w:rsid w:val="008B4197"/>
    <w:rsid w:val="008B5E65"/>
    <w:rsid w:val="008C73B9"/>
    <w:rsid w:val="008D1DA4"/>
    <w:rsid w:val="008D1E8B"/>
    <w:rsid w:val="008D5C80"/>
    <w:rsid w:val="008D6FE6"/>
    <w:rsid w:val="008D77FD"/>
    <w:rsid w:val="008F016A"/>
    <w:rsid w:val="008F20FC"/>
    <w:rsid w:val="008F2F95"/>
    <w:rsid w:val="008F3F8A"/>
    <w:rsid w:val="00906D84"/>
    <w:rsid w:val="00910653"/>
    <w:rsid w:val="00917645"/>
    <w:rsid w:val="00917D90"/>
    <w:rsid w:val="00921933"/>
    <w:rsid w:val="00925602"/>
    <w:rsid w:val="0092763D"/>
    <w:rsid w:val="00930D5A"/>
    <w:rsid w:val="00931086"/>
    <w:rsid w:val="00932E4C"/>
    <w:rsid w:val="00933C87"/>
    <w:rsid w:val="0093477C"/>
    <w:rsid w:val="0093549C"/>
    <w:rsid w:val="00936777"/>
    <w:rsid w:val="00937D66"/>
    <w:rsid w:val="00940F89"/>
    <w:rsid w:val="00945714"/>
    <w:rsid w:val="00952C8E"/>
    <w:rsid w:val="009530E2"/>
    <w:rsid w:val="009542B2"/>
    <w:rsid w:val="00954C16"/>
    <w:rsid w:val="00960E22"/>
    <w:rsid w:val="00966CC1"/>
    <w:rsid w:val="00971177"/>
    <w:rsid w:val="00975459"/>
    <w:rsid w:val="0098324B"/>
    <w:rsid w:val="00983307"/>
    <w:rsid w:val="00985035"/>
    <w:rsid w:val="0099179B"/>
    <w:rsid w:val="00994A65"/>
    <w:rsid w:val="00997F42"/>
    <w:rsid w:val="009A0A6E"/>
    <w:rsid w:val="009A1F86"/>
    <w:rsid w:val="009A3F8C"/>
    <w:rsid w:val="009A4010"/>
    <w:rsid w:val="009A4816"/>
    <w:rsid w:val="009A643D"/>
    <w:rsid w:val="009A77CB"/>
    <w:rsid w:val="009B0491"/>
    <w:rsid w:val="009B1702"/>
    <w:rsid w:val="009B2226"/>
    <w:rsid w:val="009B68D1"/>
    <w:rsid w:val="009B743E"/>
    <w:rsid w:val="009B77E3"/>
    <w:rsid w:val="009C0CF1"/>
    <w:rsid w:val="009C1C43"/>
    <w:rsid w:val="009C3E1E"/>
    <w:rsid w:val="009D03C7"/>
    <w:rsid w:val="009E0807"/>
    <w:rsid w:val="009E2DA2"/>
    <w:rsid w:val="009E568E"/>
    <w:rsid w:val="009E5E43"/>
    <w:rsid w:val="009E79EF"/>
    <w:rsid w:val="009E7E70"/>
    <w:rsid w:val="009F24B3"/>
    <w:rsid w:val="009F270C"/>
    <w:rsid w:val="009F4EB9"/>
    <w:rsid w:val="009F5065"/>
    <w:rsid w:val="00A03899"/>
    <w:rsid w:val="00A064D7"/>
    <w:rsid w:val="00A06E36"/>
    <w:rsid w:val="00A10064"/>
    <w:rsid w:val="00A1432E"/>
    <w:rsid w:val="00A2101F"/>
    <w:rsid w:val="00A2111C"/>
    <w:rsid w:val="00A233A8"/>
    <w:rsid w:val="00A279F2"/>
    <w:rsid w:val="00A30A46"/>
    <w:rsid w:val="00A33FF9"/>
    <w:rsid w:val="00A36DB2"/>
    <w:rsid w:val="00A439DE"/>
    <w:rsid w:val="00A51F02"/>
    <w:rsid w:val="00A5645C"/>
    <w:rsid w:val="00A57A72"/>
    <w:rsid w:val="00A615DB"/>
    <w:rsid w:val="00A62B24"/>
    <w:rsid w:val="00A638FD"/>
    <w:rsid w:val="00A64183"/>
    <w:rsid w:val="00A64EA5"/>
    <w:rsid w:val="00A83C71"/>
    <w:rsid w:val="00A84E18"/>
    <w:rsid w:val="00A85096"/>
    <w:rsid w:val="00A9031E"/>
    <w:rsid w:val="00A93F49"/>
    <w:rsid w:val="00AA01A4"/>
    <w:rsid w:val="00AA127D"/>
    <w:rsid w:val="00AA51D8"/>
    <w:rsid w:val="00AB6E90"/>
    <w:rsid w:val="00AC66D3"/>
    <w:rsid w:val="00AD03E2"/>
    <w:rsid w:val="00AD246C"/>
    <w:rsid w:val="00AD5957"/>
    <w:rsid w:val="00AD7532"/>
    <w:rsid w:val="00AE0EA9"/>
    <w:rsid w:val="00AE1361"/>
    <w:rsid w:val="00AE243B"/>
    <w:rsid w:val="00AE53D9"/>
    <w:rsid w:val="00AE78CB"/>
    <w:rsid w:val="00AF4ACC"/>
    <w:rsid w:val="00B01D83"/>
    <w:rsid w:val="00B0262D"/>
    <w:rsid w:val="00B030B5"/>
    <w:rsid w:val="00B07423"/>
    <w:rsid w:val="00B110E9"/>
    <w:rsid w:val="00B13B4B"/>
    <w:rsid w:val="00B15FDB"/>
    <w:rsid w:val="00B21F02"/>
    <w:rsid w:val="00B23824"/>
    <w:rsid w:val="00B24965"/>
    <w:rsid w:val="00B301DF"/>
    <w:rsid w:val="00B32F6C"/>
    <w:rsid w:val="00B35E6C"/>
    <w:rsid w:val="00B36D15"/>
    <w:rsid w:val="00B45E70"/>
    <w:rsid w:val="00B45E8F"/>
    <w:rsid w:val="00B46E89"/>
    <w:rsid w:val="00B518BA"/>
    <w:rsid w:val="00B542FB"/>
    <w:rsid w:val="00B61784"/>
    <w:rsid w:val="00B6709D"/>
    <w:rsid w:val="00B724DE"/>
    <w:rsid w:val="00B75C48"/>
    <w:rsid w:val="00B80224"/>
    <w:rsid w:val="00B80F9E"/>
    <w:rsid w:val="00B814C6"/>
    <w:rsid w:val="00B819D1"/>
    <w:rsid w:val="00B81C50"/>
    <w:rsid w:val="00B8476C"/>
    <w:rsid w:val="00B84E1B"/>
    <w:rsid w:val="00B869BE"/>
    <w:rsid w:val="00B911F2"/>
    <w:rsid w:val="00B91459"/>
    <w:rsid w:val="00B96B93"/>
    <w:rsid w:val="00BA0E8A"/>
    <w:rsid w:val="00BB183B"/>
    <w:rsid w:val="00BB2297"/>
    <w:rsid w:val="00BB274C"/>
    <w:rsid w:val="00BC40B0"/>
    <w:rsid w:val="00BC694A"/>
    <w:rsid w:val="00BD1862"/>
    <w:rsid w:val="00BD1DF7"/>
    <w:rsid w:val="00BE09E3"/>
    <w:rsid w:val="00BE19C9"/>
    <w:rsid w:val="00BE1C48"/>
    <w:rsid w:val="00BE2B06"/>
    <w:rsid w:val="00BF3FE5"/>
    <w:rsid w:val="00BF49C1"/>
    <w:rsid w:val="00BF50C0"/>
    <w:rsid w:val="00BF5686"/>
    <w:rsid w:val="00BF5B76"/>
    <w:rsid w:val="00C01B64"/>
    <w:rsid w:val="00C1078B"/>
    <w:rsid w:val="00C12700"/>
    <w:rsid w:val="00C174D6"/>
    <w:rsid w:val="00C20F41"/>
    <w:rsid w:val="00C36F05"/>
    <w:rsid w:val="00C405CA"/>
    <w:rsid w:val="00C438E9"/>
    <w:rsid w:val="00C469D8"/>
    <w:rsid w:val="00C5031D"/>
    <w:rsid w:val="00C55743"/>
    <w:rsid w:val="00C56DC5"/>
    <w:rsid w:val="00C61D89"/>
    <w:rsid w:val="00C65E06"/>
    <w:rsid w:val="00C66CA5"/>
    <w:rsid w:val="00C66DBC"/>
    <w:rsid w:val="00C705AD"/>
    <w:rsid w:val="00C739B5"/>
    <w:rsid w:val="00C7486B"/>
    <w:rsid w:val="00C77E41"/>
    <w:rsid w:val="00C82ACD"/>
    <w:rsid w:val="00C82B43"/>
    <w:rsid w:val="00C85375"/>
    <w:rsid w:val="00C86CA4"/>
    <w:rsid w:val="00C911FF"/>
    <w:rsid w:val="00C95102"/>
    <w:rsid w:val="00CB11FD"/>
    <w:rsid w:val="00CB1C66"/>
    <w:rsid w:val="00CB542F"/>
    <w:rsid w:val="00CB6399"/>
    <w:rsid w:val="00CC2834"/>
    <w:rsid w:val="00CC32AA"/>
    <w:rsid w:val="00CC4E8D"/>
    <w:rsid w:val="00CC7612"/>
    <w:rsid w:val="00CC7FB2"/>
    <w:rsid w:val="00CD2414"/>
    <w:rsid w:val="00CD2918"/>
    <w:rsid w:val="00CD4E6F"/>
    <w:rsid w:val="00CD6227"/>
    <w:rsid w:val="00CD759D"/>
    <w:rsid w:val="00CE1E0B"/>
    <w:rsid w:val="00CE4009"/>
    <w:rsid w:val="00D048DE"/>
    <w:rsid w:val="00D05E41"/>
    <w:rsid w:val="00D0711F"/>
    <w:rsid w:val="00D07638"/>
    <w:rsid w:val="00D12188"/>
    <w:rsid w:val="00D139C3"/>
    <w:rsid w:val="00D155AC"/>
    <w:rsid w:val="00D15C5C"/>
    <w:rsid w:val="00D21F7E"/>
    <w:rsid w:val="00D272BE"/>
    <w:rsid w:val="00D32446"/>
    <w:rsid w:val="00D33AC0"/>
    <w:rsid w:val="00D404AC"/>
    <w:rsid w:val="00D46D3B"/>
    <w:rsid w:val="00D50CE5"/>
    <w:rsid w:val="00D5217D"/>
    <w:rsid w:val="00D54FF0"/>
    <w:rsid w:val="00D56AC8"/>
    <w:rsid w:val="00D579AE"/>
    <w:rsid w:val="00D60F71"/>
    <w:rsid w:val="00D622AD"/>
    <w:rsid w:val="00D626C5"/>
    <w:rsid w:val="00D630A9"/>
    <w:rsid w:val="00D71F09"/>
    <w:rsid w:val="00D76406"/>
    <w:rsid w:val="00D845D2"/>
    <w:rsid w:val="00D86313"/>
    <w:rsid w:val="00D86CFB"/>
    <w:rsid w:val="00DA3253"/>
    <w:rsid w:val="00DA3FD8"/>
    <w:rsid w:val="00DA41A6"/>
    <w:rsid w:val="00DA4755"/>
    <w:rsid w:val="00DB05C3"/>
    <w:rsid w:val="00DB1F28"/>
    <w:rsid w:val="00DB4C6C"/>
    <w:rsid w:val="00DB66C1"/>
    <w:rsid w:val="00DB7765"/>
    <w:rsid w:val="00DC75FE"/>
    <w:rsid w:val="00DD4491"/>
    <w:rsid w:val="00DE23FA"/>
    <w:rsid w:val="00DE33CD"/>
    <w:rsid w:val="00DE68A2"/>
    <w:rsid w:val="00DE68F7"/>
    <w:rsid w:val="00DF22A3"/>
    <w:rsid w:val="00DF3B56"/>
    <w:rsid w:val="00DF3C40"/>
    <w:rsid w:val="00E03E1B"/>
    <w:rsid w:val="00E0518C"/>
    <w:rsid w:val="00E12500"/>
    <w:rsid w:val="00E164F2"/>
    <w:rsid w:val="00E25C28"/>
    <w:rsid w:val="00E25C74"/>
    <w:rsid w:val="00E27D50"/>
    <w:rsid w:val="00E3086F"/>
    <w:rsid w:val="00E32943"/>
    <w:rsid w:val="00E34347"/>
    <w:rsid w:val="00E34B29"/>
    <w:rsid w:val="00E40FEE"/>
    <w:rsid w:val="00E419F5"/>
    <w:rsid w:val="00E41FDD"/>
    <w:rsid w:val="00E43707"/>
    <w:rsid w:val="00E44792"/>
    <w:rsid w:val="00E558EF"/>
    <w:rsid w:val="00E60A96"/>
    <w:rsid w:val="00E64414"/>
    <w:rsid w:val="00E65827"/>
    <w:rsid w:val="00E675B9"/>
    <w:rsid w:val="00E802CE"/>
    <w:rsid w:val="00E80FFE"/>
    <w:rsid w:val="00E82ED6"/>
    <w:rsid w:val="00E83A61"/>
    <w:rsid w:val="00E85282"/>
    <w:rsid w:val="00EA283B"/>
    <w:rsid w:val="00EA6C98"/>
    <w:rsid w:val="00EC02E3"/>
    <w:rsid w:val="00EC03D0"/>
    <w:rsid w:val="00EC1DAB"/>
    <w:rsid w:val="00EC36DF"/>
    <w:rsid w:val="00ED1F8D"/>
    <w:rsid w:val="00ED27E5"/>
    <w:rsid w:val="00ED310B"/>
    <w:rsid w:val="00ED3A48"/>
    <w:rsid w:val="00EE008C"/>
    <w:rsid w:val="00EE255C"/>
    <w:rsid w:val="00EE61FA"/>
    <w:rsid w:val="00EE6435"/>
    <w:rsid w:val="00EF2754"/>
    <w:rsid w:val="00EF34B1"/>
    <w:rsid w:val="00EF4ADA"/>
    <w:rsid w:val="00EF55C7"/>
    <w:rsid w:val="00EF636D"/>
    <w:rsid w:val="00F01F41"/>
    <w:rsid w:val="00F03722"/>
    <w:rsid w:val="00F03929"/>
    <w:rsid w:val="00F043B7"/>
    <w:rsid w:val="00F07AF9"/>
    <w:rsid w:val="00F14F75"/>
    <w:rsid w:val="00F2105D"/>
    <w:rsid w:val="00F226EA"/>
    <w:rsid w:val="00F25842"/>
    <w:rsid w:val="00F260DE"/>
    <w:rsid w:val="00F3086F"/>
    <w:rsid w:val="00F367A2"/>
    <w:rsid w:val="00F3709A"/>
    <w:rsid w:val="00F42C8C"/>
    <w:rsid w:val="00F4406F"/>
    <w:rsid w:val="00F458F0"/>
    <w:rsid w:val="00F51842"/>
    <w:rsid w:val="00F51C7B"/>
    <w:rsid w:val="00F524C8"/>
    <w:rsid w:val="00F52F00"/>
    <w:rsid w:val="00F5588E"/>
    <w:rsid w:val="00F570B7"/>
    <w:rsid w:val="00F61D55"/>
    <w:rsid w:val="00F6367B"/>
    <w:rsid w:val="00F65C3C"/>
    <w:rsid w:val="00F67AC2"/>
    <w:rsid w:val="00F71F13"/>
    <w:rsid w:val="00F72418"/>
    <w:rsid w:val="00F72D85"/>
    <w:rsid w:val="00F7377D"/>
    <w:rsid w:val="00F73FE4"/>
    <w:rsid w:val="00F74364"/>
    <w:rsid w:val="00F76408"/>
    <w:rsid w:val="00F9028B"/>
    <w:rsid w:val="00F91730"/>
    <w:rsid w:val="00F91A1E"/>
    <w:rsid w:val="00FA0F62"/>
    <w:rsid w:val="00FA2D00"/>
    <w:rsid w:val="00FB020D"/>
    <w:rsid w:val="00FB2BCF"/>
    <w:rsid w:val="00FB5D42"/>
    <w:rsid w:val="00FD08A1"/>
    <w:rsid w:val="00FD118E"/>
    <w:rsid w:val="00FD498F"/>
    <w:rsid w:val="00FE1005"/>
    <w:rsid w:val="00FE1B77"/>
    <w:rsid w:val="00FE528A"/>
    <w:rsid w:val="00FF4BEA"/>
    <w:rsid w:val="00FF6AFE"/>
    <w:rsid w:val="00FF7F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CE503A"/>
  <w15:docId w15:val="{0FD39F8E-1B54-465C-80A9-ADD071669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62250A"/>
    <w:pPr>
      <w:spacing w:line="360" w:lineRule="auto"/>
      <w:ind w:firstLine="709"/>
    </w:pPr>
    <w:rPr>
      <w:rFonts w:ascii="Times New Roman" w:hAnsi="Times New Roman"/>
      <w:sz w:val="28"/>
      <w:lang w:val="en-US" w:eastAsia="en-US"/>
    </w:rPr>
  </w:style>
  <w:style w:type="paragraph" w:styleId="1">
    <w:name w:val="heading 1"/>
    <w:basedOn w:val="a4"/>
    <w:next w:val="a4"/>
    <w:link w:val="10"/>
    <w:uiPriority w:val="1"/>
    <w:qFormat/>
    <w:rsid w:val="00054411"/>
    <w:pPr>
      <w:pageBreakBefore/>
      <w:numPr>
        <w:numId w:val="7"/>
      </w:numPr>
      <w:tabs>
        <w:tab w:val="left" w:pos="567"/>
      </w:tabs>
      <w:suppressAutoHyphens/>
      <w:ind w:left="0" w:firstLine="0"/>
      <w:jc w:val="center"/>
      <w:outlineLvl w:val="0"/>
    </w:pPr>
    <w:rPr>
      <w:rFonts w:eastAsia="Times New Roman" w:cs="Times New Roman"/>
      <w:b/>
      <w:bCs/>
      <w:caps/>
      <w:kern w:val="32"/>
      <w:szCs w:val="32"/>
      <w:lang w:val="ru-RU" w:eastAsia="ru-RU"/>
    </w:rPr>
  </w:style>
  <w:style w:type="paragraph" w:styleId="21">
    <w:name w:val="heading 2"/>
    <w:basedOn w:val="a4"/>
    <w:next w:val="a4"/>
    <w:link w:val="23"/>
    <w:uiPriority w:val="1"/>
    <w:qFormat/>
    <w:rsid w:val="00E25C74"/>
    <w:pPr>
      <w:keepNext/>
      <w:numPr>
        <w:ilvl w:val="1"/>
        <w:numId w:val="7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szCs w:val="36"/>
      <w:lang w:val="ru-RU" w:eastAsia="ru-RU"/>
    </w:rPr>
  </w:style>
  <w:style w:type="paragraph" w:styleId="3">
    <w:name w:val="heading 3"/>
    <w:basedOn w:val="a4"/>
    <w:next w:val="a4"/>
    <w:link w:val="30"/>
    <w:uiPriority w:val="1"/>
    <w:qFormat/>
    <w:rsid w:val="00E25C74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0"/>
      <w:jc w:val="center"/>
      <w:outlineLvl w:val="2"/>
    </w:pPr>
    <w:rPr>
      <w:rFonts w:eastAsia="Times New Roman" w:cs="Times New Roman"/>
      <w:b/>
      <w:bCs/>
      <w:i/>
      <w:szCs w:val="26"/>
      <w:lang w:val="ru-RU" w:eastAsia="ru-RU"/>
    </w:rPr>
  </w:style>
  <w:style w:type="paragraph" w:styleId="4">
    <w:name w:val="heading 4"/>
    <w:basedOn w:val="a4"/>
    <w:next w:val="a4"/>
    <w:link w:val="40"/>
    <w:uiPriority w:val="1"/>
    <w:qFormat/>
    <w:rsid w:val="00E25C74"/>
    <w:pPr>
      <w:keepNext/>
      <w:numPr>
        <w:ilvl w:val="3"/>
        <w:numId w:val="7"/>
      </w:numPr>
      <w:ind w:left="0" w:firstLine="0"/>
      <w:jc w:val="center"/>
      <w:outlineLvl w:val="3"/>
    </w:pPr>
    <w:rPr>
      <w:rFonts w:eastAsia="Times New Roman" w:cs="Times New Roman"/>
      <w:b/>
      <w:bCs/>
      <w:i/>
      <w:szCs w:val="28"/>
      <w:lang w:val="ru-RU" w:eastAsia="ru-RU"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spacing w:line="240" w:lineRule="auto"/>
      <w:ind w:left="0" w:firstLine="851"/>
      <w:outlineLvl w:val="4"/>
    </w:pPr>
    <w:rPr>
      <w:rFonts w:eastAsia="Times New Roman" w:cs="Times New Roman"/>
      <w:b/>
      <w:bCs/>
      <w:iCs/>
      <w:szCs w:val="26"/>
      <w:lang w:val="ru-RU" w:eastAsia="ru-RU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 w:line="240" w:lineRule="auto"/>
      <w:outlineLvl w:val="5"/>
    </w:pPr>
    <w:rPr>
      <w:rFonts w:eastAsia="Times New Roman" w:cs="Times New Roman"/>
      <w:b/>
      <w:bCs/>
      <w:sz w:val="20"/>
      <w:szCs w:val="20"/>
      <w:lang w:val="ru-RU" w:eastAsia="ru-RU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ru-RU" w:eastAsia="ru-RU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 w:line="240" w:lineRule="auto"/>
      <w:outlineLvl w:val="8"/>
    </w:pPr>
    <w:rPr>
      <w:rFonts w:ascii="Cambria" w:eastAsia="Times New Roman" w:hAnsi="Cambria" w:cs="Times New Roman"/>
      <w:sz w:val="20"/>
      <w:szCs w:val="20"/>
      <w:lang w:val="ru-RU"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 w:eastAsia="ru-RU"/>
    </w:rPr>
  </w:style>
  <w:style w:type="paragraph" w:customStyle="1" w:styleId="aa">
    <w:name w:val="Название рисунка"/>
    <w:basedOn w:val="a4"/>
    <w:next w:val="a4"/>
    <w:uiPriority w:val="2"/>
    <w:qFormat/>
    <w:rsid w:val="00845DFF"/>
    <w:pPr>
      <w:keepLines/>
      <w:spacing w:line="240" w:lineRule="auto"/>
      <w:ind w:firstLine="0"/>
      <w:jc w:val="center"/>
    </w:pPr>
    <w:rPr>
      <w:rFonts w:eastAsia="Times New Roman" w:cs="Times New Roman"/>
      <w:bCs/>
      <w:szCs w:val="20"/>
      <w:lang w:val="ru-RU" w:eastAsia="ru-RU"/>
    </w:rPr>
  </w:style>
  <w:style w:type="paragraph" w:customStyle="1" w:styleId="ab">
    <w:name w:val="Название таблицы"/>
    <w:basedOn w:val="a4"/>
    <w:next w:val="a4"/>
    <w:uiPriority w:val="2"/>
    <w:qFormat/>
    <w:rsid w:val="005C08DA"/>
    <w:pPr>
      <w:keepNext/>
      <w:keepLines/>
      <w:spacing w:line="240" w:lineRule="auto"/>
      <w:ind w:firstLine="0"/>
    </w:pPr>
    <w:rPr>
      <w:rFonts w:eastAsia="Times New Roman" w:cs="Times New Roman"/>
      <w:bCs/>
      <w:szCs w:val="20"/>
      <w:lang w:val="ru-RU" w:eastAsia="ru-RU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954C16"/>
    <w:pPr>
      <w:spacing w:line="276" w:lineRule="auto"/>
      <w:ind w:firstLine="0"/>
      <w:contextualSpacing/>
    </w:pPr>
    <w:rPr>
      <w:rFonts w:ascii="Courier New" w:eastAsia="Times New Roman" w:hAnsi="Courier New" w:cs="Times New Roman"/>
      <w:sz w:val="24"/>
      <w:szCs w:val="28"/>
      <w:lang w:eastAsia="ru-RU"/>
    </w:rPr>
  </w:style>
  <w:style w:type="paragraph" w:customStyle="1" w:styleId="ad">
    <w:name w:val="Текст внутри таблицы"/>
    <w:basedOn w:val="a4"/>
    <w:uiPriority w:val="2"/>
    <w:qFormat/>
    <w:rsid w:val="005C08DA"/>
    <w:pPr>
      <w:spacing w:line="23" w:lineRule="atLeast"/>
      <w:ind w:firstLine="0"/>
      <w:jc w:val="left"/>
    </w:pPr>
    <w:rPr>
      <w:rFonts w:eastAsia="Times New Roman" w:cs="Times New Roman"/>
      <w:szCs w:val="28"/>
      <w:lang w:val="ru-RU" w:eastAsia="ru-RU"/>
    </w:rPr>
  </w:style>
  <w:style w:type="character" w:customStyle="1" w:styleId="10">
    <w:name w:val="Заголовок 1 Знак"/>
    <w:basedOn w:val="a5"/>
    <w:link w:val="1"/>
    <w:uiPriority w:val="1"/>
    <w:rsid w:val="00054411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E25C74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E25C74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E25C74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  <w:spacing w:line="240" w:lineRule="auto"/>
    </w:pPr>
    <w:rPr>
      <w:rFonts w:eastAsia="Times New Roman" w:cs="Times New Roman"/>
      <w:sz w:val="24"/>
      <w:szCs w:val="20"/>
      <w:lang w:val="ru-RU" w:eastAsia="ru-RU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  <w:szCs w:val="28"/>
      <w:lang w:val="ru-RU" w:eastAsia="ru-RU"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  <w:rPr>
      <w:szCs w:val="28"/>
      <w:lang w:val="ru-RU" w:eastAsia="ru-RU"/>
    </w:r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  <w:rPr>
      <w:szCs w:val="28"/>
      <w:lang w:val="ru-RU" w:eastAsia="ru-RU"/>
    </w:r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spacing w:line="240" w:lineRule="auto"/>
      <w:contextualSpacing/>
    </w:pPr>
    <w:rPr>
      <w:szCs w:val="28"/>
      <w:lang w:val="ru-RU" w:eastAsia="ru-RU"/>
    </w:rPr>
  </w:style>
  <w:style w:type="paragraph" w:styleId="af3">
    <w:name w:val="List Paragraph"/>
    <w:basedOn w:val="a4"/>
    <w:link w:val="af4"/>
    <w:uiPriority w:val="34"/>
    <w:qFormat/>
    <w:locked/>
    <w:rsid w:val="00F52F00"/>
    <w:pPr>
      <w:spacing w:line="240" w:lineRule="auto"/>
      <w:ind w:left="720"/>
      <w:contextualSpacing/>
    </w:pPr>
    <w:rPr>
      <w:szCs w:val="28"/>
      <w:lang w:val="ru-RU" w:eastAsia="ru-RU"/>
    </w:r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524236"/>
    <w:pPr>
      <w:keepNext/>
      <w:spacing w:line="240" w:lineRule="auto"/>
      <w:jc w:val="center"/>
    </w:pPr>
    <w:rPr>
      <w:szCs w:val="28"/>
      <w:lang w:val="ru-RU" w:eastAsia="ru-RU"/>
    </w:r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524236"/>
    <w:pPr>
      <w:numPr>
        <w:numId w:val="0"/>
      </w:numPr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8D1E8B"/>
    <w:pPr>
      <w:numPr>
        <w:numId w:val="8"/>
      </w:numPr>
      <w:tabs>
        <w:tab w:val="left" w:pos="1134"/>
      </w:tabs>
      <w:ind w:left="0" w:firstLine="709"/>
    </w:pPr>
    <w:rPr>
      <w:szCs w:val="28"/>
      <w:lang w:val="ru-RU" w:eastAsia="ru-RU"/>
    </w:rPr>
  </w:style>
  <w:style w:type="paragraph" w:customStyle="1" w:styleId="a">
    <w:name w:val="Список_БУКВЫ"/>
    <w:basedOn w:val="a0"/>
    <w:qFormat/>
    <w:rsid w:val="008D1E8B"/>
    <w:pPr>
      <w:numPr>
        <w:numId w:val="9"/>
      </w:numPr>
      <w:ind w:left="0" w:firstLine="709"/>
    </w:pPr>
  </w:style>
  <w:style w:type="paragraph" w:customStyle="1" w:styleId="a2">
    <w:name w:val="Список_ЦИФРЫ"/>
    <w:basedOn w:val="a"/>
    <w:qFormat/>
    <w:rsid w:val="008D1E8B"/>
    <w:pPr>
      <w:numPr>
        <w:numId w:val="10"/>
      </w:numPr>
      <w:ind w:left="0" w:firstLine="709"/>
    </w:pPr>
  </w:style>
  <w:style w:type="paragraph" w:customStyle="1" w:styleId="20">
    <w:name w:val="Список_2_уровня"/>
    <w:basedOn w:val="a"/>
    <w:qFormat/>
    <w:rsid w:val="008D1E8B"/>
    <w:pPr>
      <w:numPr>
        <w:numId w:val="11"/>
      </w:numPr>
      <w:ind w:left="0" w:firstLine="709"/>
    </w:pPr>
  </w:style>
  <w:style w:type="paragraph" w:customStyle="1" w:styleId="a3">
    <w:name w:val="Источники"/>
    <w:basedOn w:val="a4"/>
    <w:qFormat/>
    <w:rsid w:val="001F5920"/>
    <w:pPr>
      <w:numPr>
        <w:numId w:val="12"/>
      </w:numPr>
      <w:tabs>
        <w:tab w:val="left" w:pos="1276"/>
      </w:tabs>
      <w:suppressAutoHyphens/>
      <w:ind w:left="0" w:firstLine="709"/>
    </w:pPr>
    <w:rPr>
      <w:szCs w:val="28"/>
      <w:lang w:val="ru-RU" w:eastAsia="ru-RU"/>
    </w:r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semiHidden/>
    <w:locked/>
    <w:rsid w:val="00D60F71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d">
    <w:name w:val="Нижний колонтитул Знак"/>
    <w:basedOn w:val="a5"/>
    <w:link w:val="afc"/>
    <w:uiPriority w:val="99"/>
    <w:semiHidden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 w:line="240" w:lineRule="auto"/>
      <w:ind w:firstLine="720"/>
    </w:pPr>
    <w:rPr>
      <w:rFonts w:eastAsia="Times New Roman" w:cs="Times New Roman"/>
      <w:szCs w:val="28"/>
      <w:lang w:val="ru-RU" w:eastAsia="ru-RU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spacing w:line="240" w:lineRule="auto"/>
      <w:jc w:val="center"/>
    </w:pPr>
    <w:rPr>
      <w:rFonts w:eastAsia="Times New Roman" w:cs="Times New Roman"/>
      <w:szCs w:val="28"/>
      <w:lang w:val="ru-RU" w:eastAsia="ru-RU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  <w:lang w:val="ru-RU" w:eastAsia="ru-RU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  <w:lang w:val="ru-RU" w:eastAsia="ru-RU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</w:pPr>
    <w:rPr>
      <w:rFonts w:cs="Times New Roman"/>
      <w:sz w:val="21"/>
      <w:szCs w:val="21"/>
      <w:lang w:val="ru-RU" w:eastAsia="ru-RU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</w:pPr>
    <w:rPr>
      <w:rFonts w:ascii="MS Mincho" w:eastAsia="MS Mincho" w:cs="MS Mincho"/>
      <w:spacing w:val="10"/>
      <w:sz w:val="21"/>
      <w:szCs w:val="21"/>
      <w:lang w:eastAsia="ru-RU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a">
    <w:name w:val="annotation reference"/>
    <w:basedOn w:val="a5"/>
    <w:uiPriority w:val="99"/>
    <w:semiHidden/>
    <w:unhideWhenUsed/>
    <w:locked/>
    <w:rsid w:val="006701DB"/>
    <w:rPr>
      <w:sz w:val="16"/>
      <w:szCs w:val="16"/>
    </w:rPr>
  </w:style>
  <w:style w:type="paragraph" w:styleId="affb">
    <w:name w:val="annotation text"/>
    <w:basedOn w:val="a4"/>
    <w:link w:val="affc"/>
    <w:uiPriority w:val="99"/>
    <w:unhideWhenUsed/>
    <w:locked/>
    <w:rsid w:val="006701DB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5"/>
    <w:link w:val="affb"/>
    <w:uiPriority w:val="99"/>
    <w:rsid w:val="006701DB"/>
    <w:rPr>
      <w:sz w:val="20"/>
      <w:szCs w:val="20"/>
      <w:lang w:val="en-US" w:eastAsia="en-US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locked/>
    <w:rsid w:val="006701DB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6701DB"/>
    <w:rPr>
      <w:b/>
      <w:bCs/>
      <w:sz w:val="20"/>
      <w:szCs w:val="20"/>
      <w:lang w:val="en-US" w:eastAsia="en-US"/>
    </w:rPr>
  </w:style>
  <w:style w:type="character" w:styleId="afff">
    <w:name w:val="Placeholder Text"/>
    <w:basedOn w:val="a5"/>
    <w:uiPriority w:val="99"/>
    <w:semiHidden/>
    <w:locked/>
    <w:rsid w:val="00B869BE"/>
    <w:rPr>
      <w:color w:val="808080"/>
    </w:rPr>
  </w:style>
  <w:style w:type="character" w:styleId="afff0">
    <w:name w:val="page number"/>
    <w:basedOn w:val="a5"/>
    <w:uiPriority w:val="99"/>
    <w:semiHidden/>
    <w:unhideWhenUsed/>
    <w:locked/>
    <w:rsid w:val="00684D83"/>
  </w:style>
  <w:style w:type="character" w:customStyle="1" w:styleId="14">
    <w:name w:val="Неразрешенное упоминание1"/>
    <w:basedOn w:val="a5"/>
    <w:uiPriority w:val="99"/>
    <w:semiHidden/>
    <w:unhideWhenUsed/>
    <w:rsid w:val="00684D83"/>
    <w:rPr>
      <w:color w:val="605E5C"/>
      <w:shd w:val="clear" w:color="auto" w:fill="E1DFDD"/>
    </w:rPr>
  </w:style>
  <w:style w:type="character" w:styleId="afff1">
    <w:name w:val="FollowedHyperlink"/>
    <w:basedOn w:val="a5"/>
    <w:uiPriority w:val="99"/>
    <w:semiHidden/>
    <w:unhideWhenUsed/>
    <w:locked/>
    <w:rsid w:val="00684D83"/>
    <w:rPr>
      <w:color w:val="800080" w:themeColor="followedHyperlink"/>
      <w:u w:val="single"/>
    </w:rPr>
  </w:style>
  <w:style w:type="character" w:customStyle="1" w:styleId="sentencesextension">
    <w:name w:val="sentences___extension"/>
    <w:basedOn w:val="a5"/>
    <w:rsid w:val="00CD4E6F"/>
  </w:style>
  <w:style w:type="character" w:customStyle="1" w:styleId="apple-converted-space">
    <w:name w:val="apple-converted-space"/>
    <w:basedOn w:val="a5"/>
    <w:rsid w:val="00E44792"/>
  </w:style>
  <w:style w:type="paragraph" w:customStyle="1" w:styleId="110">
    <w:name w:val="1.1"/>
    <w:basedOn w:val="a4"/>
    <w:rsid w:val="00B46E89"/>
    <w:pPr>
      <w:ind w:firstLine="0"/>
      <w:jc w:val="center"/>
    </w:pPr>
    <w:rPr>
      <w:rFonts w:eastAsia="Times New Roman" w:cs="Times New Roman"/>
      <w:b/>
      <w:sz w:val="32"/>
      <w:szCs w:val="20"/>
      <w:lang w:val="ru-RU" w:eastAsia="ru-RU"/>
    </w:rPr>
  </w:style>
  <w:style w:type="character" w:styleId="HTML">
    <w:name w:val="HTML Cite"/>
    <w:basedOn w:val="a5"/>
    <w:uiPriority w:val="99"/>
    <w:semiHidden/>
    <w:unhideWhenUsed/>
    <w:locked/>
    <w:rsid w:val="00855E6A"/>
    <w:rPr>
      <w:i/>
      <w:iCs/>
    </w:rPr>
  </w:style>
  <w:style w:type="character" w:styleId="afff2">
    <w:name w:val="Emphasis"/>
    <w:basedOn w:val="a5"/>
    <w:uiPriority w:val="20"/>
    <w:qFormat/>
    <w:locked/>
    <w:rsid w:val="00960E22"/>
    <w:rPr>
      <w:i/>
      <w:iCs/>
    </w:rPr>
  </w:style>
  <w:style w:type="paragraph" w:customStyle="1" w:styleId="Default">
    <w:name w:val="Default"/>
    <w:rsid w:val="0064333A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afff3">
    <w:name w:val="Revision"/>
    <w:hidden/>
    <w:uiPriority w:val="99"/>
    <w:semiHidden/>
    <w:rsid w:val="00F51C7B"/>
    <w:pPr>
      <w:jc w:val="left"/>
    </w:pPr>
    <w:rPr>
      <w:rFonts w:ascii="Times New Roman" w:hAnsi="Times New Roman"/>
      <w:sz w:val="28"/>
      <w:lang w:val="en-US" w:eastAsia="en-US"/>
    </w:rPr>
  </w:style>
  <w:style w:type="character" w:customStyle="1" w:styleId="af4">
    <w:name w:val="Абзац списка Знак"/>
    <w:basedOn w:val="a5"/>
    <w:link w:val="af3"/>
    <w:uiPriority w:val="34"/>
    <w:rsid w:val="00994A65"/>
    <w:rPr>
      <w:rFonts w:ascii="Times New Roman" w:hAnsi="Times New Roman"/>
      <w:sz w:val="28"/>
      <w:szCs w:val="28"/>
    </w:rPr>
  </w:style>
  <w:style w:type="table" w:customStyle="1" w:styleId="15">
    <w:name w:val="Сетка таблицы1"/>
    <w:basedOn w:val="a6"/>
    <w:next w:val="af5"/>
    <w:uiPriority w:val="39"/>
    <w:rsid w:val="003C0C9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0">
    <w:name w:val="HTML Preformatted"/>
    <w:basedOn w:val="a4"/>
    <w:link w:val="HTML1"/>
    <w:uiPriority w:val="99"/>
    <w:semiHidden/>
    <w:unhideWhenUsed/>
    <w:locked/>
    <w:rsid w:val="00E60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5"/>
    <w:link w:val="HTML0"/>
    <w:uiPriority w:val="99"/>
    <w:semiHidden/>
    <w:rsid w:val="00E60A96"/>
    <w:rPr>
      <w:rFonts w:ascii="Courier New" w:eastAsia="Times New Roman" w:hAnsi="Courier New" w:cs="Courier New"/>
      <w:sz w:val="20"/>
      <w:szCs w:val="20"/>
    </w:rPr>
  </w:style>
  <w:style w:type="character" w:styleId="HTML2">
    <w:name w:val="HTML Code"/>
    <w:basedOn w:val="a5"/>
    <w:uiPriority w:val="99"/>
    <w:semiHidden/>
    <w:unhideWhenUsed/>
    <w:locked/>
    <w:rsid w:val="00E60A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3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0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1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1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2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6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65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54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8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6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94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7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23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3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4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4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2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3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8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73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2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0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3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87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0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46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8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1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68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1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0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1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03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9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0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937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3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61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0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6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66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72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61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23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8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36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7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5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5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1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7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12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8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47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6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7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1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8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9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1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0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1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61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45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85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97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8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9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5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79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69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49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3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41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6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11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4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6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3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1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28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41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76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20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6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5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7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9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44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37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8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0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9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75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75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81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9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9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04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8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38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7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27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8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2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6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7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54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6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80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20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84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67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2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8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15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0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81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6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2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6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0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96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32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00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25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3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9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8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9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5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45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7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4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49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7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8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23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4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3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8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8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45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23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07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0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3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5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1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3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1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36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9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45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53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2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21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9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33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8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7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2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9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8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4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2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84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9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82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00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77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72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10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2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26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7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8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1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51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3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86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0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93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66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15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67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6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5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28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65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1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1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5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8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7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22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57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64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04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84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3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popova\Documents\&#1064;&#1072;&#1073;&#1083;&#1086;&#1085;_&#1044;&#1072;&#1096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09A6A4-393A-3B40-AB46-25E9F73F9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Шаблон_Даша.dotx</Template>
  <TotalTime>172</TotalTime>
  <Pages>69</Pages>
  <Words>10053</Words>
  <Characters>78018</Characters>
  <Application>Microsoft Office Word</Application>
  <DocSecurity>0</DocSecurity>
  <Lines>3120</Lines>
  <Paragraphs>2048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Georgul</dc:creator>
  <cp:lastModifiedBy>Улановский</cp:lastModifiedBy>
  <cp:revision>25</cp:revision>
  <cp:lastPrinted>2024-10-22T18:09:00Z</cp:lastPrinted>
  <dcterms:created xsi:type="dcterms:W3CDTF">2026-05-13T12:02:00Z</dcterms:created>
  <dcterms:modified xsi:type="dcterms:W3CDTF">2026-05-13T18:27:00Z</dcterms:modified>
</cp:coreProperties>
</file>