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0329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7C41572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71B8F82F" w14:textId="77777777" w:rsidR="00F51842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601629DE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кибербезопасности </w:t>
      </w:r>
    </w:p>
    <w:p w14:paraId="4D512129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B9F0C90" w14:textId="5A2227EB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6390C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8DD587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30C91D6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B9C1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D5DF52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952CDA9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D6D8A62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D8B1ADD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FB1D0F7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3AAA012" w14:textId="3A04B584" w:rsidR="00F51842" w:rsidRPr="004530C3" w:rsidRDefault="00F51842" w:rsidP="00F51842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F51842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ЛАБОРАТОРНАЯ РАБОТА</w:t>
      </w:r>
      <w:r w:rsidR="00846F79" w:rsidRPr="00846F7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 xml:space="preserve"> </w:t>
      </w:r>
      <w:r w:rsidR="00846F79" w:rsidRPr="00940F8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№</w:t>
      </w:r>
      <w:r w:rsidR="004530C3" w:rsidRPr="004530C3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2</w:t>
      </w:r>
    </w:p>
    <w:p w14:paraId="32A30202" w14:textId="6F707A89" w:rsidR="00F51842" w:rsidRPr="00F51842" w:rsidRDefault="004530C3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4530C3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Атаки на RSA</w:t>
      </w:r>
    </w:p>
    <w:p w14:paraId="400F8ACB" w14:textId="77777777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</w:p>
    <w:p w14:paraId="17A2989B" w14:textId="77777777" w:rsid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 xml:space="preserve">по дисциплине </w:t>
      </w:r>
    </w:p>
    <w:p w14:paraId="4F32F902" w14:textId="15A28A5C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>«</w:t>
      </w:r>
      <w:r w:rsidRPr="00940F89">
        <w:rPr>
          <w:rFonts w:eastAsia="Times New Roman" w:cs="Times New Roman"/>
          <w:bCs/>
          <w:color w:val="000000"/>
          <w:szCs w:val="28"/>
          <w:lang w:val="ru-RU" w:eastAsia="ru-RU"/>
        </w:rPr>
        <w:t>Криптографические методы защиты информации»</w:t>
      </w:r>
    </w:p>
    <w:p w14:paraId="3290D7CD" w14:textId="77777777" w:rsidR="00F51842" w:rsidRPr="004A5CE7" w:rsidRDefault="00F51842" w:rsidP="00F51842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8E5E3A" w14:textId="77777777" w:rsidR="00F51842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DE1594F" w14:textId="77777777" w:rsidR="00F51842" w:rsidRPr="00342E6B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BC1A093" w14:textId="77777777" w:rsidR="00F51842" w:rsidRPr="00F51842" w:rsidRDefault="00F51842" w:rsidP="00F51842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7E3A0882" w14:textId="15C5470D" w:rsidR="00F51842" w:rsidRPr="00940F89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 xml:space="preserve">студент гр. </w:t>
      </w:r>
      <w:r w:rsidR="00940F89" w:rsidRPr="00940F89">
        <w:rPr>
          <w:rFonts w:eastAsia="Times New Roman" w:cs="Times New Roman"/>
          <w:color w:val="000000"/>
          <w:szCs w:val="28"/>
          <w:lang w:val="ru-RU" w:eastAsia="ru-RU"/>
        </w:rPr>
        <w:t>5131001/20502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940F89" w:rsidRPr="00940F89">
        <w:rPr>
          <w:rFonts w:eastAsia="Times New Roman"/>
          <w:lang w:val="ru-RU"/>
        </w:rPr>
        <w:t>Улановский Г. А</w:t>
      </w:r>
    </w:p>
    <w:p w14:paraId="13654CA7" w14:textId="2E74C392" w:rsidR="00F51842" w:rsidRPr="00F51842" w:rsidRDefault="00FF7FAD" w:rsidP="00F51842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Преподаватель</w:t>
      </w:r>
    </w:p>
    <w:p w14:paraId="4C4EF55A" w14:textId="3EA3DE98" w:rsidR="00F51842" w:rsidRPr="00940F89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ассистент ВШК ИКНК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940F89" w:rsidRPr="00940F89">
        <w:rPr>
          <w:rFonts w:cs="Times New Roman"/>
          <w:lang w:val="ru-RU"/>
        </w:rPr>
        <w:t>Иванов М. С</w:t>
      </w:r>
      <w:r w:rsidR="00940F89">
        <w:rPr>
          <w:rFonts w:cs="Times New Roman"/>
          <w:lang w:val="ru-RU"/>
        </w:rPr>
        <w:t>.</w:t>
      </w:r>
    </w:p>
    <w:p w14:paraId="6867AEF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1A059B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95EAC1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28E527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E7117B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2C134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40DAF3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CAFE6FC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19809FF" w14:textId="267F0793" w:rsidR="00523174" w:rsidRDefault="00F51842" w:rsidP="00F51842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202</w:t>
      </w:r>
      <w:bookmarkEnd w:id="0"/>
      <w:r w:rsidR="002A0FEC">
        <w:rPr>
          <w:rFonts w:eastAsia="Times New Roman" w:cs="Times New Roman"/>
          <w:color w:val="000000"/>
          <w:szCs w:val="28"/>
          <w:lang w:val="ru-RU" w:eastAsia="ru-RU"/>
        </w:rPr>
        <w:t>6</w:t>
      </w:r>
    </w:p>
    <w:p w14:paraId="4311AFD8" w14:textId="167A3E76" w:rsidR="003C0C94" w:rsidRDefault="00940F89" w:rsidP="003C0C94">
      <w:pPr>
        <w:pStyle w:val="1"/>
      </w:pPr>
      <w:bookmarkStart w:id="1" w:name="_Toc229576242"/>
      <w:bookmarkStart w:id="2" w:name="_Toc229576758"/>
      <w:r w:rsidRPr="00734A7D">
        <w:lastRenderedPageBreak/>
        <w:t>Цель работы</w:t>
      </w:r>
      <w:bookmarkEnd w:id="1"/>
      <w:bookmarkEnd w:id="2"/>
    </w:p>
    <w:p w14:paraId="3C94F8D4" w14:textId="1C8F9E4E" w:rsidR="003C0C94" w:rsidRDefault="004530C3" w:rsidP="003C0C94">
      <w:pPr>
        <w:rPr>
          <w:lang w:val="ru-RU" w:eastAsia="ru-RU"/>
        </w:rPr>
      </w:pPr>
      <w:r w:rsidRPr="004530C3">
        <w:rPr>
          <w:rFonts w:eastAsia="Times New Roman"/>
          <w:lang w:val="ru-RU"/>
        </w:rPr>
        <w:t xml:space="preserve">Изучить уязвимости </w:t>
      </w:r>
      <w:r>
        <w:rPr>
          <w:rFonts w:eastAsia="Times New Roman"/>
        </w:rPr>
        <w:t>RSA</w:t>
      </w:r>
      <w:r w:rsidRPr="004530C3">
        <w:rPr>
          <w:rFonts w:eastAsia="Times New Roman"/>
          <w:lang w:val="ru-RU"/>
        </w:rPr>
        <w:t xml:space="preserve">, связанные с неправильным выбором показателей и повторным использованием параметров, реализовать демонстрационные атаки на </w:t>
      </w:r>
      <w:r>
        <w:rPr>
          <w:rFonts w:eastAsia="Times New Roman"/>
        </w:rPr>
        <w:t>RSA</w:t>
      </w:r>
      <w:r w:rsidRPr="004530C3">
        <w:rPr>
          <w:rFonts w:eastAsia="Times New Roman"/>
          <w:lang w:val="ru-RU"/>
        </w:rPr>
        <w:t xml:space="preserve"> и сформировать проверки безопасной генерации параметров</w:t>
      </w:r>
      <w:r w:rsidR="003C0C94">
        <w:rPr>
          <w:lang w:val="ru-RU" w:eastAsia="ru-RU"/>
        </w:rPr>
        <w:t>.</w:t>
      </w:r>
    </w:p>
    <w:p w14:paraId="0DEE597F" w14:textId="65AB5F1F" w:rsidR="00940F89" w:rsidRDefault="00940F89" w:rsidP="003C0C94">
      <w:pPr>
        <w:rPr>
          <w:lang w:val="ru-RU" w:eastAsia="ru-RU"/>
        </w:rPr>
      </w:pPr>
    </w:p>
    <w:p w14:paraId="483D7455" w14:textId="498915C4" w:rsidR="00940F89" w:rsidRDefault="00940F89" w:rsidP="00940F89">
      <w:pPr>
        <w:pStyle w:val="1"/>
      </w:pPr>
      <w:bookmarkStart w:id="3" w:name="_Toc229576243"/>
      <w:bookmarkStart w:id="4" w:name="_Toc229576759"/>
      <w:r>
        <w:lastRenderedPageBreak/>
        <w:t>Задачи работы</w:t>
      </w:r>
      <w:bookmarkEnd w:id="3"/>
      <w:bookmarkEnd w:id="4"/>
    </w:p>
    <w:p w14:paraId="4A14D785" w14:textId="77777777" w:rsidR="004530C3" w:rsidRPr="004530C3" w:rsidRDefault="004530C3" w:rsidP="004530C3">
      <w:pPr>
        <w:rPr>
          <w:lang w:val="ru-RU"/>
        </w:rPr>
      </w:pPr>
      <w:r w:rsidRPr="004530C3">
        <w:rPr>
          <w:rFonts w:eastAsia="Times New Roman"/>
          <w:lang w:val="ru-RU"/>
        </w:rPr>
        <w:t xml:space="preserve">В ходе выполнения лабораторной работы необходимо реализовать набор программ для демонстрации типовых уязвимостей </w:t>
      </w:r>
      <w:r>
        <w:rPr>
          <w:rFonts w:eastAsia="Times New Roman"/>
        </w:rPr>
        <w:t>RSA</w:t>
      </w:r>
      <w:r w:rsidRPr="004530C3">
        <w:rPr>
          <w:rFonts w:eastAsia="Times New Roman"/>
          <w:lang w:val="ru-RU"/>
        </w:rPr>
        <w:t xml:space="preserve">: атаку общего модуля, атаку Винера, широковещательную атаку при малом общем открытом показателе, бесключевое дешифрование при малом порядке </w:t>
      </w:r>
      <w:r>
        <w:rPr>
          <w:rFonts w:eastAsia="Times New Roman"/>
        </w:rPr>
        <w:t>e</w:t>
      </w:r>
      <w:r w:rsidRPr="004530C3">
        <w:rPr>
          <w:rFonts w:eastAsia="Times New Roman"/>
          <w:lang w:val="ru-RU"/>
        </w:rPr>
        <w:t xml:space="preserve">, а также генерацию и анализ безопасных параметров </w:t>
      </w:r>
      <w:r>
        <w:rPr>
          <w:rFonts w:eastAsia="Times New Roman"/>
        </w:rPr>
        <w:t>RSA</w:t>
      </w:r>
      <w:r w:rsidRPr="004530C3">
        <w:rPr>
          <w:rFonts w:eastAsia="Times New Roman"/>
          <w:lang w:val="ru-RU"/>
        </w:rPr>
        <w:t>.</w:t>
      </w:r>
    </w:p>
    <w:p w14:paraId="1C9CF212" w14:textId="0ABE8D31" w:rsidR="004530C3" w:rsidRPr="004530C3" w:rsidRDefault="004530C3" w:rsidP="004530C3">
      <w:pPr>
        <w:pStyle w:val="a0"/>
      </w:pPr>
      <w:r w:rsidRPr="004530C3">
        <w:rPr>
          <w:rFonts w:eastAsia="Times New Roman"/>
        </w:rPr>
        <w:t xml:space="preserve">реализовать восстановление закрытого показателя пользователя при общем модуле </w:t>
      </w:r>
      <w:r>
        <w:rPr>
          <w:rFonts w:eastAsia="Times New Roman"/>
        </w:rPr>
        <w:t>RSA</w:t>
      </w:r>
      <w:r w:rsidRPr="004530C3">
        <w:rPr>
          <w:rFonts w:eastAsia="Times New Roman"/>
        </w:rPr>
        <w:t xml:space="preserve"> и известном закрытом показателе другого пользователя;</w:t>
      </w:r>
    </w:p>
    <w:p w14:paraId="4BFF4D78" w14:textId="3BD6C80B" w:rsidR="004530C3" w:rsidRPr="004530C3" w:rsidRDefault="004530C3" w:rsidP="004530C3">
      <w:pPr>
        <w:pStyle w:val="a0"/>
      </w:pPr>
      <w:r w:rsidRPr="004530C3">
        <w:rPr>
          <w:rFonts w:eastAsia="Times New Roman"/>
        </w:rPr>
        <w:t xml:space="preserve">реализовать атаку Винера на </w:t>
      </w:r>
      <w:r>
        <w:rPr>
          <w:rFonts w:eastAsia="Times New Roman"/>
        </w:rPr>
        <w:t>RSA</w:t>
      </w:r>
      <w:r w:rsidRPr="004530C3">
        <w:rPr>
          <w:rFonts w:eastAsia="Times New Roman"/>
        </w:rPr>
        <w:t xml:space="preserve"> с малым закрытым показателем </w:t>
      </w:r>
      <w:r>
        <w:rPr>
          <w:rFonts w:eastAsia="Times New Roman"/>
        </w:rPr>
        <w:t>d</w:t>
      </w:r>
      <w:r w:rsidRPr="004530C3">
        <w:rPr>
          <w:rFonts w:eastAsia="Times New Roman"/>
        </w:rPr>
        <w:t>;</w:t>
      </w:r>
    </w:p>
    <w:p w14:paraId="1C4BBF86" w14:textId="5A797B37" w:rsidR="004530C3" w:rsidRPr="004530C3" w:rsidRDefault="004530C3" w:rsidP="004530C3">
      <w:pPr>
        <w:pStyle w:val="a0"/>
      </w:pPr>
      <w:r w:rsidRPr="004530C3">
        <w:rPr>
          <w:rFonts w:eastAsia="Times New Roman"/>
        </w:rPr>
        <w:t xml:space="preserve">реализовать широковещательную атаку Хостада при малом общем </w:t>
      </w:r>
      <w:r>
        <w:rPr>
          <w:rFonts w:eastAsia="Times New Roman"/>
        </w:rPr>
        <w:t>e</w:t>
      </w:r>
      <w:r w:rsidRPr="004530C3">
        <w:rPr>
          <w:rFonts w:eastAsia="Times New Roman"/>
        </w:rPr>
        <w:t xml:space="preserve"> и отсутствии </w:t>
      </w:r>
      <w:r>
        <w:rPr>
          <w:rFonts w:eastAsia="Times New Roman"/>
        </w:rPr>
        <w:t>padding</w:t>
      </w:r>
      <w:r w:rsidRPr="004530C3">
        <w:rPr>
          <w:rFonts w:eastAsia="Times New Roman"/>
        </w:rPr>
        <w:t>;</w:t>
      </w:r>
    </w:p>
    <w:p w14:paraId="20FF43BC" w14:textId="15052EB5" w:rsidR="004530C3" w:rsidRPr="004530C3" w:rsidRDefault="004530C3" w:rsidP="004530C3">
      <w:pPr>
        <w:pStyle w:val="a0"/>
      </w:pPr>
      <w:r w:rsidRPr="004530C3">
        <w:rPr>
          <w:rFonts w:eastAsia="Times New Roman"/>
        </w:rPr>
        <w:t xml:space="preserve">реализовать бесключевое дешифрование при малом порядке </w:t>
      </w:r>
      <w:r>
        <w:rPr>
          <w:rFonts w:eastAsia="Times New Roman"/>
        </w:rPr>
        <w:t>e</w:t>
      </w:r>
      <w:r w:rsidRPr="004530C3">
        <w:rPr>
          <w:rFonts w:eastAsia="Times New Roman"/>
        </w:rPr>
        <w:t>;</w:t>
      </w:r>
    </w:p>
    <w:p w14:paraId="7BD644C8" w14:textId="0C0B29E4" w:rsidR="004530C3" w:rsidRPr="004530C3" w:rsidRDefault="004530C3" w:rsidP="004530C3">
      <w:pPr>
        <w:pStyle w:val="a0"/>
      </w:pPr>
      <w:r w:rsidRPr="004530C3">
        <w:rPr>
          <w:rFonts w:eastAsia="Times New Roman"/>
        </w:rPr>
        <w:t xml:space="preserve">реализовать генерацию безопасных параметров </w:t>
      </w:r>
      <w:r>
        <w:rPr>
          <w:rFonts w:eastAsia="Times New Roman"/>
        </w:rPr>
        <w:t>RSA</w:t>
      </w:r>
      <w:r w:rsidRPr="004530C3">
        <w:rPr>
          <w:rFonts w:eastAsia="Times New Roman"/>
        </w:rPr>
        <w:t xml:space="preserve"> и проверку устойчивости к реализованным учебным атакам;</w:t>
      </w:r>
    </w:p>
    <w:p w14:paraId="78A4CDE5" w14:textId="379031C9" w:rsidR="00940F89" w:rsidRDefault="004530C3" w:rsidP="004530C3">
      <w:pPr>
        <w:pStyle w:val="a0"/>
      </w:pPr>
      <w:r>
        <w:rPr>
          <w:rFonts w:eastAsia="Times New Roman"/>
        </w:rPr>
        <w:t>подготовить входные данные, восстановленные значения и журнал успешных проверок</w:t>
      </w:r>
      <w:r w:rsidR="00940F89">
        <w:t>.</w:t>
      </w:r>
    </w:p>
    <w:p w14:paraId="7A6D2550" w14:textId="77777777" w:rsidR="00940F89" w:rsidRDefault="00940F89" w:rsidP="003C0C94">
      <w:pPr>
        <w:rPr>
          <w:lang w:val="ru-RU" w:eastAsia="ru-RU"/>
        </w:rPr>
      </w:pPr>
    </w:p>
    <w:p w14:paraId="5C54018C" w14:textId="5257D641" w:rsidR="00940F89" w:rsidRDefault="00940F89" w:rsidP="00940F89">
      <w:pPr>
        <w:pStyle w:val="1"/>
      </w:pPr>
      <w:bookmarkStart w:id="5" w:name="_Toc229576244"/>
      <w:bookmarkStart w:id="6" w:name="_Toc229576760"/>
      <w:r>
        <w:lastRenderedPageBreak/>
        <w:t>Ход работы</w:t>
      </w:r>
      <w:bookmarkEnd w:id="5"/>
      <w:bookmarkEnd w:id="6"/>
    </w:p>
    <w:p w14:paraId="487981D4" w14:textId="08E494A0" w:rsidR="007F5AD7" w:rsidRDefault="004530C3" w:rsidP="00940F89">
      <w:pPr>
        <w:rPr>
          <w:lang w:val="ru-RU"/>
        </w:rPr>
      </w:pPr>
      <w:r w:rsidRPr="004530C3">
        <w:rPr>
          <w:rFonts w:eastAsia="Times New Roman"/>
          <w:lang w:val="ru-RU"/>
        </w:rPr>
        <w:t xml:space="preserve">В ходе работы была разработана программа на языке </w:t>
      </w:r>
      <w:r>
        <w:rPr>
          <w:rFonts w:eastAsia="Times New Roman"/>
        </w:rPr>
        <w:t>Python</w:t>
      </w:r>
      <w:r w:rsidRPr="004530C3">
        <w:rPr>
          <w:rFonts w:eastAsia="Times New Roman"/>
          <w:lang w:val="ru-RU"/>
        </w:rPr>
        <w:t xml:space="preserve">, состоящая из независимых модулей теории чисел, базовых </w:t>
      </w:r>
      <w:r>
        <w:rPr>
          <w:rFonts w:eastAsia="Times New Roman"/>
        </w:rPr>
        <w:t>RSA</w:t>
      </w:r>
      <w:r w:rsidRPr="004530C3">
        <w:rPr>
          <w:rFonts w:eastAsia="Times New Roman"/>
          <w:lang w:val="ru-RU"/>
        </w:rPr>
        <w:t xml:space="preserve">-примитивов, реализаций атак и генератора отчётных данных. </w:t>
      </w:r>
      <w:r>
        <w:rPr>
          <w:rFonts w:eastAsia="Times New Roman"/>
        </w:rPr>
        <w:t>CLI</w:t>
      </w:r>
      <w:r w:rsidRPr="004530C3">
        <w:rPr>
          <w:rFonts w:eastAsia="Times New Roman"/>
          <w:lang w:val="ru-RU"/>
        </w:rPr>
        <w:t xml:space="preserve">-интерфейс позволяет запускать каждую демонстрацию отдельно и формировать </w:t>
      </w:r>
      <w:r>
        <w:rPr>
          <w:rFonts w:eastAsia="Times New Roman"/>
        </w:rPr>
        <w:t>JSON</w:t>
      </w:r>
      <w:r w:rsidRPr="004530C3">
        <w:rPr>
          <w:rFonts w:eastAsia="Times New Roman"/>
          <w:lang w:val="ru-RU"/>
        </w:rPr>
        <w:t xml:space="preserve">-файлы для защиты. </w:t>
      </w:r>
      <w:r>
        <w:rPr>
          <w:rFonts w:eastAsia="Times New Roman"/>
        </w:rPr>
        <w:t xml:space="preserve">Общая структура разработанной программы представлена на </w:t>
      </w:r>
      <w:r w:rsidR="00340453">
        <w:rPr>
          <w:lang w:val="ru-RU"/>
        </w:rPr>
        <w:fldChar w:fldCharType="begin"/>
      </w:r>
      <w:r w:rsidR="00340453">
        <w:rPr>
          <w:lang w:val="ru-RU"/>
        </w:rPr>
        <w:instrText xml:space="preserve"> REF _Ref229590001 \h </w:instrText>
      </w:r>
      <w:r w:rsidR="00340453">
        <w:rPr>
          <w:lang w:val="ru-RU"/>
        </w:rPr>
      </w:r>
      <w:r w:rsidR="00340453">
        <w:rPr>
          <w:lang w:val="ru-RU"/>
        </w:rPr>
        <w:fldChar w:fldCharType="separate"/>
      </w:r>
      <w:r w:rsidR="00340453">
        <w:rPr>
          <w:lang w:val="ru-RU"/>
        </w:rPr>
        <w:t>р</w:t>
      </w:r>
      <w:r w:rsidR="00340453" w:rsidRPr="00340453">
        <w:rPr>
          <w:lang w:val="ru-RU"/>
        </w:rPr>
        <w:t>исунк</w:t>
      </w:r>
      <w:r w:rsidR="00340453">
        <w:rPr>
          <w:lang w:val="ru-RU"/>
        </w:rPr>
        <w:t>е</w:t>
      </w:r>
      <w:r w:rsidR="00340453" w:rsidRPr="00340453">
        <w:rPr>
          <w:lang w:val="ru-RU"/>
        </w:rPr>
        <w:t xml:space="preserve"> </w:t>
      </w:r>
      <w:r w:rsidR="00340453" w:rsidRPr="00340453">
        <w:rPr>
          <w:noProof/>
          <w:lang w:val="ru-RU"/>
        </w:rPr>
        <w:t>1</w:t>
      </w:r>
      <w:r w:rsidR="00340453">
        <w:rPr>
          <w:lang w:val="ru-RU"/>
        </w:rPr>
        <w:fldChar w:fldCharType="end"/>
      </w:r>
      <w:r w:rsidR="007F5AD7" w:rsidRPr="007F5AD7">
        <w:rPr>
          <w:lang w:val="ru-RU"/>
        </w:rPr>
        <w:t>.</w:t>
      </w:r>
    </w:p>
    <w:p w14:paraId="3692891E" w14:textId="77777777" w:rsidR="007F5AD7" w:rsidRDefault="007F5AD7" w:rsidP="00940F89">
      <w:pPr>
        <w:rPr>
          <w:lang w:val="ru-RU"/>
        </w:rPr>
      </w:pPr>
    </w:p>
    <w:p w14:paraId="6C3F67F4" w14:textId="42757E64" w:rsidR="007F5AD7" w:rsidRDefault="00AD62F0" w:rsidP="000B5E86">
      <w:pPr>
        <w:pStyle w:val="af6"/>
        <w:ind w:firstLine="0"/>
      </w:pPr>
      <w:r w:rsidRPr="00AD62F0">
        <w:rPr>
          <w:noProof/>
        </w:rPr>
        <w:drawing>
          <wp:inline distT="0" distB="0" distL="0" distR="0" wp14:anchorId="307EA9F5" wp14:editId="30EC817A">
            <wp:extent cx="4962957" cy="4057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7550" cy="40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F420" w14:textId="6B6031C3" w:rsidR="007F5AD7" w:rsidRDefault="007F5AD7" w:rsidP="007F5AD7">
      <w:pPr>
        <w:pStyle w:val="aa"/>
      </w:pPr>
      <w:bookmarkStart w:id="7" w:name="_Ref193192664"/>
      <w:bookmarkStart w:id="8" w:name="_Ref229590001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bookmarkEnd w:id="7"/>
      <w:r>
        <w:t xml:space="preserve"> –</w:t>
      </w:r>
      <w:r w:rsidRPr="0016072B">
        <w:t xml:space="preserve"> </w:t>
      </w:r>
      <w:bookmarkEnd w:id="8"/>
      <w:r w:rsidR="004530C3">
        <w:t>Структура разработанной программы Lab2</w:t>
      </w:r>
    </w:p>
    <w:p w14:paraId="10229F97" w14:textId="77777777" w:rsidR="00940F89" w:rsidRDefault="00940F89" w:rsidP="00940F89">
      <w:pPr>
        <w:rPr>
          <w:lang w:val="ru-RU" w:eastAsia="ru-RU"/>
        </w:rPr>
      </w:pPr>
    </w:p>
    <w:p w14:paraId="7B546B29" w14:textId="77777777" w:rsidR="00940F89" w:rsidRDefault="00940F89" w:rsidP="00940F89">
      <w:pPr>
        <w:pStyle w:val="21"/>
      </w:pPr>
      <w:bookmarkStart w:id="9" w:name="_Toc229576245"/>
      <w:bookmarkStart w:id="10" w:name="_Toc229576761"/>
      <w:r>
        <w:t>Теоретические сведения</w:t>
      </w:r>
      <w:bookmarkEnd w:id="9"/>
      <w:bookmarkEnd w:id="10"/>
    </w:p>
    <w:p w14:paraId="709FF15D" w14:textId="076CBED4" w:rsidR="00940F89" w:rsidRDefault="004530C3" w:rsidP="00940F89">
      <w:pPr>
        <w:pStyle w:val="3"/>
      </w:pPr>
      <w:r>
        <w:t>RSA и роль показателей e и d</w:t>
      </w:r>
    </w:p>
    <w:p w14:paraId="217240F9" w14:textId="052CB82C" w:rsidR="00B45E70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В RSA выбираются два простых числа p и q, после чего вычисляется модуль n: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2DFC4861" w14:textId="77777777" w:rsidTr="009304BD">
        <w:tc>
          <w:tcPr>
            <w:tcW w:w="8784" w:type="dxa"/>
          </w:tcPr>
          <w:p w14:paraId="0C3C40B3" w14:textId="3C84E148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n = p · q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.</m:t>
                </m:r>
              </m:oMath>
            </m:oMathPara>
          </w:p>
        </w:tc>
        <w:tc>
          <w:tcPr>
            <w:tcW w:w="838" w:type="dxa"/>
          </w:tcPr>
          <w:p w14:paraId="7E8ACD8B" w14:textId="77777777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(1)</w:t>
            </w:r>
          </w:p>
        </w:tc>
      </w:tr>
    </w:tbl>
    <w:p w14:paraId="7DBF6317" w14:textId="77777777" w:rsidR="00B45E70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Функция Эйлера для такого модуля вычисляется по формуле: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2805810D" w14:textId="77777777" w:rsidTr="009304BD">
        <w:tc>
          <w:tcPr>
            <w:tcW w:w="8784" w:type="dxa"/>
          </w:tcPr>
          <w:p w14:paraId="39419818" w14:textId="6EB3B1BB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p-1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q-1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.</m:t>
                </m:r>
              </m:oMath>
            </m:oMathPara>
          </w:p>
        </w:tc>
        <w:tc>
          <w:tcPr>
            <w:tcW w:w="838" w:type="dxa"/>
          </w:tcPr>
          <w:p w14:paraId="2474985A" w14:textId="0BF79B51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(2)</w:t>
            </w:r>
          </w:p>
        </w:tc>
      </w:tr>
    </w:tbl>
    <w:p w14:paraId="42FB6529" w14:textId="3B223FEC" w:rsidR="00940F89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lastRenderedPageBreak/>
        <w:t>Открытый показатель e выбирается взаимно простым с φ(n), а закрытый показатель d является обратным к e по модулю φ(n):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215C17AE" w14:textId="77777777" w:rsidTr="009304BD">
        <w:tc>
          <w:tcPr>
            <w:tcW w:w="8784" w:type="dxa"/>
          </w:tcPr>
          <w:p w14:paraId="5C0EE160" w14:textId="308137AE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e·d≡1 mod 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.</m:t>
                </m:r>
              </m:oMath>
            </m:oMathPara>
          </w:p>
        </w:tc>
        <w:tc>
          <w:tcPr>
            <w:tcW w:w="838" w:type="dxa"/>
          </w:tcPr>
          <w:p w14:paraId="41E8F717" w14:textId="7AA172B8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(3)</w:t>
            </w:r>
          </w:p>
        </w:tc>
      </w:tr>
    </w:tbl>
    <w:p w14:paraId="29C2094F" w14:textId="1EFF10ED" w:rsidR="00B45E70" w:rsidRDefault="00B45E70" w:rsidP="00B45E70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Шифрование и расшифрование целого представителя сообщения выполняются по формулам: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3AF5A2F3" w14:textId="77777777" w:rsidTr="009304BD">
        <w:tc>
          <w:tcPr>
            <w:tcW w:w="8784" w:type="dxa"/>
          </w:tcPr>
          <w:p w14:paraId="4B86C148" w14:textId="2170CD54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c≡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 xml:space="preserve"> mod n,</m:t>
                </m:r>
              </m:oMath>
            </m:oMathPara>
          </w:p>
        </w:tc>
        <w:tc>
          <w:tcPr>
            <w:tcW w:w="838" w:type="dxa"/>
          </w:tcPr>
          <w:p w14:paraId="0BB1B190" w14:textId="27DD7EDA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(4)</w:t>
            </w:r>
          </w:p>
        </w:tc>
      </w:tr>
      <w:tr w:rsidR="00B45E70" w14:paraId="47EC245B" w14:textId="77777777" w:rsidTr="009304BD">
        <w:tc>
          <w:tcPr>
            <w:tcW w:w="8784" w:type="dxa"/>
          </w:tcPr>
          <w:p w14:paraId="1A747C77" w14:textId="1C19B63C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m≡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d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 xml:space="preserve"> mod n.</m:t>
                </m:r>
              </m:oMath>
            </m:oMathPara>
          </w:p>
        </w:tc>
        <w:tc>
          <w:tcPr>
            <w:tcW w:w="838" w:type="dxa"/>
          </w:tcPr>
          <w:p w14:paraId="01D79E9A" w14:textId="0E8BC93E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(5)</w:t>
            </w:r>
          </w:p>
        </w:tc>
      </w:tr>
    </w:tbl>
    <w:p w14:paraId="4164B0C8" w14:textId="7CC4445C" w:rsidR="00940F89" w:rsidRPr="00940F89" w:rsidRDefault="004530C3" w:rsidP="00940F89">
      <w:pPr>
        <w:rPr>
          <w:lang w:val="ru-RU"/>
        </w:rPr>
      </w:pPr>
      <w:r w:rsidRPr="004530C3">
        <w:rPr>
          <w:rFonts w:eastAsia="Times New Roman"/>
          <w:lang w:val="ru-RU"/>
        </w:rPr>
        <w:t xml:space="preserve">Безопасность основана на сложности факторизации </w:t>
      </w:r>
      <w:r>
        <w:rPr>
          <w:rFonts w:eastAsia="Times New Roman"/>
        </w:rPr>
        <w:t>n</w:t>
      </w:r>
      <w:r w:rsidRPr="004530C3">
        <w:rPr>
          <w:rFonts w:eastAsia="Times New Roman"/>
          <w:lang w:val="ru-RU"/>
        </w:rPr>
        <w:t xml:space="preserve">; если </w:t>
      </w:r>
      <w:r>
        <w:rPr>
          <w:rFonts w:eastAsia="Times New Roman"/>
        </w:rPr>
        <w:t>p</w:t>
      </w:r>
      <w:r w:rsidRPr="004530C3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q</w:t>
      </w:r>
      <w:r w:rsidRPr="004530C3">
        <w:rPr>
          <w:rFonts w:eastAsia="Times New Roman"/>
          <w:lang w:val="ru-RU"/>
        </w:rPr>
        <w:t xml:space="preserve"> восстановлены, то </w:t>
      </w:r>
      <w:r>
        <w:rPr>
          <w:rFonts w:eastAsia="Times New Roman"/>
        </w:rPr>
        <w:t>φ</w:t>
      </w:r>
      <w:r w:rsidRPr="004530C3">
        <w:rPr>
          <w:rFonts w:eastAsia="Times New Roman"/>
          <w:lang w:val="ru-RU"/>
        </w:rPr>
        <w:t>(</w:t>
      </w:r>
      <w:r>
        <w:rPr>
          <w:rFonts w:eastAsia="Times New Roman"/>
        </w:rPr>
        <w:t>n</w:t>
      </w:r>
      <w:r w:rsidRPr="004530C3">
        <w:rPr>
          <w:rFonts w:eastAsia="Times New Roman"/>
          <w:lang w:val="ru-RU"/>
        </w:rPr>
        <w:t xml:space="preserve">) и </w:t>
      </w:r>
      <w:r>
        <w:rPr>
          <w:rFonts w:eastAsia="Times New Roman"/>
        </w:rPr>
        <w:t>d</w:t>
      </w:r>
      <w:r w:rsidRPr="004530C3">
        <w:rPr>
          <w:rFonts w:eastAsia="Times New Roman"/>
          <w:lang w:val="ru-RU"/>
        </w:rPr>
        <w:t xml:space="preserve"> вычисляются напрямую</w:t>
      </w:r>
      <w:r w:rsidR="00940F89" w:rsidRPr="00940F89">
        <w:rPr>
          <w:lang w:val="ru-RU"/>
        </w:rPr>
        <w:t>.</w:t>
      </w:r>
    </w:p>
    <w:p w14:paraId="4EDECF28" w14:textId="77777777" w:rsidR="00940F89" w:rsidRPr="00940F89" w:rsidRDefault="00940F89" w:rsidP="00940F89">
      <w:pPr>
        <w:rPr>
          <w:lang w:val="ru-RU"/>
        </w:rPr>
      </w:pPr>
    </w:p>
    <w:p w14:paraId="54BE1DF4" w14:textId="2263E293" w:rsidR="00940F89" w:rsidRDefault="004530C3" w:rsidP="00940F89">
      <w:pPr>
        <w:pStyle w:val="3"/>
      </w:pPr>
      <w:r>
        <w:t>Атака общего модуля</w:t>
      </w:r>
    </w:p>
    <w:p w14:paraId="58883259" w14:textId="52391DEB" w:rsidR="00940F89" w:rsidRPr="00940F89" w:rsidRDefault="004530C3" w:rsidP="00940F89">
      <w:pPr>
        <w:rPr>
          <w:lang w:val="ru-RU"/>
        </w:rPr>
      </w:pPr>
      <w:r w:rsidRPr="004530C3">
        <w:rPr>
          <w:rFonts w:eastAsia="Times New Roman"/>
          <w:lang w:val="ru-RU"/>
        </w:rPr>
        <w:t xml:space="preserve">Уязвимость возникает, когда разные пользователи используют один и тот же модуль </w:t>
      </w:r>
      <w:r>
        <w:rPr>
          <w:rFonts w:eastAsia="Times New Roman"/>
        </w:rPr>
        <w:t>n</w:t>
      </w:r>
      <w:r w:rsidRPr="004530C3">
        <w:rPr>
          <w:rFonts w:eastAsia="Times New Roman"/>
          <w:lang w:val="ru-RU"/>
        </w:rPr>
        <w:t xml:space="preserve">, но разные пары показателей. Если известны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b</m:t>
            </m:r>
          </m:sub>
        </m:sSub>
      </m:oMath>
      <w:r w:rsidRPr="004530C3">
        <w:rPr>
          <w:rFonts w:eastAsia="Times New Roman"/>
          <w:lang w:val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b</m:t>
            </m:r>
          </m:sub>
        </m:sSub>
      </m:oMath>
      <w:r w:rsidRPr="004530C3">
        <w:rPr>
          <w:rFonts w:eastAsia="Times New Roman"/>
          <w:lang w:val="ru-RU"/>
        </w:rPr>
        <w:t xml:space="preserve">, то </w:t>
      </w:r>
      <m:oMath>
        <m:r>
          <w:rPr>
            <w:rFonts w:ascii="Cambria Math" w:eastAsia="Times New Roman" w:hAnsi="Cambria Math"/>
          </w:rPr>
          <m:t>k</m:t>
        </m:r>
        <m:r>
          <w:rPr>
            <w:rFonts w:ascii="Cambria Math" w:eastAsia="Times New Roman" w:hAnsi="Cambria Math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b</m:t>
            </m:r>
          </m:sub>
        </m:sSub>
        <m:r>
          <w:rPr>
            <w:rFonts w:ascii="Cambria Math" w:eastAsia="Times New Roman" w:hAnsi="Cambria Math"/>
            <w:lang w:val="ru-RU"/>
          </w:rPr>
          <m:t>·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</m:e>
          <m:sub>
            <m:r>
              <w:rPr>
                <w:rFonts w:ascii="Cambria Math" w:eastAsia="Times New Roman" w:hAnsi="Cambria Math"/>
              </w:rPr>
              <m:t>b</m:t>
            </m:r>
          </m:sub>
        </m:sSub>
        <m:r>
          <w:rPr>
            <w:rFonts w:ascii="Cambria Math" w:eastAsia="Times New Roman" w:hAnsi="Cambria Math"/>
            <w:lang w:val="ru-RU"/>
          </w:rPr>
          <m:t>-1</m:t>
        </m:r>
      </m:oMath>
      <w:r w:rsidRPr="004530C3">
        <w:rPr>
          <w:rFonts w:eastAsia="Times New Roman"/>
          <w:lang w:val="ru-RU"/>
        </w:rPr>
        <w:t xml:space="preserve"> кратно </w:t>
      </w:r>
      <m:oMath>
        <m:r>
          <w:rPr>
            <w:rFonts w:ascii="Cambria Math" w:eastAsia="Times New Roman" w:hAnsi="Cambria Math"/>
          </w:rPr>
          <m:t>φ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</w:rPr>
              <m:t>n</m:t>
            </m:r>
          </m:e>
        </m:d>
      </m:oMath>
      <w:r w:rsidRPr="004530C3">
        <w:rPr>
          <w:rFonts w:eastAsia="Times New Roman"/>
          <w:lang w:val="ru-RU"/>
        </w:rPr>
        <w:t xml:space="preserve">. Представление </w:t>
      </w:r>
      <m:oMath>
        <m:r>
          <w:rPr>
            <w:rFonts w:ascii="Cambria Math" w:eastAsia="Times New Roman" w:hAnsi="Cambria Math"/>
          </w:rPr>
          <m:t>k</m:t>
        </m:r>
        <m:r>
          <w:rPr>
            <w:rFonts w:ascii="Cambria Math" w:eastAsia="Times New Roman" w:hAnsi="Cambria Math"/>
            <w:lang w:val="ru-RU"/>
          </w:rPr>
          <m:t>=</m:t>
        </m:r>
        <m:sSup>
          <m:sSupPr>
            <m:ctrlPr>
              <w:rPr>
                <w:rFonts w:ascii="Cambria Math" w:eastAsia="Times New Roman" w:hAnsi="Cambria Math"/>
                <w:i/>
                <w:lang w:val="ru-RU"/>
              </w:rPr>
            </m:ctrlPr>
          </m:sSupPr>
          <m:e>
            <m:r>
              <w:rPr>
                <w:rFonts w:ascii="Cambria Math" w:eastAsia="Times New Roman" w:hAnsi="Cambria Math"/>
                <w:lang w:val="ru-RU"/>
              </w:rPr>
              <m:t>2</m:t>
            </m:r>
          </m:e>
          <m:sup>
            <m:r>
              <w:rPr>
                <w:rFonts w:ascii="Cambria Math" w:eastAsia="Times New Roman" w:hAnsi="Cambria Math"/>
              </w:rPr>
              <m:t>s</m:t>
            </m:r>
          </m:sup>
        </m:sSup>
        <m:r>
          <w:rPr>
            <w:rFonts w:ascii="Cambria Math" w:eastAsia="Times New Roman" w:hAnsi="Cambria Math"/>
            <w:lang w:val="ru-RU"/>
          </w:rPr>
          <m:t>·</m:t>
        </m:r>
        <m:r>
          <w:rPr>
            <w:rFonts w:ascii="Cambria Math" w:eastAsia="Times New Roman" w:hAnsi="Cambria Math"/>
          </w:rPr>
          <m:t>r</m:t>
        </m:r>
      </m:oMath>
      <w:r w:rsidRPr="004530C3">
        <w:rPr>
          <w:rFonts w:eastAsia="Times New Roman"/>
          <w:lang w:val="ru-RU"/>
        </w:rPr>
        <w:t xml:space="preserve">, где </w:t>
      </w:r>
      <m:oMath>
        <m:r>
          <w:rPr>
            <w:rFonts w:ascii="Cambria Math" w:eastAsia="Times New Roman" w:hAnsi="Cambria Math"/>
          </w:rPr>
          <m:t>r</m:t>
        </m:r>
      </m:oMath>
      <w:r w:rsidRPr="004530C3">
        <w:rPr>
          <w:rFonts w:eastAsia="Times New Roman"/>
          <w:lang w:val="ru-RU"/>
        </w:rPr>
        <w:t xml:space="preserve"> нечётно, позволяет искать нетривиальный квадратный корень из единицы по модулю </w:t>
      </w:r>
      <m:oMath>
        <m:r>
          <w:rPr>
            <w:rFonts w:ascii="Cambria Math" w:eastAsia="Times New Roman" w:hAnsi="Cambria Math"/>
          </w:rPr>
          <m:t>n</m:t>
        </m:r>
      </m:oMath>
      <w:r w:rsidRPr="004530C3">
        <w:rPr>
          <w:rFonts w:eastAsia="Times New Roman"/>
          <w:lang w:val="ru-RU"/>
        </w:rPr>
        <w:t xml:space="preserve">. Такой корень даёт делители через </w:t>
      </w:r>
      <m:oMath>
        <m:r>
          <w:rPr>
            <w:rFonts w:ascii="Cambria Math" w:eastAsia="Times New Roman" w:hAnsi="Cambria Math"/>
          </w:rPr>
          <m:t>gcd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</w:rPr>
              <m:t>x</m:t>
            </m:r>
            <m:r>
              <w:rPr>
                <w:rFonts w:ascii="Cambria Math" w:eastAsia="Times New Roman" w:hAnsi="Cambria Math"/>
                <w:lang w:val="ru-RU"/>
              </w:rPr>
              <m:t>-1,</m:t>
            </m:r>
            <m:r>
              <w:rPr>
                <w:rFonts w:ascii="Cambria Math" w:eastAsia="Times New Roman" w:hAnsi="Cambria Math"/>
              </w:rPr>
              <m:t>n</m:t>
            </m:r>
          </m:e>
        </m:d>
      </m:oMath>
      <w:r w:rsidRPr="004530C3">
        <w:rPr>
          <w:rFonts w:eastAsia="Times New Roman"/>
          <w:lang w:val="ru-RU"/>
        </w:rPr>
        <w:t xml:space="preserve"> и </w:t>
      </w:r>
      <m:oMath>
        <m:r>
          <w:rPr>
            <w:rFonts w:ascii="Cambria Math" w:eastAsia="Times New Roman" w:hAnsi="Cambria Math"/>
          </w:rPr>
          <m:t>gcd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</w:rPr>
              <m:t>x</m:t>
            </m:r>
            <m:r>
              <w:rPr>
                <w:rFonts w:ascii="Cambria Math" w:eastAsia="Times New Roman" w:hAnsi="Cambria Math"/>
                <w:lang w:val="ru-RU"/>
              </w:rPr>
              <m:t>+1,</m:t>
            </m:r>
            <m:r>
              <w:rPr>
                <w:rFonts w:ascii="Cambria Math" w:eastAsia="Times New Roman" w:hAnsi="Cambria Math"/>
              </w:rPr>
              <m:t>n</m:t>
            </m:r>
          </m:e>
        </m:d>
      </m:oMath>
      <w:r w:rsidRPr="004530C3">
        <w:rPr>
          <w:rFonts w:eastAsia="Times New Roman"/>
          <w:lang w:val="ru-RU"/>
        </w:rPr>
        <w:t xml:space="preserve">. После факторизации общего </w:t>
      </w:r>
      <w:r>
        <w:rPr>
          <w:rFonts w:eastAsia="Times New Roman"/>
        </w:rPr>
        <w:t>n</w:t>
      </w:r>
      <w:r w:rsidRPr="004530C3">
        <w:rPr>
          <w:rFonts w:eastAsia="Times New Roman"/>
          <w:lang w:val="ru-RU"/>
        </w:rPr>
        <w:t xml:space="preserve"> закрытый показатель другого пользователя находится из условия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a</m:t>
            </m:r>
          </m:sub>
        </m:sSub>
        <m:r>
          <w:rPr>
            <w:rFonts w:ascii="Cambria Math" w:eastAsia="Times New Roman" w:hAnsi="Cambria Math"/>
            <w:lang w:val="ru-RU"/>
          </w:rPr>
          <m:t>·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</m:e>
          <m:sub>
            <m:r>
              <w:rPr>
                <w:rFonts w:ascii="Cambria Math" w:eastAsia="Times New Roman" w:hAnsi="Cambria Math"/>
              </w:rPr>
              <m:t>a</m:t>
            </m:r>
          </m:sub>
        </m:sSub>
        <m:r>
          <w:rPr>
            <w:rFonts w:ascii="Cambria Math" w:eastAsia="Times New Roman" w:hAnsi="Cambria Math"/>
            <w:lang w:val="ru-RU"/>
          </w:rPr>
          <m:t xml:space="preserve">≡1 </m:t>
        </m:r>
        <m:r>
          <w:rPr>
            <w:rFonts w:ascii="Cambria Math" w:eastAsia="Times New Roman" w:hAnsi="Cambria Math"/>
          </w:rPr>
          <m:t>mod</m:t>
        </m:r>
        <m:r>
          <w:rPr>
            <w:rFonts w:ascii="Cambria Math" w:eastAsia="Times New Roman" w:hAnsi="Cambria Math"/>
            <w:lang w:val="ru-RU"/>
          </w:rPr>
          <m:t xml:space="preserve"> </m:t>
        </m:r>
        <m:r>
          <w:rPr>
            <w:rFonts w:ascii="Cambria Math" w:eastAsia="Times New Roman" w:hAnsi="Cambria Math"/>
          </w:rPr>
          <m:t>φ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</w:rPr>
              <m:t>n</m:t>
            </m:r>
          </m:e>
        </m:d>
      </m:oMath>
      <w:r w:rsidR="00940F89" w:rsidRPr="00940F89">
        <w:rPr>
          <w:rFonts w:eastAsia="Times New Roman"/>
          <w:lang w:val="ru-RU"/>
        </w:rPr>
        <w:t>.</w:t>
      </w:r>
    </w:p>
    <w:p w14:paraId="7C005EBD" w14:textId="77777777" w:rsidR="00940F89" w:rsidRPr="00940F89" w:rsidRDefault="00940F89" w:rsidP="00940F89">
      <w:pPr>
        <w:rPr>
          <w:lang w:val="ru-RU"/>
        </w:rPr>
      </w:pPr>
    </w:p>
    <w:p w14:paraId="353F73C5" w14:textId="1A652532" w:rsidR="00940F89" w:rsidRDefault="004530C3" w:rsidP="00940F89">
      <w:pPr>
        <w:pStyle w:val="3"/>
      </w:pPr>
      <w:r>
        <w:t>Атака Винера</w:t>
      </w:r>
    </w:p>
    <w:p w14:paraId="5E4910D3" w14:textId="25780C9E" w:rsidR="00940F89" w:rsidRPr="00940F89" w:rsidRDefault="004530C3" w:rsidP="00940F89">
      <w:pPr>
        <w:rPr>
          <w:lang w:val="ru-RU"/>
        </w:rPr>
      </w:pPr>
      <w:r w:rsidRPr="004530C3">
        <w:rPr>
          <w:rFonts w:eastAsia="Times New Roman"/>
          <w:lang w:val="ru-RU"/>
        </w:rPr>
        <w:t xml:space="preserve">Атака Винера применима, когда закрытый показатель слишком мал: </w:t>
      </w:r>
      <m:oMath>
        <m:r>
          <w:rPr>
            <w:rFonts w:ascii="Cambria Math" w:eastAsia="Times New Roman" w:hAnsi="Cambria Math"/>
          </w:rPr>
          <m:t>d</m:t>
        </m:r>
        <m:r>
          <w:rPr>
            <w:rFonts w:ascii="Cambria Math" w:eastAsia="Times New Roman" w:hAnsi="Cambria Math"/>
            <w:lang w:val="ru-RU"/>
          </w:rPr>
          <m:t>&lt;</m:t>
        </m:r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  <w:lang w:val="ru-RU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  <w:lang w:val="ru-RU"/>
              </w:rPr>
              <m:t>3</m:t>
            </m:r>
          </m:den>
        </m:f>
      </m:oMath>
      <w:r w:rsidRPr="004530C3">
        <w:rPr>
          <w:rFonts w:eastAsia="Times New Roman"/>
          <w:lang w:val="ru-RU"/>
        </w:rPr>
        <w:t xml:space="preserve">, а простые множители </w:t>
      </w:r>
      <m:oMath>
        <m:r>
          <w:rPr>
            <w:rFonts w:ascii="Cambria Math" w:eastAsia="Times New Roman" w:hAnsi="Cambria Math"/>
          </w:rPr>
          <m:t>p</m:t>
        </m:r>
      </m:oMath>
      <w:r w:rsidRPr="004530C3">
        <w:rPr>
          <w:rFonts w:eastAsia="Times New Roman"/>
          <w:lang w:val="ru-RU"/>
        </w:rPr>
        <w:t xml:space="preserve"> и </w:t>
      </w:r>
      <m:oMath>
        <m:r>
          <w:rPr>
            <w:rFonts w:ascii="Cambria Math" w:eastAsia="Times New Roman" w:hAnsi="Cambria Math"/>
          </w:rPr>
          <m:t>q</m:t>
        </m:r>
      </m:oMath>
      <w:r w:rsidRPr="004530C3">
        <w:rPr>
          <w:rFonts w:eastAsia="Times New Roman"/>
          <w:lang w:val="ru-RU"/>
        </w:rPr>
        <w:t xml:space="preserve"> сравнимы по размеру. В этом случае дробь </w:t>
      </w:r>
      <m:oMath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</w:rPr>
              <m:t>e</m:t>
            </m:r>
          </m:num>
          <m:den>
            <m:r>
              <w:rPr>
                <w:rFonts w:ascii="Cambria Math" w:eastAsia="Times New Roman" w:hAnsi="Cambria Math"/>
              </w:rPr>
              <m:t>φ</m:t>
            </m:r>
            <m:d>
              <m:d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</m:d>
          </m:den>
        </m:f>
      </m:oMath>
      <w:r w:rsidRPr="004530C3">
        <w:rPr>
          <w:rFonts w:eastAsia="Times New Roman"/>
          <w:lang w:val="ru-RU"/>
        </w:rPr>
        <w:t xml:space="preserve"> хорошо приближается дробью </w:t>
      </w:r>
      <m:oMath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</w:rPr>
              <m:t>k</m:t>
            </m:r>
          </m:num>
          <m:den>
            <m:r>
              <w:rPr>
                <w:rFonts w:ascii="Cambria Math" w:eastAsia="Times New Roman" w:hAnsi="Cambria Math"/>
              </w:rPr>
              <m:t>d</m:t>
            </m:r>
          </m:den>
        </m:f>
      </m:oMath>
      <w:r w:rsidRPr="004530C3">
        <w:rPr>
          <w:rFonts w:eastAsia="Times New Roman"/>
          <w:lang w:val="ru-RU"/>
        </w:rPr>
        <w:t xml:space="preserve">, а </w:t>
      </w:r>
      <m:oMath>
        <m:r>
          <w:rPr>
            <w:rFonts w:ascii="Cambria Math" w:eastAsia="Times New Roman" w:hAnsi="Cambria Math"/>
          </w:rPr>
          <m:t>φ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</w:rPr>
              <m:t>n</m:t>
            </m:r>
          </m:e>
        </m:d>
      </m:oMath>
      <w:r w:rsidRPr="004530C3">
        <w:rPr>
          <w:rFonts w:eastAsia="Times New Roman"/>
          <w:lang w:val="ru-RU"/>
        </w:rPr>
        <w:t xml:space="preserve"> близко к </w:t>
      </w:r>
      <m:oMath>
        <m:r>
          <w:rPr>
            <w:rFonts w:ascii="Cambria Math" w:eastAsia="Times New Roman" w:hAnsi="Cambria Math"/>
          </w:rPr>
          <m:t>n</m:t>
        </m:r>
      </m:oMath>
      <w:r w:rsidRPr="004530C3">
        <w:rPr>
          <w:rFonts w:eastAsia="Times New Roman"/>
          <w:lang w:val="ru-RU"/>
        </w:rPr>
        <w:t xml:space="preserve">. Реализация перебирает подходящие дроби цепной дроби </w:t>
      </w:r>
      <m:oMath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</w:rPr>
              <m:t>e</m:t>
            </m:r>
          </m:num>
          <m:den>
            <m:r>
              <w:rPr>
                <w:rFonts w:ascii="Cambria Math" w:eastAsia="Times New Roman" w:hAnsi="Cambria Math"/>
              </w:rPr>
              <m:t>n</m:t>
            </m:r>
          </m:den>
        </m:f>
      </m:oMath>
      <w:r w:rsidRPr="004530C3">
        <w:rPr>
          <w:rFonts w:eastAsia="Times New Roman"/>
          <w:lang w:val="ru-RU"/>
        </w:rPr>
        <w:t xml:space="preserve">, проверяет делимость </w:t>
      </w:r>
      <m:oMath>
        <m:r>
          <w:rPr>
            <w:rFonts w:ascii="Cambria Math" w:eastAsia="Times New Roman" w:hAnsi="Cambria Math"/>
          </w:rPr>
          <m:t>e</m:t>
        </m:r>
        <m:r>
          <w:rPr>
            <w:rFonts w:ascii="Cambria Math" w:eastAsia="Times New Roman" w:hAnsi="Cambria Math"/>
            <w:lang w:val="ru-RU"/>
          </w:rPr>
          <m:t>·</m:t>
        </m:r>
        <m:r>
          <w:rPr>
            <w:rFonts w:ascii="Cambria Math" w:eastAsia="Times New Roman" w:hAnsi="Cambria Math"/>
          </w:rPr>
          <m:t>d</m:t>
        </m:r>
        <m:r>
          <w:rPr>
            <w:rFonts w:ascii="Cambria Math" w:eastAsia="Times New Roman" w:hAnsi="Cambria Math"/>
            <w:lang w:val="ru-RU"/>
          </w:rPr>
          <m:t xml:space="preserve"> - 1</m:t>
        </m:r>
      </m:oMath>
      <w:r w:rsidRPr="004530C3">
        <w:rPr>
          <w:rFonts w:eastAsia="Times New Roman"/>
          <w:lang w:val="ru-RU"/>
        </w:rPr>
        <w:t xml:space="preserve"> на </w:t>
      </w:r>
      <m:oMath>
        <m:r>
          <w:rPr>
            <w:rFonts w:ascii="Cambria Math" w:eastAsia="Times New Roman" w:hAnsi="Cambria Math"/>
          </w:rPr>
          <m:t>k</m:t>
        </m:r>
      </m:oMath>
      <w:r w:rsidRPr="004530C3">
        <w:rPr>
          <w:rFonts w:eastAsia="Times New Roman"/>
          <w:lang w:val="ru-RU"/>
        </w:rPr>
        <w:t xml:space="preserve">, восстанавливает кандидат </w:t>
      </w:r>
      <m:oMath>
        <m:r>
          <w:rPr>
            <w:rFonts w:ascii="Cambria Math" w:eastAsia="Times New Roman" w:hAnsi="Cambria Math"/>
          </w:rPr>
          <m:t>φ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</w:rPr>
              <m:t>n</m:t>
            </m:r>
          </m:e>
        </m:d>
      </m:oMath>
      <w:r w:rsidRPr="004530C3">
        <w:rPr>
          <w:rFonts w:eastAsia="Times New Roman"/>
          <w:lang w:val="ru-RU"/>
        </w:rPr>
        <w:t xml:space="preserve"> и решает квадратное уравнение для </w:t>
      </w:r>
      <m:oMath>
        <m:r>
          <w:rPr>
            <w:rFonts w:ascii="Cambria Math" w:eastAsia="Times New Roman" w:hAnsi="Cambria Math"/>
          </w:rPr>
          <m:t>p</m:t>
        </m:r>
      </m:oMath>
      <w:r w:rsidRPr="004530C3">
        <w:rPr>
          <w:rFonts w:eastAsia="Times New Roman"/>
          <w:lang w:val="ru-RU"/>
        </w:rPr>
        <w:t xml:space="preserve"> и </w:t>
      </w:r>
      <m:oMath>
        <m:r>
          <w:rPr>
            <w:rFonts w:ascii="Cambria Math" w:eastAsia="Times New Roman" w:hAnsi="Cambria Math"/>
          </w:rPr>
          <m:t>q</m:t>
        </m:r>
      </m:oMath>
      <w:r w:rsidR="00940F89" w:rsidRPr="00940F89">
        <w:rPr>
          <w:lang w:val="ru-RU"/>
        </w:rPr>
        <w:t>.</w:t>
      </w:r>
    </w:p>
    <w:p w14:paraId="34175AB3" w14:textId="77777777" w:rsidR="00940F89" w:rsidRPr="00940F89" w:rsidRDefault="00940F89" w:rsidP="00940F89">
      <w:pPr>
        <w:spacing w:line="240" w:lineRule="auto"/>
        <w:ind w:firstLine="0"/>
        <w:rPr>
          <w:lang w:val="ru-RU"/>
        </w:rPr>
      </w:pPr>
    </w:p>
    <w:p w14:paraId="7EFF5C04" w14:textId="18A31FEE" w:rsidR="00940F89" w:rsidRDefault="001843EA" w:rsidP="00940F89">
      <w:pPr>
        <w:pStyle w:val="3"/>
      </w:pPr>
      <w:r>
        <w:t>Широковещательная атака Хостада при малом e</w:t>
      </w:r>
    </w:p>
    <w:p w14:paraId="7BCBC3BB" w14:textId="2E62B118" w:rsidR="00940F89" w:rsidRDefault="001843EA" w:rsidP="00940F89">
      <w:pPr>
        <w:rPr>
          <w:rFonts w:eastAsia="Times New Roman"/>
          <w:lang w:val="ru-RU"/>
        </w:rPr>
      </w:pPr>
      <w:r w:rsidRPr="001843EA">
        <w:rPr>
          <w:rFonts w:eastAsia="Times New Roman"/>
          <w:lang w:val="ru-RU"/>
        </w:rPr>
        <w:t xml:space="preserve">Малый открытый показатель </w:t>
      </w:r>
      <m:oMath>
        <m:r>
          <w:rPr>
            <w:rFonts w:ascii="Cambria Math" w:eastAsia="Times New Roman" w:hAnsi="Cambria Math"/>
          </w:rPr>
          <m:t>e</m:t>
        </m:r>
      </m:oMath>
      <w:r w:rsidRPr="001843EA">
        <w:rPr>
          <w:rFonts w:eastAsia="Times New Roman"/>
          <w:lang w:val="ru-RU"/>
        </w:rPr>
        <w:t xml:space="preserve"> не опасен сам по себе, если используется корректный </w:t>
      </w:r>
      <w:r>
        <w:rPr>
          <w:rFonts w:eastAsia="Times New Roman"/>
        </w:rPr>
        <w:t>padding</w:t>
      </w:r>
      <w:r w:rsidRPr="001843EA">
        <w:rPr>
          <w:rFonts w:eastAsia="Times New Roman"/>
          <w:lang w:val="ru-RU"/>
        </w:rPr>
        <w:t xml:space="preserve">. Уязвимость появляется, когда одно и то же сообщение без </w:t>
      </w:r>
      <w:r>
        <w:rPr>
          <w:rFonts w:eastAsia="Times New Roman"/>
        </w:rPr>
        <w:lastRenderedPageBreak/>
        <w:t>padding</w:t>
      </w:r>
      <w:r w:rsidRPr="001843EA">
        <w:rPr>
          <w:rFonts w:eastAsia="Times New Roman"/>
          <w:lang w:val="ru-RU"/>
        </w:rPr>
        <w:t xml:space="preserve"> отправляется нескольким получателям с одинаковым малым </w:t>
      </w:r>
      <w:r>
        <w:rPr>
          <w:rFonts w:eastAsia="Times New Roman"/>
        </w:rPr>
        <w:t>e</w:t>
      </w:r>
      <w:r w:rsidRPr="001843EA">
        <w:rPr>
          <w:rFonts w:eastAsia="Times New Roman"/>
          <w:lang w:val="ru-RU"/>
        </w:rPr>
        <w:t xml:space="preserve"> и разными взаимно простыми модулями. Для каждого получателя известно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c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  <m:r>
          <w:rPr>
            <w:rFonts w:ascii="Cambria Math" w:eastAsia="Times New Roman" w:hAnsi="Cambria Math"/>
            <w:lang w:val="ru-RU"/>
          </w:rPr>
          <m:t>≡</m:t>
        </m:r>
        <m:sSup>
          <m:sSupPr>
            <m:ctrlPr>
              <w:rPr>
                <w:rFonts w:ascii="Cambria Math" w:eastAsia="Times New Roman" w:hAnsi="Cambria Math"/>
                <w:i/>
                <w:lang w:val="ru-RU"/>
              </w:rPr>
            </m:ctrlPr>
          </m:sSupPr>
          <m:e>
            <m:r>
              <w:rPr>
                <w:rFonts w:ascii="Cambria Math" w:eastAsia="Times New Roman" w:hAnsi="Cambria Math"/>
              </w:rPr>
              <m:t>m</m:t>
            </m:r>
          </m:e>
          <m:sup>
            <m:r>
              <w:rPr>
                <w:rFonts w:ascii="Cambria Math" w:eastAsia="Times New Roman" w:hAnsi="Cambria Math"/>
              </w:rPr>
              <m:t>e</m:t>
            </m:r>
          </m:sup>
        </m:sSup>
        <m:r>
          <w:rPr>
            <w:rFonts w:ascii="Cambria Math" w:eastAsia="Times New Roman" w:hAnsi="Cambria Math"/>
            <w:lang w:val="ru-RU"/>
          </w:rPr>
          <m:t xml:space="preserve"> </m:t>
        </m:r>
        <m:r>
          <w:rPr>
            <w:rFonts w:ascii="Cambria Math" w:eastAsia="Times New Roman" w:hAnsi="Cambria Math"/>
          </w:rPr>
          <m:t>mod</m:t>
        </m:r>
        <m:r>
          <w:rPr>
            <w:rFonts w:ascii="Cambria Math" w:eastAsia="Times New Roman" w:hAnsi="Cambria Math"/>
            <w:lang w:val="ru-RU"/>
          </w:rPr>
          <m:t xml:space="preserve"> 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</m:oMath>
      <w:r w:rsidRPr="001843EA">
        <w:rPr>
          <w:rFonts w:eastAsia="Times New Roman"/>
          <w:lang w:val="ru-RU"/>
        </w:rPr>
        <w:t xml:space="preserve">. Китайская теорема об остатках восстанавливает </w:t>
      </w:r>
      <m:oMath>
        <m:r>
          <w:rPr>
            <w:rFonts w:ascii="Cambria Math" w:eastAsia="Times New Roman" w:hAnsi="Cambria Math"/>
          </w:rPr>
          <m:t>x</m:t>
        </m:r>
        <m:r>
          <w:rPr>
            <w:rFonts w:ascii="Cambria Math" w:eastAsia="Times New Roman" w:hAnsi="Cambria Math"/>
            <w:lang w:val="ru-RU"/>
          </w:rPr>
          <m:t>≡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c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  <m:r>
          <w:rPr>
            <w:rFonts w:ascii="Cambria Math" w:eastAsia="Times New Roman" w:hAnsi="Cambria Math"/>
            <w:lang w:val="ru-RU"/>
          </w:rPr>
          <m:t xml:space="preserve"> </m:t>
        </m:r>
        <m:r>
          <w:rPr>
            <w:rFonts w:ascii="Cambria Math" w:eastAsia="Times New Roman" w:hAnsi="Cambria Math"/>
          </w:rPr>
          <m:t>mod</m:t>
        </m:r>
        <m:r>
          <w:rPr>
            <w:rFonts w:ascii="Cambria Math" w:eastAsia="Times New Roman" w:hAnsi="Cambria Math"/>
            <w:lang w:val="ru-RU"/>
          </w:rPr>
          <m:t xml:space="preserve"> 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  <m:r>
          <w:rPr>
            <w:rFonts w:ascii="Cambria Math" w:eastAsia="Times New Roman" w:hAnsi="Cambria Math"/>
            <w:lang w:val="ru-RU"/>
          </w:rPr>
          <m:t>,</m:t>
        </m:r>
      </m:oMath>
      <w:r w:rsidRPr="001843EA">
        <w:rPr>
          <w:rFonts w:eastAsia="Times New Roman"/>
          <w:lang w:val="ru-RU"/>
        </w:rPr>
        <w:t xml:space="preserve"> то есть </w:t>
      </w:r>
      <m:oMath>
        <m:r>
          <w:rPr>
            <w:rFonts w:ascii="Cambria Math" w:eastAsia="Times New Roman" w:hAnsi="Cambria Math"/>
          </w:rPr>
          <m:t>x</m:t>
        </m:r>
        <m:r>
          <w:rPr>
            <w:rFonts w:ascii="Cambria Math" w:eastAsia="Times New Roman" w:hAnsi="Cambria Math"/>
            <w:lang w:val="ru-RU"/>
          </w:rPr>
          <m:t>=</m:t>
        </m:r>
        <m:sSup>
          <m:sSupPr>
            <m:ctrlPr>
              <w:rPr>
                <w:rFonts w:ascii="Cambria Math" w:eastAsia="Times New Roman" w:hAnsi="Cambria Math"/>
                <w:i/>
                <w:lang w:val="ru-RU"/>
              </w:rPr>
            </m:ctrlPr>
          </m:sSupPr>
          <m:e>
            <m:r>
              <w:rPr>
                <w:rFonts w:ascii="Cambria Math" w:eastAsia="Times New Roman" w:hAnsi="Cambria Math"/>
              </w:rPr>
              <m:t>m</m:t>
            </m:r>
          </m:e>
          <m:sup>
            <m:r>
              <w:rPr>
                <w:rFonts w:ascii="Cambria Math" w:eastAsia="Times New Roman" w:hAnsi="Cambria Math"/>
              </w:rPr>
              <m:t>e</m:t>
            </m:r>
          </m:sup>
        </m:sSup>
      </m:oMath>
      <w:r w:rsidRPr="001843EA">
        <w:rPr>
          <w:rFonts w:eastAsia="Times New Roman"/>
          <w:lang w:val="ru-RU"/>
        </w:rPr>
        <w:t xml:space="preserve">, если </w:t>
      </w:r>
      <m:oMath>
        <m:sSup>
          <m:sSupPr>
            <m:ctrlPr>
              <w:rPr>
                <w:rFonts w:ascii="Cambria Math" w:eastAsia="Times New Roman" w:hAnsi="Cambria Math"/>
                <w:i/>
                <w:lang w:val="ru-RU"/>
              </w:rPr>
            </m:ctrlPr>
          </m:sSupPr>
          <m:e>
            <m:r>
              <w:rPr>
                <w:rFonts w:ascii="Cambria Math" w:eastAsia="Times New Roman" w:hAnsi="Cambria Math"/>
              </w:rPr>
              <m:t>m</m:t>
            </m:r>
            <m:ctrlPr>
              <w:rPr>
                <w:rFonts w:ascii="Cambria Math" w:eastAsia="Times New Roman" w:hAnsi="Cambria Math"/>
                <w:i/>
              </w:rPr>
            </m:ctrlPr>
          </m:e>
          <m:sup>
            <m:r>
              <w:rPr>
                <w:rFonts w:ascii="Cambria Math" w:eastAsia="Times New Roman" w:hAnsi="Cambria Math"/>
              </w:rPr>
              <m:t>e</m:t>
            </m:r>
          </m:sup>
        </m:sSup>
        <m:r>
          <w:rPr>
            <w:rFonts w:ascii="Cambria Math" w:eastAsia="Times New Roman" w:hAnsi="Cambria Math"/>
            <w:lang w:val="ru-RU"/>
          </w:rPr>
          <m:t>&lt;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1</m:t>
            </m:r>
          </m:sub>
        </m:sSub>
        <m:r>
          <w:rPr>
            <w:rFonts w:ascii="Cambria Math" w:eastAsia="Times New Roman" w:hAnsi="Cambria Math"/>
            <w:lang w:val="ru-RU"/>
          </w:rPr>
          <m:t>·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2</m:t>
            </m:r>
          </m:sub>
        </m:sSub>
        <m:r>
          <w:rPr>
            <w:rFonts w:ascii="Cambria Math" w:eastAsia="Times New Roman" w:hAnsi="Cambria Math"/>
            <w:lang w:val="ru-RU"/>
          </w:rPr>
          <m:t>·…·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e</m:t>
            </m:r>
          </m:sub>
        </m:sSub>
      </m:oMath>
      <w:r w:rsidRPr="001843EA">
        <w:rPr>
          <w:rFonts w:eastAsia="Times New Roman"/>
          <w:lang w:val="ru-RU"/>
        </w:rPr>
        <w:t xml:space="preserve">. После этого сообщение находится как точный целочисленный корень степени </w:t>
      </w:r>
      <m:oMath>
        <m:r>
          <w:rPr>
            <w:rFonts w:ascii="Cambria Math" w:eastAsia="Times New Roman" w:hAnsi="Cambria Math"/>
          </w:rPr>
          <m:t>e</m:t>
        </m:r>
        <m:r>
          <w:rPr>
            <w:rFonts w:ascii="Cambria Math" w:eastAsia="Times New Roman" w:hAnsi="Cambria Math"/>
            <w:lang w:val="ru-RU"/>
          </w:rPr>
          <m:t>.</m:t>
        </m:r>
      </m:oMath>
    </w:p>
    <w:p w14:paraId="1B30B79E" w14:textId="77777777" w:rsidR="00BA39CF" w:rsidRPr="001843EA" w:rsidRDefault="00BA39CF" w:rsidP="00940F89">
      <w:pPr>
        <w:rPr>
          <w:lang w:val="ru-RU"/>
        </w:rPr>
      </w:pPr>
    </w:p>
    <w:p w14:paraId="5320D72E" w14:textId="64A8193C" w:rsidR="00940F89" w:rsidRPr="009965B5" w:rsidRDefault="001843EA" w:rsidP="00940F89">
      <w:pPr>
        <w:pStyle w:val="3"/>
      </w:pPr>
      <w:r>
        <w:t>Бесключевое дешифрование при малом порядке e</w:t>
      </w:r>
    </w:p>
    <w:p w14:paraId="2DEBD3B5" w14:textId="7F686599" w:rsidR="00940F89" w:rsidRPr="00940F89" w:rsidRDefault="001843EA" w:rsidP="00940F89">
      <w:pPr>
        <w:rPr>
          <w:lang w:val="ru-RU"/>
        </w:rPr>
      </w:pPr>
      <w:r w:rsidRPr="001843EA">
        <w:rPr>
          <w:rFonts w:eastAsia="Times New Roman"/>
          <w:lang w:val="ru-RU"/>
        </w:rPr>
        <w:t xml:space="preserve">Если показатель </w:t>
      </w:r>
      <m:oMath>
        <m:r>
          <w:rPr>
            <w:rFonts w:ascii="Cambria Math" w:eastAsia="Times New Roman" w:hAnsi="Cambria Math"/>
          </w:rPr>
          <m:t>e</m:t>
        </m:r>
      </m:oMath>
      <w:r w:rsidRPr="001843EA">
        <w:rPr>
          <w:rFonts w:eastAsia="Times New Roman"/>
          <w:lang w:val="ru-RU"/>
        </w:rPr>
        <w:t xml:space="preserve"> имеет малый порядок в мультипликативной группе по модулю </w:t>
      </w:r>
      <m:oMath>
        <m:r>
          <w:rPr>
            <w:rFonts w:ascii="Cambria Math" w:eastAsia="Times New Roman" w:hAnsi="Cambria Math"/>
          </w:rPr>
          <m:t>φ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</w:rPr>
              <m:t>n</m:t>
            </m:r>
          </m:e>
        </m:d>
      </m:oMath>
      <w:r w:rsidRPr="001843EA">
        <w:rPr>
          <w:rFonts w:eastAsia="Times New Roman"/>
          <w:lang w:val="ru-RU"/>
        </w:rPr>
        <w:t xml:space="preserve">, повторное применение операции шифрования быстро образует цикл. Для шифртекста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c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  <w:lang w:val="ru-RU"/>
              </w:rPr>
              <m:t>0</m:t>
            </m:r>
          </m:sub>
        </m:sSub>
        <m:r>
          <w:rPr>
            <w:rFonts w:ascii="Cambria Math" w:eastAsia="Times New Roman" w:hAnsi="Cambria Math"/>
            <w:lang w:val="ru-RU"/>
          </w:rPr>
          <m:t>=</m:t>
        </m:r>
        <m:r>
          <w:rPr>
            <w:rFonts w:ascii="Cambria Math" w:eastAsia="Times New Roman" w:hAnsi="Cambria Math"/>
          </w:rPr>
          <m:t>c</m:t>
        </m:r>
      </m:oMath>
      <w:r w:rsidRPr="001843EA">
        <w:rPr>
          <w:rFonts w:eastAsia="Times New Roman"/>
          <w:lang w:val="ru-RU"/>
        </w:rPr>
        <w:t xml:space="preserve"> вычисляются значения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c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  <m:r>
          <w:rPr>
            <w:rFonts w:ascii="Cambria Math" w:eastAsia="Times New Roman" w:hAnsi="Cambria Math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</w:rPr>
              <m:t>c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  <m:r>
              <w:rPr>
                <w:rFonts w:ascii="Cambria Math" w:eastAsia="Times New Roman" w:hAnsi="Cambria Math"/>
                <w:lang w:val="ru-RU"/>
              </w:rPr>
              <m:t>-1</m:t>
            </m:r>
          </m:sub>
          <m:sup>
            <m:r>
              <w:rPr>
                <w:rFonts w:ascii="Cambria Math" w:eastAsia="Times New Roman" w:hAnsi="Cambria Math"/>
              </w:rPr>
              <m:t>e</m:t>
            </m:r>
          </m:sup>
        </m:sSubSup>
        <m:r>
          <w:rPr>
            <w:rFonts w:ascii="Cambria Math" w:eastAsia="Times New Roman" w:hAnsi="Cambria Math"/>
            <w:lang w:val="ru-RU"/>
          </w:rPr>
          <m:t xml:space="preserve"> </m:t>
        </m:r>
        <m:r>
          <w:rPr>
            <w:rFonts w:ascii="Cambria Math" w:eastAsia="Times New Roman" w:hAnsi="Cambria Math"/>
          </w:rPr>
          <m:t>mod</m:t>
        </m:r>
        <m:r>
          <w:rPr>
            <w:rFonts w:ascii="Cambria Math" w:eastAsia="Times New Roman" w:hAnsi="Cambria Math"/>
            <w:lang w:val="ru-RU"/>
          </w:rPr>
          <m:t xml:space="preserve"> </m:t>
        </m:r>
        <m:r>
          <w:rPr>
            <w:rFonts w:ascii="Cambria Math" w:eastAsia="Times New Roman" w:hAnsi="Cambria Math"/>
          </w:rPr>
          <m:t>n</m:t>
        </m:r>
      </m:oMath>
      <w:r w:rsidRPr="001843EA">
        <w:rPr>
          <w:rFonts w:eastAsia="Times New Roman"/>
          <w:lang w:val="ru-RU"/>
        </w:rPr>
        <w:t xml:space="preserve">. Когда очередное значение снова равно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c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  <w:lang w:val="ru-RU"/>
              </w:rPr>
              <m:t>0</m:t>
            </m:r>
          </m:sub>
        </m:sSub>
      </m:oMath>
      <w:r w:rsidRPr="001843EA">
        <w:rPr>
          <w:rFonts w:eastAsia="Times New Roman"/>
          <w:lang w:val="ru-RU"/>
        </w:rPr>
        <w:t xml:space="preserve">, предыдущее значение является исходным сообщением. Уязвимость связана не с факторизацией </w:t>
      </w:r>
      <m:oMath>
        <m:r>
          <w:rPr>
            <w:rFonts w:ascii="Cambria Math" w:eastAsia="Times New Roman" w:hAnsi="Cambria Math"/>
          </w:rPr>
          <m:t>n</m:t>
        </m:r>
      </m:oMath>
      <w:r w:rsidRPr="001843EA">
        <w:rPr>
          <w:rFonts w:eastAsia="Times New Roman"/>
          <w:lang w:val="ru-RU"/>
        </w:rPr>
        <w:t xml:space="preserve">, а с плохими алгебраическими свойствами выбранного </w:t>
      </w:r>
      <m:oMath>
        <m:r>
          <w:rPr>
            <w:rFonts w:ascii="Cambria Math" w:eastAsia="Times New Roman" w:hAnsi="Cambria Math"/>
          </w:rPr>
          <m:t>e</m:t>
        </m:r>
      </m:oMath>
      <w:r w:rsidR="00940F89" w:rsidRPr="00940F89">
        <w:rPr>
          <w:rFonts w:eastAsia="Times New Roman"/>
          <w:lang w:val="ru-RU"/>
        </w:rPr>
        <w:t>.</w:t>
      </w:r>
    </w:p>
    <w:p w14:paraId="4B2591FB" w14:textId="77777777" w:rsidR="00940F89" w:rsidRPr="00940F89" w:rsidRDefault="00940F89" w:rsidP="00940F89">
      <w:pPr>
        <w:rPr>
          <w:lang w:val="ru-RU"/>
        </w:rPr>
      </w:pPr>
    </w:p>
    <w:p w14:paraId="7B5E321B" w14:textId="14BCBC30" w:rsidR="00940F89" w:rsidRPr="009965B5" w:rsidRDefault="001843EA" w:rsidP="00940F89">
      <w:pPr>
        <w:pStyle w:val="3"/>
      </w:pPr>
      <w:r>
        <w:t>Безопасная генерация параметров RSA</w:t>
      </w:r>
    </w:p>
    <w:p w14:paraId="2D87072E" w14:textId="1748B18D" w:rsidR="00940F89" w:rsidRPr="001843EA" w:rsidRDefault="001843EA" w:rsidP="00940F89">
      <w:pPr>
        <w:rPr>
          <w:rFonts w:eastAsia="Times New Roman"/>
          <w:lang w:val="ru-RU"/>
        </w:rPr>
      </w:pPr>
      <w:r w:rsidRPr="001843EA">
        <w:rPr>
          <w:rFonts w:eastAsia="Times New Roman"/>
          <w:lang w:val="ru-RU"/>
        </w:rPr>
        <w:t xml:space="preserve">Для учебной безопасной генерации требуется выбирать разные простые </w:t>
      </w:r>
      <m:oMath>
        <m:r>
          <w:rPr>
            <w:rFonts w:ascii="Cambria Math" w:eastAsia="Times New Roman" w:hAnsi="Cambria Math"/>
          </w:rPr>
          <m:t>p</m:t>
        </m:r>
      </m:oMath>
      <w:r w:rsidRPr="001843EA">
        <w:rPr>
          <w:rFonts w:eastAsia="Times New Roman"/>
          <w:lang w:val="ru-RU"/>
        </w:rPr>
        <w:t xml:space="preserve"> и </w:t>
      </w:r>
      <m:oMath>
        <m:r>
          <w:rPr>
            <w:rFonts w:ascii="Cambria Math" w:eastAsia="Times New Roman" w:hAnsi="Cambria Math"/>
          </w:rPr>
          <m:t>q</m:t>
        </m:r>
      </m:oMath>
      <w:r w:rsidRPr="001843EA">
        <w:rPr>
          <w:rFonts w:eastAsia="Times New Roman"/>
          <w:lang w:val="ru-RU"/>
        </w:rPr>
        <w:t xml:space="preserve"> близкой длины, проверять </w:t>
      </w:r>
      <m:oMath>
        <m:r>
          <w:rPr>
            <w:rFonts w:ascii="Cambria Math" w:eastAsia="Times New Roman" w:hAnsi="Cambria Math"/>
          </w:rPr>
          <m:t>gcd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</w:rPr>
              <m:t>e</m:t>
            </m:r>
            <m:r>
              <w:rPr>
                <w:rFonts w:ascii="Cambria Math" w:eastAsia="Times New Roman" w:hAnsi="Cambria Math"/>
                <w:lang w:val="ru-RU"/>
              </w:rPr>
              <m:t>,</m:t>
            </m:r>
            <m:r>
              <w:rPr>
                <w:rFonts w:ascii="Cambria Math" w:eastAsia="Times New Roman" w:hAnsi="Cambria Math"/>
              </w:rPr>
              <m:t>φ</m:t>
            </m:r>
            <m:d>
              <m:d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</m:d>
          </m:e>
        </m:d>
        <m:r>
          <w:rPr>
            <w:rFonts w:ascii="Cambria Math" w:eastAsia="Times New Roman" w:hAnsi="Cambria Math"/>
            <w:lang w:val="ru-RU"/>
          </w:rPr>
          <m:t>=1</m:t>
        </m:r>
      </m:oMath>
      <w:r w:rsidRPr="001843EA">
        <w:rPr>
          <w:rFonts w:eastAsia="Times New Roman"/>
          <w:lang w:val="ru-RU"/>
        </w:rPr>
        <w:t xml:space="preserve">, использовать стандартный открытый показатель </w:t>
      </w:r>
      <m:oMath>
        <m:r>
          <w:rPr>
            <w:rFonts w:ascii="Cambria Math" w:eastAsia="Times New Roman" w:hAnsi="Cambria Math"/>
          </w:rPr>
          <m:t>e</m:t>
        </m:r>
        <m:r>
          <w:rPr>
            <w:rFonts w:ascii="Cambria Math" w:eastAsia="Times New Roman" w:hAnsi="Cambria Math"/>
            <w:lang w:val="ru-RU"/>
          </w:rPr>
          <m:t xml:space="preserve"> = 65537</m:t>
        </m:r>
      </m:oMath>
      <w:r w:rsidRPr="001843EA">
        <w:rPr>
          <w:rFonts w:eastAsia="Times New Roman"/>
          <w:lang w:val="ru-RU"/>
        </w:rPr>
        <w:t xml:space="preserve"> и избегать малого </w:t>
      </w:r>
      <m:oMath>
        <m:r>
          <w:rPr>
            <w:rFonts w:ascii="Cambria Math" w:eastAsia="Times New Roman" w:hAnsi="Cambria Math"/>
          </w:rPr>
          <m:t>d</m:t>
        </m:r>
      </m:oMath>
      <w:r w:rsidRPr="001843EA">
        <w:rPr>
          <w:rFonts w:eastAsia="Times New Roman"/>
          <w:lang w:val="ru-RU"/>
        </w:rPr>
        <w:t xml:space="preserve">. Дополнительная проверка </w:t>
      </w:r>
      <m:oMath>
        <m:r>
          <w:rPr>
            <w:rFonts w:ascii="Cambria Math" w:eastAsia="Times New Roman" w:hAnsi="Cambria Math"/>
          </w:rPr>
          <m:t>d</m:t>
        </m:r>
        <m:r>
          <w:rPr>
            <w:rFonts w:ascii="Cambria Math" w:eastAsia="Times New Roman" w:hAnsi="Cambria Math"/>
            <w:lang w:val="ru-RU"/>
          </w:rPr>
          <m:t xml:space="preserve"> &gt; </m:t>
        </m:r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  <w:lang w:val="ru-RU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  <w:lang w:val="ru-RU"/>
              </w:rPr>
              <m:t>3</m:t>
            </m:r>
          </m:den>
        </m:f>
      </m:oMath>
      <w:r w:rsidRPr="001843EA">
        <w:rPr>
          <w:rFonts w:eastAsia="Times New Roman"/>
          <w:lang w:val="ru-RU"/>
        </w:rPr>
        <w:t xml:space="preserve"> исключает демонстрационный случай атаки Винера. В практических системах также обязателен </w:t>
      </w:r>
      <w:r>
        <w:rPr>
          <w:rFonts w:eastAsia="Times New Roman"/>
        </w:rPr>
        <w:t>padding</w:t>
      </w:r>
      <w:r w:rsidRPr="001843EA">
        <w:rPr>
          <w:rFonts w:eastAsia="Times New Roman"/>
          <w:lang w:val="ru-RU"/>
        </w:rPr>
        <w:t xml:space="preserve">, например </w:t>
      </w:r>
      <w:r>
        <w:rPr>
          <w:rFonts w:eastAsia="Times New Roman"/>
        </w:rPr>
        <w:t>OAEP</w:t>
      </w:r>
      <w:r w:rsidRPr="001843EA">
        <w:rPr>
          <w:rFonts w:eastAsia="Times New Roman"/>
          <w:lang w:val="ru-RU"/>
        </w:rPr>
        <w:t xml:space="preserve"> для шифрования и </w:t>
      </w:r>
      <w:r>
        <w:rPr>
          <w:rFonts w:eastAsia="Times New Roman"/>
        </w:rPr>
        <w:t>PSS</w:t>
      </w:r>
      <w:r w:rsidRPr="001843EA">
        <w:rPr>
          <w:rFonts w:eastAsia="Times New Roman"/>
          <w:lang w:val="ru-RU"/>
        </w:rPr>
        <w:t xml:space="preserve"> для подписи.</w:t>
      </w:r>
    </w:p>
    <w:p w14:paraId="74B41F87" w14:textId="77777777" w:rsidR="00940F89" w:rsidRPr="002404EA" w:rsidRDefault="00940F89" w:rsidP="00940F89">
      <w:pPr>
        <w:rPr>
          <w:lang w:val="ru-RU"/>
        </w:rPr>
      </w:pPr>
    </w:p>
    <w:p w14:paraId="302B4594" w14:textId="77777777" w:rsidR="00940F89" w:rsidRPr="009965B5" w:rsidRDefault="00940F89" w:rsidP="00940F89">
      <w:pPr>
        <w:pStyle w:val="21"/>
      </w:pPr>
      <w:bookmarkStart w:id="11" w:name="_Toc229576252"/>
      <w:bookmarkStart w:id="12" w:name="_Toc229576768"/>
      <w:r>
        <w:t>Описание реализации</w:t>
      </w:r>
      <w:bookmarkEnd w:id="11"/>
      <w:bookmarkEnd w:id="12"/>
    </w:p>
    <w:p w14:paraId="4D720B80" w14:textId="1A45D0CC" w:rsidR="00940F89" w:rsidRPr="00434CC2" w:rsidRDefault="00434CC2" w:rsidP="00F043B7">
      <w:pPr>
        <w:rPr>
          <w:rFonts w:eastAsia="Times New Roman"/>
        </w:rPr>
      </w:pPr>
      <w:r w:rsidRPr="00434CC2">
        <w:rPr>
          <w:rFonts w:eastAsia="Times New Roman"/>
          <w:lang w:val="ru-RU"/>
        </w:rPr>
        <w:t xml:space="preserve">Программа разделена на модули: </w:t>
      </w:r>
      <w:r>
        <w:rPr>
          <w:rFonts w:eastAsia="Times New Roman"/>
        </w:rPr>
        <w:t>math</w:t>
      </w:r>
      <w:r w:rsidRPr="00434CC2">
        <w:rPr>
          <w:rFonts w:eastAsia="Times New Roman"/>
          <w:lang w:val="ru-RU"/>
        </w:rPr>
        <w:t>_</w:t>
      </w:r>
      <w:r>
        <w:rPr>
          <w:rFonts w:eastAsia="Times New Roman"/>
        </w:rPr>
        <w:t>utils</w:t>
      </w:r>
      <w:r w:rsidRPr="00434CC2">
        <w:rPr>
          <w:rFonts w:eastAsia="Times New Roman"/>
          <w:lang w:val="ru-RU"/>
        </w:rPr>
        <w:t>.</w:t>
      </w:r>
      <w:r>
        <w:rPr>
          <w:rFonts w:eastAsia="Times New Roman"/>
        </w:rPr>
        <w:t>py</w:t>
      </w:r>
      <w:r w:rsidRPr="00434CC2">
        <w:rPr>
          <w:rFonts w:eastAsia="Times New Roman"/>
          <w:lang w:val="ru-RU"/>
        </w:rPr>
        <w:t xml:space="preserve"> содержит функции теории чисел, </w:t>
      </w:r>
      <w:r>
        <w:rPr>
          <w:rFonts w:eastAsia="Times New Roman"/>
        </w:rPr>
        <w:t>rsa</w:t>
      </w:r>
      <w:r w:rsidRPr="00434CC2">
        <w:rPr>
          <w:rFonts w:eastAsia="Times New Roman"/>
          <w:lang w:val="ru-RU"/>
        </w:rPr>
        <w:t>_</w:t>
      </w:r>
      <w:r>
        <w:rPr>
          <w:rFonts w:eastAsia="Times New Roman"/>
        </w:rPr>
        <w:t>core</w:t>
      </w:r>
      <w:r w:rsidRPr="00434CC2">
        <w:rPr>
          <w:rFonts w:eastAsia="Times New Roman"/>
          <w:lang w:val="ru-RU"/>
        </w:rPr>
        <w:t>.</w:t>
      </w:r>
      <w:r>
        <w:rPr>
          <w:rFonts w:eastAsia="Times New Roman"/>
        </w:rPr>
        <w:t>py</w:t>
      </w:r>
      <w:r w:rsidRPr="00434CC2">
        <w:rPr>
          <w:rFonts w:eastAsia="Times New Roman"/>
          <w:lang w:val="ru-RU"/>
        </w:rPr>
        <w:t xml:space="preserve"> реализует базовые </w:t>
      </w:r>
      <w:r>
        <w:rPr>
          <w:rFonts w:eastAsia="Times New Roman"/>
        </w:rPr>
        <w:t>RSA</w:t>
      </w:r>
      <w:r w:rsidRPr="00434CC2">
        <w:rPr>
          <w:rFonts w:eastAsia="Times New Roman"/>
          <w:lang w:val="ru-RU"/>
        </w:rPr>
        <w:t xml:space="preserve">-примитивы, </w:t>
      </w:r>
      <w:r>
        <w:rPr>
          <w:rFonts w:eastAsia="Times New Roman"/>
        </w:rPr>
        <w:t>common</w:t>
      </w:r>
      <w:r w:rsidRPr="00434CC2">
        <w:rPr>
          <w:rFonts w:eastAsia="Times New Roman"/>
          <w:lang w:val="ru-RU"/>
        </w:rPr>
        <w:t>_</w:t>
      </w:r>
      <w:r>
        <w:rPr>
          <w:rFonts w:eastAsia="Times New Roman"/>
        </w:rPr>
        <w:t>modulus</w:t>
      </w:r>
      <w:r w:rsidRPr="00434CC2">
        <w:rPr>
          <w:rFonts w:eastAsia="Times New Roman"/>
          <w:lang w:val="ru-RU"/>
        </w:rPr>
        <w:t>.</w:t>
      </w:r>
      <w:r>
        <w:rPr>
          <w:rFonts w:eastAsia="Times New Roman"/>
        </w:rPr>
        <w:t>py</w:t>
      </w:r>
      <w:r w:rsidRPr="00434CC2">
        <w:rPr>
          <w:rFonts w:eastAsia="Times New Roman"/>
          <w:lang w:val="ru-RU"/>
        </w:rPr>
        <w:t xml:space="preserve"> реализует атаку общего модуля, </w:t>
      </w:r>
      <w:r>
        <w:rPr>
          <w:rFonts w:eastAsia="Times New Roman"/>
        </w:rPr>
        <w:t>wiener</w:t>
      </w:r>
      <w:r w:rsidRPr="00434CC2">
        <w:rPr>
          <w:rFonts w:eastAsia="Times New Roman"/>
          <w:lang w:val="ru-RU"/>
        </w:rPr>
        <w:t>.</w:t>
      </w:r>
      <w:r>
        <w:rPr>
          <w:rFonts w:eastAsia="Times New Roman"/>
        </w:rPr>
        <w:t>py</w:t>
      </w:r>
      <w:r w:rsidRPr="00434CC2">
        <w:rPr>
          <w:rFonts w:eastAsia="Times New Roman"/>
          <w:lang w:val="ru-RU"/>
        </w:rPr>
        <w:t xml:space="preserve"> — атаку Винера, </w:t>
      </w:r>
      <w:r>
        <w:rPr>
          <w:rFonts w:eastAsia="Times New Roman"/>
        </w:rPr>
        <w:t>broadcast</w:t>
      </w:r>
      <w:r w:rsidRPr="00434CC2">
        <w:rPr>
          <w:rFonts w:eastAsia="Times New Roman"/>
          <w:lang w:val="ru-RU"/>
        </w:rPr>
        <w:t>.</w:t>
      </w:r>
      <w:r>
        <w:rPr>
          <w:rFonts w:eastAsia="Times New Roman"/>
        </w:rPr>
        <w:t>py</w:t>
      </w:r>
      <w:r w:rsidRPr="00434CC2">
        <w:rPr>
          <w:rFonts w:eastAsia="Times New Roman"/>
          <w:lang w:val="ru-RU"/>
        </w:rPr>
        <w:t xml:space="preserve"> — широковещательную атаку, </w:t>
      </w:r>
      <w:r>
        <w:rPr>
          <w:rFonts w:eastAsia="Times New Roman"/>
        </w:rPr>
        <w:t>small</w:t>
      </w:r>
      <w:r w:rsidRPr="00434CC2">
        <w:rPr>
          <w:rFonts w:eastAsia="Times New Roman"/>
          <w:lang w:val="ru-RU"/>
        </w:rPr>
        <w:t>_</w:t>
      </w:r>
      <w:r>
        <w:rPr>
          <w:rFonts w:eastAsia="Times New Roman"/>
        </w:rPr>
        <w:t>order</w:t>
      </w:r>
      <w:r w:rsidRPr="00434CC2">
        <w:rPr>
          <w:rFonts w:eastAsia="Times New Roman"/>
          <w:lang w:val="ru-RU"/>
        </w:rPr>
        <w:t>.</w:t>
      </w:r>
      <w:r>
        <w:rPr>
          <w:rFonts w:eastAsia="Times New Roman"/>
        </w:rPr>
        <w:t>py</w:t>
      </w:r>
      <w:r w:rsidRPr="00434CC2">
        <w:rPr>
          <w:rFonts w:eastAsia="Times New Roman"/>
          <w:lang w:val="ru-RU"/>
        </w:rPr>
        <w:t xml:space="preserve"> — бесключевое дешифрование при малом порядке </w:t>
      </w:r>
      <w:r>
        <w:rPr>
          <w:rFonts w:eastAsia="Times New Roman"/>
        </w:rPr>
        <w:t>e</w:t>
      </w:r>
      <w:r w:rsidRPr="00434CC2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safe</w:t>
      </w:r>
      <w:r w:rsidRPr="00434CC2">
        <w:rPr>
          <w:rFonts w:eastAsia="Times New Roman"/>
          <w:lang w:val="ru-RU"/>
        </w:rPr>
        <w:t>_</w:t>
      </w:r>
      <w:r>
        <w:rPr>
          <w:rFonts w:eastAsia="Times New Roman"/>
        </w:rPr>
        <w:t>keygen</w:t>
      </w:r>
      <w:r w:rsidRPr="00434CC2">
        <w:rPr>
          <w:rFonts w:eastAsia="Times New Roman"/>
          <w:lang w:val="ru-RU"/>
        </w:rPr>
        <w:t>.</w:t>
      </w:r>
      <w:r>
        <w:rPr>
          <w:rFonts w:eastAsia="Times New Roman"/>
        </w:rPr>
        <w:t>py</w:t>
      </w:r>
      <w:r w:rsidRPr="00434CC2">
        <w:rPr>
          <w:rFonts w:eastAsia="Times New Roman"/>
          <w:lang w:val="ru-RU"/>
        </w:rPr>
        <w:t xml:space="preserve"> — генерацию и анализ безопасных параметров. </w:t>
      </w:r>
      <w:r>
        <w:rPr>
          <w:rFonts w:eastAsia="Times New Roman"/>
        </w:rPr>
        <w:lastRenderedPageBreak/>
        <w:t>Скрипт scripts/generate_report_materials.py формирует данные для отчёта и verification log</w:t>
      </w:r>
      <w:r w:rsidR="00E60A96" w:rsidRPr="00434CC2">
        <w:rPr>
          <w:rFonts w:eastAsia="Times New Roman"/>
        </w:rPr>
        <w:t xml:space="preserve">. </w:t>
      </w:r>
    </w:p>
    <w:p w14:paraId="3B776014" w14:textId="77777777" w:rsidR="00F043B7" w:rsidRPr="00434CC2" w:rsidRDefault="00F043B7" w:rsidP="00F043B7"/>
    <w:p w14:paraId="2B301D38" w14:textId="2FA05085" w:rsidR="00940F89" w:rsidRPr="009965B5" w:rsidRDefault="00434CC2" w:rsidP="00940F89">
      <w:pPr>
        <w:pStyle w:val="21"/>
      </w:pPr>
      <w:r>
        <w:t>Атака общего модуля RSA</w:t>
      </w:r>
    </w:p>
    <w:p w14:paraId="6FDDC083" w14:textId="60DCD727" w:rsidR="00940F89" w:rsidRDefault="000B5E86" w:rsidP="00940F89">
      <w:pPr>
        <w:rPr>
          <w:lang w:val="ru-RU"/>
        </w:rPr>
      </w:pPr>
      <w:r w:rsidRPr="006E2693">
        <w:rPr>
          <w:rFonts w:eastAsia="Times New Roman"/>
          <w:lang w:val="ru-RU"/>
        </w:rPr>
        <w:t xml:space="preserve">В демонстрации два пользователя имеют общий модуль </w:t>
      </w:r>
      <m:oMath>
        <m:r>
          <w:rPr>
            <w:rFonts w:ascii="Cambria Math" w:eastAsia="Times New Roman" w:hAnsi="Cambria Math"/>
          </w:rPr>
          <m:t>n</m:t>
        </m:r>
      </m:oMath>
      <w:r w:rsidRPr="006E2693">
        <w:rPr>
          <w:rFonts w:eastAsia="Times New Roman"/>
          <w:lang w:val="ru-RU"/>
        </w:rPr>
        <w:t xml:space="preserve">, но разные открытые показатели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a</m:t>
            </m:r>
          </m:sub>
        </m:sSub>
      </m:oMath>
      <w:r w:rsidRPr="006E2693">
        <w:rPr>
          <w:rFonts w:eastAsia="Times New Roman"/>
          <w:lang w:val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b</m:t>
            </m:r>
          </m:sub>
        </m:sSub>
      </m:oMath>
      <w:r w:rsidRPr="006E2693">
        <w:rPr>
          <w:rFonts w:eastAsia="Times New Roman"/>
          <w:lang w:val="ru-RU"/>
        </w:rPr>
        <w:t xml:space="preserve">. По известной паре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b</m:t>
            </m:r>
          </m:sub>
        </m:sSub>
      </m:oMath>
      <w:r w:rsidRPr="006E2693">
        <w:rPr>
          <w:rFonts w:eastAsia="Times New Roman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b</m:t>
            </m:r>
          </m:sub>
        </m:sSub>
      </m:oMath>
      <w:r w:rsidRPr="006E2693">
        <w:rPr>
          <w:rFonts w:eastAsia="Times New Roman"/>
          <w:lang w:val="ru-RU"/>
        </w:rPr>
        <w:t xml:space="preserve"> программа восстановила множители </w:t>
      </w:r>
      <m:oMath>
        <m:r>
          <w:rPr>
            <w:rFonts w:ascii="Cambria Math" w:eastAsia="Times New Roman" w:hAnsi="Cambria Math"/>
          </w:rPr>
          <m:t>p</m:t>
        </m:r>
      </m:oMath>
      <w:r w:rsidRPr="006E2693">
        <w:rPr>
          <w:rFonts w:eastAsia="Times New Roman"/>
          <w:lang w:val="ru-RU"/>
        </w:rPr>
        <w:t xml:space="preserve">, </w:t>
      </w:r>
      <m:oMath>
        <m:r>
          <w:rPr>
            <w:rFonts w:ascii="Cambria Math" w:eastAsia="Times New Roman" w:hAnsi="Cambria Math"/>
          </w:rPr>
          <m:t>q</m:t>
        </m:r>
      </m:oMath>
      <w:r w:rsidRPr="006E2693">
        <w:rPr>
          <w:rFonts w:eastAsia="Times New Roman"/>
          <w:lang w:val="ru-RU"/>
        </w:rPr>
        <w:t xml:space="preserve">, а затем вычислила закрытый показатель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</w:rPr>
              <m:t>a</m:t>
            </m:r>
          </m:sub>
        </m:sSub>
      </m:oMath>
      <w:r w:rsidRPr="006E2693">
        <w:rPr>
          <w:rFonts w:eastAsia="Times New Roman"/>
          <w:lang w:val="ru-RU"/>
        </w:rPr>
        <w:t xml:space="preserve"> для второго пользователя. </w:t>
      </w:r>
      <w:r w:rsidRPr="000B5E86">
        <w:rPr>
          <w:rFonts w:eastAsia="Times New Roman"/>
          <w:lang w:val="ru-RU"/>
        </w:rPr>
        <w:t xml:space="preserve">Схема атаки общего модуля представлена на </w:t>
      </w:r>
      <w:r>
        <w:rPr>
          <w:rFonts w:eastAsia="Times New Roman"/>
          <w:lang w:val="ru-RU"/>
        </w:rPr>
        <w:fldChar w:fldCharType="begin"/>
      </w:r>
      <w:r>
        <w:rPr>
          <w:rFonts w:eastAsia="Times New Roman"/>
          <w:lang w:val="ru-RU"/>
        </w:rPr>
        <w:instrText xml:space="preserve"> REF _Ref229590532 \h </w:instrText>
      </w:r>
      <w:r>
        <w:rPr>
          <w:rFonts w:eastAsia="Times New Roman"/>
          <w:lang w:val="ru-RU"/>
        </w:rPr>
      </w:r>
      <w:r>
        <w:rPr>
          <w:rFonts w:eastAsia="Times New Roman"/>
          <w:lang w:val="ru-RU"/>
        </w:rPr>
        <w:fldChar w:fldCharType="separate"/>
      </w:r>
      <w:r>
        <w:rPr>
          <w:lang w:val="ru-RU"/>
        </w:rPr>
        <w:t>р</w:t>
      </w:r>
      <w:r w:rsidRPr="00340453">
        <w:rPr>
          <w:lang w:val="ru-RU"/>
        </w:rPr>
        <w:t>исунк</w:t>
      </w:r>
      <w:r>
        <w:rPr>
          <w:lang w:val="ru-RU"/>
        </w:rPr>
        <w:t>е</w:t>
      </w:r>
      <w:r w:rsidRPr="00340453">
        <w:rPr>
          <w:lang w:val="ru-RU"/>
        </w:rPr>
        <w:t xml:space="preserve"> </w:t>
      </w:r>
      <w:r w:rsidRPr="00340453">
        <w:rPr>
          <w:noProof/>
          <w:lang w:val="ru-RU"/>
        </w:rPr>
        <w:t>2</w:t>
      </w:r>
      <w:r>
        <w:rPr>
          <w:rFonts w:eastAsia="Times New Roman"/>
          <w:lang w:val="ru-RU"/>
        </w:rPr>
        <w:fldChar w:fldCharType="end"/>
      </w:r>
      <w:r w:rsidR="00940F89" w:rsidRPr="00541917">
        <w:rPr>
          <w:rFonts w:eastAsia="Times New Roman"/>
          <w:lang w:val="ru-RU"/>
        </w:rPr>
        <w:t>.</w:t>
      </w:r>
    </w:p>
    <w:p w14:paraId="5904283D" w14:textId="77777777" w:rsidR="00340453" w:rsidRPr="00340453" w:rsidRDefault="00340453" w:rsidP="000B5E86">
      <w:pPr>
        <w:ind w:firstLine="0"/>
        <w:rPr>
          <w:rFonts w:eastAsia="Times New Roman"/>
          <w:lang w:val="ru-RU"/>
        </w:rPr>
      </w:pPr>
    </w:p>
    <w:p w14:paraId="7F857CF8" w14:textId="733D3E0B" w:rsidR="00340453" w:rsidRDefault="000B5E86" w:rsidP="000B5E86">
      <w:pPr>
        <w:pStyle w:val="af6"/>
        <w:ind w:firstLine="0"/>
      </w:pPr>
      <w:r w:rsidRPr="000B5E86">
        <w:rPr>
          <w:noProof/>
        </w:rPr>
        <w:drawing>
          <wp:inline distT="0" distB="0" distL="0" distR="0" wp14:anchorId="01904A8D" wp14:editId="7AAD7D16">
            <wp:extent cx="1746797" cy="35052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0055" cy="35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6CE3" w14:textId="3723760D" w:rsidR="00340453" w:rsidRPr="000B5E86" w:rsidRDefault="00340453" w:rsidP="000B5E86">
      <w:pPr>
        <w:pStyle w:val="aa"/>
      </w:pPr>
      <w:bookmarkStart w:id="13" w:name="_Ref229590532"/>
      <w:bookmarkStart w:id="14" w:name="_Ref229590528"/>
      <w:r w:rsidRPr="000B5E86">
        <w:t xml:space="preserve">Рисунок </w:t>
      </w:r>
      <w:fldSimple w:instr=" SEQ Рисунок \* ARABIC ">
        <w:r w:rsidRPr="000B5E86">
          <w:t>2</w:t>
        </w:r>
      </w:fldSimple>
      <w:bookmarkEnd w:id="13"/>
      <w:r w:rsidRPr="000B5E86">
        <w:t xml:space="preserve"> – </w:t>
      </w:r>
      <w:bookmarkEnd w:id="14"/>
      <w:r w:rsidR="000B5E86" w:rsidRPr="006E2693">
        <w:t xml:space="preserve">Атака общего модуля </w:t>
      </w:r>
      <w:r w:rsidR="000B5E86">
        <w:t>RSA</w:t>
      </w:r>
    </w:p>
    <w:p w14:paraId="3D38E17C" w14:textId="77777777" w:rsidR="00115811" w:rsidRDefault="00115811" w:rsidP="00115811">
      <w:pPr>
        <w:ind w:firstLine="0"/>
        <w:rPr>
          <w:lang w:val="ru-RU"/>
        </w:rPr>
      </w:pPr>
    </w:p>
    <w:p w14:paraId="7E8C894E" w14:textId="2EC20BBD" w:rsidR="00115811" w:rsidRPr="00115811" w:rsidRDefault="00115811" w:rsidP="00115811">
      <w:pPr>
        <w:rPr>
          <w:rFonts w:eastAsia="Times New Roman"/>
          <w:lang w:val="ru-RU"/>
        </w:rPr>
      </w:pPr>
      <w:r w:rsidRPr="00115811">
        <w:rPr>
          <w:rFonts w:eastAsia="Times New Roman"/>
          <w:lang w:val="ru-RU"/>
        </w:rPr>
        <w:t xml:space="preserve">Параметры и результат атаки общего модуля были сформированы скриптом генерации отчётных данных. В демонстрации использовались общий модуль </w:t>
      </w:r>
      <m:oMath>
        <m:r>
          <w:rPr>
            <w:rFonts w:ascii="Cambria Math" w:eastAsia="Times New Roman" w:hAnsi="Cambria Math"/>
            <w:lang w:val="ru-RU"/>
          </w:rPr>
          <m:t>n</m:t>
        </m:r>
      </m:oMath>
      <w:r w:rsidRPr="00115811">
        <w:rPr>
          <w:rFonts w:eastAsia="Times New Roman"/>
          <w:lang w:val="ru-RU"/>
        </w:rPr>
        <w:t xml:space="preserve">, открытые показатели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a</m:t>
            </m:r>
          </m:sub>
        </m:sSub>
      </m:oMath>
      <w:r w:rsidRPr="00115811">
        <w:rPr>
          <w:rFonts w:eastAsia="Times New Roman"/>
          <w:lang w:val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b</m:t>
            </m:r>
          </m:sub>
        </m:sSub>
      </m:oMath>
      <w:r w:rsidRPr="00115811">
        <w:rPr>
          <w:rFonts w:eastAsia="Times New Roman"/>
          <w:lang w:val="ru-RU"/>
        </w:rPr>
        <w:t xml:space="preserve">, а также известный закрытый показатель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d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b</m:t>
            </m:r>
          </m:sub>
        </m:sSub>
      </m:oMath>
      <w:r w:rsidRPr="00115811">
        <w:rPr>
          <w:rFonts w:eastAsia="Times New Roman"/>
          <w:lang w:val="ru-RU"/>
        </w:rPr>
        <w:t xml:space="preserve"> одного пользователя. В результате программа восстановила множители </w:t>
      </w:r>
      <m:oMath>
        <m:r>
          <w:rPr>
            <w:rFonts w:ascii="Cambria Math" w:eastAsia="Times New Roman" w:hAnsi="Cambria Math"/>
            <w:lang w:val="ru-RU"/>
          </w:rPr>
          <m:t>p</m:t>
        </m:r>
      </m:oMath>
      <w:r w:rsidRPr="00115811">
        <w:rPr>
          <w:rFonts w:eastAsia="Times New Roman"/>
          <w:lang w:val="ru-RU"/>
        </w:rPr>
        <w:t xml:space="preserve"> и </w:t>
      </w:r>
      <m:oMath>
        <m:r>
          <w:rPr>
            <w:rFonts w:ascii="Cambria Math" w:eastAsia="Times New Roman" w:hAnsi="Cambria Math"/>
            <w:lang w:val="ru-RU"/>
          </w:rPr>
          <m:t>q</m:t>
        </m:r>
      </m:oMath>
      <w:r w:rsidRPr="00115811">
        <w:rPr>
          <w:rFonts w:eastAsia="Times New Roman"/>
          <w:lang w:val="ru-RU"/>
        </w:rPr>
        <w:t xml:space="preserve"> общего модуля, после чего вычислила закрытый показатель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d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a</m:t>
            </m:r>
          </m:sub>
        </m:sSub>
      </m:oMath>
      <w:r w:rsidRPr="00115811">
        <w:rPr>
          <w:rFonts w:eastAsia="Times New Roman"/>
          <w:lang w:val="ru-RU"/>
        </w:rPr>
        <w:t xml:space="preserve"> другого пользователя.</w:t>
      </w:r>
    </w:p>
    <w:p w14:paraId="6E888567" w14:textId="77777777" w:rsidR="00115811" w:rsidRPr="00115811" w:rsidRDefault="00115811" w:rsidP="00115811">
      <w:pPr>
        <w:rPr>
          <w:rFonts w:eastAsia="Times New Roman"/>
          <w:lang w:val="ru-RU"/>
        </w:rPr>
      </w:pPr>
      <w:r w:rsidRPr="00115811">
        <w:rPr>
          <w:rFonts w:eastAsia="Times New Roman"/>
          <w:lang w:val="ru-RU"/>
        </w:rPr>
        <w:t>Проверка результата:</w:t>
      </w:r>
    </w:p>
    <w:p w14:paraId="0672A93F" w14:textId="35139ADD" w:rsidR="00115811" w:rsidRPr="00115811" w:rsidRDefault="00115811" w:rsidP="00115811">
      <w:pPr>
        <w:rPr>
          <w:rFonts w:eastAsia="Times New Roman"/>
          <w:lang w:val="ru-RU"/>
        </w:rPr>
      </w:pPr>
      <m:oMath>
        <m:r>
          <w:rPr>
            <w:rFonts w:ascii="Cambria Math" w:eastAsia="Times New Roman" w:hAnsi="Cambria Math"/>
            <w:lang w:val="ru-RU"/>
          </w:rPr>
          <m:t>p · q = n</m:t>
        </m:r>
      </m:oMath>
      <w:r w:rsidRPr="00115811">
        <w:rPr>
          <w:rFonts w:eastAsia="Times New Roman"/>
          <w:lang w:val="ru-RU"/>
        </w:rPr>
        <w:t xml:space="preserve"> — выполнено;</w:t>
      </w:r>
    </w:p>
    <w:p w14:paraId="5DD98890" w14:textId="5359FA74" w:rsidR="008F20FC" w:rsidRDefault="00EC734B" w:rsidP="00115811">
      <w:pPr>
        <w:rPr>
          <w:rFonts w:eastAsia="Times New Roman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a</m:t>
            </m:r>
          </m:sub>
        </m:sSub>
        <m:r>
          <w:rPr>
            <w:rFonts w:ascii="Cambria Math" w:eastAsia="Times New Roman" w:hAnsi="Cambria Math"/>
            <w:lang w:val="ru-RU"/>
          </w:rPr>
          <m:t>·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d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a</m:t>
            </m:r>
          </m:sub>
        </m:sSub>
        <m:r>
          <w:rPr>
            <w:rFonts w:ascii="Cambria Math" w:eastAsia="Times New Roman" w:hAnsi="Cambria Math"/>
            <w:lang w:val="ru-RU"/>
          </w:rPr>
          <m:t>≡1 mod φ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lang w:val="ru-RU"/>
              </w:rPr>
              <m:t>n</m:t>
            </m:r>
          </m:e>
        </m:d>
      </m:oMath>
      <w:r w:rsidR="00115811" w:rsidRPr="00115811">
        <w:rPr>
          <w:rFonts w:eastAsia="Times New Roman"/>
          <w:lang w:val="ru-RU"/>
        </w:rPr>
        <w:t xml:space="preserve"> — выполнено.</w:t>
      </w:r>
    </w:p>
    <w:p w14:paraId="3DEA11F4" w14:textId="4ED2DF0F" w:rsidR="00FF487E" w:rsidRDefault="00FF487E" w:rsidP="00115811">
      <w:pPr>
        <w:rPr>
          <w:rFonts w:eastAsia="Times New Roman"/>
          <w:lang w:val="ru-RU"/>
        </w:rPr>
      </w:pPr>
      <w:r w:rsidRPr="00FF487E">
        <w:rPr>
          <w:rFonts w:eastAsia="Times New Roman"/>
          <w:lang w:val="ru-RU"/>
        </w:rPr>
        <w:t xml:space="preserve">Для ручной проверки результата атаки общего модуля были подготовлены контрольные значения, приведённые в листинге 1. В них указаны восстановленные множители </w:t>
      </w:r>
      <m:oMath>
        <m:r>
          <w:rPr>
            <w:rFonts w:ascii="Cambria Math" w:eastAsia="Times New Roman" w:hAnsi="Cambria Math"/>
            <w:lang w:val="ru-RU"/>
          </w:rPr>
          <m:t>p</m:t>
        </m:r>
      </m:oMath>
      <w:r w:rsidRPr="00FF487E">
        <w:rPr>
          <w:rFonts w:eastAsia="Times New Roman"/>
          <w:lang w:val="ru-RU"/>
        </w:rPr>
        <w:t xml:space="preserve">, </w:t>
      </w:r>
      <m:oMath>
        <m:r>
          <w:rPr>
            <w:rFonts w:ascii="Cambria Math" w:eastAsia="Times New Roman" w:hAnsi="Cambria Math"/>
            <w:lang w:val="ru-RU"/>
          </w:rPr>
          <m:t>q</m:t>
        </m:r>
      </m:oMath>
      <w:r w:rsidRPr="00FF487E">
        <w:rPr>
          <w:rFonts w:eastAsia="Times New Roman"/>
          <w:lang w:val="ru-RU"/>
        </w:rPr>
        <w:t xml:space="preserve">, общий модуль </w:t>
      </w:r>
      <m:oMath>
        <m:r>
          <w:rPr>
            <w:rFonts w:ascii="Cambria Math" w:eastAsia="Times New Roman" w:hAnsi="Cambria Math"/>
            <w:lang w:val="ru-RU"/>
          </w:rPr>
          <m:t>n</m:t>
        </m:r>
      </m:oMath>
      <w:r w:rsidRPr="00FF487E">
        <w:rPr>
          <w:rFonts w:eastAsia="Times New Roman"/>
          <w:lang w:val="ru-RU"/>
        </w:rPr>
        <w:t xml:space="preserve">, открытый показатель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a</m:t>
            </m:r>
          </m:sub>
        </m:sSub>
      </m:oMath>
      <w:r w:rsidRPr="00FF487E">
        <w:rPr>
          <w:rFonts w:eastAsia="Times New Roman"/>
          <w:lang w:val="ru-RU"/>
        </w:rPr>
        <w:t xml:space="preserve">, восстановленный закрытый показатель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d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a</m:t>
            </m:r>
          </m:sub>
        </m:sSub>
      </m:oMath>
      <w:r w:rsidRPr="00FF487E">
        <w:rPr>
          <w:rFonts w:eastAsia="Times New Roman"/>
          <w:lang w:val="ru-RU"/>
        </w:rPr>
        <w:t xml:space="preserve">, а также тестовое сообщение </w:t>
      </w:r>
      <m:oMath>
        <m:r>
          <w:rPr>
            <w:rFonts w:ascii="Cambria Math" w:eastAsia="Times New Roman" w:hAnsi="Cambria Math"/>
            <w:lang w:val="ru-RU"/>
          </w:rPr>
          <m:t>m = 12345</m:t>
        </m:r>
      </m:oMath>
      <w:r w:rsidRPr="00FF487E">
        <w:rPr>
          <w:rFonts w:eastAsia="Times New Roman"/>
          <w:lang w:val="ru-RU"/>
        </w:rPr>
        <w:t>.</w:t>
      </w:r>
    </w:p>
    <w:p w14:paraId="1ED68F9A" w14:textId="77777777" w:rsidR="00A435B1" w:rsidRDefault="00A435B1" w:rsidP="00FF487E">
      <w:pPr>
        <w:pStyle w:val="ab"/>
      </w:pPr>
      <w:bookmarkStart w:id="15" w:name="_Ref193195874"/>
      <w:bookmarkStart w:id="16" w:name="_Hlk229591431"/>
    </w:p>
    <w:p w14:paraId="1CB1078C" w14:textId="50AD2E50" w:rsidR="00FF487E" w:rsidRDefault="00FF487E" w:rsidP="00FF487E">
      <w:pPr>
        <w:pStyle w:val="ab"/>
      </w:pPr>
      <w:r>
        <w:t xml:space="preserve">Листинг </w:t>
      </w:r>
      <w:fldSimple w:instr=" SEQ Листинг \* ARABIC ">
        <w:r>
          <w:rPr>
            <w:noProof/>
          </w:rPr>
          <w:t>1</w:t>
        </w:r>
      </w:fldSimple>
      <w:bookmarkEnd w:id="15"/>
      <w:r>
        <w:t xml:space="preserve"> – </w:t>
      </w:r>
      <w:bookmarkEnd w:id="16"/>
      <w:r>
        <w:t>Контрольные значения для проверки атаки общего модуля RSA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FF487E" w:rsidRPr="00381A7A" w14:paraId="7A5A6A28" w14:textId="77777777" w:rsidTr="009304BD">
        <w:tc>
          <w:tcPr>
            <w:tcW w:w="9622" w:type="dxa"/>
          </w:tcPr>
          <w:p w14:paraId="69170D6D" w14:textId="77777777" w:rsidR="00FF487E" w:rsidRDefault="00FF487E" w:rsidP="00FF487E">
            <w:pPr>
              <w:pStyle w:val="ac"/>
            </w:pPr>
            <w:r>
              <w:t>================================================================================</w:t>
            </w:r>
          </w:p>
          <w:p w14:paraId="346B0A9B" w14:textId="77777777" w:rsidR="00FF487E" w:rsidRDefault="00FF487E" w:rsidP="00FF487E">
            <w:pPr>
              <w:pStyle w:val="ac"/>
            </w:pPr>
            <w:r>
              <w:t>1. COMMON MODULUS ATTACK - check recovered d_a</w:t>
            </w:r>
          </w:p>
          <w:p w14:paraId="0982A764" w14:textId="77777777" w:rsidR="00FF487E" w:rsidRDefault="00FF487E" w:rsidP="00FF487E">
            <w:pPr>
              <w:pStyle w:val="ac"/>
            </w:pPr>
            <w:r>
              <w:t>================================================================================</w:t>
            </w:r>
          </w:p>
          <w:p w14:paraId="745C5AF3" w14:textId="77777777" w:rsidR="00FF487E" w:rsidRDefault="00FF487E" w:rsidP="00FF487E">
            <w:pPr>
              <w:pStyle w:val="ac"/>
            </w:pPr>
            <w:r>
              <w:t>p = 227345361425643384226787680439708178353</w:t>
            </w:r>
          </w:p>
          <w:p w14:paraId="161A2241" w14:textId="77777777" w:rsidR="00FF487E" w:rsidRDefault="00FF487E" w:rsidP="00FF487E">
            <w:pPr>
              <w:pStyle w:val="ac"/>
            </w:pPr>
            <w:r>
              <w:t>q = 233757747727612912297308686944562987339</w:t>
            </w:r>
          </w:p>
          <w:p w14:paraId="03A0C267" w14:textId="77777777" w:rsidR="00FF487E" w:rsidRDefault="00FF487E" w:rsidP="00FF487E">
            <w:pPr>
              <w:pStyle w:val="ac"/>
            </w:pPr>
            <w:r>
              <w:t>n = 53143739643178526046505830386125140694662700970495598769397328180499492872667</w:t>
            </w:r>
          </w:p>
          <w:p w14:paraId="494E9207" w14:textId="77777777" w:rsidR="00FF487E" w:rsidRDefault="00FF487E" w:rsidP="00FF487E">
            <w:pPr>
              <w:pStyle w:val="ac"/>
            </w:pPr>
            <w:r>
              <w:t>phi = (p - 1) * (q - 1) = 53143739643178526046505830386125140694201597861342342472873231813115221706976</w:t>
            </w:r>
          </w:p>
          <w:p w14:paraId="6645019D" w14:textId="77777777" w:rsidR="00FF487E" w:rsidRDefault="00FF487E" w:rsidP="00FF487E">
            <w:pPr>
              <w:pStyle w:val="ac"/>
            </w:pPr>
            <w:r>
              <w:t>e_a = 17</w:t>
            </w:r>
          </w:p>
          <w:p w14:paraId="005BD388" w14:textId="77777777" w:rsidR="00FF487E" w:rsidRDefault="00FF487E" w:rsidP="00FF487E">
            <w:pPr>
              <w:pStyle w:val="ac"/>
            </w:pPr>
            <w:r>
              <w:t>d_a = 21882716323661746019149459570757410874083010884082141018241918981870973644049</w:t>
            </w:r>
          </w:p>
          <w:p w14:paraId="5DCEC6AC" w14:textId="77777777" w:rsidR="00FF487E" w:rsidRDefault="00FF487E" w:rsidP="00FF487E">
            <w:pPr>
              <w:pStyle w:val="ac"/>
            </w:pPr>
            <w:r>
              <w:t>e_b = 65537</w:t>
            </w:r>
          </w:p>
          <w:p w14:paraId="60A88C26" w14:textId="77777777" w:rsidR="00FF487E" w:rsidRDefault="00FF487E" w:rsidP="00FF487E">
            <w:pPr>
              <w:pStyle w:val="ac"/>
            </w:pPr>
            <w:r>
              <w:t>d_b = 29902628180750588621556510083140068789224073771073747974879431410355019541121</w:t>
            </w:r>
          </w:p>
          <w:p w14:paraId="1204A1CA" w14:textId="77777777" w:rsidR="00FF487E" w:rsidRDefault="00FF487E" w:rsidP="00FF487E">
            <w:pPr>
              <w:pStyle w:val="ac"/>
            </w:pPr>
          </w:p>
          <w:p w14:paraId="703C3059" w14:textId="61B90513" w:rsidR="00FF487E" w:rsidRDefault="00FF487E" w:rsidP="00FF487E">
            <w:pPr>
              <w:pStyle w:val="ac"/>
            </w:pPr>
            <w:r>
              <w:t>p * q = 53143739643178526046505830386125140694662700970495598769397328180499492872667</w:t>
            </w:r>
          </w:p>
          <w:p w14:paraId="5017A6C4" w14:textId="77777777" w:rsidR="00FF487E" w:rsidRDefault="00FF487E" w:rsidP="00FF487E">
            <w:pPr>
              <w:pStyle w:val="ac"/>
            </w:pPr>
            <w:r>
              <w:t>(e_a * d_a) mod phi = 1</w:t>
            </w:r>
          </w:p>
          <w:p w14:paraId="36657E5A" w14:textId="77777777" w:rsidR="00FF487E" w:rsidRDefault="00FF487E" w:rsidP="00FF487E">
            <w:pPr>
              <w:pStyle w:val="ac"/>
            </w:pPr>
            <w:r>
              <w:t>(e_b * d_b) mod phi = 1</w:t>
            </w:r>
          </w:p>
          <w:p w14:paraId="6EAD11AB" w14:textId="77777777" w:rsidR="00FF487E" w:rsidRDefault="00FF487E" w:rsidP="00FF487E">
            <w:pPr>
              <w:pStyle w:val="ac"/>
            </w:pPr>
            <w:r>
              <w:t>test message m = 12345</w:t>
            </w:r>
          </w:p>
          <w:p w14:paraId="008BB833" w14:textId="77777777" w:rsidR="00FF487E" w:rsidRDefault="00FF487E" w:rsidP="00FF487E">
            <w:pPr>
              <w:pStyle w:val="ac"/>
            </w:pPr>
            <w:r>
              <w:t>c = m^e_a mod n = 3592101522916075416804149916723226187790444507512040527030181884765625</w:t>
            </w:r>
          </w:p>
          <w:p w14:paraId="338E6F8E" w14:textId="0B261F5F" w:rsidR="00FF487E" w:rsidRDefault="00FF487E" w:rsidP="00FF487E">
            <w:pPr>
              <w:pStyle w:val="ac"/>
              <w:rPr>
                <w:lang w:val="ru-RU"/>
              </w:rPr>
            </w:pPr>
            <w:r>
              <w:t>m' = c^d_a mod n = 12345</w:t>
            </w:r>
          </w:p>
        </w:tc>
      </w:tr>
    </w:tbl>
    <w:p w14:paraId="0AC41613" w14:textId="77777777" w:rsidR="00FF487E" w:rsidRPr="00115811" w:rsidRDefault="00FF487E" w:rsidP="00115811">
      <w:pPr>
        <w:rPr>
          <w:rFonts w:eastAsia="Times New Roman"/>
          <w:lang w:val="ru-RU"/>
        </w:rPr>
      </w:pPr>
    </w:p>
    <w:p w14:paraId="18989EA4" w14:textId="2B3AB868" w:rsidR="00115811" w:rsidRDefault="00FF487E" w:rsidP="00FF487E">
      <w:pPr>
        <w:rPr>
          <w:lang w:val="ru-RU"/>
        </w:rPr>
      </w:pPr>
      <w:r w:rsidRPr="00FF487E">
        <w:rPr>
          <w:lang w:val="ru-RU"/>
        </w:rPr>
        <w:lastRenderedPageBreak/>
        <w:t xml:space="preserve">Полученные значения были проверены в CrypTool. Тестовое сообщение шифровалось с использованием открытого показателя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</m:oMath>
      <w:r w:rsidRPr="00FF487E">
        <w:rPr>
          <w:lang w:val="ru-RU"/>
        </w:rPr>
        <w:t xml:space="preserve">, после чего расшифровывалось восстановленным закрытым показателем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</m:oMath>
      <w:r w:rsidRPr="00FF487E">
        <w:rPr>
          <w:lang w:val="ru-RU"/>
        </w:rPr>
        <w:t>. Результат проверки приведён на</w:t>
      </w:r>
      <w:r>
        <w:rPr>
          <w:lang w:val="ru-RU"/>
        </w:rPr>
        <w:t xml:space="preserve">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_Ref229610438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FF487E">
        <w:rPr>
          <w:lang w:val="ru-RU"/>
        </w:rPr>
        <w:t>исунк</w:t>
      </w:r>
      <w:r>
        <w:rPr>
          <w:lang w:val="ru-RU"/>
        </w:rPr>
        <w:t>е</w:t>
      </w:r>
      <w:r w:rsidRPr="00FF487E">
        <w:rPr>
          <w:lang w:val="ru-RU"/>
        </w:rPr>
        <w:t xml:space="preserve"> </w:t>
      </w:r>
      <w:r w:rsidRPr="00FF487E">
        <w:rPr>
          <w:noProof/>
          <w:lang w:val="ru-RU"/>
        </w:rPr>
        <w:t>3</w:t>
      </w:r>
      <w:r>
        <w:rPr>
          <w:lang w:val="ru-RU"/>
        </w:rPr>
        <w:fldChar w:fldCharType="end"/>
      </w:r>
      <w:r w:rsidRPr="00FF487E">
        <w:rPr>
          <w:lang w:val="ru-RU"/>
        </w:rPr>
        <w:t>.</w:t>
      </w:r>
    </w:p>
    <w:p w14:paraId="43B849DC" w14:textId="77777777" w:rsidR="00FF487E" w:rsidRPr="00340453" w:rsidRDefault="00FF487E" w:rsidP="00FF487E">
      <w:pPr>
        <w:rPr>
          <w:rFonts w:eastAsia="Times New Roman"/>
          <w:lang w:val="ru-RU"/>
        </w:rPr>
      </w:pPr>
    </w:p>
    <w:p w14:paraId="0FF64A1A" w14:textId="2198109C" w:rsidR="00FF487E" w:rsidRDefault="00FF487E" w:rsidP="00FF487E">
      <w:pPr>
        <w:pStyle w:val="af6"/>
        <w:ind w:firstLine="0"/>
      </w:pPr>
      <w:r w:rsidRPr="00FF487E">
        <w:rPr>
          <w:noProof/>
        </w:rPr>
        <w:drawing>
          <wp:inline distT="0" distB="0" distL="0" distR="0" wp14:anchorId="61C1F0A9" wp14:editId="6D175A57">
            <wp:extent cx="6116320" cy="29724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7E5D" w14:textId="71A7FD0F" w:rsidR="00FF487E" w:rsidRDefault="00FF487E" w:rsidP="00FF487E">
      <w:pPr>
        <w:pStyle w:val="aa"/>
      </w:pPr>
      <w:bookmarkStart w:id="17" w:name="_Ref229610438"/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End w:id="17"/>
      <w:r>
        <w:t xml:space="preserve"> –</w:t>
      </w:r>
      <w:r w:rsidRPr="0016072B">
        <w:t xml:space="preserve"> </w:t>
      </w:r>
      <w:r>
        <w:t xml:space="preserve">Проверка восстановленного закрытого показателя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в CrypTool</w:t>
      </w:r>
    </w:p>
    <w:p w14:paraId="127B6E32" w14:textId="77777777" w:rsidR="00FF487E" w:rsidRPr="00115811" w:rsidRDefault="00FF487E" w:rsidP="00FF487E">
      <w:pPr>
        <w:rPr>
          <w:lang w:val="ru-RU"/>
        </w:rPr>
      </w:pPr>
    </w:p>
    <w:p w14:paraId="15BFFD97" w14:textId="74BAF5CF" w:rsidR="00940F89" w:rsidRPr="009965B5" w:rsidRDefault="000B5E86" w:rsidP="00940F89">
      <w:pPr>
        <w:pStyle w:val="21"/>
      </w:pPr>
      <w:r w:rsidRPr="006E2693">
        <w:t>Атака Винера</w:t>
      </w:r>
    </w:p>
    <w:p w14:paraId="4E113BBC" w14:textId="5A523DF8" w:rsidR="00340453" w:rsidRDefault="000B5E86" w:rsidP="00940F89">
      <w:pPr>
        <w:rPr>
          <w:lang w:val="ru-RU"/>
        </w:rPr>
      </w:pPr>
      <w:r w:rsidRPr="006E2693">
        <w:rPr>
          <w:rFonts w:eastAsia="Times New Roman"/>
          <w:lang w:val="ru-RU"/>
        </w:rPr>
        <w:t xml:space="preserve">Для демонстрации был сгенерирован учебный ключ </w:t>
      </w:r>
      <w:r>
        <w:rPr>
          <w:rFonts w:eastAsia="Times New Roman"/>
        </w:rPr>
        <w:t>RSA</w:t>
      </w:r>
      <w:r w:rsidRPr="006E2693">
        <w:rPr>
          <w:rFonts w:eastAsia="Times New Roman"/>
          <w:lang w:val="ru-RU"/>
        </w:rPr>
        <w:t xml:space="preserve"> с малым закрытым показателем </w:t>
      </w:r>
      <m:oMath>
        <m:r>
          <w:rPr>
            <w:rFonts w:ascii="Cambria Math" w:eastAsia="Times New Roman" w:hAnsi="Cambria Math"/>
          </w:rPr>
          <m:t>d</m:t>
        </m:r>
        <m:r>
          <w:rPr>
            <w:rFonts w:ascii="Cambria Math" w:eastAsia="Times New Roman" w:hAnsi="Cambria Math"/>
            <w:lang w:val="ru-RU"/>
          </w:rPr>
          <m:t xml:space="preserve"> &lt; </m:t>
        </m:r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  <w:lang w:val="ru-RU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  <w:lang w:val="ru-RU"/>
              </w:rPr>
              <m:t>3</m:t>
            </m:r>
          </m:den>
        </m:f>
      </m:oMath>
      <w:r w:rsidRPr="006E2693">
        <w:rPr>
          <w:rFonts w:eastAsia="Times New Roman"/>
          <w:lang w:val="ru-RU"/>
        </w:rPr>
        <w:t xml:space="preserve">. Атака Винера использует подходящие дроби цепной дроби </w:t>
      </w:r>
      <m:oMath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</w:rPr>
              <m:t>e</m:t>
            </m:r>
          </m:num>
          <m:den>
            <m:r>
              <w:rPr>
                <w:rFonts w:ascii="Cambria Math" w:eastAsia="Times New Roman" w:hAnsi="Cambria Math"/>
              </w:rPr>
              <m:t>n</m:t>
            </m:r>
          </m:den>
        </m:f>
      </m:oMath>
      <w:r w:rsidRPr="006E2693">
        <w:rPr>
          <w:rFonts w:eastAsia="Times New Roman"/>
          <w:lang w:val="ru-RU"/>
        </w:rPr>
        <w:t xml:space="preserve"> и восстанавливает </w:t>
      </w:r>
      <m:oMath>
        <m:r>
          <w:rPr>
            <w:rFonts w:ascii="Cambria Math" w:eastAsia="Times New Roman" w:hAnsi="Cambria Math"/>
          </w:rPr>
          <m:t>d</m:t>
        </m:r>
      </m:oMath>
      <w:r w:rsidRPr="006E2693">
        <w:rPr>
          <w:rFonts w:eastAsia="Times New Roman"/>
          <w:lang w:val="ru-RU"/>
        </w:rPr>
        <w:t xml:space="preserve">. После этого по восстановленному </w:t>
      </w:r>
      <m:oMath>
        <m:r>
          <w:rPr>
            <w:rFonts w:ascii="Cambria Math" w:eastAsia="Times New Roman" w:hAnsi="Cambria Math"/>
          </w:rPr>
          <m:t>φ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</w:rPr>
              <m:t>n</m:t>
            </m:r>
          </m:e>
        </m:d>
      </m:oMath>
      <w:r w:rsidRPr="006E2693">
        <w:rPr>
          <w:rFonts w:eastAsia="Times New Roman"/>
          <w:lang w:val="ru-RU"/>
        </w:rPr>
        <w:t xml:space="preserve"> находятся </w:t>
      </w:r>
      <m:oMath>
        <m:r>
          <w:rPr>
            <w:rFonts w:ascii="Cambria Math" w:eastAsia="Times New Roman" w:hAnsi="Cambria Math"/>
          </w:rPr>
          <m:t>p</m:t>
        </m:r>
      </m:oMath>
      <w:r w:rsidRPr="006E2693">
        <w:rPr>
          <w:rFonts w:eastAsia="Times New Roman"/>
          <w:lang w:val="ru-RU"/>
        </w:rPr>
        <w:t xml:space="preserve"> и </w:t>
      </w:r>
      <m:oMath>
        <m:r>
          <w:rPr>
            <w:rFonts w:ascii="Cambria Math" w:eastAsia="Times New Roman" w:hAnsi="Cambria Math"/>
          </w:rPr>
          <m:t>q</m:t>
        </m:r>
      </m:oMath>
      <w:r w:rsidRPr="006E2693">
        <w:rPr>
          <w:rFonts w:eastAsia="Times New Roman"/>
          <w:lang w:val="ru-RU"/>
        </w:rPr>
        <w:t>. Последовательность атаки представлена на</w:t>
      </w:r>
      <w:r w:rsidR="00340453" w:rsidRPr="00340453">
        <w:rPr>
          <w:lang w:val="ru-RU"/>
        </w:rPr>
        <w:t xml:space="preserve"> </w:t>
      </w:r>
      <w:r w:rsidR="00340453">
        <w:rPr>
          <w:lang w:val="ru-RU"/>
        </w:rPr>
        <w:fldChar w:fldCharType="begin"/>
      </w:r>
      <w:r w:rsidR="00340453">
        <w:rPr>
          <w:lang w:val="ru-RU"/>
        </w:rPr>
        <w:instrText xml:space="preserve"> REF _Ref229590564 \h </w:instrText>
      </w:r>
      <w:r w:rsidR="00340453">
        <w:rPr>
          <w:lang w:val="ru-RU"/>
        </w:rPr>
      </w:r>
      <w:r w:rsidR="00340453">
        <w:rPr>
          <w:lang w:val="ru-RU"/>
        </w:rPr>
        <w:fldChar w:fldCharType="separate"/>
      </w:r>
      <w:r w:rsidR="00FF487E">
        <w:rPr>
          <w:lang w:val="ru-RU"/>
        </w:rPr>
        <w:t>р</w:t>
      </w:r>
      <w:r w:rsidR="00FF487E">
        <w:t>исунк</w:t>
      </w:r>
      <w:r w:rsidR="00FF487E">
        <w:rPr>
          <w:lang w:val="ru-RU"/>
        </w:rPr>
        <w:t>е</w:t>
      </w:r>
      <w:r w:rsidR="00FF487E">
        <w:t xml:space="preserve"> </w:t>
      </w:r>
      <w:r w:rsidR="00FF487E">
        <w:rPr>
          <w:noProof/>
        </w:rPr>
        <w:t>4</w:t>
      </w:r>
      <w:r w:rsidR="00340453">
        <w:rPr>
          <w:lang w:val="ru-RU"/>
        </w:rPr>
        <w:fldChar w:fldCharType="end"/>
      </w:r>
      <w:r w:rsidR="00340453">
        <w:rPr>
          <w:lang w:val="ru-RU"/>
        </w:rPr>
        <w:t>.</w:t>
      </w:r>
    </w:p>
    <w:p w14:paraId="60337275" w14:textId="77777777" w:rsidR="00340453" w:rsidRPr="00340453" w:rsidRDefault="00340453" w:rsidP="00340453">
      <w:pPr>
        <w:rPr>
          <w:rFonts w:eastAsia="Times New Roman"/>
          <w:lang w:val="ru-RU"/>
        </w:rPr>
      </w:pPr>
    </w:p>
    <w:p w14:paraId="30BADAF5" w14:textId="62D6B219" w:rsidR="00340453" w:rsidRDefault="00A435B1" w:rsidP="000B5E86">
      <w:pPr>
        <w:pStyle w:val="af6"/>
        <w:ind w:firstLine="0"/>
      </w:pPr>
      <w:r w:rsidRPr="00A435B1">
        <w:rPr>
          <w:noProof/>
        </w:rPr>
        <w:lastRenderedPageBreak/>
        <w:drawing>
          <wp:inline distT="0" distB="0" distL="0" distR="0" wp14:anchorId="3B0E0E3A" wp14:editId="25448A22">
            <wp:extent cx="5325218" cy="2200582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F641" w14:textId="5EAB9FEA" w:rsidR="00340453" w:rsidRDefault="00340453" w:rsidP="00340453">
      <w:pPr>
        <w:pStyle w:val="aa"/>
      </w:pPr>
      <w:bookmarkStart w:id="18" w:name="_Ref229590564"/>
      <w:r>
        <w:t xml:space="preserve">Рисунок </w:t>
      </w:r>
      <w:fldSimple w:instr=" SEQ Рисунок \* ARABIC ">
        <w:r w:rsidR="00FF487E">
          <w:rPr>
            <w:noProof/>
          </w:rPr>
          <w:t>4</w:t>
        </w:r>
      </w:fldSimple>
      <w:bookmarkEnd w:id="18"/>
      <w:r>
        <w:t xml:space="preserve"> –</w:t>
      </w:r>
      <w:r w:rsidRPr="0016072B">
        <w:t xml:space="preserve"> </w:t>
      </w:r>
      <w:r w:rsidR="000B5E86" w:rsidRPr="006E2693">
        <w:t xml:space="preserve">Атака Винера на </w:t>
      </w:r>
      <w:r w:rsidR="000B5E86">
        <w:t>RSA</w:t>
      </w:r>
      <w:r w:rsidR="000B5E86" w:rsidRPr="006E2693">
        <w:t xml:space="preserve"> с малым </w:t>
      </w:r>
      <w:r w:rsidR="000B5E86">
        <w:t>d</w:t>
      </w:r>
    </w:p>
    <w:p w14:paraId="268748C0" w14:textId="77777777" w:rsidR="00FF487E" w:rsidRDefault="00FF487E" w:rsidP="00D57DA9">
      <w:pPr>
        <w:rPr>
          <w:rFonts w:eastAsia="Times New Roman"/>
          <w:lang w:val="ru-RU"/>
        </w:rPr>
      </w:pPr>
    </w:p>
    <w:p w14:paraId="38273A2B" w14:textId="243F2BFD" w:rsidR="00D57DA9" w:rsidRPr="00D57DA9" w:rsidRDefault="00D57DA9" w:rsidP="00D57DA9">
      <w:pPr>
        <w:rPr>
          <w:rFonts w:eastAsia="Times New Roman"/>
          <w:lang w:val="ru-RU"/>
        </w:rPr>
      </w:pPr>
      <w:r w:rsidRPr="00D57DA9">
        <w:rPr>
          <w:rFonts w:eastAsia="Times New Roman"/>
          <w:lang w:val="ru-RU"/>
        </w:rPr>
        <w:t xml:space="preserve">Для атаки Винера был сгенерирован учебный RSA-ключ с заведомо малым закрытым показателем </w:t>
      </w:r>
      <m:oMath>
        <m:r>
          <w:rPr>
            <w:rFonts w:ascii="Cambria Math" w:eastAsia="Times New Roman" w:hAnsi="Cambria Math"/>
            <w:lang w:val="ru-RU"/>
          </w:rPr>
          <m:t>d</m:t>
        </m:r>
      </m:oMath>
      <w:r w:rsidRPr="00D57DA9">
        <w:rPr>
          <w:rFonts w:eastAsia="Times New Roman"/>
          <w:lang w:val="ru-RU"/>
        </w:rPr>
        <w:t xml:space="preserve">. Программа по открытому ключу </w:t>
      </w:r>
      <m:oMath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lang w:val="ru-RU"/>
              </w:rPr>
              <m:t>n,e</m:t>
            </m:r>
          </m:e>
        </m:d>
      </m:oMath>
      <w:r w:rsidRPr="00D57DA9">
        <w:rPr>
          <w:rFonts w:eastAsia="Times New Roman"/>
          <w:lang w:val="ru-RU"/>
        </w:rPr>
        <w:t xml:space="preserve"> восстановила значение </w:t>
      </w:r>
      <m:oMath>
        <m:r>
          <w:rPr>
            <w:rFonts w:ascii="Cambria Math" w:eastAsia="Times New Roman" w:hAnsi="Cambria Math"/>
            <w:lang w:val="ru-RU"/>
          </w:rPr>
          <m:t>d</m:t>
        </m:r>
      </m:oMath>
      <w:r w:rsidRPr="00D57DA9">
        <w:rPr>
          <w:rFonts w:eastAsia="Times New Roman"/>
          <w:lang w:val="ru-RU"/>
        </w:rPr>
        <w:t xml:space="preserve">, а затем восстановила множители </w:t>
      </w:r>
      <m:oMath>
        <m:r>
          <w:rPr>
            <w:rFonts w:ascii="Cambria Math" w:eastAsia="Times New Roman" w:hAnsi="Cambria Math"/>
            <w:lang w:val="ru-RU"/>
          </w:rPr>
          <m:t>p</m:t>
        </m:r>
      </m:oMath>
      <w:r w:rsidRPr="00D57DA9">
        <w:rPr>
          <w:rFonts w:eastAsia="Times New Roman"/>
          <w:lang w:val="ru-RU"/>
        </w:rPr>
        <w:t xml:space="preserve"> и </w:t>
      </w:r>
      <m:oMath>
        <m:r>
          <w:rPr>
            <w:rFonts w:ascii="Cambria Math" w:eastAsia="Times New Roman" w:hAnsi="Cambria Math"/>
            <w:lang w:val="ru-RU"/>
          </w:rPr>
          <m:t>q</m:t>
        </m:r>
      </m:oMath>
      <w:r w:rsidRPr="00D57DA9">
        <w:rPr>
          <w:rFonts w:eastAsia="Times New Roman"/>
          <w:lang w:val="ru-RU"/>
        </w:rPr>
        <w:t>.</w:t>
      </w:r>
    </w:p>
    <w:p w14:paraId="53EF6840" w14:textId="77777777" w:rsidR="00D57DA9" w:rsidRPr="00D57DA9" w:rsidRDefault="00D57DA9" w:rsidP="00D57DA9">
      <w:pPr>
        <w:rPr>
          <w:rFonts w:eastAsia="Times New Roman"/>
          <w:lang w:val="ru-RU"/>
        </w:rPr>
      </w:pPr>
      <w:r w:rsidRPr="00D57DA9">
        <w:rPr>
          <w:rFonts w:eastAsia="Times New Roman"/>
          <w:lang w:val="ru-RU"/>
        </w:rPr>
        <w:t>Проверка результата:</w:t>
      </w:r>
    </w:p>
    <w:p w14:paraId="227F36EB" w14:textId="445B7050" w:rsidR="00D57DA9" w:rsidRPr="00D57DA9" w:rsidRDefault="00EC734B" w:rsidP="00D57DA9">
      <w:pPr>
        <w:rPr>
          <w:rFonts w:eastAsia="Times New Roman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d</m:t>
            </m:r>
            <m:ctrlPr>
              <w:rPr>
                <w:rFonts w:ascii="Cambria Math" w:eastAsia="Times New Roman" w:hAnsi="Cambria Math"/>
                <w:lang w:val="ru-RU"/>
              </w:rPr>
            </m:ctrlPr>
          </m:e>
          <m:sub>
            <m:r>
              <w:rPr>
                <w:rFonts w:ascii="Cambria Math" w:eastAsia="Times New Roman" w:hAnsi="Cambria Math"/>
                <w:lang w:val="ru-RU"/>
              </w:rPr>
              <m:t>real</m:t>
            </m:r>
          </m:sub>
        </m:sSub>
        <m:r>
          <w:rPr>
            <w:rFonts w:ascii="Cambria Math" w:eastAsia="Times New Roman" w:hAnsi="Cambria Math"/>
            <w:lang w:val="ru-RU"/>
          </w:rPr>
          <m:t>=recovere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d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d</m:t>
            </m:r>
          </m:sub>
        </m:sSub>
      </m:oMath>
      <w:r w:rsidR="00D57DA9" w:rsidRPr="00D57DA9">
        <w:rPr>
          <w:rFonts w:eastAsia="Times New Roman"/>
          <w:lang w:val="ru-RU"/>
        </w:rPr>
        <w:t>;</w:t>
      </w:r>
    </w:p>
    <w:p w14:paraId="056A9CC8" w14:textId="2A21AFF4" w:rsidR="00D57DA9" w:rsidRPr="00D57DA9" w:rsidRDefault="00EC734B" w:rsidP="00D57DA9">
      <w:pPr>
        <w:rPr>
          <w:rFonts w:eastAsia="Times New Roman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lang w:val="ru-RU"/>
              </w:rPr>
              <m:t>d</m:t>
            </m:r>
            <m:ctrlPr>
              <w:rPr>
                <w:rFonts w:ascii="Cambria Math" w:eastAsia="Times New Roman" w:hAnsi="Cambria Math"/>
                <w:lang w:val="ru-RU"/>
              </w:rPr>
            </m:ctrlPr>
          </m:e>
          <m:sub>
            <m:r>
              <w:rPr>
                <w:rFonts w:ascii="Cambria Math" w:eastAsia="Times New Roman" w:hAnsi="Cambria Math"/>
                <w:lang w:val="ru-RU"/>
              </w:rPr>
              <m:t>real</m:t>
            </m:r>
          </m:sub>
        </m:sSub>
      </m:oMath>
      <w:r w:rsidR="00D57DA9" w:rsidRPr="00D57DA9">
        <w:rPr>
          <w:rFonts w:eastAsia="Times New Roman"/>
          <w:lang w:val="ru-RU"/>
        </w:rPr>
        <w:t xml:space="preserve">&lt; </w:t>
      </w:r>
      <m:oMath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  <w:lang w:val="ru-RU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  <w:lang w:val="ru-RU"/>
              </w:rPr>
              <m:t>3</m:t>
            </m:r>
          </m:den>
        </m:f>
      </m:oMath>
      <w:r w:rsidR="00D57DA9" w:rsidRPr="00D57DA9">
        <w:rPr>
          <w:rFonts w:eastAsia="Times New Roman"/>
          <w:lang w:val="ru-RU"/>
        </w:rPr>
        <w:t>;</w:t>
      </w:r>
    </w:p>
    <w:p w14:paraId="705CE272" w14:textId="617B4398" w:rsidR="006E59A4" w:rsidRDefault="00D57DA9" w:rsidP="00D57DA9">
      <w:pPr>
        <w:rPr>
          <w:rFonts w:eastAsia="Times New Roman"/>
          <w:lang w:val="ru-RU"/>
        </w:rPr>
      </w:pPr>
      <m:oMath>
        <m:r>
          <w:rPr>
            <w:rFonts w:ascii="Cambria Math" w:eastAsia="Times New Roman" w:hAnsi="Cambria Math"/>
            <w:lang w:val="ru-RU"/>
          </w:rPr>
          <m:t>p · q = n</m:t>
        </m:r>
      </m:oMath>
      <w:r w:rsidRPr="00D57DA9">
        <w:rPr>
          <w:rFonts w:eastAsia="Times New Roman"/>
          <w:lang w:val="ru-RU"/>
        </w:rPr>
        <w:t>.</w:t>
      </w:r>
    </w:p>
    <w:p w14:paraId="50DD083E" w14:textId="547A8BB0" w:rsidR="00A435B1" w:rsidRDefault="00A435B1" w:rsidP="00D57DA9">
      <w:pPr>
        <w:rPr>
          <w:rFonts w:eastAsia="Times New Roman"/>
          <w:lang w:val="ru-RU"/>
        </w:rPr>
      </w:pPr>
      <w:r w:rsidRPr="00A435B1">
        <w:rPr>
          <w:rFonts w:eastAsia="Times New Roman"/>
          <w:lang w:val="ru-RU"/>
        </w:rPr>
        <w:t>Для проверки результата атаки Винера были подготовлены значения, приведённые в листинге 2. В них указаны параметры открытого ключа, восстановленный закрытый показатель и проверка того, что recovered_d находится ниже границы атаки Винера.</w:t>
      </w:r>
    </w:p>
    <w:p w14:paraId="54335BEF" w14:textId="77777777" w:rsidR="00A435B1" w:rsidRDefault="00A435B1" w:rsidP="00A435B1">
      <w:pPr>
        <w:pStyle w:val="ab"/>
      </w:pPr>
    </w:p>
    <w:p w14:paraId="515ABE9C" w14:textId="746ECE2C" w:rsidR="00A435B1" w:rsidRDefault="00A435B1" w:rsidP="00A435B1">
      <w:pPr>
        <w:pStyle w:val="ab"/>
      </w:pPr>
      <w:r>
        <w:t>Листинг 2 – Контрольные значения для проверки атаки Винера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A435B1" w:rsidRPr="00A435B1" w14:paraId="1FC2D00F" w14:textId="77777777" w:rsidTr="009304BD">
        <w:tc>
          <w:tcPr>
            <w:tcW w:w="9622" w:type="dxa"/>
          </w:tcPr>
          <w:p w14:paraId="41D7BCE3" w14:textId="77777777" w:rsidR="00A435B1" w:rsidRDefault="00A435B1" w:rsidP="00A435B1">
            <w:pPr>
              <w:pStyle w:val="ac"/>
            </w:pPr>
            <w:r>
              <w:t>2. WIENER ATTACK - check recovered d</w:t>
            </w:r>
          </w:p>
          <w:p w14:paraId="29B5585F" w14:textId="77777777" w:rsidR="00A435B1" w:rsidRDefault="00A435B1" w:rsidP="00A435B1">
            <w:pPr>
              <w:pStyle w:val="ac"/>
            </w:pPr>
            <w:r>
              <w:t>p = 295562450443724194010148863598810025321</w:t>
            </w:r>
          </w:p>
          <w:p w14:paraId="2D0BED3C" w14:textId="77777777" w:rsidR="00A435B1" w:rsidRDefault="00A435B1" w:rsidP="00A435B1">
            <w:pPr>
              <w:pStyle w:val="ac"/>
            </w:pPr>
            <w:r>
              <w:t>q = 300808040366286013671830620673267643853</w:t>
            </w:r>
          </w:p>
          <w:p w14:paraId="3D98DD88" w14:textId="77777777" w:rsidR="00A435B1" w:rsidRDefault="00A435B1" w:rsidP="00A435B1">
            <w:pPr>
              <w:pStyle w:val="ac"/>
            </w:pPr>
            <w:r>
              <w:t>n = 88907561523834196864882340192320433825753196354926486711579433022424940001813</w:t>
            </w:r>
          </w:p>
          <w:p w14:paraId="2C776FDE" w14:textId="77777777" w:rsidR="00A435B1" w:rsidRDefault="00A435B1" w:rsidP="00A435B1">
            <w:pPr>
              <w:pStyle w:val="ac"/>
            </w:pPr>
            <w:r>
              <w:t>phi = 88907561523834196864882340192320433825156825864116476503897453538152862332640</w:t>
            </w:r>
          </w:p>
          <w:p w14:paraId="7D0B59BB" w14:textId="77777777" w:rsidR="00A435B1" w:rsidRDefault="00A435B1" w:rsidP="00A435B1">
            <w:pPr>
              <w:pStyle w:val="ac"/>
            </w:pPr>
            <w:r>
              <w:t>e = 69694828551511179123355382286377816080381173145646381801779306503599603042269</w:t>
            </w:r>
          </w:p>
          <w:p w14:paraId="377E6314" w14:textId="77777777" w:rsidR="00A435B1" w:rsidRDefault="00A435B1" w:rsidP="00A435B1">
            <w:pPr>
              <w:pStyle w:val="ac"/>
            </w:pPr>
            <w:r>
              <w:t>d_real = 5217288787482220309</w:t>
            </w:r>
          </w:p>
          <w:p w14:paraId="06ABD1C2" w14:textId="77777777" w:rsidR="00A435B1" w:rsidRDefault="00A435B1" w:rsidP="00A435B1">
            <w:pPr>
              <w:pStyle w:val="ac"/>
            </w:pPr>
            <w:r>
              <w:lastRenderedPageBreak/>
              <w:t>recovered_d = 5217288787482220309</w:t>
            </w:r>
          </w:p>
          <w:p w14:paraId="089AAAA4" w14:textId="77777777" w:rsidR="00A435B1" w:rsidRDefault="00A435B1" w:rsidP="00A435B1">
            <w:pPr>
              <w:pStyle w:val="ac"/>
            </w:pPr>
            <w:r>
              <w:t>wiener_bound = 5755902384281297644</w:t>
            </w:r>
          </w:p>
          <w:p w14:paraId="5E0693DB" w14:textId="77777777" w:rsidR="00A435B1" w:rsidRDefault="00A435B1" w:rsidP="00A435B1">
            <w:pPr>
              <w:pStyle w:val="ac"/>
            </w:pPr>
            <w:r>
              <w:t>p * q = 88907561523834196864882340192320433825753196354926486711579433022424940001813</w:t>
            </w:r>
          </w:p>
          <w:p w14:paraId="3D6331F1" w14:textId="77777777" w:rsidR="00A435B1" w:rsidRDefault="00A435B1" w:rsidP="00A435B1">
            <w:pPr>
              <w:pStyle w:val="ac"/>
            </w:pPr>
            <w:r>
              <w:t>(e * recovered_d) mod phi = 1</w:t>
            </w:r>
          </w:p>
          <w:p w14:paraId="217FCE48" w14:textId="77777777" w:rsidR="00A435B1" w:rsidRDefault="00A435B1" w:rsidP="00A435B1">
            <w:pPr>
              <w:pStyle w:val="ac"/>
            </w:pPr>
            <w:r>
              <w:t>recovered_d &lt; wiener_bound = True</w:t>
            </w:r>
          </w:p>
          <w:p w14:paraId="3F1970EE" w14:textId="77777777" w:rsidR="00A435B1" w:rsidRDefault="00A435B1" w:rsidP="00A435B1">
            <w:pPr>
              <w:pStyle w:val="ac"/>
            </w:pPr>
            <w:r>
              <w:t>test message m = 12345</w:t>
            </w:r>
          </w:p>
          <w:p w14:paraId="4E0E2CF5" w14:textId="77777777" w:rsidR="00A435B1" w:rsidRDefault="00A435B1" w:rsidP="00A435B1">
            <w:pPr>
              <w:pStyle w:val="ac"/>
            </w:pPr>
            <w:r>
              <w:t>c = m^e mod n = 52379860554629160665917013793526296828459765312220473625385751228619693542624</w:t>
            </w:r>
          </w:p>
          <w:p w14:paraId="5F53752B" w14:textId="10DF8C52" w:rsidR="00A435B1" w:rsidRPr="00A435B1" w:rsidRDefault="00A435B1" w:rsidP="00A435B1">
            <w:pPr>
              <w:pStyle w:val="ac"/>
            </w:pPr>
            <w:r>
              <w:t>m' = c^d mod n = 12345</w:t>
            </w:r>
          </w:p>
        </w:tc>
      </w:tr>
    </w:tbl>
    <w:p w14:paraId="0FB49656" w14:textId="77777777" w:rsidR="00A435B1" w:rsidRPr="00A435B1" w:rsidRDefault="00A435B1" w:rsidP="00A435B1">
      <w:pPr>
        <w:rPr>
          <w:rFonts w:eastAsia="Times New Roman"/>
        </w:rPr>
      </w:pPr>
    </w:p>
    <w:p w14:paraId="7C4DD339" w14:textId="0195F44B" w:rsidR="00A435B1" w:rsidRPr="00C72E51" w:rsidRDefault="00A435B1" w:rsidP="00D57DA9">
      <w:pPr>
        <w:rPr>
          <w:rFonts w:eastAsia="Times New Roman"/>
          <w:lang w:val="ru-RU"/>
        </w:rPr>
      </w:pPr>
      <w:r w:rsidRPr="00A435B1">
        <w:rPr>
          <w:rFonts w:eastAsia="Times New Roman"/>
          <w:lang w:val="ru-RU"/>
        </w:rPr>
        <w:t xml:space="preserve">Для найденного атакой Винера закрытого показателя </w:t>
      </w:r>
      <m:oMath>
        <m:r>
          <w:rPr>
            <w:rFonts w:ascii="Cambria Math" w:eastAsia="Times New Roman" w:hAnsi="Cambria Math"/>
          </w:rPr>
          <m:t>d</m:t>
        </m:r>
      </m:oMath>
      <w:r w:rsidRPr="00A435B1">
        <w:rPr>
          <w:rFonts w:eastAsia="Times New Roman"/>
          <w:lang w:val="ru-RU"/>
        </w:rPr>
        <w:t xml:space="preserve"> была выполнена ручная проверка в </w:t>
      </w:r>
      <w:r w:rsidRPr="00A435B1">
        <w:rPr>
          <w:rFonts w:eastAsia="Times New Roman"/>
        </w:rPr>
        <w:t>CrypTool</w:t>
      </w:r>
      <w:r w:rsidRPr="00A435B1">
        <w:rPr>
          <w:rFonts w:eastAsia="Times New Roman"/>
          <w:lang w:val="ru-RU"/>
        </w:rPr>
        <w:t xml:space="preserve">. Проверялось, что значение </w:t>
      </w:r>
      <m:oMath>
        <m:r>
          <w:rPr>
            <w:rFonts w:ascii="Cambria Math" w:eastAsia="Times New Roman" w:hAnsi="Cambria Math"/>
          </w:rPr>
          <m:t>d</m:t>
        </m:r>
      </m:oMath>
      <w:r w:rsidRPr="00A435B1">
        <w:rPr>
          <w:rFonts w:eastAsia="Times New Roman"/>
          <w:lang w:val="ru-RU"/>
        </w:rPr>
        <w:t xml:space="preserve"> корректно обращает </w:t>
      </w:r>
      <w:r w:rsidRPr="00A435B1">
        <w:rPr>
          <w:rFonts w:eastAsia="Times New Roman"/>
        </w:rPr>
        <w:t>RSA</w:t>
      </w:r>
      <w:r w:rsidRPr="00A435B1">
        <w:rPr>
          <w:rFonts w:eastAsia="Times New Roman"/>
          <w:lang w:val="ru-RU"/>
        </w:rPr>
        <w:t xml:space="preserve">-преобразование и восстанавливает тестовое сообщение. </w:t>
      </w:r>
      <w:r w:rsidRPr="00C72E51">
        <w:rPr>
          <w:rFonts w:eastAsia="Times New Roman"/>
          <w:lang w:val="ru-RU"/>
        </w:rPr>
        <w:t>Результат проверки приведён на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  <w:lang w:val="ru-RU"/>
        </w:rPr>
        <w:fldChar w:fldCharType="begin"/>
      </w:r>
      <w:r>
        <w:rPr>
          <w:rFonts w:eastAsia="Times New Roman"/>
          <w:lang w:val="ru-RU"/>
        </w:rPr>
        <w:instrText xml:space="preserve"> REF _Ref229610646 \h </w:instrText>
      </w:r>
      <w:r>
        <w:rPr>
          <w:rFonts w:eastAsia="Times New Roman"/>
          <w:lang w:val="ru-RU"/>
        </w:rPr>
      </w:r>
      <w:r>
        <w:rPr>
          <w:rFonts w:eastAsia="Times New Roman"/>
          <w:lang w:val="ru-RU"/>
        </w:rPr>
        <w:fldChar w:fldCharType="separate"/>
      </w:r>
      <w:r>
        <w:rPr>
          <w:lang w:val="ru-RU"/>
        </w:rPr>
        <w:t>р</w:t>
      </w:r>
      <w:r w:rsidRPr="00C72E51">
        <w:rPr>
          <w:lang w:val="ru-RU"/>
        </w:rPr>
        <w:t>исунк</w:t>
      </w:r>
      <w:r>
        <w:rPr>
          <w:lang w:val="ru-RU"/>
        </w:rPr>
        <w:t>е</w:t>
      </w:r>
      <w:r w:rsidRPr="00C72E51">
        <w:rPr>
          <w:lang w:val="ru-RU"/>
        </w:rPr>
        <w:t xml:space="preserve"> </w:t>
      </w:r>
      <w:r w:rsidRPr="00C72E51">
        <w:rPr>
          <w:noProof/>
          <w:lang w:val="ru-RU"/>
        </w:rPr>
        <w:t>5</w:t>
      </w:r>
      <w:r>
        <w:rPr>
          <w:rFonts w:eastAsia="Times New Roman"/>
          <w:lang w:val="ru-RU"/>
        </w:rPr>
        <w:fldChar w:fldCharType="end"/>
      </w:r>
      <w:r w:rsidRPr="00C72E51">
        <w:rPr>
          <w:rFonts w:eastAsia="Times New Roman"/>
          <w:lang w:val="ru-RU"/>
        </w:rPr>
        <w:t>.</w:t>
      </w:r>
    </w:p>
    <w:p w14:paraId="1740577F" w14:textId="77777777" w:rsidR="00A435B1" w:rsidRPr="00340453" w:rsidRDefault="00A435B1" w:rsidP="00A435B1">
      <w:pPr>
        <w:rPr>
          <w:rFonts w:eastAsia="Times New Roman"/>
          <w:lang w:val="ru-RU"/>
        </w:rPr>
      </w:pPr>
    </w:p>
    <w:p w14:paraId="1A696A2C" w14:textId="4AD3383D" w:rsidR="00A435B1" w:rsidRDefault="00C72E51" w:rsidP="00A435B1">
      <w:pPr>
        <w:pStyle w:val="af6"/>
        <w:ind w:firstLine="0"/>
      </w:pPr>
      <w:r w:rsidRPr="00C72E51">
        <w:rPr>
          <w:noProof/>
        </w:rPr>
        <w:drawing>
          <wp:inline distT="0" distB="0" distL="0" distR="0" wp14:anchorId="24214C43" wp14:editId="6B7826E0">
            <wp:extent cx="6116320" cy="275971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D4F4" w14:textId="0A590D2A" w:rsidR="00A435B1" w:rsidRDefault="00A435B1" w:rsidP="00A435B1">
      <w:pPr>
        <w:pStyle w:val="aa"/>
      </w:pPr>
      <w:bookmarkStart w:id="19" w:name="_Ref229610646"/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bookmarkEnd w:id="19"/>
      <w:r>
        <w:t xml:space="preserve"> –</w:t>
      </w:r>
      <w:r w:rsidRPr="0016072B">
        <w:t xml:space="preserve"> </w:t>
      </w:r>
      <w:r>
        <w:t>Проверка результата атаки Винера в CrypTool</w:t>
      </w:r>
    </w:p>
    <w:p w14:paraId="0DB4F59A" w14:textId="77777777" w:rsidR="00A435B1" w:rsidRDefault="00A435B1" w:rsidP="00D57DA9">
      <w:pPr>
        <w:rPr>
          <w:rFonts w:eastAsia="Times New Roman"/>
          <w:lang w:val="ru-RU"/>
        </w:rPr>
      </w:pPr>
    </w:p>
    <w:p w14:paraId="1051C5C7" w14:textId="52F7AE19" w:rsidR="00D57DA9" w:rsidRDefault="00A435B1" w:rsidP="00D57DA9">
      <w:pPr>
        <w:rPr>
          <w:rFonts w:eastAsia="Times New Roman"/>
          <w:lang w:val="ru-RU"/>
        </w:rPr>
      </w:pPr>
      <w:r w:rsidRPr="00A435B1">
        <w:rPr>
          <w:rFonts w:eastAsia="Times New Roman"/>
          <w:lang w:val="ru-RU"/>
        </w:rPr>
        <w:t xml:space="preserve">Из рисунка 5 видно, что восстановленный атакой Винера закрытый показатель </w:t>
      </w:r>
      <m:oMath>
        <m:r>
          <w:rPr>
            <w:rFonts w:ascii="Cambria Math" w:eastAsia="Times New Roman" w:hAnsi="Cambria Math"/>
            <w:lang w:val="ru-RU"/>
          </w:rPr>
          <m:t>d</m:t>
        </m:r>
      </m:oMath>
      <w:r w:rsidRPr="00A435B1">
        <w:rPr>
          <w:rFonts w:eastAsia="Times New Roman"/>
          <w:lang w:val="ru-RU"/>
        </w:rPr>
        <w:t xml:space="preserve"> корректно расшифровывает тестовый шифртекст. Это подтверждает успешное восстановление закрытого ключа для уязвимого RSA-параметра.</w:t>
      </w:r>
    </w:p>
    <w:p w14:paraId="70DA6387" w14:textId="77777777" w:rsidR="00A435B1" w:rsidRPr="00A435B1" w:rsidRDefault="00A435B1" w:rsidP="00D57DA9">
      <w:pPr>
        <w:rPr>
          <w:rFonts w:eastAsia="Times New Roman"/>
          <w:lang w:val="ru-RU"/>
        </w:rPr>
      </w:pPr>
    </w:p>
    <w:p w14:paraId="465E0928" w14:textId="7A2AFD91" w:rsidR="00940F89" w:rsidRPr="009965B5" w:rsidRDefault="000B5E86" w:rsidP="00940F89">
      <w:pPr>
        <w:pStyle w:val="21"/>
      </w:pPr>
      <w:r w:rsidRPr="006E2693">
        <w:lastRenderedPageBreak/>
        <w:t xml:space="preserve">Широковещательная атака при малом общем </w:t>
      </w:r>
      <w:r>
        <w:t>e</w:t>
      </w:r>
    </w:p>
    <w:p w14:paraId="7F70799F" w14:textId="6AEBB15E" w:rsidR="008C73B9" w:rsidRDefault="000B5E86" w:rsidP="00940F89">
      <w:pPr>
        <w:rPr>
          <w:lang w:val="ru-RU"/>
        </w:rPr>
      </w:pPr>
      <w:r w:rsidRPr="006E2693">
        <w:rPr>
          <w:rFonts w:eastAsia="Times New Roman"/>
          <w:lang w:val="ru-RU"/>
        </w:rPr>
        <w:t xml:space="preserve">Одно сообщение было зашифровано для трёх получателей с одинаковым </w:t>
      </w:r>
      <w:r>
        <w:rPr>
          <w:rFonts w:eastAsia="Times New Roman"/>
        </w:rPr>
        <w:t>e</w:t>
      </w:r>
      <w:r w:rsidRPr="006E2693">
        <w:rPr>
          <w:rFonts w:eastAsia="Times New Roman"/>
          <w:lang w:val="ru-RU"/>
        </w:rPr>
        <w:t xml:space="preserve"> = 3 и попарно взаимно простыми модулями. Китайская теорема об остатках восстанавливает целое значение </w:t>
      </w:r>
      <w:r>
        <w:rPr>
          <w:rFonts w:eastAsia="Times New Roman"/>
        </w:rPr>
        <w:t>m</w:t>
      </w:r>
      <w:r w:rsidRPr="006E2693">
        <w:rPr>
          <w:rFonts w:eastAsia="Times New Roman"/>
          <w:lang w:val="ru-RU"/>
        </w:rPr>
        <w:t>^</w:t>
      </w:r>
      <w:r>
        <w:rPr>
          <w:rFonts w:eastAsia="Times New Roman"/>
        </w:rPr>
        <w:t>e</w:t>
      </w:r>
      <w:r w:rsidRPr="006E2693">
        <w:rPr>
          <w:rFonts w:eastAsia="Times New Roman"/>
          <w:lang w:val="ru-RU"/>
        </w:rPr>
        <w:t xml:space="preserve">, после чего берётся точный целочисленный корень. </w:t>
      </w:r>
      <w:r>
        <w:rPr>
          <w:rFonts w:eastAsia="Times New Roman"/>
        </w:rPr>
        <w:t xml:space="preserve">Схема широковещательной атаки представлена на </w:t>
      </w:r>
      <w:r w:rsidR="008C73B9">
        <w:rPr>
          <w:lang w:val="ru-RU"/>
        </w:rPr>
        <w:fldChar w:fldCharType="begin"/>
      </w:r>
      <w:r w:rsidR="008C73B9">
        <w:rPr>
          <w:lang w:val="ru-RU"/>
        </w:rPr>
        <w:instrText xml:space="preserve"> REF _Ref229590705 \h </w:instrText>
      </w:r>
      <w:r w:rsidR="008C73B9">
        <w:rPr>
          <w:lang w:val="ru-RU"/>
        </w:rPr>
      </w:r>
      <w:r w:rsidR="008C73B9">
        <w:rPr>
          <w:lang w:val="ru-RU"/>
        </w:rPr>
        <w:fldChar w:fldCharType="separate"/>
      </w:r>
      <w:r w:rsidR="00C72E51">
        <w:rPr>
          <w:lang w:val="ru-RU"/>
        </w:rPr>
        <w:t>р</w:t>
      </w:r>
      <w:r w:rsidR="00C72E51">
        <w:t>исунк</w:t>
      </w:r>
      <w:r w:rsidR="00C72E51">
        <w:rPr>
          <w:lang w:val="ru-RU"/>
        </w:rPr>
        <w:t>е</w:t>
      </w:r>
      <w:r w:rsidR="00C72E51">
        <w:t xml:space="preserve"> </w:t>
      </w:r>
      <w:r w:rsidR="00C72E51">
        <w:rPr>
          <w:noProof/>
        </w:rPr>
        <w:t>6</w:t>
      </w:r>
      <w:r w:rsidR="008C73B9">
        <w:rPr>
          <w:lang w:val="ru-RU"/>
        </w:rPr>
        <w:fldChar w:fldCharType="end"/>
      </w:r>
      <w:r w:rsidR="008C73B9">
        <w:rPr>
          <w:lang w:val="ru-RU"/>
        </w:rPr>
        <w:t>.</w:t>
      </w:r>
    </w:p>
    <w:p w14:paraId="0169E651" w14:textId="77777777" w:rsidR="008C73B9" w:rsidRDefault="008C73B9" w:rsidP="00940F89">
      <w:pPr>
        <w:rPr>
          <w:lang w:val="ru-RU"/>
        </w:rPr>
      </w:pPr>
    </w:p>
    <w:p w14:paraId="37ACFE21" w14:textId="621D967B" w:rsidR="008C73B9" w:rsidRDefault="000B5E86" w:rsidP="000B5E86">
      <w:pPr>
        <w:pStyle w:val="af6"/>
        <w:ind w:firstLine="0"/>
      </w:pPr>
      <w:r w:rsidRPr="000B5E86">
        <w:rPr>
          <w:noProof/>
        </w:rPr>
        <w:drawing>
          <wp:inline distT="0" distB="0" distL="0" distR="0" wp14:anchorId="14A79CDD" wp14:editId="3D849EE7">
            <wp:extent cx="2543175" cy="3046711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5955" cy="30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10DB" w14:textId="063C1D82" w:rsidR="008C73B9" w:rsidRDefault="008C73B9" w:rsidP="008C73B9">
      <w:pPr>
        <w:pStyle w:val="aa"/>
      </w:pPr>
      <w:bookmarkStart w:id="20" w:name="_Ref229590705"/>
      <w:r>
        <w:t xml:space="preserve">Рисунок </w:t>
      </w:r>
      <w:fldSimple w:instr=" SEQ Рисунок \* ARABIC ">
        <w:r w:rsidR="00C72E51">
          <w:rPr>
            <w:noProof/>
          </w:rPr>
          <w:t>6</w:t>
        </w:r>
      </w:fldSimple>
      <w:bookmarkEnd w:id="20"/>
      <w:r>
        <w:t xml:space="preserve"> –</w:t>
      </w:r>
      <w:r w:rsidRPr="0016072B">
        <w:t xml:space="preserve"> </w:t>
      </w:r>
      <w:r w:rsidR="000B5E86" w:rsidRPr="006E2693">
        <w:t>Широковещательная атака Хостада</w:t>
      </w:r>
    </w:p>
    <w:p w14:paraId="36B1A387" w14:textId="77777777" w:rsidR="00D57DA9" w:rsidRDefault="00D57DA9" w:rsidP="00940F89">
      <w:pPr>
        <w:rPr>
          <w:lang w:val="ru-RU"/>
        </w:rPr>
      </w:pPr>
    </w:p>
    <w:p w14:paraId="0975DF14" w14:textId="77777777" w:rsidR="00D57DA9" w:rsidRDefault="00D57DA9" w:rsidP="00940F89">
      <w:pPr>
        <w:rPr>
          <w:lang w:val="ru-RU"/>
        </w:rPr>
      </w:pPr>
      <w:r w:rsidRPr="00D57DA9">
        <w:rPr>
          <w:lang w:val="ru-RU"/>
        </w:rPr>
        <w:t xml:space="preserve">В широковещательной атаке одно и то же сообщение было зашифровано для трёх получателей с одинаковым открытым показателем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 xml:space="preserve"> = 3</m:t>
        </m:r>
      </m:oMath>
      <w:r w:rsidRPr="00D57DA9">
        <w:rPr>
          <w:lang w:val="ru-RU"/>
        </w:rPr>
        <w:t xml:space="preserve"> и разными попарно взаимно простыми модулями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D57DA9">
        <w:rPr>
          <w:lang w:val="ru-RU"/>
        </w:rPr>
        <w:t xml:space="preserve">. По значениям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D57DA9">
        <w:rPr>
          <w:lang w:val="ru-RU"/>
        </w:rPr>
        <w:t xml:space="preserve"> с помощью китайской теоремы об остатках было восстановлено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e</m:t>
            </m:r>
          </m:sup>
        </m:sSup>
      </m:oMath>
      <w:r w:rsidRPr="00D57DA9">
        <w:rPr>
          <w:lang w:val="ru-RU"/>
        </w:rPr>
        <w:t xml:space="preserve">, после чего извлечением точного корня степени </w:t>
      </w:r>
      <w:r>
        <w:t>e</w:t>
      </w:r>
      <w:r w:rsidRPr="00D57DA9">
        <w:rPr>
          <w:lang w:val="ru-RU"/>
        </w:rPr>
        <w:t xml:space="preserve"> восстановлено исходное сообщение.</w:t>
      </w:r>
    </w:p>
    <w:p w14:paraId="79E68B37" w14:textId="77777777" w:rsidR="00D57DA9" w:rsidRPr="00563443" w:rsidRDefault="00D57DA9" w:rsidP="00D57DA9">
      <w:pPr>
        <w:rPr>
          <w:lang w:val="ru-RU"/>
        </w:rPr>
      </w:pPr>
      <w:r w:rsidRPr="00D57DA9">
        <w:rPr>
          <w:lang w:val="ru-RU"/>
        </w:rPr>
        <w:t>Проверка</w:t>
      </w:r>
      <w:r w:rsidRPr="00563443">
        <w:rPr>
          <w:lang w:val="ru-RU"/>
        </w:rPr>
        <w:t xml:space="preserve"> </w:t>
      </w:r>
      <w:r w:rsidRPr="00D57DA9">
        <w:rPr>
          <w:lang w:val="ru-RU"/>
        </w:rPr>
        <w:t>результата</w:t>
      </w:r>
      <w:r w:rsidRPr="00563443">
        <w:rPr>
          <w:lang w:val="ru-RU"/>
        </w:rPr>
        <w:t xml:space="preserve">: </w:t>
      </w:r>
    </w:p>
    <w:p w14:paraId="249D322F" w14:textId="48F40105" w:rsidR="00940F89" w:rsidRPr="00563443" w:rsidRDefault="00D57DA9" w:rsidP="00D57DA9">
      <w:pPr>
        <w:rPr>
          <w:lang w:val="ru-RU"/>
        </w:rPr>
      </w:pPr>
      <m:oMath>
        <m:r>
          <w:rPr>
            <w:rFonts w:ascii="Cambria Math" w:hAnsi="Cambria Math"/>
          </w:rPr>
          <m:t>recovere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message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messag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 w:rsidRPr="00563443">
        <w:rPr>
          <w:lang w:val="ru-RU"/>
        </w:rPr>
        <w:t>.</w:t>
      </w:r>
    </w:p>
    <w:p w14:paraId="20ED6EEB" w14:textId="53E728D9" w:rsidR="00D57DA9" w:rsidRDefault="00C72E51" w:rsidP="00940F89">
      <w:pPr>
        <w:rPr>
          <w:lang w:val="ru-RU"/>
        </w:rPr>
      </w:pPr>
      <w:r w:rsidRPr="00C72E51">
        <w:rPr>
          <w:lang w:val="ru-RU"/>
        </w:rPr>
        <w:t xml:space="preserve">Контрольные значения для широковещательной атаки приведены в листинге 3. Для каждого получателя указаны модуль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</m:oMath>
      <w:r w:rsidRPr="00C72E51">
        <w:rPr>
          <w:lang w:val="ru-RU"/>
        </w:rPr>
        <w:t xml:space="preserve">, шифртекст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</m:oMath>
      <w:r w:rsidRPr="00C72E51">
        <w:rPr>
          <w:lang w:val="ru-RU"/>
        </w:rPr>
        <w:t xml:space="preserve"> и проверка равенства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e</m:t>
            </m:r>
          </m:sup>
        </m:sSup>
        <m:r>
          <w:rPr>
            <w:rFonts w:ascii="Cambria Math" w:hAnsi="Cambria Math"/>
            <w:lang w:val="ru-RU"/>
          </w:rPr>
          <m:t xml:space="preserve"> mod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 xml:space="preserve"> n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</m:oMath>
      <w:r w:rsidRPr="00C72E51">
        <w:rPr>
          <w:lang w:val="ru-RU"/>
        </w:rPr>
        <w:t xml:space="preserve"> при общем </w:t>
      </w:r>
      <m:oMath>
        <m:r>
          <w:rPr>
            <w:rFonts w:ascii="Cambria Math" w:hAnsi="Cambria Math"/>
            <w:lang w:val="ru-RU"/>
          </w:rPr>
          <m:t>e = 3</m:t>
        </m:r>
      </m:oMath>
      <w:r w:rsidRPr="00C72E51">
        <w:rPr>
          <w:lang w:val="ru-RU"/>
        </w:rPr>
        <w:t>.</w:t>
      </w:r>
    </w:p>
    <w:p w14:paraId="5C50749A" w14:textId="77777777" w:rsidR="00C72E51" w:rsidRDefault="00C72E51" w:rsidP="00C72E51">
      <w:pPr>
        <w:pStyle w:val="ab"/>
      </w:pPr>
    </w:p>
    <w:p w14:paraId="6C04CDD7" w14:textId="7BD4715C" w:rsidR="00C72E51" w:rsidRDefault="00C72E51" w:rsidP="00C72E51">
      <w:pPr>
        <w:pStyle w:val="ab"/>
      </w:pPr>
      <w:r>
        <w:t>Листинг 3 – Контрольные значения для проверки широковещательной атаки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C72E51" w:rsidRPr="00A435B1" w14:paraId="6B9FE149" w14:textId="77777777" w:rsidTr="009304BD">
        <w:tc>
          <w:tcPr>
            <w:tcW w:w="9622" w:type="dxa"/>
          </w:tcPr>
          <w:p w14:paraId="59A4668F" w14:textId="77777777" w:rsidR="00C72E51" w:rsidRDefault="00C72E51" w:rsidP="00C72E51">
            <w:pPr>
              <w:pStyle w:val="ac"/>
            </w:pPr>
            <w:r>
              <w:t>================================================================================</w:t>
            </w:r>
          </w:p>
          <w:p w14:paraId="12FF66BA" w14:textId="77777777" w:rsidR="00C72E51" w:rsidRDefault="00C72E51" w:rsidP="00C72E51">
            <w:pPr>
              <w:pStyle w:val="ac"/>
            </w:pPr>
            <w:r>
              <w:t>3. BROADCAST ATTACK - check c_i = m^e mod n_i</w:t>
            </w:r>
          </w:p>
          <w:p w14:paraId="6B149AD3" w14:textId="77777777" w:rsidR="00C72E51" w:rsidRDefault="00C72E51" w:rsidP="00C72E51">
            <w:pPr>
              <w:pStyle w:val="ac"/>
            </w:pPr>
            <w:r>
              <w:t>================================================================================</w:t>
            </w:r>
          </w:p>
          <w:p w14:paraId="108485C5" w14:textId="77777777" w:rsidR="00C72E51" w:rsidRDefault="00C72E51" w:rsidP="00C72E51">
            <w:pPr>
              <w:pStyle w:val="ac"/>
            </w:pPr>
            <w:r>
              <w:t>e = 3</w:t>
            </w:r>
          </w:p>
          <w:p w14:paraId="470C8672" w14:textId="77777777" w:rsidR="00C72E51" w:rsidRDefault="00C72E51" w:rsidP="00C72E51">
            <w:pPr>
              <w:pStyle w:val="ac"/>
            </w:pPr>
            <w:r>
              <w:t>message_int = 1389079653420110012978</w:t>
            </w:r>
          </w:p>
          <w:p w14:paraId="468E9FE0" w14:textId="77777777" w:rsidR="00C72E51" w:rsidRDefault="00C72E51" w:rsidP="00C72E51">
            <w:pPr>
              <w:pStyle w:val="ac"/>
            </w:pPr>
            <w:r>
              <w:t>recovered_message = 1389079653420110012978</w:t>
            </w:r>
          </w:p>
          <w:p w14:paraId="689833C2" w14:textId="77777777" w:rsidR="00C72E51" w:rsidRDefault="00C72E51" w:rsidP="00C72E51">
            <w:pPr>
              <w:pStyle w:val="ac"/>
            </w:pPr>
            <w:r>
              <w:t>message_text = KMZI Lab2</w:t>
            </w:r>
          </w:p>
          <w:p w14:paraId="32067C15" w14:textId="77777777" w:rsidR="00C72E51" w:rsidRDefault="00C72E51" w:rsidP="00C72E51">
            <w:pPr>
              <w:pStyle w:val="ac"/>
            </w:pPr>
          </w:p>
          <w:p w14:paraId="3DD30CF8" w14:textId="77777777" w:rsidR="00C72E51" w:rsidRDefault="00C72E51" w:rsidP="00C72E51">
            <w:pPr>
              <w:pStyle w:val="ac"/>
            </w:pPr>
            <w:r>
              <w:t>Recipient 1:</w:t>
            </w:r>
          </w:p>
          <w:p w14:paraId="64A549AD" w14:textId="77777777" w:rsidR="00C72E51" w:rsidRDefault="00C72E51" w:rsidP="00C72E51">
            <w:pPr>
              <w:pStyle w:val="ac"/>
            </w:pPr>
            <w:r>
              <w:t>n_1 = 123328053040051166654605450399278176737</w:t>
            </w:r>
          </w:p>
          <w:p w14:paraId="34086BE8" w14:textId="77777777" w:rsidR="00C72E51" w:rsidRDefault="00C72E51" w:rsidP="00C72E51">
            <w:pPr>
              <w:pStyle w:val="ac"/>
            </w:pPr>
            <w:r>
              <w:t>c_1 = 23023426393225951804560781732378546971</w:t>
            </w:r>
          </w:p>
          <w:p w14:paraId="42207900" w14:textId="77777777" w:rsidR="00C72E51" w:rsidRDefault="00C72E51" w:rsidP="00C72E51">
            <w:pPr>
              <w:pStyle w:val="ac"/>
            </w:pPr>
            <w:r>
              <w:t>m^e mod n_1 = 23023426393225951804560781732378546971</w:t>
            </w:r>
          </w:p>
          <w:p w14:paraId="72CEC70B" w14:textId="77777777" w:rsidR="00C72E51" w:rsidRDefault="00C72E51" w:rsidP="00C72E51">
            <w:pPr>
              <w:pStyle w:val="ac"/>
            </w:pPr>
            <w:r>
              <w:t>check = True</w:t>
            </w:r>
          </w:p>
          <w:p w14:paraId="01B6ED3B" w14:textId="77777777" w:rsidR="00C72E51" w:rsidRDefault="00C72E51" w:rsidP="00C72E51">
            <w:pPr>
              <w:pStyle w:val="ac"/>
            </w:pPr>
          </w:p>
          <w:p w14:paraId="61B7AA34" w14:textId="77777777" w:rsidR="00C72E51" w:rsidRDefault="00C72E51" w:rsidP="00C72E51">
            <w:pPr>
              <w:pStyle w:val="ac"/>
            </w:pPr>
            <w:r>
              <w:t>Recipient 2:</w:t>
            </w:r>
          </w:p>
          <w:p w14:paraId="5E096874" w14:textId="77777777" w:rsidR="00C72E51" w:rsidRDefault="00C72E51" w:rsidP="00C72E51">
            <w:pPr>
              <w:pStyle w:val="ac"/>
            </w:pPr>
            <w:r>
              <w:t>n_2 = 108888719020153424457020321423659652443</w:t>
            </w:r>
          </w:p>
          <w:p w14:paraId="29F919A3" w14:textId="77777777" w:rsidR="00C72E51" w:rsidRDefault="00C72E51" w:rsidP="00C72E51">
            <w:pPr>
              <w:pStyle w:val="ac"/>
            </w:pPr>
            <w:r>
              <w:t>c_2 = 9734800150069383221132727140630881760</w:t>
            </w:r>
          </w:p>
          <w:p w14:paraId="5459407B" w14:textId="77777777" w:rsidR="00C72E51" w:rsidRDefault="00C72E51" w:rsidP="00C72E51">
            <w:pPr>
              <w:pStyle w:val="ac"/>
            </w:pPr>
            <w:r>
              <w:t>m^e mod n_2 = 9734800150069383221132727140630881760</w:t>
            </w:r>
          </w:p>
          <w:p w14:paraId="7F0B8659" w14:textId="77777777" w:rsidR="00C72E51" w:rsidRDefault="00C72E51" w:rsidP="00C72E51">
            <w:pPr>
              <w:pStyle w:val="ac"/>
            </w:pPr>
            <w:r>
              <w:t>check = True</w:t>
            </w:r>
          </w:p>
          <w:p w14:paraId="782DF219" w14:textId="77777777" w:rsidR="00C72E51" w:rsidRDefault="00C72E51" w:rsidP="00C72E51">
            <w:pPr>
              <w:pStyle w:val="ac"/>
            </w:pPr>
          </w:p>
          <w:p w14:paraId="15ADAD55" w14:textId="77777777" w:rsidR="00C72E51" w:rsidRDefault="00C72E51" w:rsidP="00C72E51">
            <w:pPr>
              <w:pStyle w:val="ac"/>
            </w:pPr>
            <w:r>
              <w:t>Recipient 3:</w:t>
            </w:r>
          </w:p>
          <w:p w14:paraId="42DF6048" w14:textId="77777777" w:rsidR="00C72E51" w:rsidRDefault="00C72E51" w:rsidP="00C72E51">
            <w:pPr>
              <w:pStyle w:val="ac"/>
            </w:pPr>
            <w:r>
              <w:t>n_3 = 144339737591145761349161739110028180691</w:t>
            </w:r>
          </w:p>
          <w:p w14:paraId="0E7D9229" w14:textId="77777777" w:rsidR="00C72E51" w:rsidRDefault="00C72E51" w:rsidP="00C72E51">
            <w:pPr>
              <w:pStyle w:val="ac"/>
            </w:pPr>
            <w:r>
              <w:t>c_3 = 23435269099579804197765798921848827221</w:t>
            </w:r>
          </w:p>
          <w:p w14:paraId="025CE6DF" w14:textId="77777777" w:rsidR="00C72E51" w:rsidRDefault="00C72E51" w:rsidP="00C72E51">
            <w:pPr>
              <w:pStyle w:val="ac"/>
            </w:pPr>
            <w:r>
              <w:t>m^e mod n_3 = 23435269099579804197765798921848827221</w:t>
            </w:r>
          </w:p>
          <w:p w14:paraId="4111A06D" w14:textId="77777777" w:rsidR="00C72E51" w:rsidRDefault="00C72E51" w:rsidP="00C72E51">
            <w:pPr>
              <w:pStyle w:val="ac"/>
            </w:pPr>
            <w:r>
              <w:t>check = True</w:t>
            </w:r>
          </w:p>
          <w:p w14:paraId="5C443DE8" w14:textId="77777777" w:rsidR="00C72E51" w:rsidRDefault="00C72E51" w:rsidP="00C72E51">
            <w:pPr>
              <w:pStyle w:val="ac"/>
            </w:pPr>
          </w:p>
          <w:p w14:paraId="4107C2A0" w14:textId="77777777" w:rsidR="00C72E51" w:rsidRDefault="00C72E51" w:rsidP="00C72E51">
            <w:pPr>
              <w:pStyle w:val="ac"/>
            </w:pPr>
            <w:r>
              <w:t>Pairwise gcd of moduli:</w:t>
            </w:r>
          </w:p>
          <w:p w14:paraId="61C249B1" w14:textId="77777777" w:rsidR="00C72E51" w:rsidRDefault="00C72E51" w:rsidP="00C72E51">
            <w:pPr>
              <w:pStyle w:val="ac"/>
            </w:pPr>
            <w:r>
              <w:t>gcd(n_1, n_2) = 1</w:t>
            </w:r>
          </w:p>
          <w:p w14:paraId="7591F5C5" w14:textId="77777777" w:rsidR="00C72E51" w:rsidRDefault="00C72E51" w:rsidP="00C72E51">
            <w:pPr>
              <w:pStyle w:val="ac"/>
            </w:pPr>
            <w:r>
              <w:t>gcd(n_1, n_3) = 1</w:t>
            </w:r>
          </w:p>
          <w:p w14:paraId="5F661E29" w14:textId="7B8E8B09" w:rsidR="00C72E51" w:rsidRPr="00A435B1" w:rsidRDefault="00C72E51" w:rsidP="00C72E51">
            <w:pPr>
              <w:pStyle w:val="ac"/>
            </w:pPr>
            <w:r>
              <w:t>gcd(n_2, n_3) = 1</w:t>
            </w:r>
          </w:p>
        </w:tc>
      </w:tr>
    </w:tbl>
    <w:p w14:paraId="25640C65" w14:textId="77777777" w:rsidR="00C72E51" w:rsidRDefault="00C72E51" w:rsidP="00940F89">
      <w:pPr>
        <w:rPr>
          <w:lang w:val="ru-RU"/>
        </w:rPr>
      </w:pPr>
    </w:p>
    <w:p w14:paraId="6C652817" w14:textId="557EBA48" w:rsidR="00C72E51" w:rsidRPr="00C72E51" w:rsidRDefault="00C72E51" w:rsidP="00940F89">
      <w:pPr>
        <w:rPr>
          <w:lang w:val="ru-RU"/>
        </w:rPr>
      </w:pPr>
      <w:r w:rsidRPr="00C72E51">
        <w:rPr>
          <w:lang w:val="ru-RU"/>
        </w:rPr>
        <w:t xml:space="preserve">В </w:t>
      </w:r>
      <w:r w:rsidRPr="00C72E51">
        <w:t>CrypTool</w:t>
      </w:r>
      <w:r w:rsidRPr="00C72E51">
        <w:rPr>
          <w:lang w:val="ru-RU"/>
        </w:rPr>
        <w:t xml:space="preserve"> была выполнена проверка исходных данных широковещательной атаки. Для получателя вычислялось значение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72E51">
        <w:rPr>
          <w:lang w:val="ru-RU"/>
        </w:rPr>
        <w:t xml:space="preserve"> и сравнивалось с шифртекстом, сформированным программой. Результат проверки приведён на </w:t>
      </w:r>
      <w:r>
        <w:rPr>
          <w:lang w:val="ru-RU"/>
        </w:rPr>
        <w:fldChar w:fldCharType="begin"/>
      </w:r>
      <w:r w:rsidRPr="00C72E51">
        <w:rPr>
          <w:lang w:val="ru-RU"/>
        </w:rPr>
        <w:instrText xml:space="preserve"> </w:instrText>
      </w:r>
      <w:r>
        <w:instrText>REF</w:instrText>
      </w:r>
      <w:r w:rsidRPr="00C72E51">
        <w:rPr>
          <w:lang w:val="ru-RU"/>
        </w:rPr>
        <w:instrText xml:space="preserve"> _</w:instrText>
      </w:r>
      <w:r>
        <w:instrText>Ref</w:instrText>
      </w:r>
      <w:r w:rsidRPr="00C72E51">
        <w:rPr>
          <w:lang w:val="ru-RU"/>
        </w:rPr>
        <w:instrText>229611041 \</w:instrText>
      </w:r>
      <w:r>
        <w:instrText>h</w:instrText>
      </w:r>
      <w:r w:rsidRPr="00C72E51">
        <w:rPr>
          <w:lang w:val="ru-RU"/>
        </w:rPr>
        <w:instrText xml:space="preserve">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C72E51">
        <w:rPr>
          <w:lang w:val="ru-RU"/>
        </w:rPr>
        <w:t>исунк</w:t>
      </w:r>
      <w:r>
        <w:rPr>
          <w:lang w:val="ru-RU"/>
        </w:rPr>
        <w:t>е</w:t>
      </w:r>
      <w:r w:rsidRPr="00C72E51">
        <w:rPr>
          <w:lang w:val="ru-RU"/>
        </w:rPr>
        <w:t xml:space="preserve"> </w:t>
      </w:r>
      <w:r w:rsidRPr="00C72E51">
        <w:rPr>
          <w:noProof/>
          <w:lang w:val="ru-RU"/>
        </w:rPr>
        <w:t>7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 w14:paraId="6ED4EADE" w14:textId="77777777" w:rsidR="00C72E51" w:rsidRDefault="00C72E51" w:rsidP="00C72E51">
      <w:pPr>
        <w:rPr>
          <w:rFonts w:eastAsia="Times New Roman"/>
          <w:lang w:val="ru-RU" w:eastAsia="ru-RU"/>
        </w:rPr>
      </w:pPr>
    </w:p>
    <w:p w14:paraId="79432CD9" w14:textId="60A892C4" w:rsidR="00C72E51" w:rsidRDefault="00BA39CF" w:rsidP="00C72E51">
      <w:pPr>
        <w:pStyle w:val="af6"/>
        <w:ind w:firstLine="0"/>
      </w:pPr>
      <w:r w:rsidRPr="00BA39CF">
        <w:lastRenderedPageBreak/>
        <w:drawing>
          <wp:inline distT="0" distB="0" distL="0" distR="0" wp14:anchorId="3E136489" wp14:editId="0FBF859F">
            <wp:extent cx="6116320" cy="24028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A7CE" w14:textId="5439CF38" w:rsidR="00C72E51" w:rsidRPr="00C72E51" w:rsidRDefault="00C72E51" w:rsidP="00C72E51">
      <w:pPr>
        <w:rPr>
          <w:lang w:val="ru-RU"/>
        </w:rPr>
      </w:pPr>
      <w:bookmarkStart w:id="21" w:name="_Ref229611041"/>
      <w:r w:rsidRPr="00C72E51">
        <w:rPr>
          <w:lang w:val="ru-RU"/>
        </w:rPr>
        <w:t xml:space="preserve">Рисунок </w:t>
      </w:r>
      <w:r>
        <w:fldChar w:fldCharType="begin"/>
      </w:r>
      <w:r w:rsidRPr="00C72E51">
        <w:rPr>
          <w:lang w:val="ru-RU"/>
        </w:rPr>
        <w:instrText xml:space="preserve"> </w:instrText>
      </w:r>
      <w:r>
        <w:instrText>SEQ</w:instrText>
      </w:r>
      <w:r w:rsidRPr="00C72E51">
        <w:rPr>
          <w:lang w:val="ru-RU"/>
        </w:rPr>
        <w:instrText xml:space="preserve"> Рисунок \* </w:instrText>
      </w:r>
      <w:r>
        <w:instrText>ARABIC</w:instrText>
      </w:r>
      <w:r w:rsidRPr="00C72E51">
        <w:rPr>
          <w:lang w:val="ru-RU"/>
        </w:rPr>
        <w:instrText xml:space="preserve"> </w:instrText>
      </w:r>
      <w:r>
        <w:fldChar w:fldCharType="separate"/>
      </w:r>
      <w:r w:rsidRPr="00C72E51">
        <w:rPr>
          <w:noProof/>
          <w:lang w:val="ru-RU"/>
        </w:rPr>
        <w:t>7</w:t>
      </w:r>
      <w:r>
        <w:rPr>
          <w:noProof/>
        </w:rPr>
        <w:fldChar w:fldCharType="end"/>
      </w:r>
      <w:bookmarkEnd w:id="21"/>
      <w:r w:rsidRPr="00C72E51">
        <w:rPr>
          <w:lang w:val="ru-RU"/>
        </w:rPr>
        <w:t xml:space="preserve"> – Проверка исходных данных широковещательной атаки в </w:t>
      </w:r>
      <w:r>
        <w:t>CrypTool</w:t>
      </w:r>
    </w:p>
    <w:p w14:paraId="3A10AEBE" w14:textId="77777777" w:rsidR="00BA39CF" w:rsidRDefault="00BA39CF" w:rsidP="00C72E51">
      <w:pPr>
        <w:rPr>
          <w:lang w:val="ru-RU"/>
        </w:rPr>
      </w:pPr>
    </w:p>
    <w:p w14:paraId="1F240C3C" w14:textId="3700F055" w:rsidR="00C72E51" w:rsidRDefault="00C72E51" w:rsidP="00C72E51">
      <w:pPr>
        <w:rPr>
          <w:lang w:val="ru-RU"/>
        </w:rPr>
      </w:pPr>
      <w:r w:rsidRPr="00C72E51">
        <w:rPr>
          <w:lang w:val="ru-RU"/>
        </w:rPr>
        <w:t xml:space="preserve">Проверка подтвердила, что шифртексты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C72E51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C72E51">
        <w:rPr>
          <w:lang w:val="ru-RU"/>
        </w:rPr>
        <w:t xml:space="preserve"> соответствуют одному и тому же сообщению, зашифрованному с одинаковым открытым показателем </w:t>
      </w:r>
      <m:oMath>
        <m:r>
          <w:rPr>
            <w:rFonts w:ascii="Cambria Math" w:hAnsi="Cambria Math"/>
            <w:lang w:val="ru-RU"/>
          </w:rPr>
          <m:t>e = 3</m:t>
        </m:r>
      </m:oMath>
      <w:r w:rsidRPr="00C72E51">
        <w:rPr>
          <w:lang w:val="ru-RU"/>
        </w:rPr>
        <w:t xml:space="preserve"> и разными взаимно простыми модулями. Это подтверждает выполнение условий широковещательной атаки Хостада.</w:t>
      </w:r>
    </w:p>
    <w:p w14:paraId="453820A2" w14:textId="77777777" w:rsidR="00C72E51" w:rsidRPr="00C72E51" w:rsidRDefault="00C72E51" w:rsidP="00C72E51">
      <w:pPr>
        <w:rPr>
          <w:lang w:val="ru-RU"/>
        </w:rPr>
      </w:pPr>
    </w:p>
    <w:p w14:paraId="3D9B04CC" w14:textId="3D7952C2" w:rsidR="00940F89" w:rsidRPr="006014E2" w:rsidRDefault="000B5E86" w:rsidP="00940F89">
      <w:pPr>
        <w:pStyle w:val="21"/>
      </w:pPr>
      <w:r w:rsidRPr="006E2693">
        <w:t xml:space="preserve">Бесключевое дешифрование при малом порядке </w:t>
      </w:r>
      <w:r>
        <w:t>e</w:t>
      </w:r>
    </w:p>
    <w:p w14:paraId="4254A3AC" w14:textId="0C8D706E" w:rsidR="008C73B9" w:rsidRDefault="000B5E86" w:rsidP="00E60A96">
      <w:pPr>
        <w:rPr>
          <w:rFonts w:eastAsia="Times New Roman"/>
          <w:lang w:val="ru-RU" w:eastAsia="ru-RU"/>
        </w:rPr>
      </w:pPr>
      <w:r w:rsidRPr="006E2693">
        <w:rPr>
          <w:rFonts w:eastAsia="Times New Roman"/>
          <w:lang w:val="ru-RU"/>
        </w:rPr>
        <w:t xml:space="preserve">Для учебного малого </w:t>
      </w:r>
      <w:r>
        <w:rPr>
          <w:rFonts w:eastAsia="Times New Roman"/>
        </w:rPr>
        <w:t>RSA</w:t>
      </w:r>
      <w:r w:rsidRPr="006E2693">
        <w:rPr>
          <w:rFonts w:eastAsia="Times New Roman"/>
          <w:lang w:val="ru-RU"/>
        </w:rPr>
        <w:t xml:space="preserve">-модуля показатель </w:t>
      </w:r>
      <w:r>
        <w:rPr>
          <w:rFonts w:eastAsia="Times New Roman"/>
        </w:rPr>
        <w:t>e</w:t>
      </w:r>
      <w:r w:rsidRPr="006E2693">
        <w:rPr>
          <w:rFonts w:eastAsia="Times New Roman"/>
          <w:lang w:val="ru-RU"/>
        </w:rPr>
        <w:t xml:space="preserve"> имеет малый порядок по модулю </w:t>
      </w:r>
      <w:r>
        <w:rPr>
          <w:rFonts w:eastAsia="Times New Roman"/>
        </w:rPr>
        <w:t>φ</w:t>
      </w:r>
      <w:r w:rsidRPr="006E2693">
        <w:rPr>
          <w:rFonts w:eastAsia="Times New Roman"/>
          <w:lang w:val="ru-RU"/>
        </w:rPr>
        <w:t>(</w:t>
      </w:r>
      <w:r>
        <w:rPr>
          <w:rFonts w:eastAsia="Times New Roman"/>
        </w:rPr>
        <w:t>n</w:t>
      </w:r>
      <w:r w:rsidRPr="006E2693">
        <w:rPr>
          <w:rFonts w:eastAsia="Times New Roman"/>
          <w:lang w:val="ru-RU"/>
        </w:rPr>
        <w:t xml:space="preserve">). Повторное возведение шифртекста в степень </w:t>
      </w:r>
      <w:r>
        <w:rPr>
          <w:rFonts w:eastAsia="Times New Roman"/>
        </w:rPr>
        <w:t>e</w:t>
      </w:r>
      <w:r w:rsidRPr="006E2693">
        <w:rPr>
          <w:rFonts w:eastAsia="Times New Roman"/>
          <w:lang w:val="ru-RU"/>
        </w:rPr>
        <w:t xml:space="preserve"> возвращает цикл, где предыдущий элемент является исходным сообщением. Демонстрация показывает, что небезопасный выбор порядка </w:t>
      </w:r>
      <w:r>
        <w:rPr>
          <w:rFonts w:eastAsia="Times New Roman"/>
        </w:rPr>
        <w:t>e</w:t>
      </w:r>
      <w:r w:rsidRPr="006E2693">
        <w:rPr>
          <w:rFonts w:eastAsia="Times New Roman"/>
          <w:lang w:val="ru-RU"/>
        </w:rPr>
        <w:t xml:space="preserve"> может позволить расшифровать сообщение без знания закрытого ключа. Схема атаки представлена на</w:t>
      </w:r>
      <w:r w:rsidR="002E73D5" w:rsidRPr="002E73D5">
        <w:rPr>
          <w:lang w:val="ru-RU"/>
        </w:rPr>
        <w:t xml:space="preserve"> </w:t>
      </w:r>
      <w:r w:rsidR="002E73D5">
        <w:rPr>
          <w:lang w:val="ru-RU"/>
        </w:rPr>
        <w:fldChar w:fldCharType="begin"/>
      </w:r>
      <w:r w:rsidR="002E73D5">
        <w:rPr>
          <w:lang w:val="ru-RU"/>
        </w:rPr>
        <w:instrText xml:space="preserve"> REF _Ref229590847 \h </w:instrText>
      </w:r>
      <w:r w:rsidR="002E73D5">
        <w:rPr>
          <w:lang w:val="ru-RU"/>
        </w:rPr>
      </w:r>
      <w:r w:rsidR="002E73D5">
        <w:rPr>
          <w:lang w:val="ru-RU"/>
        </w:rPr>
        <w:fldChar w:fldCharType="separate"/>
      </w:r>
      <w:r w:rsidR="00C72E51">
        <w:rPr>
          <w:lang w:val="ru-RU"/>
        </w:rPr>
        <w:t>р</w:t>
      </w:r>
      <w:r w:rsidR="00C72E51" w:rsidRPr="00C72E51">
        <w:rPr>
          <w:lang w:val="ru-RU"/>
        </w:rPr>
        <w:t>исунк</w:t>
      </w:r>
      <w:r w:rsidR="00C72E51">
        <w:rPr>
          <w:lang w:val="ru-RU"/>
        </w:rPr>
        <w:t>е</w:t>
      </w:r>
      <w:r w:rsidR="00C72E51" w:rsidRPr="00C72E51">
        <w:rPr>
          <w:lang w:val="ru-RU"/>
        </w:rPr>
        <w:t xml:space="preserve"> </w:t>
      </w:r>
      <w:r w:rsidR="00C72E51" w:rsidRPr="00C72E51">
        <w:rPr>
          <w:noProof/>
          <w:lang w:val="ru-RU"/>
        </w:rPr>
        <w:t>8</w:t>
      </w:r>
      <w:r w:rsidR="002E73D5">
        <w:rPr>
          <w:lang w:val="ru-RU"/>
        </w:rPr>
        <w:fldChar w:fldCharType="end"/>
      </w:r>
      <w:r w:rsidR="002E73D5" w:rsidRPr="00E60A96">
        <w:rPr>
          <w:rFonts w:eastAsia="Times New Roman"/>
          <w:lang w:val="ru-RU" w:eastAsia="ru-RU"/>
        </w:rPr>
        <w:t>.</w:t>
      </w:r>
    </w:p>
    <w:p w14:paraId="523AFBB3" w14:textId="77777777" w:rsidR="008C73B9" w:rsidRDefault="008C73B9" w:rsidP="00E60A96">
      <w:pPr>
        <w:rPr>
          <w:rFonts w:eastAsia="Times New Roman"/>
          <w:lang w:val="ru-RU" w:eastAsia="ru-RU"/>
        </w:rPr>
      </w:pPr>
    </w:p>
    <w:p w14:paraId="34CD60A9" w14:textId="1EB9D3D0" w:rsidR="008C73B9" w:rsidRDefault="000B5E86" w:rsidP="000B5E86">
      <w:pPr>
        <w:pStyle w:val="af6"/>
        <w:ind w:firstLine="0"/>
      </w:pPr>
      <w:r w:rsidRPr="000B5E86">
        <w:rPr>
          <w:noProof/>
        </w:rPr>
        <w:lastRenderedPageBreak/>
        <w:drawing>
          <wp:inline distT="0" distB="0" distL="0" distR="0" wp14:anchorId="59FF8CB5" wp14:editId="42D918AB">
            <wp:extent cx="1570990" cy="23636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2878" cy="236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0418" w14:textId="3405242E" w:rsidR="008C73B9" w:rsidRDefault="008C73B9" w:rsidP="008C73B9">
      <w:pPr>
        <w:pStyle w:val="aa"/>
      </w:pPr>
      <w:bookmarkStart w:id="22" w:name="_Ref229590847"/>
      <w:r>
        <w:t xml:space="preserve">Рисунок </w:t>
      </w:r>
      <w:fldSimple w:instr=" SEQ Рисунок \* ARABIC ">
        <w:r w:rsidR="00C72E51">
          <w:rPr>
            <w:noProof/>
          </w:rPr>
          <w:t>8</w:t>
        </w:r>
      </w:fldSimple>
      <w:bookmarkEnd w:id="22"/>
      <w:r>
        <w:t xml:space="preserve"> –</w:t>
      </w:r>
      <w:r w:rsidRPr="0016072B">
        <w:t xml:space="preserve"> </w:t>
      </w:r>
      <w:r w:rsidR="000B5E86" w:rsidRPr="006E2693">
        <w:t xml:space="preserve">Бесключевое дешифрование при малом порядке </w:t>
      </w:r>
      <w:r w:rsidR="000B5E86">
        <w:t>e</w:t>
      </w:r>
    </w:p>
    <w:p w14:paraId="4B69C74B" w14:textId="62D2AD53" w:rsidR="00E60A96" w:rsidRDefault="00E60A96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34999CE1" w14:textId="77777777" w:rsidR="00D57DA9" w:rsidRPr="00D57DA9" w:rsidRDefault="00D57DA9" w:rsidP="00D57DA9">
      <w:pPr>
        <w:rPr>
          <w:rFonts w:eastAsia="Times New Roman"/>
          <w:lang w:val="ru-RU"/>
        </w:rPr>
      </w:pPr>
      <w:r w:rsidRPr="00D57DA9">
        <w:rPr>
          <w:rFonts w:eastAsia="Times New Roman"/>
          <w:lang w:val="ru-RU"/>
        </w:rPr>
        <w:t>Для демонстрации бесключевого дешифрования при малом порядке e использовался малый учебный RSA-модуль. Повторное возведение шифртекста в степень e образовало короткий цикл. Предыдущий элемент перед возвратом к исходному шифртексту оказался исходным сообщением.</w:t>
      </w:r>
    </w:p>
    <w:p w14:paraId="7E553D2F" w14:textId="77777777" w:rsidR="00D57DA9" w:rsidRPr="00D57DA9" w:rsidRDefault="00D57DA9" w:rsidP="00D57DA9">
      <w:pPr>
        <w:rPr>
          <w:rFonts w:eastAsia="Times New Roman"/>
          <w:lang w:val="ru-RU"/>
        </w:rPr>
      </w:pPr>
      <w:r w:rsidRPr="00D57DA9">
        <w:rPr>
          <w:rFonts w:eastAsia="Times New Roman"/>
          <w:lang w:val="ru-RU"/>
        </w:rPr>
        <w:t>Проверка результата:</w:t>
      </w:r>
    </w:p>
    <w:p w14:paraId="27192691" w14:textId="47569923" w:rsidR="00D57DA9" w:rsidRPr="00D57DA9" w:rsidRDefault="00D57DA9" w:rsidP="00D57DA9">
      <w:pPr>
        <w:rPr>
          <w:rFonts w:eastAsia="Times New Roman"/>
          <w:lang w:val="ru-RU"/>
        </w:rPr>
      </w:pPr>
      <m:oMath>
        <m:r>
          <w:rPr>
            <w:rFonts w:ascii="Cambria Math" w:eastAsia="Times New Roman" w:hAnsi="Cambria Math"/>
            <w:lang w:val="ru-RU"/>
          </w:rPr>
          <m:t>m = 123</m:t>
        </m:r>
      </m:oMath>
      <w:r w:rsidRPr="00D57DA9">
        <w:rPr>
          <w:rFonts w:eastAsia="Times New Roman"/>
          <w:lang w:val="ru-RU"/>
        </w:rPr>
        <w:t>;</w:t>
      </w:r>
    </w:p>
    <w:p w14:paraId="0AE95123" w14:textId="226C6DF5" w:rsidR="00D57DA9" w:rsidRPr="00D57DA9" w:rsidRDefault="00D57DA9" w:rsidP="00D57DA9">
      <w:pPr>
        <w:rPr>
          <w:rFonts w:eastAsia="Times New Roman"/>
          <w:lang w:val="ru-RU"/>
        </w:rPr>
      </w:pPr>
      <m:oMath>
        <m:r>
          <w:rPr>
            <w:rFonts w:ascii="Cambria Math" w:eastAsia="Times New Roman" w:hAnsi="Cambria Math"/>
            <w:lang w:val="ru-RU"/>
          </w:rPr>
          <m:t>recovere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d</m:t>
            </m:r>
          </m:e>
          <m:sub>
            <m:r>
              <w:rPr>
                <w:rFonts w:ascii="Cambria Math" w:eastAsia="Times New Roman" w:hAnsi="Cambria Math"/>
                <w:lang w:val="ru-RU"/>
              </w:rPr>
              <m:t>m</m:t>
            </m:r>
          </m:sub>
        </m:sSub>
        <m:r>
          <w:rPr>
            <w:rFonts w:ascii="Cambria Math" w:eastAsia="Times New Roman" w:hAnsi="Cambria Math"/>
            <w:lang w:val="ru-RU"/>
          </w:rPr>
          <m:t>=123</m:t>
        </m:r>
      </m:oMath>
      <w:r w:rsidRPr="00D57DA9">
        <w:rPr>
          <w:rFonts w:eastAsia="Times New Roman"/>
          <w:lang w:val="ru-RU"/>
        </w:rPr>
        <w:t>;</w:t>
      </w:r>
    </w:p>
    <w:p w14:paraId="475023F7" w14:textId="23D8748D" w:rsidR="00D57DA9" w:rsidRDefault="00D57DA9" w:rsidP="00D57DA9">
      <w:pPr>
        <w:rPr>
          <w:rFonts w:eastAsia="Times New Roman"/>
          <w:lang w:val="ru-RU"/>
        </w:rPr>
      </w:pPr>
      <m:oMath>
        <m:r>
          <w:rPr>
            <w:rFonts w:ascii="Cambria Math" w:eastAsia="Times New Roman" w:hAnsi="Cambria Math"/>
            <w:lang w:val="ru-RU"/>
          </w:rPr>
          <m:t>iterations = 2</m:t>
        </m:r>
      </m:oMath>
      <w:r w:rsidRPr="00D57DA9">
        <w:rPr>
          <w:rFonts w:eastAsia="Times New Roman"/>
          <w:lang w:val="ru-RU"/>
        </w:rPr>
        <w:t>.</w:t>
      </w:r>
    </w:p>
    <w:p w14:paraId="41FC049D" w14:textId="5246EBAA" w:rsidR="00C72E51" w:rsidRPr="00C72E51" w:rsidRDefault="00C72E51" w:rsidP="00D57DA9">
      <w:pPr>
        <w:rPr>
          <w:rFonts w:eastAsia="Times New Roman"/>
          <w:lang w:val="ru-RU"/>
        </w:rPr>
      </w:pPr>
      <w:r w:rsidRPr="00C72E51">
        <w:rPr>
          <w:rFonts w:eastAsia="Times New Roman"/>
          <w:lang w:val="ru-RU"/>
        </w:rPr>
        <w:t>Для проверки атаки при малом порядке e были использованы небольшие учебные параметры RSA. Контрольные значения приведены в листинге 4.</w:t>
      </w:r>
    </w:p>
    <w:p w14:paraId="3EC8833A" w14:textId="77777777" w:rsidR="00C72E51" w:rsidRDefault="00C72E51" w:rsidP="00C72E51">
      <w:pPr>
        <w:pStyle w:val="ab"/>
      </w:pPr>
    </w:p>
    <w:p w14:paraId="2D5F1818" w14:textId="68FED212" w:rsidR="00C72E51" w:rsidRDefault="00C72E51" w:rsidP="00C72E51">
      <w:pPr>
        <w:pStyle w:val="ab"/>
      </w:pPr>
      <w:r>
        <w:t>Листинг 4 – Контрольные значения для проверки атаки при малом порядке e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C72E51" w:rsidRPr="00A435B1" w14:paraId="4267614E" w14:textId="77777777" w:rsidTr="009304BD">
        <w:tc>
          <w:tcPr>
            <w:tcW w:w="9622" w:type="dxa"/>
          </w:tcPr>
          <w:p w14:paraId="5530831E" w14:textId="77777777" w:rsidR="00C72E51" w:rsidRDefault="00C72E51" w:rsidP="00C72E51">
            <w:pPr>
              <w:pStyle w:val="ac"/>
            </w:pPr>
            <w:r>
              <w:t>================================================================================</w:t>
            </w:r>
          </w:p>
          <w:p w14:paraId="4122F163" w14:textId="77777777" w:rsidR="00C72E51" w:rsidRDefault="00C72E51" w:rsidP="00C72E51">
            <w:pPr>
              <w:pStyle w:val="ac"/>
            </w:pPr>
            <w:r>
              <w:t>4. SMALL ORDER ATTACK - check short cycle</w:t>
            </w:r>
          </w:p>
          <w:p w14:paraId="7493347C" w14:textId="77777777" w:rsidR="00C72E51" w:rsidRDefault="00C72E51" w:rsidP="00C72E51">
            <w:pPr>
              <w:pStyle w:val="ac"/>
            </w:pPr>
            <w:r>
              <w:t>================================================================================</w:t>
            </w:r>
          </w:p>
          <w:p w14:paraId="4E516ADD" w14:textId="77777777" w:rsidR="00C72E51" w:rsidRDefault="00C72E51" w:rsidP="00C72E51">
            <w:pPr>
              <w:pStyle w:val="ac"/>
            </w:pPr>
            <w:r>
              <w:t>p = 23</w:t>
            </w:r>
          </w:p>
          <w:p w14:paraId="247D76D4" w14:textId="77777777" w:rsidR="00C72E51" w:rsidRDefault="00C72E51" w:rsidP="00C72E51">
            <w:pPr>
              <w:pStyle w:val="ac"/>
            </w:pPr>
            <w:r>
              <w:t>q = 47</w:t>
            </w:r>
          </w:p>
          <w:p w14:paraId="7C4474FC" w14:textId="77777777" w:rsidR="00C72E51" w:rsidRDefault="00C72E51" w:rsidP="00C72E51">
            <w:pPr>
              <w:pStyle w:val="ac"/>
            </w:pPr>
            <w:r>
              <w:t>n = 1081</w:t>
            </w:r>
          </w:p>
          <w:p w14:paraId="6948DCCF" w14:textId="77777777" w:rsidR="00C72E51" w:rsidRDefault="00C72E51" w:rsidP="00C72E51">
            <w:pPr>
              <w:pStyle w:val="ac"/>
            </w:pPr>
            <w:r>
              <w:t>phi = 1012</w:t>
            </w:r>
          </w:p>
          <w:p w14:paraId="2B4BD561" w14:textId="77777777" w:rsidR="00C72E51" w:rsidRDefault="00C72E51" w:rsidP="00C72E51">
            <w:pPr>
              <w:pStyle w:val="ac"/>
            </w:pPr>
            <w:r>
              <w:t>e = 45</w:t>
            </w:r>
          </w:p>
          <w:p w14:paraId="1745BE76" w14:textId="77777777" w:rsidR="00C72E51" w:rsidRDefault="00C72E51" w:rsidP="00C72E51">
            <w:pPr>
              <w:pStyle w:val="ac"/>
            </w:pPr>
            <w:r>
              <w:t>d = 45</w:t>
            </w:r>
          </w:p>
          <w:p w14:paraId="69A86EA2" w14:textId="77777777" w:rsidR="00C72E51" w:rsidRDefault="00C72E51" w:rsidP="00C72E51">
            <w:pPr>
              <w:pStyle w:val="ac"/>
            </w:pPr>
            <w:r>
              <w:t>m = 123</w:t>
            </w:r>
          </w:p>
          <w:p w14:paraId="7DA93EC6" w14:textId="77777777" w:rsidR="00C72E51" w:rsidRDefault="00C72E51" w:rsidP="00C72E51">
            <w:pPr>
              <w:pStyle w:val="ac"/>
            </w:pPr>
            <w:r>
              <w:t>c = 859</w:t>
            </w:r>
          </w:p>
          <w:p w14:paraId="60DA30C8" w14:textId="77777777" w:rsidR="00C72E51" w:rsidRDefault="00C72E51" w:rsidP="00C72E51">
            <w:pPr>
              <w:pStyle w:val="ac"/>
            </w:pPr>
            <w:r>
              <w:t>recovered_m = 123</w:t>
            </w:r>
          </w:p>
          <w:p w14:paraId="2D8E566D" w14:textId="77777777" w:rsidR="00C72E51" w:rsidRDefault="00C72E51" w:rsidP="00C72E51">
            <w:pPr>
              <w:pStyle w:val="ac"/>
            </w:pPr>
            <w:r>
              <w:lastRenderedPageBreak/>
              <w:t>order = 2</w:t>
            </w:r>
          </w:p>
          <w:p w14:paraId="48967168" w14:textId="77777777" w:rsidR="00C72E51" w:rsidRDefault="00C72E51" w:rsidP="00C72E51">
            <w:pPr>
              <w:pStyle w:val="ac"/>
            </w:pPr>
          </w:p>
          <w:p w14:paraId="4E898C81" w14:textId="77777777" w:rsidR="00C72E51" w:rsidRDefault="00C72E51" w:rsidP="00C72E51">
            <w:pPr>
              <w:pStyle w:val="ac"/>
            </w:pPr>
            <w:r>
              <w:t>Check in CrypTool:</w:t>
            </w:r>
          </w:p>
          <w:p w14:paraId="0DE01605" w14:textId="77777777" w:rsidR="00C72E51" w:rsidRDefault="00C72E51" w:rsidP="00C72E51">
            <w:pPr>
              <w:pStyle w:val="ac"/>
            </w:pPr>
            <w:r>
              <w:t>p * q = 1081</w:t>
            </w:r>
          </w:p>
          <w:p w14:paraId="68B97988" w14:textId="77777777" w:rsidR="00C72E51" w:rsidRDefault="00C72E51" w:rsidP="00C72E51">
            <w:pPr>
              <w:pStyle w:val="ac"/>
            </w:pPr>
            <w:r>
              <w:t>(e * d) mod phi = 1</w:t>
            </w:r>
          </w:p>
          <w:p w14:paraId="2E784DB2" w14:textId="77777777" w:rsidR="00C72E51" w:rsidRDefault="00C72E51" w:rsidP="00C72E51">
            <w:pPr>
              <w:pStyle w:val="ac"/>
            </w:pPr>
            <w:r>
              <w:t>e^order mod phi = 1</w:t>
            </w:r>
          </w:p>
          <w:p w14:paraId="58495FBB" w14:textId="77777777" w:rsidR="00C72E51" w:rsidRDefault="00C72E51" w:rsidP="00C72E51">
            <w:pPr>
              <w:pStyle w:val="ac"/>
            </w:pPr>
            <w:r>
              <w:t>m^e mod n = 859</w:t>
            </w:r>
          </w:p>
          <w:p w14:paraId="11EA805F" w14:textId="77777777" w:rsidR="00C72E51" w:rsidRDefault="00C72E51" w:rsidP="00C72E51">
            <w:pPr>
              <w:pStyle w:val="ac"/>
            </w:pPr>
            <w:r>
              <w:t>c^e mod n = 123</w:t>
            </w:r>
          </w:p>
          <w:p w14:paraId="5219CA01" w14:textId="6C4B8484" w:rsidR="00C72E51" w:rsidRPr="00A435B1" w:rsidRDefault="00C72E51" w:rsidP="00C72E51">
            <w:pPr>
              <w:pStyle w:val="ac"/>
            </w:pPr>
            <w:r>
              <w:t>(c^e mod n)^e mod n = 859</w:t>
            </w:r>
          </w:p>
        </w:tc>
      </w:tr>
    </w:tbl>
    <w:p w14:paraId="05CBBE5D" w14:textId="2827AB26" w:rsidR="00C72E51" w:rsidRDefault="00C72E51" w:rsidP="00D57DA9">
      <w:pPr>
        <w:rPr>
          <w:rFonts w:eastAsia="Times New Roman"/>
        </w:rPr>
      </w:pPr>
    </w:p>
    <w:p w14:paraId="50802ADD" w14:textId="2C479119" w:rsidR="00C72E51" w:rsidRDefault="00C72E51" w:rsidP="00C72E51">
      <w:pPr>
        <w:rPr>
          <w:rFonts w:eastAsia="Times New Roman"/>
          <w:lang w:val="ru-RU" w:eastAsia="ru-RU"/>
        </w:rPr>
      </w:pPr>
      <w:r w:rsidRPr="00C72E51">
        <w:rPr>
          <w:rFonts w:eastAsia="Times New Roman"/>
          <w:lang w:val="ru-RU"/>
        </w:rPr>
        <w:t xml:space="preserve">В </w:t>
      </w:r>
      <w:r w:rsidRPr="00C72E51">
        <w:rPr>
          <w:rFonts w:eastAsia="Times New Roman"/>
        </w:rPr>
        <w:t>CrypTool</w:t>
      </w:r>
      <w:r w:rsidRPr="00C72E51">
        <w:rPr>
          <w:rFonts w:eastAsia="Times New Roman"/>
          <w:lang w:val="ru-RU"/>
        </w:rPr>
        <w:t xml:space="preserve"> была проверена короткая циклическая последовательность повторного </w:t>
      </w:r>
      <w:r w:rsidRPr="00C72E51">
        <w:rPr>
          <w:rFonts w:eastAsia="Times New Roman"/>
        </w:rPr>
        <w:t>RSA</w:t>
      </w:r>
      <w:r w:rsidRPr="00C72E51">
        <w:rPr>
          <w:rFonts w:eastAsia="Times New Roman"/>
          <w:lang w:val="ru-RU"/>
        </w:rPr>
        <w:t xml:space="preserve">-преобразования. Сообщение </w:t>
      </w:r>
      <m:oMath>
        <m:r>
          <w:rPr>
            <w:rFonts w:ascii="Cambria Math" w:eastAsia="Times New Roman" w:hAnsi="Cambria Math"/>
          </w:rPr>
          <m:t>m</m:t>
        </m:r>
        <m:r>
          <w:rPr>
            <w:rFonts w:ascii="Cambria Math" w:eastAsia="Times New Roman" w:hAnsi="Cambria Math"/>
            <w:lang w:val="ru-RU"/>
          </w:rPr>
          <m:t xml:space="preserve"> = 123</m:t>
        </m:r>
      </m:oMath>
      <w:r w:rsidRPr="00C72E51">
        <w:rPr>
          <w:rFonts w:eastAsia="Times New Roman"/>
          <w:lang w:val="ru-RU"/>
        </w:rPr>
        <w:t xml:space="preserve"> после шифрования даёт </w:t>
      </w:r>
      <m:oMath>
        <m:r>
          <w:rPr>
            <w:rFonts w:ascii="Cambria Math" w:eastAsia="Times New Roman" w:hAnsi="Cambria Math"/>
          </w:rPr>
          <m:t>c</m:t>
        </m:r>
        <m:r>
          <w:rPr>
            <w:rFonts w:ascii="Cambria Math" w:eastAsia="Times New Roman" w:hAnsi="Cambria Math"/>
            <w:lang w:val="ru-RU"/>
          </w:rPr>
          <m:t xml:space="preserve"> = 859</m:t>
        </m:r>
      </m:oMath>
      <w:r w:rsidRPr="00C72E51">
        <w:rPr>
          <w:rFonts w:eastAsia="Times New Roman"/>
          <w:lang w:val="ru-RU"/>
        </w:rPr>
        <w:t xml:space="preserve">, а повторное возведение </w:t>
      </w:r>
      <m:oMath>
        <m:r>
          <w:rPr>
            <w:rFonts w:ascii="Cambria Math" w:eastAsia="Times New Roman" w:hAnsi="Cambria Math"/>
          </w:rPr>
          <m:t>c</m:t>
        </m:r>
      </m:oMath>
      <w:r w:rsidRPr="00C72E51">
        <w:rPr>
          <w:rFonts w:eastAsia="Times New Roman"/>
          <w:lang w:val="ru-RU"/>
        </w:rPr>
        <w:t xml:space="preserve"> в степень </w:t>
      </w:r>
      <m:oMath>
        <m:r>
          <w:rPr>
            <w:rFonts w:ascii="Cambria Math" w:eastAsia="Times New Roman" w:hAnsi="Cambria Math"/>
          </w:rPr>
          <m:t>e</m:t>
        </m:r>
      </m:oMath>
      <w:r w:rsidRPr="00C72E51">
        <w:rPr>
          <w:rFonts w:eastAsia="Times New Roman"/>
          <w:lang w:val="ru-RU"/>
        </w:rPr>
        <w:t xml:space="preserve"> по модулю </w:t>
      </w:r>
      <m:oMath>
        <m:r>
          <w:rPr>
            <w:rFonts w:ascii="Cambria Math" w:eastAsia="Times New Roman" w:hAnsi="Cambria Math"/>
          </w:rPr>
          <m:t>n</m:t>
        </m:r>
      </m:oMath>
      <w:r w:rsidRPr="00C72E51">
        <w:rPr>
          <w:rFonts w:eastAsia="Times New Roman"/>
          <w:lang w:val="ru-RU"/>
        </w:rPr>
        <w:t xml:space="preserve"> возвращает исходное сообщение. Результат проверки приведён на </w:t>
      </w:r>
      <w:r>
        <w:rPr>
          <w:rFonts w:eastAsia="Times New Roman"/>
          <w:lang w:val="ru-RU"/>
        </w:rPr>
        <w:fldChar w:fldCharType="begin"/>
      </w:r>
      <w:r>
        <w:rPr>
          <w:rFonts w:eastAsia="Times New Roman"/>
          <w:lang w:val="ru-RU"/>
        </w:rPr>
        <w:instrText xml:space="preserve"> REF _Ref229611232 \h </w:instrText>
      </w:r>
      <w:r>
        <w:rPr>
          <w:rFonts w:eastAsia="Times New Roman"/>
          <w:lang w:val="ru-RU"/>
        </w:rPr>
      </w:r>
      <w:r>
        <w:rPr>
          <w:rFonts w:eastAsia="Times New Roman"/>
          <w:lang w:val="ru-RU"/>
        </w:rPr>
        <w:fldChar w:fldCharType="separate"/>
      </w:r>
      <w:r>
        <w:rPr>
          <w:lang w:val="ru-RU"/>
        </w:rPr>
        <w:t>р</w:t>
      </w:r>
      <w:r>
        <w:t>исунк</w:t>
      </w:r>
      <w:r>
        <w:rPr>
          <w:lang w:val="ru-RU"/>
        </w:rPr>
        <w:t>е</w:t>
      </w:r>
      <w:r>
        <w:t xml:space="preserve"> </w:t>
      </w:r>
      <w:r>
        <w:rPr>
          <w:noProof/>
        </w:rPr>
        <w:t>9</w:t>
      </w:r>
      <w:r>
        <w:rPr>
          <w:rFonts w:eastAsia="Times New Roman"/>
          <w:lang w:val="ru-RU"/>
        </w:rPr>
        <w:fldChar w:fldCharType="end"/>
      </w:r>
      <w:r w:rsidRPr="00C72E51">
        <w:rPr>
          <w:rFonts w:eastAsia="Times New Roman"/>
          <w:lang w:val="ru-RU"/>
        </w:rPr>
        <w:t>.</w:t>
      </w:r>
    </w:p>
    <w:p w14:paraId="5FF9352D" w14:textId="6420095C" w:rsidR="00C72E51" w:rsidRDefault="00C72E51" w:rsidP="00C72E51">
      <w:pPr>
        <w:pStyle w:val="af6"/>
        <w:ind w:firstLine="0"/>
        <w:rPr>
          <w:noProof/>
        </w:rPr>
      </w:pPr>
    </w:p>
    <w:p w14:paraId="3C1402F0" w14:textId="059B4468" w:rsidR="00BA39CF" w:rsidRDefault="00BA39CF" w:rsidP="00BA39CF">
      <w:pPr>
        <w:pStyle w:val="aa"/>
      </w:pPr>
      <w:r w:rsidRPr="00BA39CF">
        <w:drawing>
          <wp:inline distT="0" distB="0" distL="0" distR="0" wp14:anchorId="3674ED81" wp14:editId="41AF8557">
            <wp:extent cx="6116320" cy="2491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0F8A" w14:textId="28B80483" w:rsidR="00BA39CF" w:rsidRPr="00BA39CF" w:rsidRDefault="00BA39CF" w:rsidP="00BA39CF">
      <w:pPr>
        <w:pStyle w:val="af6"/>
        <w:ind w:firstLine="0"/>
      </w:pPr>
      <w:r w:rsidRPr="00BA39CF">
        <w:drawing>
          <wp:inline distT="0" distB="0" distL="0" distR="0" wp14:anchorId="3691D20F" wp14:editId="334440DB">
            <wp:extent cx="6116320" cy="24422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F7D4" w14:textId="24553FD1" w:rsidR="00C72E51" w:rsidRDefault="00C72E51" w:rsidP="00C72E51">
      <w:pPr>
        <w:pStyle w:val="aa"/>
      </w:pPr>
      <w:bookmarkStart w:id="23" w:name="_Ref229611232"/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bookmarkEnd w:id="23"/>
      <w:r>
        <w:t xml:space="preserve"> –</w:t>
      </w:r>
      <w:r w:rsidRPr="0016072B">
        <w:t xml:space="preserve"> </w:t>
      </w:r>
      <w:r>
        <w:t>Проверка цикла бесключевого дешифрования в CrypTool</w:t>
      </w:r>
    </w:p>
    <w:p w14:paraId="120A8F39" w14:textId="77777777" w:rsidR="00C72E51" w:rsidRDefault="00C72E51" w:rsidP="00D57DA9">
      <w:pPr>
        <w:rPr>
          <w:rFonts w:eastAsia="Times New Roman"/>
          <w:lang w:val="ru-RU"/>
        </w:rPr>
      </w:pPr>
    </w:p>
    <w:p w14:paraId="14DD9990" w14:textId="0E208E94" w:rsidR="00C72E51" w:rsidRPr="00C72E51" w:rsidRDefault="00C72E51" w:rsidP="00D57DA9">
      <w:pPr>
        <w:rPr>
          <w:rFonts w:eastAsia="Times New Roman"/>
          <w:lang w:val="ru-RU"/>
        </w:rPr>
      </w:pPr>
      <w:r w:rsidRPr="00C72E51">
        <w:rPr>
          <w:rFonts w:eastAsia="Times New Roman"/>
          <w:lang w:val="ru-RU"/>
        </w:rPr>
        <w:lastRenderedPageBreak/>
        <w:t>Из рисунка 9 видно, что для выбранных параметров повторное применение RSA-преобразования образует короткий цикл. Поэтому сообщение может быть восстановлено без использования закрытого ключа.</w:t>
      </w:r>
    </w:p>
    <w:p w14:paraId="228F9729" w14:textId="45B48F79" w:rsidR="0062250A" w:rsidRPr="00C72E51" w:rsidRDefault="0062250A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3DB4D7AA" w14:textId="54AF76AE" w:rsidR="000B5E86" w:rsidRPr="006014E2" w:rsidRDefault="009B0B3D" w:rsidP="000B5E86">
      <w:pPr>
        <w:pStyle w:val="21"/>
      </w:pPr>
      <w:r w:rsidRPr="009B0B3D">
        <w:t>Генерация и проверка безопасных параметров RSA</w:t>
      </w:r>
    </w:p>
    <w:p w14:paraId="3AF0F77D" w14:textId="619428DB" w:rsidR="008F20FC" w:rsidRDefault="009B0B3D" w:rsidP="000B5E86">
      <w:pPr>
        <w:rPr>
          <w:rFonts w:eastAsia="Times New Roman"/>
          <w:lang w:val="ru-RU"/>
        </w:rPr>
      </w:pPr>
      <w:r w:rsidRPr="009B0B3D">
        <w:rPr>
          <w:rFonts w:eastAsia="Times New Roman"/>
          <w:lang w:val="ru-RU"/>
        </w:rPr>
        <w:t xml:space="preserve">Для сравнения с уязвимыми учебными параметрами была реализована генерация более безопасной RSA-пары. В программе проверяются различие </w:t>
      </w:r>
      <m:oMath>
        <m:r>
          <w:rPr>
            <w:rFonts w:ascii="Cambria Math" w:eastAsia="Times New Roman" w:hAnsi="Cambria Math"/>
            <w:lang w:val="ru-RU"/>
          </w:rPr>
          <m:t>p</m:t>
        </m:r>
      </m:oMath>
      <w:r w:rsidRPr="009B0B3D">
        <w:rPr>
          <w:rFonts w:eastAsia="Times New Roman"/>
          <w:lang w:val="ru-RU"/>
        </w:rPr>
        <w:t xml:space="preserve"> и </w:t>
      </w:r>
      <m:oMath>
        <m:r>
          <w:rPr>
            <w:rFonts w:ascii="Cambria Math" w:eastAsia="Times New Roman" w:hAnsi="Cambria Math"/>
            <w:lang w:val="ru-RU"/>
          </w:rPr>
          <m:t>q</m:t>
        </m:r>
      </m:oMath>
      <w:r w:rsidRPr="009B0B3D">
        <w:rPr>
          <w:rFonts w:eastAsia="Times New Roman"/>
          <w:lang w:val="ru-RU"/>
        </w:rPr>
        <w:t xml:space="preserve">, близость их битовых длин, условие </w:t>
      </w:r>
      <m:oMath>
        <m:r>
          <w:rPr>
            <w:rFonts w:ascii="Cambria Math" w:eastAsia="Times New Roman" w:hAnsi="Cambria Math"/>
            <w:lang w:val="ru-RU"/>
          </w:rPr>
          <m:t>gcd</m:t>
        </m:r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lang w:val="ru-RU"/>
              </w:rPr>
              <m:t>e,φ</m:t>
            </m:r>
            <m:d>
              <m:d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lang w:val="ru-RU"/>
                  </w:rPr>
                  <m:t>n</m:t>
                </m:r>
              </m:e>
            </m:d>
          </m:e>
        </m:d>
        <m:r>
          <w:rPr>
            <w:rFonts w:ascii="Cambria Math" w:eastAsia="Times New Roman" w:hAnsi="Cambria Math"/>
            <w:lang w:val="ru-RU"/>
          </w:rPr>
          <m:t>=1</m:t>
        </m:r>
      </m:oMath>
      <w:r w:rsidRPr="009B0B3D">
        <w:rPr>
          <w:rFonts w:eastAsia="Times New Roman"/>
          <w:lang w:val="ru-RU"/>
        </w:rPr>
        <w:t xml:space="preserve">, использование открытого показателя </w:t>
      </w:r>
      <m:oMath>
        <m:r>
          <w:rPr>
            <w:rFonts w:ascii="Cambria Math" w:eastAsia="Times New Roman" w:hAnsi="Cambria Math"/>
            <w:lang w:val="ru-RU"/>
          </w:rPr>
          <m:t>e = 65537</m:t>
        </m:r>
      </m:oMath>
      <w:r w:rsidRPr="009B0B3D">
        <w:rPr>
          <w:rFonts w:eastAsia="Times New Roman"/>
          <w:lang w:val="ru-RU"/>
        </w:rPr>
        <w:t xml:space="preserve">, а также выполнение неравенства </w:t>
      </w:r>
      <m:oMath>
        <m:r>
          <w:rPr>
            <w:rFonts w:ascii="Cambria Math" w:eastAsia="Times New Roman" w:hAnsi="Cambria Math"/>
          </w:rPr>
          <m:t>d</m:t>
        </m:r>
        <m:r>
          <w:rPr>
            <w:rFonts w:ascii="Cambria Math" w:eastAsia="Times New Roman" w:hAnsi="Cambria Math"/>
            <w:lang w:val="ru-RU"/>
          </w:rPr>
          <m:t xml:space="preserve"> &gt; </m:t>
        </m:r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  <w:lang w:val="ru-RU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  <w:lang w:val="ru-RU"/>
              </w:rPr>
              <m:t>3</m:t>
            </m:r>
          </m:den>
        </m:f>
      </m:oMath>
      <w:r w:rsidRPr="009B0B3D">
        <w:rPr>
          <w:rFonts w:eastAsia="Times New Roman"/>
          <w:lang w:val="ru-RU"/>
        </w:rPr>
        <w:t xml:space="preserve">. Дополнительно к сгенерированному ключу применяется собственная реализация атаки Винера; для безопасного ключа закрытый показатель не восстанавливается. Порядок генерации и проверки параметров представлен </w:t>
      </w:r>
      <w:r w:rsidR="000B5E86" w:rsidRPr="006E2693">
        <w:rPr>
          <w:rFonts w:eastAsia="Times New Roman"/>
          <w:lang w:val="ru-RU"/>
        </w:rPr>
        <w:t>на</w:t>
      </w:r>
      <w:r w:rsidR="000B5E86" w:rsidRPr="002E73D5">
        <w:rPr>
          <w:lang w:val="ru-RU"/>
        </w:rPr>
        <w:t xml:space="preserve"> </w:t>
      </w:r>
      <w:r w:rsidR="000B5E86">
        <w:rPr>
          <w:lang w:val="ru-RU"/>
        </w:rPr>
        <w:fldChar w:fldCharType="begin"/>
      </w:r>
      <w:r w:rsidR="000B5E86">
        <w:rPr>
          <w:lang w:val="ru-RU"/>
        </w:rPr>
        <w:instrText xml:space="preserve"> REF _Ref229604441 \h </w:instrText>
      </w:r>
      <w:r w:rsidR="000B5E86">
        <w:rPr>
          <w:lang w:val="ru-RU"/>
        </w:rPr>
      </w:r>
      <w:r w:rsidR="000B5E86">
        <w:rPr>
          <w:lang w:val="ru-RU"/>
        </w:rPr>
        <w:fldChar w:fldCharType="separate"/>
      </w:r>
      <w:r w:rsidR="00C72E51">
        <w:rPr>
          <w:lang w:val="ru-RU"/>
        </w:rPr>
        <w:t>р</w:t>
      </w:r>
      <w:r w:rsidR="00C72E51">
        <w:t>исунк</w:t>
      </w:r>
      <w:r w:rsidR="00C72E51">
        <w:rPr>
          <w:lang w:val="ru-RU"/>
        </w:rPr>
        <w:t>е</w:t>
      </w:r>
      <w:r w:rsidR="00C72E51">
        <w:t xml:space="preserve"> </w:t>
      </w:r>
      <w:r w:rsidR="00C72E51">
        <w:rPr>
          <w:noProof/>
        </w:rPr>
        <w:t>10</w:t>
      </w:r>
      <w:r w:rsidR="000B5E86">
        <w:rPr>
          <w:lang w:val="ru-RU"/>
        </w:rPr>
        <w:fldChar w:fldCharType="end"/>
      </w:r>
      <w:r>
        <w:rPr>
          <w:lang w:val="ru-RU"/>
        </w:rPr>
        <w:t>.</w:t>
      </w:r>
      <w:r w:rsidR="000B5E86">
        <w:rPr>
          <w:lang w:val="ru-RU"/>
        </w:rPr>
        <w:fldChar w:fldCharType="begin"/>
      </w:r>
      <w:r w:rsidR="000B5E86">
        <w:rPr>
          <w:lang w:val="ru-RU"/>
        </w:rPr>
        <w:instrText xml:space="preserve"> REF _Ref229590847 \h  \* MERGEFORMAT </w:instrText>
      </w:r>
      <w:r w:rsidR="000B5E86">
        <w:rPr>
          <w:lang w:val="ru-RU"/>
        </w:rPr>
      </w:r>
      <w:r w:rsidR="00EC734B">
        <w:rPr>
          <w:lang w:val="ru-RU"/>
        </w:rPr>
        <w:fldChar w:fldCharType="separate"/>
      </w:r>
      <w:r w:rsidR="000B5E86">
        <w:rPr>
          <w:lang w:val="ru-RU"/>
        </w:rPr>
        <w:fldChar w:fldCharType="end"/>
      </w:r>
    </w:p>
    <w:p w14:paraId="31E0D40D" w14:textId="77777777" w:rsidR="000B5E86" w:rsidRDefault="000B5E86" w:rsidP="000B5E86">
      <w:pPr>
        <w:rPr>
          <w:rFonts w:eastAsia="Times New Roman"/>
          <w:lang w:val="ru-RU" w:eastAsia="ru-RU"/>
        </w:rPr>
      </w:pPr>
    </w:p>
    <w:p w14:paraId="1933CEEA" w14:textId="220850DC" w:rsidR="000B5E86" w:rsidRDefault="000B5E86" w:rsidP="000B5E86">
      <w:pPr>
        <w:pStyle w:val="af6"/>
        <w:ind w:firstLine="0"/>
      </w:pPr>
      <w:r w:rsidRPr="000B5E86">
        <w:rPr>
          <w:noProof/>
        </w:rPr>
        <w:lastRenderedPageBreak/>
        <w:drawing>
          <wp:inline distT="0" distB="0" distL="0" distR="0" wp14:anchorId="3412C2BE" wp14:editId="4EC5BD0D">
            <wp:extent cx="2610214" cy="4677428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B8D4" w14:textId="62F0F627" w:rsidR="000B5E86" w:rsidRDefault="000B5E86" w:rsidP="000B5E86">
      <w:pPr>
        <w:pStyle w:val="aa"/>
      </w:pPr>
      <w:bookmarkStart w:id="24" w:name="_Ref229604441"/>
      <w:r>
        <w:t xml:space="preserve">Рисунок </w:t>
      </w:r>
      <w:fldSimple w:instr=" SEQ Рисунок \* ARABIC ">
        <w:r w:rsidR="00C72E51">
          <w:rPr>
            <w:noProof/>
          </w:rPr>
          <w:t>10</w:t>
        </w:r>
      </w:fldSimple>
      <w:bookmarkEnd w:id="24"/>
      <w:r>
        <w:t xml:space="preserve"> –</w:t>
      </w:r>
      <w:r w:rsidRPr="0016072B">
        <w:t xml:space="preserve"> </w:t>
      </w:r>
      <w:r w:rsidRPr="006E2693">
        <w:t xml:space="preserve">Проверка безопасных параметров </w:t>
      </w:r>
      <w:r>
        <w:t>RSA</w:t>
      </w:r>
    </w:p>
    <w:p w14:paraId="20E160F7" w14:textId="77777777" w:rsidR="009873B4" w:rsidRDefault="009873B4" w:rsidP="009873B4">
      <w:pPr>
        <w:rPr>
          <w:rFonts w:eastAsia="Times New Roman"/>
          <w:lang w:val="ru-RU"/>
        </w:rPr>
      </w:pPr>
    </w:p>
    <w:p w14:paraId="58780068" w14:textId="0B9F3915" w:rsidR="009873B4" w:rsidRDefault="009873B4" w:rsidP="009873B4">
      <w:pPr>
        <w:rPr>
          <w:rFonts w:eastAsia="Times New Roman"/>
          <w:lang w:val="ru-RU" w:eastAsia="ru-RU"/>
        </w:rPr>
      </w:pPr>
      <w:r w:rsidRPr="009873B4">
        <w:rPr>
          <w:rFonts w:eastAsia="Times New Roman"/>
          <w:lang w:val="ru-RU"/>
        </w:rPr>
        <w:t>Результат генерации безопасных учебных параметров RSA и их программного анализа приведён на</w:t>
      </w:r>
      <w:r>
        <w:rPr>
          <w:rFonts w:eastAsia="Times New Roman"/>
          <w:lang w:val="ru-RU"/>
        </w:rPr>
        <w:t xml:space="preserve"> </w:t>
      </w:r>
      <w:r w:rsidR="00085DC4">
        <w:rPr>
          <w:rFonts w:eastAsia="Times New Roman"/>
          <w:lang w:val="ru-RU"/>
        </w:rPr>
        <w:fldChar w:fldCharType="begin"/>
      </w:r>
      <w:r w:rsidR="00085DC4">
        <w:rPr>
          <w:rFonts w:eastAsia="Times New Roman"/>
          <w:lang w:val="ru-RU"/>
        </w:rPr>
        <w:instrText xml:space="preserve"> REF _Ref229606660 \h </w:instrText>
      </w:r>
      <w:r w:rsidR="00085DC4">
        <w:rPr>
          <w:rFonts w:eastAsia="Times New Roman"/>
          <w:lang w:val="ru-RU"/>
        </w:rPr>
      </w:r>
      <w:r w:rsidR="00085DC4">
        <w:rPr>
          <w:rFonts w:eastAsia="Times New Roman"/>
          <w:lang w:val="ru-RU"/>
        </w:rPr>
        <w:fldChar w:fldCharType="separate"/>
      </w:r>
      <w:r w:rsidR="00C72E51">
        <w:rPr>
          <w:lang w:val="ru-RU"/>
        </w:rPr>
        <w:t>р</w:t>
      </w:r>
      <w:r w:rsidR="00C72E51" w:rsidRPr="00C72E51">
        <w:rPr>
          <w:lang w:val="ru-RU"/>
        </w:rPr>
        <w:t>исунк</w:t>
      </w:r>
      <w:r w:rsidR="00C72E51">
        <w:rPr>
          <w:lang w:val="ru-RU"/>
        </w:rPr>
        <w:t>е</w:t>
      </w:r>
      <w:r w:rsidR="00C72E51" w:rsidRPr="00C72E51">
        <w:rPr>
          <w:lang w:val="ru-RU"/>
        </w:rPr>
        <w:t xml:space="preserve"> </w:t>
      </w:r>
      <w:r w:rsidR="00C72E51" w:rsidRPr="00C72E51">
        <w:rPr>
          <w:noProof/>
          <w:lang w:val="ru-RU"/>
        </w:rPr>
        <w:t>11</w:t>
      </w:r>
      <w:r w:rsidR="00085DC4">
        <w:rPr>
          <w:rFonts w:eastAsia="Times New Roman"/>
          <w:lang w:val="ru-RU"/>
        </w:rPr>
        <w:fldChar w:fldCharType="end"/>
      </w:r>
      <w:r w:rsidRPr="009873B4">
        <w:rPr>
          <w:rFonts w:eastAsia="Times New Roman"/>
          <w:lang w:val="ru-RU"/>
        </w:rPr>
        <w:t>.</w:t>
      </w:r>
    </w:p>
    <w:p w14:paraId="0EB47877" w14:textId="514A41FC" w:rsidR="009873B4" w:rsidRDefault="00D94560" w:rsidP="009873B4">
      <w:pPr>
        <w:pStyle w:val="af6"/>
        <w:ind w:firstLine="0"/>
      </w:pPr>
      <w:r>
        <w:rPr>
          <w:noProof/>
        </w:rPr>
        <w:drawing>
          <wp:inline distT="0" distB="0" distL="0" distR="0" wp14:anchorId="28D231FF" wp14:editId="4A21AC94">
            <wp:extent cx="4973320" cy="2831570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7570" cy="28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292C" w14:textId="2AC7E898" w:rsidR="009873B4" w:rsidRDefault="009873B4" w:rsidP="009873B4">
      <w:pPr>
        <w:pStyle w:val="aa"/>
      </w:pPr>
      <w:bookmarkStart w:id="25" w:name="_Ref229606660"/>
      <w:r>
        <w:t xml:space="preserve">Рисунок </w:t>
      </w:r>
      <w:fldSimple w:instr=" SEQ Рисунок \* ARABIC ">
        <w:r w:rsidR="00C72E51">
          <w:rPr>
            <w:noProof/>
          </w:rPr>
          <w:t>11</w:t>
        </w:r>
      </w:fldSimple>
      <w:bookmarkEnd w:id="25"/>
      <w:r>
        <w:t xml:space="preserve"> –</w:t>
      </w:r>
      <w:r w:rsidRPr="0016072B">
        <w:t xml:space="preserve"> </w:t>
      </w:r>
      <w:r w:rsidR="00D94560">
        <w:t>Генерация и проверка безопасных параметров RSA</w:t>
      </w:r>
    </w:p>
    <w:p w14:paraId="71D228B6" w14:textId="77777777" w:rsidR="00D94560" w:rsidRDefault="00D94560" w:rsidP="00D94560">
      <w:pPr>
        <w:rPr>
          <w:lang w:val="ru-RU" w:eastAsia="ru-RU"/>
        </w:rPr>
      </w:pPr>
    </w:p>
    <w:p w14:paraId="4F7B89EE" w14:textId="700145BE" w:rsidR="00D94560" w:rsidRDefault="00D94560" w:rsidP="00D94560">
      <w:pPr>
        <w:rPr>
          <w:lang w:val="ru-RU" w:eastAsia="ru-RU"/>
        </w:rPr>
      </w:pPr>
      <w:r w:rsidRPr="00D94560">
        <w:rPr>
          <w:lang w:val="ru-RU" w:eastAsia="ru-RU"/>
        </w:rPr>
        <w:lastRenderedPageBreak/>
        <w:t xml:space="preserve">На рисунке </w:t>
      </w:r>
      <w:r w:rsidR="00C72E51">
        <w:rPr>
          <w:lang w:val="ru-RU" w:eastAsia="ru-RU"/>
        </w:rPr>
        <w:t>11</w:t>
      </w:r>
      <w:r w:rsidRPr="00D94560">
        <w:rPr>
          <w:lang w:val="ru-RU" w:eastAsia="ru-RU"/>
        </w:rPr>
        <w:t xml:space="preserve"> показано, что для сгенерированного ключа выполнены условия </w:t>
      </w:r>
      <m:oMath>
        <m:r>
          <w:rPr>
            <w:rFonts w:ascii="Cambria Math" w:hAnsi="Cambria Math"/>
            <w:lang w:val="ru-RU" w:eastAsia="ru-RU"/>
          </w:rPr>
          <m:t>modulu</m:t>
        </m:r>
        <m:sSub>
          <m:sSubPr>
            <m:ctrlPr>
              <w:rPr>
                <w:rFonts w:ascii="Cambria Math" w:hAnsi="Cambria Math"/>
                <w:i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lang w:val="ru-RU" w:eastAsia="ru-RU"/>
              </w:rPr>
              <m:t>s</m:t>
            </m:r>
          </m:e>
          <m:sub>
            <m:r>
              <w:rPr>
                <w:rFonts w:ascii="Cambria Math" w:hAnsi="Cambria Math"/>
                <w:lang w:val="ru-RU" w:eastAsia="ru-RU"/>
              </w:rPr>
              <m:t>b</m:t>
            </m:r>
          </m:sub>
        </m:sSub>
        <m:r>
          <w:rPr>
            <w:rFonts w:ascii="Cambria Math" w:hAnsi="Cambria Math"/>
            <w:lang w:val="ru-RU" w:eastAsia="ru-RU"/>
          </w:rPr>
          <m:t>its=512</m:t>
        </m:r>
      </m:oMath>
      <w:r w:rsidRPr="00D94560">
        <w:rPr>
          <w:lang w:val="ru-RU" w:eastAsia="ru-RU"/>
        </w:rPr>
        <w:t xml:space="preserve">, </w:t>
      </w:r>
      <m:oMath>
        <m:r>
          <w:rPr>
            <w:rFonts w:ascii="Cambria Math" w:hAnsi="Cambria Math"/>
            <w:lang w:val="ru-RU" w:eastAsia="ru-RU"/>
          </w:rPr>
          <m:t>gcd</m:t>
        </m:r>
        <m:d>
          <m:dPr>
            <m:ctrlPr>
              <w:rPr>
                <w:rFonts w:ascii="Cambria Math" w:hAnsi="Cambria Math"/>
                <w:i/>
                <w:lang w:val="ru-RU" w:eastAsia="ru-RU"/>
              </w:rPr>
            </m:ctrlPr>
          </m:dPr>
          <m:e>
            <m:r>
              <w:rPr>
                <w:rFonts w:ascii="Cambria Math" w:hAnsi="Cambria Math"/>
                <w:lang w:val="ru-RU" w:eastAsia="ru-RU"/>
              </w:rPr>
              <m:t>e,φ</m:t>
            </m:r>
            <m:d>
              <m:dPr>
                <m:ctrlPr>
                  <w:rPr>
                    <w:rFonts w:ascii="Cambria Math" w:hAnsi="Cambria Math"/>
                    <w:i/>
                    <w:lang w:val="ru-RU" w:eastAsia="ru-RU"/>
                  </w:rPr>
                </m:ctrlPr>
              </m:dPr>
              <m:e>
                <m:r>
                  <w:rPr>
                    <w:rFonts w:ascii="Cambria Math" w:hAnsi="Cambria Math"/>
                    <w:lang w:val="ru-RU" w:eastAsia="ru-RU"/>
                  </w:rPr>
                  <m:t>n</m:t>
                </m:r>
              </m:e>
            </m:d>
          </m:e>
        </m:d>
        <m:r>
          <w:rPr>
            <w:rFonts w:ascii="Cambria Math" w:hAnsi="Cambria Math"/>
            <w:lang w:val="ru-RU" w:eastAsia="ru-RU"/>
          </w:rPr>
          <m:t>=1</m:t>
        </m:r>
      </m:oMath>
      <w:r w:rsidRPr="00D94560">
        <w:rPr>
          <w:lang w:val="ru-RU" w:eastAsia="ru-RU"/>
        </w:rPr>
        <w:t>, d_gt_wiener_bound = true и p_q_ratio_ok = true. Это означает, что ключ не подпадает под реализованную демонстрационную атаку Винера и проходит базовые проверки безопасной генерации.</w:t>
      </w:r>
    </w:p>
    <w:p w14:paraId="7BDD84FA" w14:textId="16F3A1BB" w:rsidR="00C72E51" w:rsidRPr="00D94560" w:rsidRDefault="00C72E51" w:rsidP="00D94560">
      <w:pPr>
        <w:rPr>
          <w:lang w:val="ru-RU" w:eastAsia="ru-RU"/>
        </w:rPr>
      </w:pPr>
      <w:r w:rsidRPr="00C72E51">
        <w:rPr>
          <w:lang w:val="ru-RU" w:eastAsia="ru-RU"/>
        </w:rPr>
        <w:t>Для сгенерированной безопасной учебной RSA-пары были подготовлены контрольные значения, приведённые в листинге 5. Они позволяют проверить корректность модуля, открытого и закрытого показателей, а также восстановление тестового сообщения.</w:t>
      </w:r>
    </w:p>
    <w:p w14:paraId="34BE52A7" w14:textId="77777777" w:rsidR="00C72E51" w:rsidRDefault="00C72E51" w:rsidP="00C72E51">
      <w:pPr>
        <w:pStyle w:val="ab"/>
      </w:pPr>
    </w:p>
    <w:p w14:paraId="0475A81D" w14:textId="71B89BFB" w:rsidR="00C72E51" w:rsidRDefault="00C72E51" w:rsidP="00C72E51">
      <w:pPr>
        <w:pStyle w:val="ab"/>
      </w:pPr>
      <w:r>
        <w:t>Листинг 5 – Контрольные значения для проверки безопасной RSA-пары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C72E51" w:rsidRPr="00A435B1" w14:paraId="3768F3F8" w14:textId="77777777" w:rsidTr="009304BD">
        <w:tc>
          <w:tcPr>
            <w:tcW w:w="9622" w:type="dxa"/>
          </w:tcPr>
          <w:p w14:paraId="18248AAB" w14:textId="77777777" w:rsidR="00C72E51" w:rsidRDefault="00C72E51" w:rsidP="00C72E51">
            <w:pPr>
              <w:pStyle w:val="ac"/>
            </w:pPr>
            <w:r>
              <w:t>================================================================================</w:t>
            </w:r>
          </w:p>
          <w:p w14:paraId="4CE86E41" w14:textId="77777777" w:rsidR="00C72E51" w:rsidRDefault="00C72E51" w:rsidP="00C72E51">
            <w:pPr>
              <w:pStyle w:val="ac"/>
            </w:pPr>
            <w:r>
              <w:t>5. SAFE KEYGEN - check valid RSA key pair</w:t>
            </w:r>
          </w:p>
          <w:p w14:paraId="0BDA986F" w14:textId="77777777" w:rsidR="00C72E51" w:rsidRDefault="00C72E51" w:rsidP="00C72E51">
            <w:pPr>
              <w:pStyle w:val="ac"/>
            </w:pPr>
            <w:r>
              <w:t>================================================================================</w:t>
            </w:r>
          </w:p>
          <w:p w14:paraId="5C1689D4" w14:textId="77777777" w:rsidR="00C72E51" w:rsidRDefault="00C72E51" w:rsidP="00C72E51">
            <w:pPr>
              <w:pStyle w:val="ac"/>
            </w:pPr>
            <w:r>
              <w:t>p = 101381258712547169411632585189113457770499368942413217962597774149773773992681</w:t>
            </w:r>
          </w:p>
          <w:p w14:paraId="67B269FF" w14:textId="77777777" w:rsidR="00C72E51" w:rsidRDefault="00C72E51" w:rsidP="00C72E51">
            <w:pPr>
              <w:pStyle w:val="ac"/>
            </w:pPr>
            <w:r>
              <w:t>q = 91201492259735210843359402007604554944213353627033411836733419547449506009511</w:t>
            </w:r>
          </w:p>
          <w:p w14:paraId="42994FA0" w14:textId="77777777" w:rsidR="00C72E51" w:rsidRDefault="00C72E51" w:rsidP="00C72E51">
            <w:pPr>
              <w:pStyle w:val="ac"/>
            </w:pPr>
            <w:r>
              <w:t>n = 9246122081754583577986260329692245506866032300500086381193754687639021951006925850476144789634625704415135322835526660002654505355744120326359430030388991</w:t>
            </w:r>
          </w:p>
          <w:p w14:paraId="0E908DDC" w14:textId="77777777" w:rsidR="00C72E51" w:rsidRDefault="00C72E51" w:rsidP="00C72E51">
            <w:pPr>
              <w:pStyle w:val="ac"/>
            </w:pPr>
            <w:r>
              <w:t>phi = 9246122081754583577986260329692245506866032300500086381193754687639021951006733267725172507254370712427938604822811947280085058725944789132662206750386800</w:t>
            </w:r>
          </w:p>
          <w:p w14:paraId="5A9EF781" w14:textId="77777777" w:rsidR="00C72E51" w:rsidRDefault="00C72E51" w:rsidP="00C72E51">
            <w:pPr>
              <w:pStyle w:val="ac"/>
            </w:pPr>
            <w:r>
              <w:t>e = 65537</w:t>
            </w:r>
          </w:p>
          <w:p w14:paraId="1F89EDC0" w14:textId="77777777" w:rsidR="00C72E51" w:rsidRDefault="00C72E51" w:rsidP="00C72E51">
            <w:pPr>
              <w:pStyle w:val="ac"/>
            </w:pPr>
            <w:r>
              <w:t>d = 5493046115219108467108580587096870146784701277445883443730699280760872784266096400184317127270838208773391970623864125110244774119881294000033614901907473</w:t>
            </w:r>
          </w:p>
          <w:p w14:paraId="0972A915" w14:textId="77777777" w:rsidR="00C72E51" w:rsidRDefault="00C72E51" w:rsidP="00C72E51">
            <w:pPr>
              <w:pStyle w:val="ac"/>
            </w:pPr>
            <w:r>
              <w:t>wiener_bound = 103363843806430368626711493283703392470</w:t>
            </w:r>
          </w:p>
          <w:p w14:paraId="0ECD454D" w14:textId="77777777" w:rsidR="00C72E51" w:rsidRDefault="00C72E51" w:rsidP="00C72E51">
            <w:pPr>
              <w:pStyle w:val="ac"/>
            </w:pPr>
          </w:p>
          <w:p w14:paraId="73E85710" w14:textId="77777777" w:rsidR="00C72E51" w:rsidRDefault="00C72E51" w:rsidP="00C72E51">
            <w:pPr>
              <w:pStyle w:val="ac"/>
            </w:pPr>
            <w:r>
              <w:t>Check in CrypTool:</w:t>
            </w:r>
          </w:p>
          <w:p w14:paraId="3360F494" w14:textId="77777777" w:rsidR="00C72E51" w:rsidRDefault="00C72E51" w:rsidP="00C72E51">
            <w:pPr>
              <w:pStyle w:val="ac"/>
            </w:pPr>
            <w:r>
              <w:t>p * q = 92461220817545835779862603296922455068660323005000863811937546876</w:t>
            </w:r>
            <w:r>
              <w:lastRenderedPageBreak/>
              <w:t>39021951006925850476144789634625704415135322835526660002654505355744120326359430030388991</w:t>
            </w:r>
          </w:p>
          <w:p w14:paraId="29939DAB" w14:textId="77777777" w:rsidR="00C72E51" w:rsidRDefault="00C72E51" w:rsidP="00C72E51">
            <w:pPr>
              <w:pStyle w:val="ac"/>
            </w:pPr>
            <w:r>
              <w:t>gcd(e, phi) = 1</w:t>
            </w:r>
          </w:p>
          <w:p w14:paraId="1F14830A" w14:textId="77777777" w:rsidR="00C72E51" w:rsidRDefault="00C72E51" w:rsidP="00C72E51">
            <w:pPr>
              <w:pStyle w:val="ac"/>
            </w:pPr>
            <w:r>
              <w:t>(e * d) mod phi = 1</w:t>
            </w:r>
          </w:p>
          <w:p w14:paraId="70F3C8E8" w14:textId="77777777" w:rsidR="00C72E51" w:rsidRDefault="00C72E51" w:rsidP="00C72E51">
            <w:pPr>
              <w:pStyle w:val="ac"/>
            </w:pPr>
            <w:r>
              <w:t>d &gt; wiener_bound = True</w:t>
            </w:r>
          </w:p>
          <w:p w14:paraId="536F67E9" w14:textId="77777777" w:rsidR="00C72E51" w:rsidRDefault="00C72E51" w:rsidP="00C72E51">
            <w:pPr>
              <w:pStyle w:val="ac"/>
            </w:pPr>
            <w:r>
              <w:t>p_bits = 256</w:t>
            </w:r>
          </w:p>
          <w:p w14:paraId="73F24AC1" w14:textId="77777777" w:rsidR="00C72E51" w:rsidRDefault="00C72E51" w:rsidP="00C72E51">
            <w:pPr>
              <w:pStyle w:val="ac"/>
            </w:pPr>
            <w:r>
              <w:t>q_bits = 256</w:t>
            </w:r>
          </w:p>
          <w:p w14:paraId="312ACAA5" w14:textId="77777777" w:rsidR="00C72E51" w:rsidRDefault="00C72E51" w:rsidP="00C72E51">
            <w:pPr>
              <w:pStyle w:val="ac"/>
            </w:pPr>
            <w:r>
              <w:t>modulus_bits = 512</w:t>
            </w:r>
          </w:p>
          <w:p w14:paraId="51ACF195" w14:textId="77777777" w:rsidR="00C72E51" w:rsidRDefault="00C72E51" w:rsidP="00C72E51">
            <w:pPr>
              <w:pStyle w:val="ac"/>
            </w:pPr>
            <w:r>
              <w:t>test message m = 12345</w:t>
            </w:r>
          </w:p>
          <w:p w14:paraId="72BCD291" w14:textId="77777777" w:rsidR="00C72E51" w:rsidRDefault="00C72E51" w:rsidP="00C72E51">
            <w:pPr>
              <w:pStyle w:val="ac"/>
            </w:pPr>
            <w:r>
              <w:t>c = m^e mod n = 2929983825269741055993317094766209165836697072930350860130926153395271755866140863243522488757292138275490037077839923221447909155293899699137114949698717</w:t>
            </w:r>
          </w:p>
          <w:p w14:paraId="1CBA700A" w14:textId="50E70507" w:rsidR="00C72E51" w:rsidRPr="00A435B1" w:rsidRDefault="00C72E51" w:rsidP="00C72E51">
            <w:pPr>
              <w:pStyle w:val="ac"/>
            </w:pPr>
            <w:r>
              <w:t>m' = c^d mod n = 12345</w:t>
            </w:r>
          </w:p>
        </w:tc>
      </w:tr>
    </w:tbl>
    <w:p w14:paraId="3F362E96" w14:textId="77777777" w:rsidR="00C72E51" w:rsidRPr="00BA39CF" w:rsidRDefault="00C72E51" w:rsidP="009873B4">
      <w:pPr>
        <w:rPr>
          <w:rFonts w:eastAsia="Times New Roman"/>
        </w:rPr>
      </w:pPr>
    </w:p>
    <w:p w14:paraId="5EAAED8D" w14:textId="7C468642" w:rsidR="0091120B" w:rsidRDefault="00C72E51" w:rsidP="009873B4">
      <w:pPr>
        <w:rPr>
          <w:rFonts w:eastAsia="Times New Roman"/>
        </w:rPr>
      </w:pPr>
      <w:r w:rsidRPr="00C72E51">
        <w:rPr>
          <w:rFonts w:eastAsia="Times New Roman"/>
          <w:lang w:val="ru-RU"/>
        </w:rPr>
        <w:t xml:space="preserve">Сгенерированная </w:t>
      </w:r>
      <w:r w:rsidRPr="00C72E51">
        <w:rPr>
          <w:rFonts w:eastAsia="Times New Roman"/>
        </w:rPr>
        <w:t>RSA</w:t>
      </w:r>
      <w:r w:rsidRPr="00C72E51">
        <w:rPr>
          <w:rFonts w:eastAsia="Times New Roman"/>
          <w:lang w:val="ru-RU"/>
        </w:rPr>
        <w:t xml:space="preserve">-пара была дополнительно проверена в </w:t>
      </w:r>
      <w:r w:rsidRPr="00C72E51">
        <w:rPr>
          <w:rFonts w:eastAsia="Times New Roman"/>
        </w:rPr>
        <w:t>CrypTool</w:t>
      </w:r>
      <w:r w:rsidRPr="00C72E51">
        <w:rPr>
          <w:rFonts w:eastAsia="Times New Roman"/>
          <w:lang w:val="ru-RU"/>
        </w:rPr>
        <w:t xml:space="preserve">. Проверялись корректность шифрования и расшифрования тестового сообщения, а также соответствие закрытого показателя выбранному открытому показателю </w:t>
      </w:r>
      <w:r w:rsidRPr="00C72E51">
        <w:rPr>
          <w:rFonts w:eastAsia="Times New Roman"/>
        </w:rPr>
        <w:t>e</w:t>
      </w:r>
      <w:r w:rsidRPr="00C72E51">
        <w:rPr>
          <w:rFonts w:eastAsia="Times New Roman"/>
          <w:lang w:val="ru-RU"/>
        </w:rPr>
        <w:t xml:space="preserve"> = 65537. </w:t>
      </w:r>
      <w:r w:rsidRPr="00C72E51">
        <w:rPr>
          <w:rFonts w:eastAsia="Times New Roman"/>
        </w:rPr>
        <w:t>Результат проверки приведён на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  <w:lang w:val="ru-RU"/>
        </w:rPr>
        <w:fldChar w:fldCharType="begin"/>
      </w:r>
      <w:r>
        <w:rPr>
          <w:rFonts w:eastAsia="Times New Roman"/>
          <w:lang w:val="ru-RU"/>
        </w:rPr>
        <w:instrText xml:space="preserve"> REF _Ref229611385 \h </w:instrText>
      </w:r>
      <w:r>
        <w:rPr>
          <w:rFonts w:eastAsia="Times New Roman"/>
          <w:lang w:val="ru-RU"/>
        </w:rPr>
      </w:r>
      <w:r>
        <w:rPr>
          <w:rFonts w:eastAsia="Times New Roman"/>
          <w:lang w:val="ru-RU"/>
        </w:rPr>
        <w:fldChar w:fldCharType="separate"/>
      </w:r>
      <w:r>
        <w:rPr>
          <w:lang w:val="ru-RU"/>
        </w:rPr>
        <w:t>р</w:t>
      </w:r>
      <w:r>
        <w:t>исунк</w:t>
      </w:r>
      <w:r>
        <w:rPr>
          <w:lang w:val="ru-RU"/>
        </w:rPr>
        <w:t>е</w:t>
      </w:r>
      <w:r>
        <w:t xml:space="preserve"> </w:t>
      </w:r>
      <w:r>
        <w:rPr>
          <w:noProof/>
        </w:rPr>
        <w:t>12</w:t>
      </w:r>
      <w:r>
        <w:rPr>
          <w:rFonts w:eastAsia="Times New Roman"/>
          <w:lang w:val="ru-RU"/>
        </w:rPr>
        <w:fldChar w:fldCharType="end"/>
      </w:r>
      <w:r w:rsidRPr="00C72E51">
        <w:rPr>
          <w:rFonts w:eastAsia="Times New Roman"/>
        </w:rPr>
        <w:t>.</w:t>
      </w:r>
    </w:p>
    <w:p w14:paraId="16031DED" w14:textId="77777777" w:rsidR="00C72E51" w:rsidRDefault="00C72E51" w:rsidP="00C72E51">
      <w:pPr>
        <w:rPr>
          <w:rFonts w:eastAsia="Times New Roman"/>
          <w:lang w:val="ru-RU" w:eastAsia="ru-RU"/>
        </w:rPr>
      </w:pPr>
    </w:p>
    <w:p w14:paraId="109FD34F" w14:textId="2E19DA4B" w:rsidR="00C72E51" w:rsidRDefault="00BA39CF" w:rsidP="00C72E51">
      <w:pPr>
        <w:pStyle w:val="af6"/>
        <w:ind w:firstLine="0"/>
      </w:pPr>
      <w:r w:rsidRPr="00BA39CF">
        <w:rPr>
          <w:noProof/>
        </w:rPr>
        <w:drawing>
          <wp:inline distT="0" distB="0" distL="0" distR="0" wp14:anchorId="37B6D21D" wp14:editId="1B7D39A9">
            <wp:extent cx="6116320" cy="29108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38BE" w14:textId="7DD0BF42" w:rsidR="00C72E51" w:rsidRDefault="00C72E51" w:rsidP="00C72E51">
      <w:pPr>
        <w:pStyle w:val="aa"/>
      </w:pPr>
      <w:bookmarkStart w:id="26" w:name="_Ref229611385"/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bookmarkEnd w:id="26"/>
      <w:r>
        <w:t xml:space="preserve"> –</w:t>
      </w:r>
      <w:r w:rsidRPr="0016072B">
        <w:t xml:space="preserve"> </w:t>
      </w:r>
      <w:r w:rsidR="001368F0">
        <w:t>Проверка безопасной RSA-пары в CrypTool</w:t>
      </w:r>
    </w:p>
    <w:p w14:paraId="73B10EEA" w14:textId="77777777" w:rsidR="001368F0" w:rsidRDefault="001368F0" w:rsidP="009873B4">
      <w:pPr>
        <w:rPr>
          <w:rFonts w:eastAsia="Times New Roman"/>
          <w:lang w:val="ru-RU"/>
        </w:rPr>
      </w:pPr>
    </w:p>
    <w:p w14:paraId="283AB850" w14:textId="55C72ECA" w:rsidR="00C72E51" w:rsidRPr="00C72E51" w:rsidRDefault="001368F0" w:rsidP="009873B4">
      <w:pPr>
        <w:rPr>
          <w:rFonts w:eastAsia="Times New Roman"/>
          <w:lang w:val="ru-RU"/>
        </w:rPr>
      </w:pPr>
      <w:r w:rsidRPr="001368F0">
        <w:rPr>
          <w:rFonts w:eastAsia="Times New Roman"/>
          <w:lang w:val="ru-RU"/>
        </w:rPr>
        <w:t xml:space="preserve">Из рисунка 12 видно, что сгенерированная RSA-пара корректно выполняет шифрование и расшифрование тестового сообщения. Дополнительно </w:t>
      </w:r>
      <w:r w:rsidRPr="001368F0">
        <w:rPr>
          <w:rFonts w:eastAsia="Times New Roman"/>
          <w:lang w:val="ru-RU"/>
        </w:rPr>
        <w:lastRenderedPageBreak/>
        <w:t xml:space="preserve">программная проверка подтвердила </w:t>
      </w:r>
      <m:oMath>
        <m:r>
          <w:rPr>
            <w:rFonts w:ascii="Cambria Math" w:eastAsia="Times New Roman" w:hAnsi="Cambria Math"/>
            <w:lang w:val="ru-RU"/>
          </w:rPr>
          <m:t xml:space="preserve">gcd(e, φ(n)) = 1, d &gt; </m:t>
        </m:r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  <w:lang w:val="ru-RU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  <w:lang w:val="ru-RU"/>
              </w:rPr>
              <m:t>3</m:t>
            </m:r>
          </m:den>
        </m:f>
      </m:oMath>
      <w:r w:rsidRPr="001368F0">
        <w:rPr>
          <w:rFonts w:eastAsia="Times New Roman"/>
          <w:lang w:val="ru-RU"/>
        </w:rPr>
        <w:t xml:space="preserve"> и отрицательный результат атаки Винера для данного ключа.</w:t>
      </w:r>
    </w:p>
    <w:p w14:paraId="16A2CCE9" w14:textId="473A954F" w:rsidR="000B5E86" w:rsidRPr="006014E2" w:rsidRDefault="000B5E86" w:rsidP="000B5E86">
      <w:pPr>
        <w:pStyle w:val="21"/>
      </w:pPr>
      <w:r>
        <w:t>Итоговая проверка</w:t>
      </w:r>
    </w:p>
    <w:p w14:paraId="7E9BD0F8" w14:textId="36C733F1" w:rsidR="000B5E86" w:rsidRDefault="000B5E86" w:rsidP="000B5E86">
      <w:pPr>
        <w:rPr>
          <w:rFonts w:eastAsia="Times New Roman"/>
          <w:lang w:val="ru-RU" w:eastAsia="ru-RU"/>
        </w:rPr>
      </w:pPr>
      <w:r w:rsidRPr="006E2693">
        <w:rPr>
          <w:rFonts w:eastAsia="Times New Roman"/>
          <w:lang w:val="ru-RU"/>
        </w:rPr>
        <w:t>Корректность реализации была подтверждена автоматическими тестами и демонстрационным запуском основных режимов программы. Итоговая схема проверки представлена на</w:t>
      </w:r>
      <w:r w:rsidR="009873B4">
        <w:rPr>
          <w:rFonts w:eastAsia="Times New Roman"/>
          <w:lang w:val="ru-RU"/>
        </w:rPr>
        <w:t xml:space="preserve"> </w:t>
      </w:r>
      <w:r w:rsidR="009873B4">
        <w:rPr>
          <w:rFonts w:eastAsia="Times New Roman"/>
          <w:lang w:val="ru-RU"/>
        </w:rPr>
        <w:fldChar w:fldCharType="begin"/>
      </w:r>
      <w:r w:rsidR="009873B4">
        <w:rPr>
          <w:rFonts w:eastAsia="Times New Roman"/>
          <w:lang w:val="ru-RU"/>
        </w:rPr>
        <w:instrText xml:space="preserve"> REF _Ref229604975 \h </w:instrText>
      </w:r>
      <w:r w:rsidR="009873B4">
        <w:rPr>
          <w:rFonts w:eastAsia="Times New Roman"/>
          <w:lang w:val="ru-RU"/>
        </w:rPr>
      </w:r>
      <w:r w:rsidR="009873B4">
        <w:rPr>
          <w:rFonts w:eastAsia="Times New Roman"/>
          <w:lang w:val="ru-RU"/>
        </w:rPr>
        <w:fldChar w:fldCharType="separate"/>
      </w:r>
      <w:r w:rsidR="00C72E51">
        <w:rPr>
          <w:lang w:val="ru-RU"/>
        </w:rPr>
        <w:t>р</w:t>
      </w:r>
      <w:r w:rsidR="00C72E51">
        <w:t>исунк</w:t>
      </w:r>
      <w:r w:rsidR="00C72E51">
        <w:rPr>
          <w:lang w:val="ru-RU"/>
        </w:rPr>
        <w:t>е</w:t>
      </w:r>
      <w:r w:rsidR="00C72E51">
        <w:t xml:space="preserve"> </w:t>
      </w:r>
      <w:r w:rsidR="00C72E51">
        <w:rPr>
          <w:noProof/>
        </w:rPr>
        <w:t>13</w:t>
      </w:r>
      <w:r w:rsidR="009873B4">
        <w:rPr>
          <w:rFonts w:eastAsia="Times New Roman"/>
          <w:lang w:val="ru-RU"/>
        </w:rPr>
        <w:fldChar w:fldCharType="end"/>
      </w:r>
      <w:r w:rsidRPr="00E60A96">
        <w:rPr>
          <w:rFonts w:eastAsia="Times New Roman"/>
          <w:lang w:val="ru-RU" w:eastAsia="ru-RU"/>
        </w:rPr>
        <w:t>.</w:t>
      </w:r>
    </w:p>
    <w:p w14:paraId="518E5747" w14:textId="77777777" w:rsidR="000B5E86" w:rsidRDefault="000B5E86" w:rsidP="000B5E86">
      <w:pPr>
        <w:rPr>
          <w:rFonts w:eastAsia="Times New Roman"/>
          <w:lang w:val="ru-RU" w:eastAsia="ru-RU"/>
        </w:rPr>
      </w:pPr>
    </w:p>
    <w:p w14:paraId="5CB722E5" w14:textId="70B00379" w:rsidR="000B5E86" w:rsidRDefault="00D94560" w:rsidP="000B5E86">
      <w:pPr>
        <w:pStyle w:val="af6"/>
        <w:ind w:firstLine="0"/>
      </w:pPr>
      <w:r w:rsidRPr="00D94560">
        <w:rPr>
          <w:noProof/>
        </w:rPr>
        <w:drawing>
          <wp:inline distT="0" distB="0" distL="0" distR="0" wp14:anchorId="36AEFDA9" wp14:editId="2699ADDF">
            <wp:extent cx="6116320" cy="209423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9ECD" w14:textId="4CE42DEB" w:rsidR="000B5E86" w:rsidRDefault="000B5E86" w:rsidP="000B5E86">
      <w:pPr>
        <w:pStyle w:val="aa"/>
      </w:pPr>
      <w:bookmarkStart w:id="27" w:name="_Ref229604975"/>
      <w:r>
        <w:t xml:space="preserve">Рисунок </w:t>
      </w:r>
      <w:fldSimple w:instr=" SEQ Рисунок \* ARABIC ">
        <w:r w:rsidR="00C72E51">
          <w:rPr>
            <w:noProof/>
          </w:rPr>
          <w:t>13</w:t>
        </w:r>
      </w:fldSimple>
      <w:bookmarkEnd w:id="27"/>
      <w:r>
        <w:t xml:space="preserve"> –</w:t>
      </w:r>
      <w:r w:rsidRPr="0016072B">
        <w:t xml:space="preserve"> </w:t>
      </w:r>
      <w:r w:rsidRPr="006E2693">
        <w:t>Итоговая схема проверки реализованных атак</w:t>
      </w:r>
    </w:p>
    <w:p w14:paraId="3011C90F" w14:textId="77777777" w:rsidR="009873B4" w:rsidRDefault="009873B4" w:rsidP="009873B4">
      <w:pPr>
        <w:rPr>
          <w:rFonts w:eastAsia="Times New Roman"/>
          <w:lang w:val="ru-RU"/>
        </w:rPr>
      </w:pPr>
    </w:p>
    <w:p w14:paraId="0F7CEE0D" w14:textId="03A2373B" w:rsidR="008F20FC" w:rsidRDefault="009873B4" w:rsidP="009873B4">
      <w:pPr>
        <w:rPr>
          <w:rFonts w:eastAsia="Times New Roman"/>
          <w:lang w:val="ru-RU"/>
        </w:rPr>
      </w:pPr>
      <w:r w:rsidRPr="009873B4">
        <w:rPr>
          <w:rFonts w:eastAsia="Times New Roman"/>
          <w:lang w:val="ru-RU"/>
        </w:rPr>
        <w:t xml:space="preserve">Результаты автоматического запуска тестов и формирования журнала проверки приведены на </w:t>
      </w:r>
      <w:r>
        <w:rPr>
          <w:rFonts w:eastAsia="Times New Roman"/>
          <w:lang w:val="ru-RU"/>
        </w:rPr>
        <w:fldChar w:fldCharType="begin"/>
      </w:r>
      <w:r>
        <w:rPr>
          <w:rFonts w:eastAsia="Times New Roman"/>
          <w:lang w:val="ru-RU"/>
        </w:rPr>
        <w:instrText xml:space="preserve"> REF _Ref229604999 \h </w:instrText>
      </w:r>
      <w:r>
        <w:rPr>
          <w:rFonts w:eastAsia="Times New Roman"/>
          <w:lang w:val="ru-RU"/>
        </w:rPr>
      </w:r>
      <w:r>
        <w:rPr>
          <w:rFonts w:eastAsia="Times New Roman"/>
          <w:lang w:val="ru-RU"/>
        </w:rPr>
        <w:fldChar w:fldCharType="separate"/>
      </w:r>
      <w:r w:rsidR="00C72E51">
        <w:rPr>
          <w:lang w:val="ru-RU"/>
        </w:rPr>
        <w:t>р</w:t>
      </w:r>
      <w:r w:rsidR="00C72E51" w:rsidRPr="00C72E51">
        <w:rPr>
          <w:lang w:val="ru-RU"/>
        </w:rPr>
        <w:t>исунк</w:t>
      </w:r>
      <w:r w:rsidR="00C72E51">
        <w:rPr>
          <w:lang w:val="ru-RU"/>
        </w:rPr>
        <w:t>е</w:t>
      </w:r>
      <w:r w:rsidR="00C72E51" w:rsidRPr="00C72E51">
        <w:rPr>
          <w:lang w:val="ru-RU"/>
        </w:rPr>
        <w:t xml:space="preserve"> </w:t>
      </w:r>
      <w:r w:rsidR="00C72E51" w:rsidRPr="00C72E51">
        <w:rPr>
          <w:noProof/>
          <w:lang w:val="ru-RU"/>
        </w:rPr>
        <w:t>14</w:t>
      </w:r>
      <w:r>
        <w:rPr>
          <w:rFonts w:eastAsia="Times New Roman"/>
          <w:lang w:val="ru-RU"/>
        </w:rPr>
        <w:fldChar w:fldCharType="end"/>
      </w:r>
      <w:r w:rsidRPr="009873B4">
        <w:rPr>
          <w:rFonts w:eastAsia="Times New Roman"/>
          <w:lang w:val="ru-RU"/>
        </w:rPr>
        <w:t>.</w:t>
      </w:r>
    </w:p>
    <w:p w14:paraId="179C1BB4" w14:textId="77777777" w:rsidR="009873B4" w:rsidRDefault="009873B4" w:rsidP="009873B4">
      <w:pPr>
        <w:rPr>
          <w:rFonts w:eastAsia="Times New Roman"/>
          <w:lang w:val="ru-RU" w:eastAsia="ru-RU"/>
        </w:rPr>
      </w:pPr>
    </w:p>
    <w:p w14:paraId="5ADF8289" w14:textId="3625C7E6" w:rsidR="009873B4" w:rsidRDefault="009873B4" w:rsidP="009873B4">
      <w:pPr>
        <w:pStyle w:val="af6"/>
        <w:ind w:firstLine="0"/>
      </w:pPr>
      <w:r>
        <w:rPr>
          <w:noProof/>
        </w:rPr>
        <w:drawing>
          <wp:inline distT="0" distB="0" distL="0" distR="0" wp14:anchorId="62729520" wp14:editId="607CEC58">
            <wp:extent cx="4763770" cy="20989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7352" cy="21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99CF" w14:textId="2210FF3E" w:rsidR="009873B4" w:rsidRDefault="009873B4" w:rsidP="009873B4">
      <w:pPr>
        <w:pStyle w:val="aa"/>
      </w:pPr>
      <w:bookmarkStart w:id="28" w:name="_Ref229604999"/>
      <w:r>
        <w:t xml:space="preserve">Рисунок </w:t>
      </w:r>
      <w:fldSimple w:instr=" SEQ Рисунок \* ARABIC ">
        <w:r w:rsidR="00C72E51">
          <w:rPr>
            <w:noProof/>
          </w:rPr>
          <w:t>14</w:t>
        </w:r>
      </w:fldSimple>
      <w:bookmarkEnd w:id="28"/>
      <w:r>
        <w:t xml:space="preserve"> –</w:t>
      </w:r>
      <w:r w:rsidRPr="0016072B">
        <w:t xml:space="preserve"> </w:t>
      </w:r>
      <w:r>
        <w:t>Проверка тестов и журнала выполнения ЛР2</w:t>
      </w:r>
    </w:p>
    <w:p w14:paraId="3F736BB1" w14:textId="77777777" w:rsidR="009873B4" w:rsidRDefault="009873B4" w:rsidP="009873B4">
      <w:pPr>
        <w:rPr>
          <w:rFonts w:eastAsia="Times New Roman"/>
          <w:lang w:val="ru-RU"/>
        </w:rPr>
      </w:pPr>
    </w:p>
    <w:p w14:paraId="49C14C62" w14:textId="68256A34" w:rsidR="009873B4" w:rsidRDefault="009873B4" w:rsidP="009873B4">
      <w:pPr>
        <w:rPr>
          <w:rFonts w:eastAsia="Times New Roman"/>
          <w:lang w:val="ru-RU"/>
        </w:rPr>
      </w:pPr>
      <w:r w:rsidRPr="009873B4">
        <w:rPr>
          <w:rFonts w:eastAsia="Times New Roman"/>
          <w:lang w:val="ru-RU"/>
        </w:rPr>
        <w:t xml:space="preserve">Из рисунка </w:t>
      </w:r>
      <w:r w:rsidR="00C72E51">
        <w:rPr>
          <w:rFonts w:eastAsia="Times New Roman"/>
          <w:lang w:val="ru-RU"/>
        </w:rPr>
        <w:t>14</w:t>
      </w:r>
      <w:r w:rsidRPr="009873B4">
        <w:rPr>
          <w:rFonts w:eastAsia="Times New Roman"/>
          <w:lang w:val="ru-RU"/>
        </w:rPr>
        <w:t xml:space="preserve"> видно, что все автоматические тесты завершились успешно, а журнал проверки содержит успешные результаты для атаки общего модуля, </w:t>
      </w:r>
      <w:r w:rsidRPr="009873B4">
        <w:rPr>
          <w:rFonts w:eastAsia="Times New Roman"/>
          <w:lang w:val="ru-RU"/>
        </w:rPr>
        <w:lastRenderedPageBreak/>
        <w:t xml:space="preserve">атаки Винера, широковещательной атаки, атаки при малом порядке </w:t>
      </w:r>
      <m:oMath>
        <m:r>
          <w:rPr>
            <w:rFonts w:ascii="Cambria Math" w:eastAsia="Times New Roman" w:hAnsi="Cambria Math"/>
            <w:lang w:val="ru-RU"/>
          </w:rPr>
          <m:t>e</m:t>
        </m:r>
      </m:oMath>
      <w:r w:rsidRPr="009873B4">
        <w:rPr>
          <w:rFonts w:eastAsia="Times New Roman"/>
          <w:lang w:val="ru-RU"/>
        </w:rPr>
        <w:t xml:space="preserve"> и генерации безопасных параметров RSA.</w:t>
      </w:r>
    </w:p>
    <w:p w14:paraId="3C713979" w14:textId="6C318721" w:rsidR="009873B4" w:rsidRDefault="009873B4" w:rsidP="009873B4">
      <w:pPr>
        <w:rPr>
          <w:rFonts w:eastAsia="Times New Roman"/>
          <w:lang w:val="ru-RU"/>
        </w:rPr>
      </w:pPr>
      <w:r w:rsidRPr="009873B4">
        <w:rPr>
          <w:rFonts w:eastAsia="Times New Roman"/>
          <w:lang w:val="ru-RU"/>
        </w:rPr>
        <w:t>Пример отдельного запуска CLI-команд для демонстрации реализованных атак RSA приведён на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  <w:lang w:val="ru-RU"/>
        </w:rPr>
        <w:fldChar w:fldCharType="begin"/>
      </w:r>
      <w:r>
        <w:rPr>
          <w:rFonts w:eastAsia="Times New Roman"/>
          <w:lang w:val="ru-RU"/>
        </w:rPr>
        <w:instrText xml:space="preserve"> REF _Ref229605114 \h </w:instrText>
      </w:r>
      <w:r>
        <w:rPr>
          <w:rFonts w:eastAsia="Times New Roman"/>
          <w:lang w:val="ru-RU"/>
        </w:rPr>
      </w:r>
      <w:r>
        <w:rPr>
          <w:rFonts w:eastAsia="Times New Roman"/>
          <w:lang w:val="ru-RU"/>
        </w:rPr>
        <w:fldChar w:fldCharType="separate"/>
      </w:r>
      <w:r w:rsidR="00C72E51">
        <w:rPr>
          <w:lang w:val="ru-RU"/>
        </w:rPr>
        <w:t>р</w:t>
      </w:r>
      <w:r w:rsidR="00C72E51" w:rsidRPr="00C72E51">
        <w:rPr>
          <w:lang w:val="ru-RU"/>
        </w:rPr>
        <w:t>исунк</w:t>
      </w:r>
      <w:r w:rsidR="00C72E51">
        <w:rPr>
          <w:lang w:val="ru-RU"/>
        </w:rPr>
        <w:t>е</w:t>
      </w:r>
      <w:r w:rsidR="00C72E51" w:rsidRPr="00C72E51">
        <w:rPr>
          <w:lang w:val="ru-RU"/>
        </w:rPr>
        <w:t xml:space="preserve"> </w:t>
      </w:r>
      <w:r w:rsidR="00C72E51" w:rsidRPr="00C72E51">
        <w:rPr>
          <w:noProof/>
          <w:lang w:val="ru-RU"/>
        </w:rPr>
        <w:t>15</w:t>
      </w:r>
      <w:r>
        <w:rPr>
          <w:rFonts w:eastAsia="Times New Roman"/>
          <w:lang w:val="ru-RU"/>
        </w:rPr>
        <w:fldChar w:fldCharType="end"/>
      </w:r>
      <w:r w:rsidRPr="009873B4">
        <w:rPr>
          <w:rFonts w:eastAsia="Times New Roman"/>
          <w:lang w:val="ru-RU"/>
        </w:rPr>
        <w:t>.</w:t>
      </w:r>
    </w:p>
    <w:p w14:paraId="1CD4B9A4" w14:textId="77777777" w:rsidR="009873B4" w:rsidRDefault="009873B4" w:rsidP="009873B4">
      <w:pPr>
        <w:rPr>
          <w:rFonts w:eastAsia="Times New Roman"/>
          <w:lang w:val="ru-RU" w:eastAsia="ru-RU"/>
        </w:rPr>
      </w:pPr>
    </w:p>
    <w:p w14:paraId="27E28EB6" w14:textId="01B2351F" w:rsidR="009873B4" w:rsidRDefault="009873B4" w:rsidP="009873B4">
      <w:pPr>
        <w:pStyle w:val="af6"/>
        <w:ind w:firstLine="0"/>
      </w:pPr>
      <w:r>
        <w:rPr>
          <w:noProof/>
        </w:rPr>
        <w:drawing>
          <wp:inline distT="0" distB="0" distL="0" distR="0" wp14:anchorId="2CAC9ED6" wp14:editId="52D51AB0">
            <wp:extent cx="5125720" cy="272995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0429" cy="273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B68E" w14:textId="500AEC4B" w:rsidR="009873B4" w:rsidRDefault="009873B4" w:rsidP="009873B4">
      <w:pPr>
        <w:pStyle w:val="aa"/>
      </w:pPr>
      <w:bookmarkStart w:id="29" w:name="_Ref229605114"/>
      <w:r>
        <w:t xml:space="preserve">Рисунок </w:t>
      </w:r>
      <w:fldSimple w:instr=" SEQ Рисунок \* ARABIC ">
        <w:r w:rsidR="00C72E51">
          <w:rPr>
            <w:noProof/>
          </w:rPr>
          <w:t>15</w:t>
        </w:r>
      </w:fldSimple>
      <w:bookmarkEnd w:id="29"/>
      <w:r>
        <w:t xml:space="preserve"> –</w:t>
      </w:r>
      <w:r w:rsidRPr="0016072B">
        <w:t xml:space="preserve"> </w:t>
      </w:r>
      <w:r>
        <w:t>Демонстрационный запуск CLI-команд для атак RSA</w:t>
      </w:r>
    </w:p>
    <w:p w14:paraId="436F386E" w14:textId="4CB5D34E" w:rsidR="009873B4" w:rsidRDefault="009873B4" w:rsidP="009873B4">
      <w:pPr>
        <w:rPr>
          <w:rFonts w:eastAsia="Times New Roman"/>
          <w:lang w:val="ru-RU"/>
        </w:rPr>
      </w:pPr>
    </w:p>
    <w:p w14:paraId="76782868" w14:textId="698583D6" w:rsidR="009873B4" w:rsidRDefault="009873B4" w:rsidP="009873B4">
      <w:pPr>
        <w:rPr>
          <w:rFonts w:eastAsia="Times New Roman"/>
          <w:lang w:val="ru-RU"/>
        </w:rPr>
      </w:pPr>
      <w:r w:rsidRPr="009873B4">
        <w:rPr>
          <w:rFonts w:eastAsia="Times New Roman"/>
          <w:lang w:val="ru-RU"/>
        </w:rPr>
        <w:t xml:space="preserve">В результате выполнения CLI-команд были получены восстановленные значения для атаки общего модуля, найденный закрытый показатель в атаке Винера, восстановленное сообщение в широковещательной атаке и сообщение </w:t>
      </w:r>
      <m:oMath>
        <m:r>
          <w:rPr>
            <w:rFonts w:ascii="Cambria Math" w:eastAsia="Times New Roman" w:hAnsi="Cambria Math"/>
            <w:lang w:val="ru-RU"/>
          </w:rPr>
          <m:t>m = 123</m:t>
        </m:r>
      </m:oMath>
      <w:r w:rsidRPr="009873B4">
        <w:rPr>
          <w:rFonts w:eastAsia="Times New Roman"/>
          <w:lang w:val="ru-RU"/>
        </w:rPr>
        <w:t xml:space="preserve"> при атаке с малым порядком </w:t>
      </w:r>
      <m:oMath>
        <m:r>
          <w:rPr>
            <w:rFonts w:ascii="Cambria Math" w:eastAsia="Times New Roman" w:hAnsi="Cambria Math"/>
            <w:lang w:val="ru-RU"/>
          </w:rPr>
          <m:t>e</m:t>
        </m:r>
      </m:oMath>
      <w:r w:rsidRPr="009873B4">
        <w:rPr>
          <w:rFonts w:eastAsia="Times New Roman"/>
          <w:lang w:val="ru-RU"/>
        </w:rPr>
        <w:t>.</w:t>
      </w:r>
    </w:p>
    <w:p w14:paraId="421FA101" w14:textId="77777777" w:rsidR="009873B4" w:rsidRDefault="009873B4" w:rsidP="009873B4">
      <w:pPr>
        <w:rPr>
          <w:rFonts w:eastAsia="Times New Roman"/>
          <w:lang w:val="ru-RU"/>
        </w:rPr>
      </w:pPr>
    </w:p>
    <w:p w14:paraId="43AB63C2" w14:textId="1D943E1A" w:rsidR="00940F89" w:rsidRDefault="00940F89" w:rsidP="00940F89">
      <w:pPr>
        <w:pStyle w:val="1"/>
      </w:pPr>
      <w:bookmarkStart w:id="30" w:name="_Toc229576258"/>
      <w:bookmarkStart w:id="31" w:name="_Toc229576774"/>
      <w:r>
        <w:lastRenderedPageBreak/>
        <w:t>Контрольные вопросы</w:t>
      </w:r>
      <w:bookmarkEnd w:id="30"/>
      <w:bookmarkEnd w:id="31"/>
    </w:p>
    <w:p w14:paraId="211EF0CE" w14:textId="03308858" w:rsidR="00940F89" w:rsidRPr="006014E2" w:rsidRDefault="00085DC4" w:rsidP="00940F89">
      <w:pPr>
        <w:pStyle w:val="21"/>
      </w:pPr>
      <w:bookmarkStart w:id="32" w:name="_Toc229576259"/>
      <w:bookmarkStart w:id="33" w:name="_Toc229576775"/>
      <w:r>
        <w:t>При каком условии возможна атака Винера</w:t>
      </w:r>
      <w:r w:rsidR="00F25842">
        <w:t>?</w:t>
      </w:r>
      <w:bookmarkEnd w:id="32"/>
      <w:bookmarkEnd w:id="33"/>
    </w:p>
    <w:p w14:paraId="03226505" w14:textId="283B914A" w:rsidR="00085DC4" w:rsidRDefault="00085DC4" w:rsidP="00940F89">
      <w:pPr>
        <w:rPr>
          <w:lang w:val="ru-RU"/>
        </w:rPr>
      </w:pPr>
      <w:r w:rsidRPr="00085DC4">
        <w:rPr>
          <w:lang w:val="ru-RU"/>
        </w:rPr>
        <w:t xml:space="preserve">Атака Винера возможна, если закрытый показатель </w:t>
      </w:r>
      <w:r>
        <w:t>RSA</w:t>
      </w:r>
      <w:r w:rsidRPr="00085DC4">
        <w:rPr>
          <w:lang w:val="ru-RU"/>
        </w:rPr>
        <w:t xml:space="preserve"> </w:t>
      </w:r>
      <m:oMath>
        <m:r>
          <w:rPr>
            <w:rFonts w:ascii="Cambria Math" w:hAnsi="Cambria Math"/>
          </w:rPr>
          <m:t>d</m:t>
        </m:r>
      </m:oMath>
      <w:r w:rsidRPr="00085DC4">
        <w:rPr>
          <w:lang w:val="ru-RU"/>
        </w:rPr>
        <w:t xml:space="preserve"> выбран слишком малым. Для классической формулировки атаки предполагается, что модуль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q</m:t>
        </m:r>
      </m:oMath>
      <w:r w:rsidRPr="00085DC4">
        <w:rPr>
          <w:lang w:val="ru-RU"/>
        </w:rPr>
        <w:t xml:space="preserve">, множители </w:t>
      </w:r>
      <m:oMath>
        <m:r>
          <w:rPr>
            <w:rFonts w:ascii="Cambria Math" w:hAnsi="Cambria Math"/>
          </w:rPr>
          <m:t>p</m:t>
        </m:r>
      </m:oMath>
      <w:r w:rsidRPr="00085DC4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085DC4">
        <w:rPr>
          <w:lang w:val="ru-RU"/>
        </w:rPr>
        <w:t xml:space="preserve"> близки по размеру, например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&lt;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&lt; 2</m:t>
        </m:r>
        <m:r>
          <w:rPr>
            <w:rFonts w:ascii="Cambria Math" w:hAnsi="Cambria Math"/>
          </w:rPr>
          <m:t>q</m:t>
        </m:r>
      </m:oMath>
      <w:r w:rsidRPr="00085DC4">
        <w:rPr>
          <w:lang w:val="ru-RU"/>
        </w:rPr>
        <w:t xml:space="preserve">, а закрытый показатель удовлетворяет условию: </w:t>
      </w:r>
      <m:oMath>
        <m:r>
          <w:rPr>
            <w:rFonts w:ascii="Cambria Math" w:eastAsia="Times New Roman" w:hAnsi="Cambria Math"/>
          </w:rPr>
          <m:t>d</m:t>
        </m:r>
        <m:r>
          <w:rPr>
            <w:rFonts w:ascii="Cambria Math" w:eastAsia="Times New Roman" w:hAnsi="Cambria Math"/>
            <w:lang w:val="ru-RU"/>
          </w:rPr>
          <m:t xml:space="preserve"> &lt; </m:t>
        </m:r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  <w:lang w:val="ru-RU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  <w:lang w:val="ru-RU"/>
              </w:rPr>
              <m:t>3</m:t>
            </m:r>
          </m:den>
        </m:f>
      </m:oMath>
      <w:r w:rsidRPr="00085DC4">
        <w:rPr>
          <w:lang w:val="ru-RU"/>
        </w:rPr>
        <w:t>.</w:t>
      </w:r>
    </w:p>
    <w:p w14:paraId="0A9ABA78" w14:textId="0A3A5F32" w:rsidR="00085DC4" w:rsidRDefault="00085DC4" w:rsidP="00940F89">
      <w:pPr>
        <w:rPr>
          <w:lang w:val="ru-RU"/>
        </w:rPr>
      </w:pPr>
      <w:r w:rsidRPr="00085DC4">
        <w:rPr>
          <w:lang w:val="ru-RU"/>
        </w:rPr>
        <w:t xml:space="preserve">В этом случае дробь </w:t>
      </w:r>
      <m:oMath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</w:rPr>
              <m:t>k</m:t>
            </m:r>
          </m:num>
          <m:den>
            <m:r>
              <w:rPr>
                <w:rFonts w:ascii="Cambria Math" w:eastAsia="Times New Roman" w:hAnsi="Cambria Math"/>
              </w:rPr>
              <m:t>d</m:t>
            </m:r>
          </m:den>
        </m:f>
      </m:oMath>
      <w:r w:rsidRPr="00085DC4">
        <w:rPr>
          <w:lang w:val="ru-RU"/>
        </w:rPr>
        <w:t xml:space="preserve">, связанная с равенством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=1+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5DC4">
        <w:rPr>
          <w:lang w:val="ru-RU"/>
        </w:rPr>
        <w:t xml:space="preserve">, является хорошим приближением к </w:t>
      </w:r>
      <m:oMath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</w:rPr>
              <m:t>e</m:t>
            </m:r>
          </m:num>
          <m:den>
            <m:r>
              <w:rPr>
                <w:rFonts w:ascii="Cambria Math" w:eastAsia="Times New Roman" w:hAnsi="Cambria Math"/>
              </w:rPr>
              <m:t>n</m:t>
            </m:r>
          </m:den>
        </m:f>
      </m:oMath>
      <w:r w:rsidRPr="00085DC4">
        <w:rPr>
          <w:lang w:val="ru-RU"/>
        </w:rPr>
        <w:t xml:space="preserve">. Поэтому значение </w:t>
      </w:r>
      <m:oMath>
        <m:r>
          <w:rPr>
            <w:rFonts w:ascii="Cambria Math" w:hAnsi="Cambria Math"/>
          </w:rPr>
          <m:t>d</m:t>
        </m:r>
      </m:oMath>
      <w:r w:rsidRPr="00085DC4">
        <w:rPr>
          <w:lang w:val="ru-RU"/>
        </w:rPr>
        <w:t xml:space="preserve"> может появиться среди знаменателей подходящих дробей разложения </w:t>
      </w:r>
      <m:oMath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</w:rPr>
              <m:t>e</m:t>
            </m:r>
          </m:num>
          <m:den>
            <m:r>
              <w:rPr>
                <w:rFonts w:ascii="Cambria Math" w:eastAsia="Times New Roman" w:hAnsi="Cambria Math"/>
              </w:rPr>
              <m:t>n</m:t>
            </m:r>
          </m:den>
        </m:f>
      </m:oMath>
      <w:r w:rsidRPr="00085DC4">
        <w:rPr>
          <w:lang w:val="ru-RU"/>
        </w:rPr>
        <w:t xml:space="preserve"> в цепную дробь. Перебирая подходящие дроби, можно восстановить </w:t>
      </w:r>
      <m:oMath>
        <m:r>
          <w:rPr>
            <w:rFonts w:ascii="Cambria Math" w:hAnsi="Cambria Math"/>
          </w:rPr>
          <m:t>d</m:t>
        </m:r>
      </m:oMath>
      <w:r w:rsidRPr="00085DC4">
        <w:rPr>
          <w:lang w:val="ru-RU"/>
        </w:rPr>
        <w:t xml:space="preserve">, затем вычислить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5DC4">
        <w:rPr>
          <w:lang w:val="ru-RU"/>
        </w:rPr>
        <w:t xml:space="preserve">, а после этого восстановить </w:t>
      </w:r>
      <m:oMath>
        <m:r>
          <w:rPr>
            <w:rFonts w:ascii="Cambria Math" w:hAnsi="Cambria Math"/>
          </w:rPr>
          <m:t>p</m:t>
        </m:r>
      </m:oMath>
      <w:r w:rsidRPr="00085DC4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085DC4">
        <w:rPr>
          <w:lang w:val="ru-RU"/>
        </w:rPr>
        <w:t>.</w:t>
      </w:r>
    </w:p>
    <w:p w14:paraId="3B08D4D2" w14:textId="5032AE8D" w:rsidR="00940F89" w:rsidRPr="00F25842" w:rsidRDefault="00085DC4" w:rsidP="00940F89">
      <w:pPr>
        <w:rPr>
          <w:rFonts w:eastAsia="Times New Roman"/>
          <w:lang w:val="ru-RU"/>
        </w:rPr>
      </w:pPr>
      <w:r w:rsidRPr="00085DC4">
        <w:rPr>
          <w:lang w:val="ru-RU"/>
        </w:rPr>
        <w:t xml:space="preserve">Таким образом, атака Винера применима при сочетании двух условий: закрытый показатель </w:t>
      </w:r>
      <m:oMath>
        <m:r>
          <w:rPr>
            <w:rFonts w:ascii="Cambria Math" w:hAnsi="Cambria Math"/>
          </w:rPr>
          <m:t>d</m:t>
        </m:r>
      </m:oMath>
      <w:r w:rsidRPr="00085DC4">
        <w:rPr>
          <w:lang w:val="ru-RU"/>
        </w:rPr>
        <w:t xml:space="preserve"> мал, а простые множители </w:t>
      </w:r>
      <m:oMath>
        <m:r>
          <w:rPr>
            <w:rFonts w:ascii="Cambria Math" w:hAnsi="Cambria Math"/>
          </w:rPr>
          <m:t>p</m:t>
        </m:r>
      </m:oMath>
      <w:r w:rsidRPr="00085DC4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085DC4">
        <w:rPr>
          <w:lang w:val="ru-RU"/>
        </w:rPr>
        <w:t xml:space="preserve"> имеют близкий размер</w:t>
      </w:r>
      <w:r w:rsidR="00940F89" w:rsidRPr="00613952">
        <w:rPr>
          <w:lang w:val="ru-RU"/>
        </w:rPr>
        <w:t>.</w:t>
      </w:r>
    </w:p>
    <w:p w14:paraId="5CD948CA" w14:textId="77777777" w:rsidR="00940F89" w:rsidRPr="00F25842" w:rsidRDefault="00940F89" w:rsidP="00940F89">
      <w:pPr>
        <w:rPr>
          <w:lang w:val="ru-RU"/>
        </w:rPr>
      </w:pPr>
    </w:p>
    <w:p w14:paraId="16CA58AF" w14:textId="219F0C55" w:rsidR="00940F89" w:rsidRPr="006014E2" w:rsidRDefault="00085DC4" w:rsidP="00940F89">
      <w:pPr>
        <w:pStyle w:val="21"/>
      </w:pPr>
      <w:bookmarkStart w:id="34" w:name="_Toc229576260"/>
      <w:bookmarkStart w:id="35" w:name="_Toc229576776"/>
      <w:r>
        <w:t>Перечислите методы противодействия атаке Винера</w:t>
      </w:r>
      <w:r w:rsidR="00940F89" w:rsidRPr="006014E2">
        <w:t>?</w:t>
      </w:r>
      <w:bookmarkEnd w:id="34"/>
      <w:bookmarkEnd w:id="35"/>
    </w:p>
    <w:p w14:paraId="4EC60E04" w14:textId="77777777" w:rsidR="00085DC4" w:rsidRDefault="00085DC4" w:rsidP="00613952">
      <w:pPr>
        <w:rPr>
          <w:lang w:val="ru-RU"/>
        </w:rPr>
      </w:pPr>
      <w:r w:rsidRPr="00085DC4">
        <w:rPr>
          <w:lang w:val="ru-RU"/>
        </w:rPr>
        <w:t xml:space="preserve">Для противодействия атаке Винера необходимо исключить возможность выбора слишком малого закрытого показателя </w:t>
      </w:r>
      <m:oMath>
        <m:r>
          <w:rPr>
            <w:rFonts w:ascii="Cambria Math" w:hAnsi="Cambria Math"/>
          </w:rPr>
          <m:t>d</m:t>
        </m:r>
      </m:oMath>
      <w:r w:rsidRPr="00085DC4">
        <w:rPr>
          <w:lang w:val="ru-RU"/>
        </w:rPr>
        <w:t>. Основные меры защиты:</w:t>
      </w:r>
    </w:p>
    <w:p w14:paraId="5630C73C" w14:textId="0749C284" w:rsidR="00085DC4" w:rsidRDefault="00085DC4" w:rsidP="00085DC4">
      <w:pPr>
        <w:pStyle w:val="a0"/>
      </w:pPr>
      <w:r w:rsidRPr="00085DC4">
        <w:t xml:space="preserve">генерировать </w:t>
      </w:r>
      <w:r>
        <w:t>RSA</w:t>
      </w:r>
      <w:r w:rsidRPr="00085DC4">
        <w:t xml:space="preserve">-ключи так, чтобы </w:t>
      </w:r>
      <m:oMath>
        <m:r>
          <w:rPr>
            <w:rFonts w:ascii="Cambria Math" w:hAnsi="Cambria Math"/>
          </w:rPr>
          <m:t>d</m:t>
        </m:r>
      </m:oMath>
      <w:r w:rsidRPr="00085DC4">
        <w:t xml:space="preserve"> было существенно больше границы </w:t>
      </w:r>
      <m:oMath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</w:rPr>
              <m:t>3</m:t>
            </m:r>
          </m:den>
        </m:f>
      </m:oMath>
      <w:r w:rsidRPr="00085DC4">
        <w:t>;</w:t>
      </w:r>
    </w:p>
    <w:p w14:paraId="2C0BECCA" w14:textId="6406B170" w:rsidR="00085DC4" w:rsidRDefault="00085DC4" w:rsidP="00085DC4">
      <w:pPr>
        <w:pStyle w:val="a0"/>
      </w:pPr>
      <w:r>
        <w:t>и</w:t>
      </w:r>
      <w:r w:rsidRPr="00085DC4">
        <w:t xml:space="preserve">спользовать стандартный открытый показатель </w:t>
      </w:r>
      <m:oMath>
        <m:r>
          <w:rPr>
            <w:rFonts w:ascii="Cambria Math" w:hAnsi="Cambria Math"/>
          </w:rPr>
          <m:t>e = 65537</m:t>
        </m:r>
      </m:oMath>
      <w:r w:rsidRPr="00085DC4">
        <w:t xml:space="preserve"> и проверять, что </w:t>
      </w:r>
      <m:oMath>
        <m: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e,φ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</w:rPr>
          <m:t>=1</m:t>
        </m:r>
      </m:oMath>
      <w:r w:rsidRPr="00085DC4">
        <w:t>;</w:t>
      </w:r>
    </w:p>
    <w:p w14:paraId="40AAB4F2" w14:textId="4AFB1FBF" w:rsidR="00085DC4" w:rsidRDefault="00085DC4" w:rsidP="00085DC4">
      <w:pPr>
        <w:pStyle w:val="a0"/>
      </w:pPr>
      <w:r w:rsidRPr="00085DC4">
        <w:t xml:space="preserve">выбирать простые </w:t>
      </w:r>
      <m:oMath>
        <m:r>
          <w:rPr>
            <w:rFonts w:ascii="Cambria Math" w:hAnsi="Cambria Math"/>
          </w:rPr>
          <m:t>p</m:t>
        </m:r>
      </m:oMath>
      <w:r w:rsidRPr="00085DC4">
        <w:t xml:space="preserve"> и </w:t>
      </w:r>
      <m:oMath>
        <m:r>
          <w:rPr>
            <w:rFonts w:ascii="Cambria Math" w:hAnsi="Cambria Math"/>
          </w:rPr>
          <m:t>q</m:t>
        </m:r>
      </m:oMath>
      <w:r w:rsidRPr="00085DC4">
        <w:t xml:space="preserve"> близкой битовой длины, но не допускать параметров, приводящих к малому </w:t>
      </w:r>
      <m:oMath>
        <m:r>
          <w:rPr>
            <w:rFonts w:ascii="Cambria Math" w:hAnsi="Cambria Math"/>
          </w:rPr>
          <m:t>d</m:t>
        </m:r>
      </m:oMath>
      <w:r w:rsidRPr="00085DC4">
        <w:t>;</w:t>
      </w:r>
    </w:p>
    <w:p w14:paraId="5082FFE5" w14:textId="3DA95C76" w:rsidR="00085DC4" w:rsidRDefault="00085DC4" w:rsidP="00085DC4">
      <w:pPr>
        <w:pStyle w:val="a0"/>
      </w:pPr>
      <w:r w:rsidRPr="00085DC4">
        <w:t xml:space="preserve">после генерации ключа выполнять проверку </w:t>
      </w:r>
      <m:oMath>
        <m:r>
          <w:rPr>
            <w:rFonts w:ascii="Cambria Math" w:eastAsia="Times New Roman" w:hAnsi="Cambria Math"/>
          </w:rPr>
          <m:t xml:space="preserve">d &gt; </m:t>
        </m:r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</w:rPr>
              <m:t>3</m:t>
            </m:r>
          </m:den>
        </m:f>
      </m:oMath>
      <w:r w:rsidRPr="00085DC4">
        <w:t>;</w:t>
      </w:r>
    </w:p>
    <w:p w14:paraId="0E204FFB" w14:textId="77777777" w:rsidR="00085DC4" w:rsidRDefault="00085DC4" w:rsidP="00085DC4">
      <w:pPr>
        <w:pStyle w:val="a0"/>
      </w:pPr>
      <w:r w:rsidRPr="00085DC4">
        <w:t xml:space="preserve">не использовать самодельную генерацию </w:t>
      </w:r>
      <w:r>
        <w:t>RSA</w:t>
      </w:r>
      <w:r w:rsidRPr="00085DC4">
        <w:t xml:space="preserve">-параметров в прикладных системах, а применять проверенные криптографические </w:t>
      </w:r>
      <w:r w:rsidRPr="00085DC4">
        <w:lastRenderedPageBreak/>
        <w:t>библиотеки.</w:t>
      </w:r>
      <w:r w:rsidRPr="00085DC4">
        <w:br/>
      </w:r>
    </w:p>
    <w:p w14:paraId="6BB8E93E" w14:textId="57205316" w:rsidR="00940F89" w:rsidRPr="00085DC4" w:rsidRDefault="00085DC4" w:rsidP="00085DC4">
      <w:pPr>
        <w:rPr>
          <w:lang w:val="ru-RU"/>
        </w:rPr>
      </w:pPr>
      <w:r w:rsidRPr="00085DC4">
        <w:rPr>
          <w:lang w:val="ru-RU"/>
        </w:rPr>
        <w:t xml:space="preserve">В данной лабораторной работе такая проверка реализована в программе генерации безопасных параметров </w:t>
      </w:r>
      <w:r w:rsidRPr="00085DC4">
        <w:t>RSA</w:t>
      </w:r>
      <w:r w:rsidRPr="00085DC4">
        <w:rPr>
          <w:lang w:val="ru-RU"/>
        </w:rPr>
        <w:t xml:space="preserve">: ключ принимается только при выполнении условия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 xml:space="preserve"> &gt;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0.25</m:t>
                </m:r>
              </m:sup>
            </m:sSup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</m:oMath>
      <w:r w:rsidRPr="00085DC4">
        <w:rPr>
          <w:lang w:val="ru-RU"/>
        </w:rPr>
        <w:t>, а затем дополнительно проверяется собственной реализацией атаки Винера.</w:t>
      </w:r>
    </w:p>
    <w:p w14:paraId="2FD8EE27" w14:textId="77777777" w:rsidR="00940F89" w:rsidRPr="00613952" w:rsidRDefault="00940F89" w:rsidP="00940F89">
      <w:pPr>
        <w:rPr>
          <w:lang w:val="ru-RU"/>
        </w:rPr>
      </w:pPr>
    </w:p>
    <w:p w14:paraId="3035271C" w14:textId="2CD88EE1" w:rsidR="00940F89" w:rsidRPr="006014E2" w:rsidRDefault="00085DC4" w:rsidP="00940F89">
      <w:pPr>
        <w:pStyle w:val="21"/>
      </w:pPr>
      <w:bookmarkStart w:id="36" w:name="_Toc229576261"/>
      <w:bookmarkStart w:id="37" w:name="_Toc229576777"/>
      <w:r>
        <w:t>Почему числа p и q необходимо выбирать так, чтобы p − 1, q − 1 имели большие простые делители</w:t>
      </w:r>
      <w:r w:rsidRPr="00085DC4">
        <w:t>?</w:t>
      </w:r>
      <w:bookmarkEnd w:id="36"/>
      <w:bookmarkEnd w:id="37"/>
    </w:p>
    <w:p w14:paraId="4CA3C1F0" w14:textId="7105DE88" w:rsidR="00085DC4" w:rsidRDefault="00085DC4" w:rsidP="00940F89">
      <w:pPr>
        <w:rPr>
          <w:lang w:val="ru-RU"/>
        </w:rPr>
      </w:pPr>
      <w:r w:rsidRPr="00085DC4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- 1</m:t>
        </m:r>
      </m:oMath>
      <w:r w:rsidRPr="00085DC4">
        <w:rPr>
          <w:lang w:val="ru-RU"/>
        </w:rPr>
        <w:t xml:space="preserve"> или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- 1</m:t>
        </m:r>
      </m:oMath>
      <w:r w:rsidRPr="00085DC4">
        <w:rPr>
          <w:lang w:val="ru-RU"/>
        </w:rPr>
        <w:t xml:space="preserve"> имеют только малые простые делители, то мультипликативные группы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</m:oMath>
      <w:r w:rsidRPr="00085DC4">
        <w:rPr>
          <w:lang w:val="ru-RU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</m:oMath>
      <w:r w:rsidRPr="00085DC4">
        <w:rPr>
          <w:lang w:val="ru-RU"/>
        </w:rPr>
        <w:t xml:space="preserve"> имеют “гладкие” порядки. Это может приводить к появлению малых порядков элементов, используемых в </w:t>
      </w:r>
      <w:r>
        <w:t>RSA</w:t>
      </w:r>
      <w:r w:rsidRPr="00085DC4">
        <w:rPr>
          <w:lang w:val="ru-RU"/>
        </w:rPr>
        <w:t xml:space="preserve">, в частности открытого показателя </w:t>
      </w:r>
      <w:r>
        <w:t>e</w:t>
      </w:r>
      <w:r w:rsidRPr="00085DC4">
        <w:rPr>
          <w:lang w:val="ru-RU"/>
        </w:rPr>
        <w:t>.</w:t>
      </w:r>
    </w:p>
    <w:p w14:paraId="3CF0FD82" w14:textId="16F42124" w:rsidR="00085DC4" w:rsidRDefault="00085DC4" w:rsidP="00940F89">
      <w:pPr>
        <w:rPr>
          <w:lang w:val="ru-RU"/>
        </w:rPr>
      </w:pPr>
      <w:r w:rsidRPr="00085DC4">
        <w:rPr>
          <w:lang w:val="ru-RU"/>
        </w:rPr>
        <w:t xml:space="preserve">В контексте лабораторной работы это важно из-за атаки бесключевого дешифрования при малом порядке </w:t>
      </w:r>
      <m:oMath>
        <m:r>
          <w:rPr>
            <w:rFonts w:ascii="Cambria Math" w:hAnsi="Cambria Math"/>
          </w:rPr>
          <m:t>e</m:t>
        </m:r>
      </m:oMath>
      <w:r w:rsidRPr="00085DC4">
        <w:rPr>
          <w:lang w:val="ru-RU"/>
        </w:rPr>
        <w:t xml:space="preserve">. Если порядок </w:t>
      </w:r>
      <m:oMath>
        <m:r>
          <w:rPr>
            <w:rFonts w:ascii="Cambria Math" w:hAnsi="Cambria Math"/>
          </w:rPr>
          <m:t>e</m:t>
        </m:r>
      </m:oMath>
      <w:r w:rsidRPr="00085DC4">
        <w:rPr>
          <w:lang w:val="ru-RU"/>
        </w:rPr>
        <w:t xml:space="preserve"> по модулю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5DC4">
        <w:rPr>
          <w:lang w:val="ru-RU"/>
        </w:rPr>
        <w:t xml:space="preserve"> мал, то повторное применение операции </w:t>
      </w:r>
      <w:r>
        <w:t>RSA</w:t>
      </w:r>
      <w:r w:rsidRPr="00085DC4">
        <w:rPr>
          <w:lang w:val="ru-RU"/>
        </w:rPr>
        <w:t>-шифрования быстро образует цикл. В таком случае открытый текст может быть восстановлен без знания закрытого ключа.</w:t>
      </w:r>
    </w:p>
    <w:p w14:paraId="022A27F4" w14:textId="37A800B2" w:rsidR="00940F89" w:rsidRPr="00940F89" w:rsidRDefault="00085DC4" w:rsidP="00940F89">
      <w:pPr>
        <w:rPr>
          <w:rFonts w:eastAsia="Times New Roman"/>
          <w:lang w:val="ru-RU"/>
        </w:rPr>
      </w:pPr>
      <w:r w:rsidRPr="00085DC4">
        <w:rPr>
          <w:lang w:val="ru-RU"/>
        </w:rPr>
        <w:t xml:space="preserve">Кроме того, если малый порядок возникает хотя бы в одной из групп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  <w:lang w:val="ru-RU"/>
              </w:rPr>
              <m:t>*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 w:rsidRPr="00085DC4">
        <w:rPr>
          <w:lang w:val="ru-RU"/>
        </w:rPr>
        <w:t xml:space="preserve"> или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</m:oMath>
      <w:r w:rsidRPr="00085DC4">
        <w:rPr>
          <w:lang w:val="ru-RU"/>
        </w:rPr>
        <w:t xml:space="preserve">, возможно получение нетривиального делителя </w:t>
      </w:r>
      <m:oMath>
        <m:r>
          <w:rPr>
            <w:rFonts w:ascii="Cambria Math" w:hAnsi="Cambria Math"/>
          </w:rPr>
          <m:t>n</m:t>
        </m:r>
      </m:oMath>
      <w:r w:rsidRPr="00085DC4">
        <w:rPr>
          <w:lang w:val="ru-RU"/>
        </w:rPr>
        <w:t xml:space="preserve"> через вычисление НОД разностей элементов последовательности. Поэтому </w:t>
      </w:r>
      <m:oMath>
        <m:r>
          <w:rPr>
            <w:rFonts w:ascii="Cambria Math" w:hAnsi="Cambria Math"/>
          </w:rPr>
          <m:t>p</m:t>
        </m:r>
      </m:oMath>
      <w:r w:rsidRPr="00085DC4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085DC4">
        <w:rPr>
          <w:lang w:val="ru-RU"/>
        </w:rPr>
        <w:t xml:space="preserve"> выбирают так, чтобы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- 1</m:t>
        </m:r>
      </m:oMath>
      <w:r w:rsidRPr="00085DC4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- 1</m:t>
        </m:r>
      </m:oMath>
      <w:r w:rsidRPr="00085DC4">
        <w:rPr>
          <w:lang w:val="ru-RU"/>
        </w:rPr>
        <w:t xml:space="preserve"> содержали большие простые делители: это увеличивает порядки соответствующих групп и снижает риск атак, связанных с малыми порядками</w:t>
      </w:r>
      <w:r w:rsidR="00613952" w:rsidRPr="00613952">
        <w:rPr>
          <w:lang w:val="ru-RU"/>
        </w:rPr>
        <w:t>.</w:t>
      </w:r>
    </w:p>
    <w:p w14:paraId="264B79C2" w14:textId="77777777" w:rsidR="00940F89" w:rsidRPr="00940F89" w:rsidRDefault="00940F89" w:rsidP="00940F89">
      <w:pPr>
        <w:rPr>
          <w:lang w:val="ru-RU"/>
        </w:rPr>
      </w:pPr>
    </w:p>
    <w:p w14:paraId="388AD136" w14:textId="6BB1001C" w:rsidR="00940F89" w:rsidRPr="006014E2" w:rsidRDefault="00085DC4" w:rsidP="00940F89">
      <w:pPr>
        <w:pStyle w:val="21"/>
      </w:pPr>
      <w:bookmarkStart w:id="38" w:name="_Toc229576262"/>
      <w:bookmarkStart w:id="39" w:name="_Toc229576778"/>
      <w:r>
        <w:t>Предложите способы защиты от атаки бесключевого дешифрования широковещательных сообщений без отказа от использования общих малых закрытых показателей</w:t>
      </w:r>
      <w:r w:rsidR="00EC02E3">
        <w:t>.</w:t>
      </w:r>
      <w:bookmarkEnd w:id="38"/>
      <w:bookmarkEnd w:id="39"/>
    </w:p>
    <w:p w14:paraId="7C6BE7CF" w14:textId="77777777" w:rsidR="00085DC4" w:rsidRDefault="00085DC4" w:rsidP="00940F89">
      <w:pPr>
        <w:rPr>
          <w:lang w:val="ru-RU"/>
        </w:rPr>
      </w:pPr>
      <w:r w:rsidRPr="00085DC4">
        <w:rPr>
          <w:lang w:val="ru-RU"/>
        </w:rPr>
        <w:t xml:space="preserve">В формулировке методички, вероятно, имеется в виду использование общего малого открытого показателя </w:t>
      </w:r>
      <w:r>
        <w:t>e</w:t>
      </w:r>
      <w:r w:rsidRPr="00085DC4">
        <w:rPr>
          <w:lang w:val="ru-RU"/>
        </w:rPr>
        <w:t xml:space="preserve">, поскольку широковещательная атака </w:t>
      </w:r>
      <w:r w:rsidRPr="00085DC4">
        <w:rPr>
          <w:lang w:val="ru-RU"/>
        </w:rPr>
        <w:lastRenderedPageBreak/>
        <w:t xml:space="preserve">выполняется именно при одинаковом малом </w:t>
      </w:r>
      <w:r>
        <w:t>e</w:t>
      </w:r>
      <w:r w:rsidRPr="00085DC4">
        <w:rPr>
          <w:lang w:val="ru-RU"/>
        </w:rPr>
        <w:t xml:space="preserve"> у нескольких получателей. Отказываться от малого </w:t>
      </w:r>
      <w:r>
        <w:t>e</w:t>
      </w:r>
      <w:r w:rsidRPr="00085DC4">
        <w:rPr>
          <w:lang w:val="ru-RU"/>
        </w:rPr>
        <w:t xml:space="preserve"> полностью не обязательно, но необходимо устранить условия применимости атаки.</w:t>
      </w:r>
    </w:p>
    <w:p w14:paraId="5E7EB6DC" w14:textId="77777777" w:rsidR="00A35680" w:rsidRDefault="00085DC4" w:rsidP="00940F89">
      <w:pPr>
        <w:rPr>
          <w:lang w:val="ru-RU"/>
        </w:rPr>
      </w:pPr>
      <w:r w:rsidRPr="00085DC4">
        <w:rPr>
          <w:lang w:val="ru-RU"/>
        </w:rPr>
        <w:t>Основные способы защиты:</w:t>
      </w:r>
    </w:p>
    <w:p w14:paraId="3606E9B7" w14:textId="77777777" w:rsidR="00A35680" w:rsidRDefault="00085DC4" w:rsidP="00A35680">
      <w:pPr>
        <w:pStyle w:val="a0"/>
      </w:pPr>
      <w:r w:rsidRPr="00085DC4">
        <w:t xml:space="preserve">не шифровать одно и то же сообщение нескольким получателям в виде </w:t>
      </w:r>
      <w:r>
        <w:t>textbook</w:t>
      </w:r>
      <w:r w:rsidRPr="00085DC4">
        <w:t xml:space="preserve"> </w:t>
      </w:r>
      <w:r>
        <w:t>RSA</w:t>
      </w:r>
      <w:r w:rsidRPr="00085DC4">
        <w:t xml:space="preserve"> без дополнения;</w:t>
      </w:r>
    </w:p>
    <w:p w14:paraId="13125EAE" w14:textId="77777777" w:rsidR="00A35680" w:rsidRDefault="00085DC4" w:rsidP="00A35680">
      <w:pPr>
        <w:pStyle w:val="a0"/>
      </w:pPr>
      <w:r w:rsidRPr="00085DC4">
        <w:t xml:space="preserve">использовать вероятностное дополнение, например </w:t>
      </w:r>
      <w:r>
        <w:t>RSA</w:t>
      </w:r>
      <w:r w:rsidRPr="00085DC4">
        <w:t>-</w:t>
      </w:r>
      <w:r>
        <w:t>OAEP</w:t>
      </w:r>
      <w:r w:rsidRPr="00085DC4">
        <w:t xml:space="preserve">, чтобы одинаковые сообщения перед </w:t>
      </w:r>
      <w:r>
        <w:t>RSA</w:t>
      </w:r>
      <w:r w:rsidRPr="00085DC4">
        <w:t>-преобразованием превращались в разные псевдослучайные представители;</w:t>
      </w:r>
    </w:p>
    <w:p w14:paraId="017DE103" w14:textId="77777777" w:rsidR="00A35680" w:rsidRDefault="00085DC4" w:rsidP="00A35680">
      <w:pPr>
        <w:pStyle w:val="a0"/>
      </w:pPr>
      <w:r w:rsidRPr="00085DC4">
        <w:t>добавлять уникальную случайность для каждого получателя;</w:t>
      </w:r>
      <w:r w:rsidRPr="00085DC4">
        <w:br/>
        <w:t>− использовать гибридное шифрование: сообщение шифровать симметричным алгоритмом, а для каждого получателя отдельно защищать случайный сеансовый ключ;</w:t>
      </w:r>
    </w:p>
    <w:p w14:paraId="3A22A208" w14:textId="155FAC62" w:rsidR="00A35680" w:rsidRDefault="00085DC4" w:rsidP="00A35680">
      <w:pPr>
        <w:pStyle w:val="a0"/>
      </w:pPr>
      <w:r w:rsidRPr="00085DC4">
        <w:t xml:space="preserve">проверять, что сообщение после дополнения имеет достаточную длину и не удовлетворяет условию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·…·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085DC4">
        <w:t xml:space="preserve"> в виде обычного целого числа;</w:t>
      </w:r>
    </w:p>
    <w:p w14:paraId="6305DEF7" w14:textId="7D6BFCF7" w:rsidR="00085DC4" w:rsidRDefault="00085DC4" w:rsidP="00A35680">
      <w:pPr>
        <w:pStyle w:val="a0"/>
      </w:pPr>
      <w:r w:rsidRPr="00085DC4">
        <w:t xml:space="preserve">не применять </w:t>
      </w:r>
      <w:r>
        <w:t>textbook</w:t>
      </w:r>
      <w:r w:rsidRPr="00085DC4">
        <w:t xml:space="preserve"> </w:t>
      </w:r>
      <w:r>
        <w:t>RSA</w:t>
      </w:r>
      <w:r w:rsidRPr="00085DC4">
        <w:t xml:space="preserve"> напрямую в прикладных протоколах.</w:t>
      </w:r>
    </w:p>
    <w:p w14:paraId="4088C4E8" w14:textId="73479F24" w:rsidR="00940F89" w:rsidRPr="00940F89" w:rsidRDefault="00085DC4" w:rsidP="00940F89">
      <w:pPr>
        <w:rPr>
          <w:rFonts w:eastAsia="Times New Roman"/>
          <w:lang w:val="ru-RU"/>
        </w:rPr>
      </w:pPr>
      <w:r w:rsidRPr="00085DC4">
        <w:rPr>
          <w:lang w:val="ru-RU"/>
        </w:rPr>
        <w:t xml:space="preserve">Таким образом, общий малый открытый показатель </w:t>
      </w:r>
      <w:r>
        <w:t>e</w:t>
      </w:r>
      <w:r w:rsidRPr="00085DC4">
        <w:rPr>
          <w:lang w:val="ru-RU"/>
        </w:rPr>
        <w:t xml:space="preserve"> сам по себе не является достаточным условием атаки. Опасность возникает при отсутствии </w:t>
      </w:r>
      <w:r>
        <w:t>padding</w:t>
      </w:r>
      <w:r w:rsidRPr="00085DC4">
        <w:rPr>
          <w:lang w:val="ru-RU"/>
        </w:rPr>
        <w:t xml:space="preserve"> и при отправке одного и того же сообщения нескольким получателям. Использование </w:t>
      </w:r>
      <w:r>
        <w:t>RSA</w:t>
      </w:r>
      <w:r w:rsidRPr="00085DC4">
        <w:rPr>
          <w:lang w:val="ru-RU"/>
        </w:rPr>
        <w:t>-</w:t>
      </w:r>
      <w:r>
        <w:t>OAEP</w:t>
      </w:r>
      <w:r w:rsidRPr="00085DC4">
        <w:rPr>
          <w:lang w:val="ru-RU"/>
        </w:rPr>
        <w:t xml:space="preserve"> или иной стандартизованной схемы дополнения устраняет прямую алгебраическую связь между шифртекстами</w:t>
      </w:r>
      <w:r w:rsidR="00940F89" w:rsidRPr="00940F89">
        <w:rPr>
          <w:rFonts w:eastAsia="Times New Roman"/>
          <w:lang w:val="ru-RU"/>
        </w:rPr>
        <w:t>.</w:t>
      </w:r>
    </w:p>
    <w:p w14:paraId="2A3F92B7" w14:textId="77777777" w:rsidR="00940F89" w:rsidRPr="00940F89" w:rsidRDefault="00940F89" w:rsidP="00940F89">
      <w:pPr>
        <w:rPr>
          <w:lang w:val="ru-RU"/>
        </w:rPr>
      </w:pPr>
    </w:p>
    <w:p w14:paraId="63EC4275" w14:textId="77777777" w:rsidR="00940F89" w:rsidRPr="00940F89" w:rsidRDefault="00940F89" w:rsidP="00940F89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  <w:lang w:val="ru-RU"/>
        </w:rPr>
      </w:pPr>
      <w:r w:rsidRPr="00940F89">
        <w:rPr>
          <w:lang w:val="ru-RU"/>
        </w:rPr>
        <w:br w:type="page"/>
      </w:r>
    </w:p>
    <w:p w14:paraId="79BE6EE2" w14:textId="77777777" w:rsidR="00940F89" w:rsidRDefault="00940F89" w:rsidP="00940F89">
      <w:pPr>
        <w:pStyle w:val="1"/>
      </w:pPr>
      <w:bookmarkStart w:id="40" w:name="_Toc229576272"/>
      <w:bookmarkStart w:id="41" w:name="_Toc229576788"/>
      <w:r>
        <w:lastRenderedPageBreak/>
        <w:t>Выводы</w:t>
      </w:r>
      <w:bookmarkEnd w:id="40"/>
      <w:bookmarkEnd w:id="41"/>
    </w:p>
    <w:p w14:paraId="3200E491" w14:textId="6E41BCF3" w:rsidR="00A35680" w:rsidRDefault="00A35680" w:rsidP="00940F89">
      <w:pPr>
        <w:rPr>
          <w:lang w:val="ru-RU"/>
        </w:rPr>
      </w:pPr>
      <w:r w:rsidRPr="00A35680">
        <w:rPr>
          <w:lang w:val="ru-RU"/>
        </w:rPr>
        <w:t xml:space="preserve">В ходе лабораторной работы были реализованы и исследованы атаки на криптосистему </w:t>
      </w:r>
      <w:r>
        <w:t>RSA</w:t>
      </w:r>
      <w:r w:rsidRPr="00A35680">
        <w:rPr>
          <w:lang w:val="ru-RU"/>
        </w:rPr>
        <w:t xml:space="preserve">, использующие некорректный выбор показателей и повторное использование параметров. Были реализованы атака общего модуля, атака Винера, широковещательная атака при малом общем открытом показателе </w:t>
      </w:r>
      <m:oMath>
        <m:r>
          <w:rPr>
            <w:rFonts w:ascii="Cambria Math" w:hAnsi="Cambria Math"/>
          </w:rPr>
          <m:t>e</m:t>
        </m:r>
      </m:oMath>
      <w:r w:rsidRPr="00A35680">
        <w:rPr>
          <w:lang w:val="ru-RU"/>
        </w:rPr>
        <w:t xml:space="preserve">, бесключевое дешифрование при малом порядке </w:t>
      </w:r>
      <m:oMath>
        <m:r>
          <w:rPr>
            <w:rFonts w:ascii="Cambria Math" w:hAnsi="Cambria Math"/>
          </w:rPr>
          <m:t>e</m:t>
        </m:r>
      </m:oMath>
      <w:r w:rsidRPr="00A35680">
        <w:rPr>
          <w:lang w:val="ru-RU"/>
        </w:rPr>
        <w:t xml:space="preserve">, а также генерация и проверка более безопасных учебных параметров </w:t>
      </w:r>
      <w:r>
        <w:t>RSA</w:t>
      </w:r>
      <w:r w:rsidRPr="00A35680">
        <w:rPr>
          <w:lang w:val="ru-RU"/>
        </w:rPr>
        <w:t>.</w:t>
      </w:r>
    </w:p>
    <w:p w14:paraId="16F0661B" w14:textId="1CC1563F" w:rsidR="00A35680" w:rsidRDefault="00A35680" w:rsidP="00940F89">
      <w:pPr>
        <w:rPr>
          <w:lang w:val="ru-RU"/>
        </w:rPr>
      </w:pPr>
      <w:r w:rsidRPr="00A35680">
        <w:rPr>
          <w:lang w:val="ru-RU"/>
        </w:rPr>
        <w:t xml:space="preserve">В результате атаки общего модуля показано, что использование одного и того же модуля </w:t>
      </w:r>
      <w:r>
        <w:t>n</w:t>
      </w:r>
      <w:r w:rsidRPr="00A35680">
        <w:rPr>
          <w:lang w:val="ru-RU"/>
        </w:rPr>
        <w:t xml:space="preserve"> разными пользователями недопустимо: знание закрытого показателя одного пользователя позволяет восстановить множители </w:t>
      </w:r>
      <m:oMath>
        <m:r>
          <w:rPr>
            <w:rFonts w:ascii="Cambria Math" w:hAnsi="Cambria Math"/>
          </w:rPr>
          <m:t>p</m:t>
        </m:r>
      </m:oMath>
      <w:r w:rsidRPr="00A35680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A35680">
        <w:rPr>
          <w:lang w:val="ru-RU"/>
        </w:rPr>
        <w:t xml:space="preserve">, а затем вычислить закрытый показатель другого пользователя. В атаке Винера продемонстрировано восстановление закрытого показателя </w:t>
      </w:r>
      <m:oMath>
        <m:r>
          <w:rPr>
            <w:rFonts w:ascii="Cambria Math" w:hAnsi="Cambria Math"/>
          </w:rPr>
          <m:t>d</m:t>
        </m:r>
      </m:oMath>
      <w:r w:rsidRPr="00A35680">
        <w:rPr>
          <w:lang w:val="ru-RU"/>
        </w:rPr>
        <w:t xml:space="preserve"> при его слишком малом значении. В широковещательной атаке показано, что одно и то же сообщение, отправленное нескольким получателям с одинаковым малым </w:t>
      </w:r>
      <m:oMath>
        <m:r>
          <w:rPr>
            <w:rFonts w:ascii="Cambria Math" w:hAnsi="Cambria Math"/>
          </w:rPr>
          <m:t>e</m:t>
        </m:r>
      </m:oMath>
      <w:r w:rsidRPr="00A35680">
        <w:rPr>
          <w:lang w:val="ru-RU"/>
        </w:rPr>
        <w:t xml:space="preserve"> без </w:t>
      </w:r>
      <w:r>
        <w:t>padding</w:t>
      </w:r>
      <w:r w:rsidRPr="00A35680">
        <w:rPr>
          <w:lang w:val="ru-RU"/>
        </w:rPr>
        <w:t xml:space="preserve">, может быть восстановлено с помощью китайской теоремы об остатках и извлечения целочисленного корня. В атаке при малом порядке </w:t>
      </w:r>
      <m:oMath>
        <m:r>
          <w:rPr>
            <w:rFonts w:ascii="Cambria Math" w:hAnsi="Cambria Math"/>
          </w:rPr>
          <m:t>e</m:t>
        </m:r>
      </m:oMath>
      <w:r w:rsidRPr="00A35680">
        <w:rPr>
          <w:lang w:val="ru-RU"/>
        </w:rPr>
        <w:t xml:space="preserve"> продемонстрировано восстановление сообщения без знания закрытого ключа за счёт короткого цикла повторного возведения в степень.</w:t>
      </w:r>
    </w:p>
    <w:p w14:paraId="75310888" w14:textId="754C64E7" w:rsidR="00A35680" w:rsidRDefault="00A35680" w:rsidP="00940F89">
      <w:pPr>
        <w:rPr>
          <w:lang w:val="ru-RU"/>
        </w:rPr>
      </w:pPr>
      <w:r w:rsidRPr="00A35680">
        <w:rPr>
          <w:lang w:val="ru-RU"/>
        </w:rPr>
        <w:t xml:space="preserve">Также была реализована генерация более безопасных учебных параметров </w:t>
      </w:r>
      <w:r>
        <w:t>RSA</w:t>
      </w:r>
      <w:r w:rsidRPr="00A35680">
        <w:rPr>
          <w:lang w:val="ru-RU"/>
        </w:rPr>
        <w:t xml:space="preserve">. Для сгенерированного ключа проверялись условия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≠ </m:t>
        </m:r>
        <m:r>
          <w:rPr>
            <w:rFonts w:ascii="Cambria Math" w:hAnsi="Cambria Math"/>
          </w:rPr>
          <m:t>q</m:t>
        </m:r>
      </m:oMath>
      <w:r w:rsidRPr="00A35680">
        <w:rPr>
          <w:lang w:val="ru-RU"/>
        </w:rPr>
        <w:t xml:space="preserve">, близость битовых длин </w:t>
      </w:r>
      <m:oMath>
        <m:r>
          <w:rPr>
            <w:rFonts w:ascii="Cambria Math" w:hAnsi="Cambria Math"/>
          </w:rPr>
          <m:t>p</m:t>
        </m:r>
      </m:oMath>
      <w:r w:rsidRPr="00A35680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A35680">
        <w:rPr>
          <w:lang w:val="ru-RU"/>
        </w:rPr>
        <w:t xml:space="preserve">, </w:t>
      </w:r>
      <m:oMath>
        <m: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  <w:lang w:val="ru-RU"/>
          </w:rPr>
          <m:t>=1</m:t>
        </m:r>
      </m:oMath>
      <w:r w:rsidRPr="00A35680">
        <w:rPr>
          <w:lang w:val="ru-RU"/>
        </w:rPr>
        <w:t xml:space="preserve">, использование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 xml:space="preserve"> = 65537</m:t>
        </m:r>
      </m:oMath>
      <w:r w:rsidRPr="00A35680">
        <w:rPr>
          <w:lang w:val="ru-RU"/>
        </w:rPr>
        <w:t xml:space="preserve">, выполнение ограничения </w:t>
      </w:r>
      <m:oMath>
        <m:r>
          <w:rPr>
            <w:rFonts w:ascii="Cambria Math" w:eastAsia="Times New Roman" w:hAnsi="Cambria Math"/>
          </w:rPr>
          <m:t>d</m:t>
        </m:r>
        <m:r>
          <w:rPr>
            <w:rFonts w:ascii="Cambria Math" w:eastAsia="Times New Roman" w:hAnsi="Cambria Math"/>
            <w:lang w:val="ru-RU"/>
          </w:rPr>
          <m:t xml:space="preserve"> &gt; </m:t>
        </m:r>
        <m:f>
          <m:fPr>
            <m:ctrlPr>
              <w:rPr>
                <w:rFonts w:ascii="Cambria Math" w:eastAsia="Times New Roman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  <w:lang w:val="ru-RU"/>
                  </w:rPr>
                  <m:t>0.25</m:t>
                </m:r>
              </m:sup>
            </m:sSup>
          </m:num>
          <m:den>
            <m:r>
              <w:rPr>
                <w:rFonts w:ascii="Cambria Math" w:eastAsia="Times New Roman" w:hAnsi="Cambria Math"/>
                <w:lang w:val="ru-RU"/>
              </w:rPr>
              <m:t>3</m:t>
            </m:r>
          </m:den>
        </m:f>
      </m:oMath>
      <w:r w:rsidRPr="00A35680">
        <w:rPr>
          <w:lang w:val="ru-RU"/>
        </w:rPr>
        <w:t xml:space="preserve"> и отрицательный результат атаки Винера против безопасного ключа. Автоматические тесты и демонстрационный журнал подтвердили корректность реализованных атак и проверок.</w:t>
      </w:r>
    </w:p>
    <w:p w14:paraId="5D5359DF" w14:textId="06CD8123" w:rsidR="005878C0" w:rsidRPr="00940F89" w:rsidRDefault="00A35680" w:rsidP="00940F89">
      <w:pPr>
        <w:rPr>
          <w:lang w:val="ru-RU"/>
        </w:rPr>
      </w:pPr>
      <w:r w:rsidRPr="00A35680">
        <w:rPr>
          <w:lang w:val="ru-RU"/>
        </w:rPr>
        <w:t xml:space="preserve">Таким образом, безопасность </w:t>
      </w:r>
      <w:r>
        <w:t>RSA</w:t>
      </w:r>
      <w:r w:rsidRPr="00A35680">
        <w:rPr>
          <w:lang w:val="ru-RU"/>
        </w:rPr>
        <w:t xml:space="preserve"> зависит не только от сложности факторизации модуля </w:t>
      </w:r>
      <m:oMath>
        <m:r>
          <w:rPr>
            <w:rFonts w:ascii="Cambria Math" w:hAnsi="Cambria Math"/>
          </w:rPr>
          <m:t>n</m:t>
        </m:r>
      </m:oMath>
      <w:r w:rsidRPr="00A35680">
        <w:rPr>
          <w:lang w:val="ru-RU"/>
        </w:rPr>
        <w:t xml:space="preserve">, но и от корректного выбора параметров, отсутствия общего модуля между пользователями, достаточного размера закрытого показателя </w:t>
      </w:r>
      <m:oMath>
        <m:r>
          <w:rPr>
            <w:rFonts w:ascii="Cambria Math" w:hAnsi="Cambria Math"/>
          </w:rPr>
          <m:t>d</m:t>
        </m:r>
      </m:oMath>
      <w:r w:rsidRPr="00A35680">
        <w:rPr>
          <w:lang w:val="ru-RU"/>
        </w:rPr>
        <w:t xml:space="preserve">, отсутствия малых порядков </w:t>
      </w:r>
      <m:oMath>
        <m:r>
          <w:rPr>
            <w:rFonts w:ascii="Cambria Math" w:hAnsi="Cambria Math"/>
          </w:rPr>
          <m:t>e</m:t>
        </m:r>
      </m:oMath>
      <w:r w:rsidRPr="00A35680">
        <w:rPr>
          <w:lang w:val="ru-RU"/>
        </w:rPr>
        <w:t xml:space="preserve"> и обязательного применения стандартизованных схем дополнения. В практических системах </w:t>
      </w:r>
      <w:r>
        <w:t>textbook</w:t>
      </w:r>
      <w:r w:rsidRPr="00A35680">
        <w:rPr>
          <w:lang w:val="ru-RU"/>
        </w:rPr>
        <w:t xml:space="preserve"> </w:t>
      </w:r>
      <w:r>
        <w:t>RSA</w:t>
      </w:r>
      <w:r w:rsidRPr="00A35680">
        <w:rPr>
          <w:lang w:val="ru-RU"/>
        </w:rPr>
        <w:t xml:space="preserve"> </w:t>
      </w:r>
      <w:r w:rsidRPr="00A35680">
        <w:rPr>
          <w:lang w:val="ru-RU"/>
        </w:rPr>
        <w:lastRenderedPageBreak/>
        <w:t xml:space="preserve">использовать нельзя; следует применять проверенные реализации </w:t>
      </w:r>
      <w:r>
        <w:t>RSA</w:t>
      </w:r>
      <w:r w:rsidRPr="00A35680">
        <w:rPr>
          <w:lang w:val="ru-RU"/>
        </w:rPr>
        <w:t>-</w:t>
      </w:r>
      <w:r>
        <w:t>OAEP</w:t>
      </w:r>
      <w:r w:rsidRPr="00A35680">
        <w:rPr>
          <w:lang w:val="ru-RU"/>
        </w:rPr>
        <w:t xml:space="preserve"> и </w:t>
      </w:r>
      <w:r>
        <w:t>RSA</w:t>
      </w:r>
      <w:r w:rsidRPr="00A35680">
        <w:rPr>
          <w:lang w:val="ru-RU"/>
        </w:rPr>
        <w:t>-</w:t>
      </w:r>
      <w:r>
        <w:t>PSS</w:t>
      </w:r>
      <w:r w:rsidRPr="00A35680">
        <w:rPr>
          <w:lang w:val="ru-RU"/>
        </w:rPr>
        <w:t xml:space="preserve">. </w:t>
      </w:r>
      <w:r w:rsidRPr="00115811">
        <w:rPr>
          <w:lang w:val="ru-RU"/>
        </w:rPr>
        <w:t>Полный исходный код разработанной программы приведён в приложениях 1–</w:t>
      </w:r>
      <w:r w:rsidR="00563443">
        <w:rPr>
          <w:lang w:val="ru-RU"/>
        </w:rPr>
        <w:t>8</w:t>
      </w:r>
      <w:r w:rsidRPr="00115811">
        <w:rPr>
          <w:lang w:val="ru-RU"/>
        </w:rPr>
        <w:t>.</w:t>
      </w:r>
    </w:p>
    <w:p w14:paraId="58C8B387" w14:textId="269C3330" w:rsidR="003C0C94" w:rsidRDefault="003C0C94" w:rsidP="003C0C94">
      <w:pPr>
        <w:rPr>
          <w:lang w:val="ru-RU" w:eastAsia="ru-RU"/>
        </w:rPr>
      </w:pPr>
    </w:p>
    <w:p w14:paraId="586737C4" w14:textId="6BB683E1" w:rsidR="00714A4A" w:rsidRPr="007066ED" w:rsidRDefault="00714A4A" w:rsidP="00714A4A">
      <w:pPr>
        <w:pStyle w:val="af9"/>
        <w:jc w:val="right"/>
      </w:pPr>
      <w:r>
        <w:lastRenderedPageBreak/>
        <w:t xml:space="preserve">Приложение 1. </w:t>
      </w:r>
      <w:r w:rsidR="00541917">
        <w:t>Листинг</w:t>
      </w:r>
      <w:r w:rsidR="00541917" w:rsidRPr="007066ED">
        <w:t xml:space="preserve"> </w:t>
      </w:r>
      <w:r w:rsidR="007066ED">
        <w:t xml:space="preserve">Файла </w:t>
      </w:r>
      <w:r w:rsidR="009C195F">
        <w:t>SRC/MATH_UTILS.PY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541917" w14:paraId="0DFFF158" w14:textId="77777777" w:rsidTr="009304BD">
        <w:tc>
          <w:tcPr>
            <w:tcW w:w="9622" w:type="dxa"/>
          </w:tcPr>
          <w:p w14:paraId="55EF44A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>"""Вспомогательные функции теории чисел для учебных атак на RSA."""</w:t>
            </w:r>
          </w:p>
          <w:p w14:paraId="57296A0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6AD53A39" w14:textId="77777777" w:rsidR="009C195F" w:rsidRPr="009C195F" w:rsidRDefault="009C195F" w:rsidP="009C195F">
            <w:pPr>
              <w:pStyle w:val="ac"/>
            </w:pPr>
            <w:r w:rsidRPr="009C195F">
              <w:t>from __future__ import annotations</w:t>
            </w:r>
          </w:p>
          <w:p w14:paraId="112798F1" w14:textId="77777777" w:rsidR="009C195F" w:rsidRPr="009C195F" w:rsidRDefault="009C195F" w:rsidP="009C195F">
            <w:pPr>
              <w:pStyle w:val="ac"/>
            </w:pPr>
          </w:p>
          <w:p w14:paraId="37230F52" w14:textId="77777777" w:rsidR="009C195F" w:rsidRPr="009C195F" w:rsidRDefault="009C195F" w:rsidP="009C195F">
            <w:pPr>
              <w:pStyle w:val="ac"/>
            </w:pPr>
            <w:r w:rsidRPr="009C195F">
              <w:t>import math</w:t>
            </w:r>
          </w:p>
          <w:p w14:paraId="570F985A" w14:textId="77777777" w:rsidR="009C195F" w:rsidRPr="009C195F" w:rsidRDefault="009C195F" w:rsidP="009C195F">
            <w:pPr>
              <w:pStyle w:val="ac"/>
            </w:pPr>
            <w:r w:rsidRPr="009C195F">
              <w:t>import secrets</w:t>
            </w:r>
          </w:p>
          <w:p w14:paraId="0C548D30" w14:textId="77777777" w:rsidR="009C195F" w:rsidRPr="009C195F" w:rsidRDefault="009C195F" w:rsidP="009C195F">
            <w:pPr>
              <w:pStyle w:val="ac"/>
            </w:pPr>
            <w:r w:rsidRPr="009C195F">
              <w:t>from collections.abc import Iterable, Iterator, Sequence</w:t>
            </w:r>
          </w:p>
          <w:p w14:paraId="22B931C5" w14:textId="77777777" w:rsidR="009C195F" w:rsidRPr="009C195F" w:rsidRDefault="009C195F" w:rsidP="009C195F">
            <w:pPr>
              <w:pStyle w:val="ac"/>
            </w:pPr>
          </w:p>
          <w:p w14:paraId="35B72969" w14:textId="77777777" w:rsidR="009C195F" w:rsidRPr="009C195F" w:rsidRDefault="009C195F" w:rsidP="009C195F">
            <w:pPr>
              <w:pStyle w:val="ac"/>
            </w:pPr>
            <w:r w:rsidRPr="009C195F">
              <w:t>gcd = math.gcd</w:t>
            </w:r>
          </w:p>
          <w:p w14:paraId="4EBC68A0" w14:textId="77777777" w:rsidR="009C195F" w:rsidRPr="009C195F" w:rsidRDefault="009C195F" w:rsidP="009C195F">
            <w:pPr>
              <w:pStyle w:val="ac"/>
            </w:pPr>
          </w:p>
          <w:p w14:paraId="2D06A6E8" w14:textId="77777777" w:rsidR="009C195F" w:rsidRPr="009C195F" w:rsidRDefault="009C195F" w:rsidP="009C195F">
            <w:pPr>
              <w:pStyle w:val="ac"/>
            </w:pPr>
          </w:p>
          <w:p w14:paraId="733DD185" w14:textId="77777777" w:rsidR="009C195F" w:rsidRPr="009C195F" w:rsidRDefault="009C195F" w:rsidP="009C195F">
            <w:pPr>
              <w:pStyle w:val="ac"/>
            </w:pPr>
            <w:r w:rsidRPr="009C195F">
              <w:t>def extended_gcd(a: int, b: int) -&gt; tuple[int, int, int]:</w:t>
            </w:r>
          </w:p>
          <w:p w14:paraId="259BC0D9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"""Вернуть gcd(a, b) и коэффициенты Безу x, y."""</w:t>
            </w:r>
          </w:p>
          <w:p w14:paraId="6341FD1A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Расширенный алгоритм Евклида одновременно находит НОД и коэффициенты</w:t>
            </w:r>
          </w:p>
          <w:p w14:paraId="7597B81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</w:t>
            </w:r>
            <w:r w:rsidRPr="009C195F">
              <w:t xml:space="preserve"># x, y </w:t>
            </w:r>
            <w:r w:rsidRPr="009C195F">
              <w:rPr>
                <w:lang w:val="ru-RU"/>
              </w:rPr>
              <w:t>такие</w:t>
            </w:r>
            <w:r w:rsidRPr="009C195F">
              <w:t xml:space="preserve">, </w:t>
            </w:r>
            <w:r w:rsidRPr="009C195F">
              <w:rPr>
                <w:lang w:val="ru-RU"/>
              </w:rPr>
              <w:t>что</w:t>
            </w:r>
            <w:r w:rsidRPr="009C195F">
              <w:t xml:space="preserve"> a*x + b*y = gcd(a, b). </w:t>
            </w:r>
            <w:r w:rsidRPr="009C195F">
              <w:rPr>
                <w:lang w:val="ru-RU"/>
              </w:rPr>
              <w:t>Эти коэффициенты нужны для</w:t>
            </w:r>
          </w:p>
          <w:p w14:paraId="587E4EE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вычисления обратного элемента по модулю.</w:t>
            </w:r>
          </w:p>
          <w:p w14:paraId="00A5DA33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old_r, r = a, b</w:t>
            </w:r>
          </w:p>
          <w:p w14:paraId="75B087AD" w14:textId="77777777" w:rsidR="009C195F" w:rsidRPr="009C195F" w:rsidRDefault="009C195F" w:rsidP="009C195F">
            <w:pPr>
              <w:pStyle w:val="ac"/>
            </w:pPr>
            <w:r w:rsidRPr="009C195F">
              <w:t xml:space="preserve">    old_s, s = 1, 0</w:t>
            </w:r>
          </w:p>
          <w:p w14:paraId="1051FE0C" w14:textId="77777777" w:rsidR="009C195F" w:rsidRPr="009C195F" w:rsidRDefault="009C195F" w:rsidP="009C195F">
            <w:pPr>
              <w:pStyle w:val="ac"/>
            </w:pPr>
            <w:r w:rsidRPr="009C195F">
              <w:t xml:space="preserve">    old_t, t = 0, 1</w:t>
            </w:r>
          </w:p>
          <w:p w14:paraId="348BDDAA" w14:textId="77777777" w:rsidR="009C195F" w:rsidRPr="009C195F" w:rsidRDefault="009C195F" w:rsidP="009C195F">
            <w:pPr>
              <w:pStyle w:val="ac"/>
            </w:pPr>
            <w:r w:rsidRPr="009C195F">
              <w:t xml:space="preserve">    while r:</w:t>
            </w:r>
          </w:p>
          <w:p w14:paraId="74C38B49" w14:textId="77777777" w:rsidR="009C195F" w:rsidRPr="009C195F" w:rsidRDefault="009C195F" w:rsidP="009C195F">
            <w:pPr>
              <w:pStyle w:val="ac"/>
            </w:pPr>
            <w:r w:rsidRPr="009C195F">
              <w:t xml:space="preserve">        q = old_r // r</w:t>
            </w:r>
          </w:p>
          <w:p w14:paraId="0CC36922" w14:textId="77777777" w:rsidR="009C195F" w:rsidRPr="009C195F" w:rsidRDefault="009C195F" w:rsidP="009C195F">
            <w:pPr>
              <w:pStyle w:val="ac"/>
            </w:pPr>
            <w:r w:rsidRPr="009C195F">
              <w:t xml:space="preserve">        old_r, r = r, old_r - q * r</w:t>
            </w:r>
          </w:p>
          <w:p w14:paraId="3FA4E956" w14:textId="77777777" w:rsidR="009C195F" w:rsidRPr="009C195F" w:rsidRDefault="009C195F" w:rsidP="009C195F">
            <w:pPr>
              <w:pStyle w:val="ac"/>
            </w:pPr>
            <w:r w:rsidRPr="009C195F">
              <w:t xml:space="preserve">        old_s, s = s, old_s - q * s</w:t>
            </w:r>
          </w:p>
          <w:p w14:paraId="3498539F" w14:textId="77777777" w:rsidR="009C195F" w:rsidRPr="009C195F" w:rsidRDefault="009C195F" w:rsidP="009C195F">
            <w:pPr>
              <w:pStyle w:val="ac"/>
            </w:pPr>
            <w:r w:rsidRPr="009C195F">
              <w:t xml:space="preserve">        old_t, t = t, old_t - q * t</w:t>
            </w:r>
          </w:p>
          <w:p w14:paraId="52CCCA43" w14:textId="77777777" w:rsidR="009C195F" w:rsidRPr="009C195F" w:rsidRDefault="009C195F" w:rsidP="009C195F">
            <w:pPr>
              <w:pStyle w:val="ac"/>
            </w:pPr>
            <w:r w:rsidRPr="009C195F">
              <w:t xml:space="preserve">    if old_r &lt; 0:</w:t>
            </w:r>
          </w:p>
          <w:p w14:paraId="15783B78" w14:textId="77777777" w:rsidR="009C195F" w:rsidRPr="009C195F" w:rsidRDefault="009C195F" w:rsidP="009C195F">
            <w:pPr>
              <w:pStyle w:val="ac"/>
            </w:pPr>
            <w:r w:rsidRPr="009C195F">
              <w:t xml:space="preserve">        return -old_r, -old_s, -old_t</w:t>
            </w:r>
          </w:p>
          <w:p w14:paraId="408E16E0" w14:textId="77777777" w:rsidR="009C195F" w:rsidRPr="009C195F" w:rsidRDefault="009C195F" w:rsidP="009C195F">
            <w:pPr>
              <w:pStyle w:val="ac"/>
            </w:pPr>
            <w:r w:rsidRPr="009C195F">
              <w:t xml:space="preserve">    return old_r, old_s, old_t</w:t>
            </w:r>
          </w:p>
          <w:p w14:paraId="261076A1" w14:textId="77777777" w:rsidR="009C195F" w:rsidRPr="009C195F" w:rsidRDefault="009C195F" w:rsidP="009C195F">
            <w:pPr>
              <w:pStyle w:val="ac"/>
            </w:pPr>
          </w:p>
          <w:p w14:paraId="60A3BD80" w14:textId="77777777" w:rsidR="009C195F" w:rsidRPr="009C195F" w:rsidRDefault="009C195F" w:rsidP="009C195F">
            <w:pPr>
              <w:pStyle w:val="ac"/>
            </w:pPr>
          </w:p>
          <w:p w14:paraId="04A9CE7D" w14:textId="77777777" w:rsidR="009C195F" w:rsidRPr="009C195F" w:rsidRDefault="009C195F" w:rsidP="009C195F">
            <w:pPr>
              <w:pStyle w:val="ac"/>
            </w:pPr>
            <w:r w:rsidRPr="009C195F">
              <w:t>def mod_inverse(a: int, m: int) -&gt; int:</w:t>
            </w:r>
          </w:p>
          <w:p w14:paraId="016355F9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"""Вернуть обратный элемент к a по модулю m."""</w:t>
            </w:r>
          </w:p>
          <w:p w14:paraId="5AE5ECA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Обратный элемент существует только при gcd(a, m) = 1. В RSA это условие</w:t>
            </w:r>
          </w:p>
          <w:p w14:paraId="41B4892D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используется для вычисления закрытого показателя d из e.</w:t>
            </w:r>
          </w:p>
          <w:p w14:paraId="45FF65BA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g, x, _ = extended_gcd(a, m)</w:t>
            </w:r>
          </w:p>
          <w:p w14:paraId="71EE7D5D" w14:textId="77777777" w:rsidR="009C195F" w:rsidRPr="009C195F" w:rsidRDefault="009C195F" w:rsidP="009C195F">
            <w:pPr>
              <w:pStyle w:val="ac"/>
            </w:pPr>
            <w:r w:rsidRPr="009C195F">
              <w:t xml:space="preserve">    if g != 1:</w:t>
            </w:r>
          </w:p>
          <w:p w14:paraId="654C4F18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ValueError("inverse does not exist")</w:t>
            </w:r>
          </w:p>
          <w:p w14:paraId="3B8344BB" w14:textId="77777777" w:rsidR="009C195F" w:rsidRPr="009C195F" w:rsidRDefault="009C195F" w:rsidP="009C195F">
            <w:pPr>
              <w:pStyle w:val="ac"/>
            </w:pPr>
            <w:r w:rsidRPr="009C195F">
              <w:t xml:space="preserve">    return x % m</w:t>
            </w:r>
          </w:p>
          <w:p w14:paraId="35F07AD3" w14:textId="77777777" w:rsidR="009C195F" w:rsidRPr="009C195F" w:rsidRDefault="009C195F" w:rsidP="009C195F">
            <w:pPr>
              <w:pStyle w:val="ac"/>
            </w:pPr>
          </w:p>
          <w:p w14:paraId="65A4AFAA" w14:textId="77777777" w:rsidR="009C195F" w:rsidRPr="009C195F" w:rsidRDefault="009C195F" w:rsidP="009C195F">
            <w:pPr>
              <w:pStyle w:val="ac"/>
            </w:pPr>
          </w:p>
          <w:p w14:paraId="79F403BE" w14:textId="77777777" w:rsidR="009C195F" w:rsidRPr="009C195F" w:rsidRDefault="009C195F" w:rsidP="009C195F">
            <w:pPr>
              <w:pStyle w:val="ac"/>
            </w:pPr>
            <w:r w:rsidRPr="009C195F">
              <w:t>def integer_nth_root(value: int, n: int) -&gt; tuple[int, bool]:</w:t>
            </w:r>
          </w:p>
          <w:p w14:paraId="21407AF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"""Вернуть floor(value ** (1/n)) и признак точного корня."""</w:t>
            </w:r>
          </w:p>
          <w:p w14:paraId="41B9778C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lastRenderedPageBreak/>
              <w:t xml:space="preserve">    </w:t>
            </w:r>
            <w:r w:rsidRPr="009C195F">
              <w:t>if value &lt; 0:</w:t>
            </w:r>
          </w:p>
          <w:p w14:paraId="032C0357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ValueError("value must be non-negative")</w:t>
            </w:r>
          </w:p>
          <w:p w14:paraId="4A88CD0A" w14:textId="77777777" w:rsidR="009C195F" w:rsidRPr="009C195F" w:rsidRDefault="009C195F" w:rsidP="009C195F">
            <w:pPr>
              <w:pStyle w:val="ac"/>
            </w:pPr>
            <w:r w:rsidRPr="009C195F">
              <w:t xml:space="preserve">    if n &lt;= 0:</w:t>
            </w:r>
          </w:p>
          <w:p w14:paraId="7D2EC775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ValueError("n must be positive")</w:t>
            </w:r>
          </w:p>
          <w:p w14:paraId="06A6C7A6" w14:textId="77777777" w:rsidR="009C195F" w:rsidRPr="009C195F" w:rsidRDefault="009C195F" w:rsidP="009C195F">
            <w:pPr>
              <w:pStyle w:val="ac"/>
            </w:pPr>
            <w:r w:rsidRPr="009C195F">
              <w:t xml:space="preserve">    if value in (0, 1) or n == 1:</w:t>
            </w:r>
          </w:p>
          <w:p w14:paraId="4745CD6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</w:t>
            </w:r>
            <w:r w:rsidRPr="009C195F">
              <w:rPr>
                <w:lang w:val="ru-RU"/>
              </w:rPr>
              <w:t>return value, True</w:t>
            </w:r>
          </w:p>
          <w:p w14:paraId="5BE58E55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1092294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Двоичный поиск работает только с целыми числами, поэтому не возникает</w:t>
            </w:r>
          </w:p>
          <w:p w14:paraId="5246267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ошибок округления, которые опасны для больших RSA-параметров.</w:t>
            </w:r>
          </w:p>
          <w:p w14:paraId="683E7A5F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low, high = 0, 1 &lt;&lt; ((value.bit_length() + n - 1) // n)</w:t>
            </w:r>
          </w:p>
          <w:p w14:paraId="3FE971DE" w14:textId="77777777" w:rsidR="009C195F" w:rsidRPr="009C195F" w:rsidRDefault="009C195F" w:rsidP="009C195F">
            <w:pPr>
              <w:pStyle w:val="ac"/>
            </w:pPr>
            <w:r w:rsidRPr="009C195F">
              <w:t xml:space="preserve">    while low &lt;= high:</w:t>
            </w:r>
          </w:p>
          <w:p w14:paraId="79C225F1" w14:textId="77777777" w:rsidR="009C195F" w:rsidRPr="009C195F" w:rsidRDefault="009C195F" w:rsidP="009C195F">
            <w:pPr>
              <w:pStyle w:val="ac"/>
            </w:pPr>
            <w:r w:rsidRPr="009C195F">
              <w:t xml:space="preserve">        mid = (low + high) // 2</w:t>
            </w:r>
          </w:p>
          <w:p w14:paraId="283675A7" w14:textId="77777777" w:rsidR="009C195F" w:rsidRPr="009C195F" w:rsidRDefault="009C195F" w:rsidP="009C195F">
            <w:pPr>
              <w:pStyle w:val="ac"/>
            </w:pPr>
            <w:r w:rsidRPr="009C195F">
              <w:t xml:space="preserve">        power = mid**n</w:t>
            </w:r>
          </w:p>
          <w:p w14:paraId="4C4C5F1C" w14:textId="77777777" w:rsidR="009C195F" w:rsidRPr="009C195F" w:rsidRDefault="009C195F" w:rsidP="009C195F">
            <w:pPr>
              <w:pStyle w:val="ac"/>
            </w:pPr>
            <w:r w:rsidRPr="009C195F">
              <w:t xml:space="preserve">        if power == value:</w:t>
            </w:r>
          </w:p>
          <w:p w14:paraId="28E98E0A" w14:textId="77777777" w:rsidR="009C195F" w:rsidRPr="009C195F" w:rsidRDefault="009C195F" w:rsidP="009C195F">
            <w:pPr>
              <w:pStyle w:val="ac"/>
            </w:pPr>
            <w:r w:rsidRPr="009C195F">
              <w:t xml:space="preserve">            return mid, True</w:t>
            </w:r>
          </w:p>
          <w:p w14:paraId="22FAD972" w14:textId="77777777" w:rsidR="009C195F" w:rsidRPr="009C195F" w:rsidRDefault="009C195F" w:rsidP="009C195F">
            <w:pPr>
              <w:pStyle w:val="ac"/>
            </w:pPr>
            <w:r w:rsidRPr="009C195F">
              <w:t xml:space="preserve">        if power &lt; value:</w:t>
            </w:r>
          </w:p>
          <w:p w14:paraId="0C74ACA7" w14:textId="77777777" w:rsidR="009C195F" w:rsidRPr="009C195F" w:rsidRDefault="009C195F" w:rsidP="009C195F">
            <w:pPr>
              <w:pStyle w:val="ac"/>
            </w:pPr>
            <w:r w:rsidRPr="009C195F">
              <w:t xml:space="preserve">            low = mid + 1</w:t>
            </w:r>
          </w:p>
          <w:p w14:paraId="73104C05" w14:textId="77777777" w:rsidR="009C195F" w:rsidRPr="009C195F" w:rsidRDefault="009C195F" w:rsidP="009C195F">
            <w:pPr>
              <w:pStyle w:val="ac"/>
            </w:pPr>
            <w:r w:rsidRPr="009C195F">
              <w:t xml:space="preserve">        else:</w:t>
            </w:r>
          </w:p>
          <w:p w14:paraId="53415559" w14:textId="77777777" w:rsidR="009C195F" w:rsidRPr="009C195F" w:rsidRDefault="009C195F" w:rsidP="009C195F">
            <w:pPr>
              <w:pStyle w:val="ac"/>
            </w:pPr>
            <w:r w:rsidRPr="009C195F">
              <w:t xml:space="preserve">            high = mid - 1</w:t>
            </w:r>
          </w:p>
          <w:p w14:paraId="0C742927" w14:textId="77777777" w:rsidR="009C195F" w:rsidRPr="009C195F" w:rsidRDefault="009C195F" w:rsidP="009C195F">
            <w:pPr>
              <w:pStyle w:val="ac"/>
            </w:pPr>
            <w:r w:rsidRPr="009C195F">
              <w:t xml:space="preserve">    return high, False</w:t>
            </w:r>
          </w:p>
          <w:p w14:paraId="5F5B6D45" w14:textId="77777777" w:rsidR="009C195F" w:rsidRPr="009C195F" w:rsidRDefault="009C195F" w:rsidP="009C195F">
            <w:pPr>
              <w:pStyle w:val="ac"/>
            </w:pPr>
          </w:p>
          <w:p w14:paraId="517BE16F" w14:textId="77777777" w:rsidR="009C195F" w:rsidRPr="009C195F" w:rsidRDefault="009C195F" w:rsidP="009C195F">
            <w:pPr>
              <w:pStyle w:val="ac"/>
            </w:pPr>
          </w:p>
          <w:p w14:paraId="18843259" w14:textId="77777777" w:rsidR="009C195F" w:rsidRPr="009C195F" w:rsidRDefault="009C195F" w:rsidP="009C195F">
            <w:pPr>
              <w:pStyle w:val="ac"/>
            </w:pPr>
            <w:r w:rsidRPr="009C195F">
              <w:t>def continued_fraction(numerator: int, denominator: int) -&gt; list[int]:</w:t>
            </w:r>
          </w:p>
          <w:p w14:paraId="228C3DB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"""Вернуть простую цепную дробь для numerator / denominator."""</w:t>
            </w:r>
          </w:p>
          <w:p w14:paraId="7927CCC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Цепные дроби используются в атаке Винера: малый d проявляется среди</w:t>
            </w:r>
          </w:p>
          <w:p w14:paraId="06E8A6F9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знаменателей подходящих дробей разложения e/n.</w:t>
            </w:r>
          </w:p>
          <w:p w14:paraId="265A517C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denominator == 0:</w:t>
            </w:r>
          </w:p>
          <w:p w14:paraId="71F4D045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ZeroDivisionError("denominator must be non-zero")</w:t>
            </w:r>
          </w:p>
          <w:p w14:paraId="57E6D92E" w14:textId="77777777" w:rsidR="009C195F" w:rsidRPr="009C195F" w:rsidRDefault="009C195F" w:rsidP="009C195F">
            <w:pPr>
              <w:pStyle w:val="ac"/>
            </w:pPr>
            <w:r w:rsidRPr="009C195F">
              <w:t xml:space="preserve">    terms: list[int] = []</w:t>
            </w:r>
          </w:p>
          <w:p w14:paraId="4E26AC20" w14:textId="77777777" w:rsidR="009C195F" w:rsidRPr="009C195F" w:rsidRDefault="009C195F" w:rsidP="009C195F">
            <w:pPr>
              <w:pStyle w:val="ac"/>
            </w:pPr>
            <w:r w:rsidRPr="009C195F">
              <w:t xml:space="preserve">    while denominator:</w:t>
            </w:r>
          </w:p>
          <w:p w14:paraId="3CA62F7A" w14:textId="77777777" w:rsidR="009C195F" w:rsidRPr="009C195F" w:rsidRDefault="009C195F" w:rsidP="009C195F">
            <w:pPr>
              <w:pStyle w:val="ac"/>
            </w:pPr>
            <w:r w:rsidRPr="009C195F">
              <w:t xml:space="preserve">        q = numerator // denominator</w:t>
            </w:r>
          </w:p>
          <w:p w14:paraId="4E782BB8" w14:textId="77777777" w:rsidR="009C195F" w:rsidRPr="009C195F" w:rsidRDefault="009C195F" w:rsidP="009C195F">
            <w:pPr>
              <w:pStyle w:val="ac"/>
            </w:pPr>
            <w:r w:rsidRPr="009C195F">
              <w:t xml:space="preserve">        terms.append(q)</w:t>
            </w:r>
          </w:p>
          <w:p w14:paraId="733207DC" w14:textId="77777777" w:rsidR="009C195F" w:rsidRPr="009C195F" w:rsidRDefault="009C195F" w:rsidP="009C195F">
            <w:pPr>
              <w:pStyle w:val="ac"/>
            </w:pPr>
            <w:r w:rsidRPr="009C195F">
              <w:t xml:space="preserve">        numerator, denominator = denominator, numerator - q * denominator</w:t>
            </w:r>
          </w:p>
          <w:p w14:paraId="616470D7" w14:textId="77777777" w:rsidR="009C195F" w:rsidRPr="009C195F" w:rsidRDefault="009C195F" w:rsidP="009C195F">
            <w:pPr>
              <w:pStyle w:val="ac"/>
            </w:pPr>
            <w:r w:rsidRPr="009C195F">
              <w:t xml:space="preserve">    return terms</w:t>
            </w:r>
          </w:p>
          <w:p w14:paraId="6549D3ED" w14:textId="77777777" w:rsidR="009C195F" w:rsidRPr="009C195F" w:rsidRDefault="009C195F" w:rsidP="009C195F">
            <w:pPr>
              <w:pStyle w:val="ac"/>
            </w:pPr>
          </w:p>
          <w:p w14:paraId="5C54138C" w14:textId="77777777" w:rsidR="009C195F" w:rsidRPr="009C195F" w:rsidRDefault="009C195F" w:rsidP="009C195F">
            <w:pPr>
              <w:pStyle w:val="ac"/>
            </w:pPr>
          </w:p>
          <w:p w14:paraId="207EC3A5" w14:textId="77777777" w:rsidR="009C195F" w:rsidRPr="009C195F" w:rsidRDefault="009C195F" w:rsidP="009C195F">
            <w:pPr>
              <w:pStyle w:val="ac"/>
            </w:pPr>
            <w:r w:rsidRPr="009C195F">
              <w:t>def convergents(cf: Sequence[int]) -&gt; Iterator[tuple[int, int]]:</w:t>
            </w:r>
          </w:p>
          <w:p w14:paraId="3A2445FE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"""Порождать числитель и знаменатель подходящих дробей."""</w:t>
            </w:r>
          </w:p>
          <w:p w14:paraId="1C9DEBD4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Подходящие дроби строятся рекуррентно и дают лучшие рациональные</w:t>
            </w:r>
          </w:p>
          <w:p w14:paraId="716CF39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приближения исходной дроби на каждом шаге.</w:t>
            </w:r>
          </w:p>
          <w:p w14:paraId="7BC9BDF2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p_nm2, p_nm1 = 0, 1</w:t>
            </w:r>
          </w:p>
          <w:p w14:paraId="0588E1E2" w14:textId="77777777" w:rsidR="009C195F" w:rsidRPr="009C195F" w:rsidRDefault="009C195F" w:rsidP="009C195F">
            <w:pPr>
              <w:pStyle w:val="ac"/>
            </w:pPr>
            <w:r w:rsidRPr="009C195F">
              <w:lastRenderedPageBreak/>
              <w:t xml:space="preserve">    q_nm2, q_nm1 = 1, 0</w:t>
            </w:r>
          </w:p>
          <w:p w14:paraId="6F4E3D0B" w14:textId="77777777" w:rsidR="009C195F" w:rsidRPr="009C195F" w:rsidRDefault="009C195F" w:rsidP="009C195F">
            <w:pPr>
              <w:pStyle w:val="ac"/>
            </w:pPr>
            <w:r w:rsidRPr="009C195F">
              <w:t xml:space="preserve">    for a in cf:</w:t>
            </w:r>
          </w:p>
          <w:p w14:paraId="2788B3B4" w14:textId="77777777" w:rsidR="009C195F" w:rsidRPr="009C195F" w:rsidRDefault="009C195F" w:rsidP="009C195F">
            <w:pPr>
              <w:pStyle w:val="ac"/>
            </w:pPr>
            <w:r w:rsidRPr="009C195F">
              <w:t xml:space="preserve">        p = a * p_nm1 + p_nm2</w:t>
            </w:r>
          </w:p>
          <w:p w14:paraId="4262B8A9" w14:textId="77777777" w:rsidR="009C195F" w:rsidRPr="009C195F" w:rsidRDefault="009C195F" w:rsidP="009C195F">
            <w:pPr>
              <w:pStyle w:val="ac"/>
            </w:pPr>
            <w:r w:rsidRPr="009C195F">
              <w:t xml:space="preserve">        q = a * q_nm1 + q_nm2</w:t>
            </w:r>
          </w:p>
          <w:p w14:paraId="6053150B" w14:textId="77777777" w:rsidR="009C195F" w:rsidRPr="009C195F" w:rsidRDefault="009C195F" w:rsidP="009C195F">
            <w:pPr>
              <w:pStyle w:val="ac"/>
            </w:pPr>
            <w:r w:rsidRPr="009C195F">
              <w:t xml:space="preserve">        yield p, q</w:t>
            </w:r>
          </w:p>
          <w:p w14:paraId="6E5B252E" w14:textId="77777777" w:rsidR="009C195F" w:rsidRPr="009C195F" w:rsidRDefault="009C195F" w:rsidP="009C195F">
            <w:pPr>
              <w:pStyle w:val="ac"/>
            </w:pPr>
            <w:r w:rsidRPr="009C195F">
              <w:t xml:space="preserve">        p_nm2, p_nm1 = p_nm1, p</w:t>
            </w:r>
          </w:p>
          <w:p w14:paraId="39AE3BEA" w14:textId="77777777" w:rsidR="009C195F" w:rsidRPr="009C195F" w:rsidRDefault="009C195F" w:rsidP="009C195F">
            <w:pPr>
              <w:pStyle w:val="ac"/>
            </w:pPr>
            <w:r w:rsidRPr="009C195F">
              <w:t xml:space="preserve">        q_nm2, q_nm1 = q_nm1, q</w:t>
            </w:r>
          </w:p>
          <w:p w14:paraId="6C3D508E" w14:textId="77777777" w:rsidR="009C195F" w:rsidRPr="009C195F" w:rsidRDefault="009C195F" w:rsidP="009C195F">
            <w:pPr>
              <w:pStyle w:val="ac"/>
            </w:pPr>
          </w:p>
          <w:p w14:paraId="07483B8B" w14:textId="77777777" w:rsidR="009C195F" w:rsidRPr="009C195F" w:rsidRDefault="009C195F" w:rsidP="009C195F">
            <w:pPr>
              <w:pStyle w:val="ac"/>
            </w:pPr>
          </w:p>
          <w:p w14:paraId="792102F5" w14:textId="77777777" w:rsidR="009C195F" w:rsidRPr="009C195F" w:rsidRDefault="009C195F" w:rsidP="009C195F">
            <w:pPr>
              <w:pStyle w:val="ac"/>
            </w:pPr>
            <w:r w:rsidRPr="009C195F">
              <w:t>def crt(residues: Sequence[int], moduli: Sequence[int]) -&gt; int:</w:t>
            </w:r>
          </w:p>
          <w:p w14:paraId="027B6B7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"""Решить систему x == residue_i (mod modulus_i) для взаимно простых модулей."""</w:t>
            </w:r>
          </w:p>
          <w:p w14:paraId="53D57A08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Китайская теорема об остатках объединяет несколько сравнений в одно.</w:t>
            </w:r>
          </w:p>
          <w:p w14:paraId="3FB776A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В широковещательной атаке она восстанавливает целое значение m^e.</w:t>
            </w:r>
          </w:p>
          <w:p w14:paraId="7C4FA4CE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len(residues) != len(moduli) or not residues:</w:t>
            </w:r>
          </w:p>
          <w:p w14:paraId="16725F43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ValueError("residues and moduli must have equal non-zero length")</w:t>
            </w:r>
          </w:p>
          <w:p w14:paraId="3CBD3A86" w14:textId="77777777" w:rsidR="009C195F" w:rsidRPr="009C195F" w:rsidRDefault="009C195F" w:rsidP="009C195F">
            <w:pPr>
              <w:pStyle w:val="ac"/>
            </w:pPr>
            <w:r w:rsidRPr="009C195F">
              <w:t xml:space="preserve">    total_modulus = 1</w:t>
            </w:r>
          </w:p>
          <w:p w14:paraId="427AEE76" w14:textId="77777777" w:rsidR="009C195F" w:rsidRPr="009C195F" w:rsidRDefault="009C195F" w:rsidP="009C195F">
            <w:pPr>
              <w:pStyle w:val="ac"/>
            </w:pPr>
            <w:r w:rsidRPr="009C195F">
              <w:t xml:space="preserve">    for modulus in moduli:</w:t>
            </w:r>
          </w:p>
          <w:p w14:paraId="011AFF29" w14:textId="77777777" w:rsidR="009C195F" w:rsidRPr="009C195F" w:rsidRDefault="009C195F" w:rsidP="009C195F">
            <w:pPr>
              <w:pStyle w:val="ac"/>
            </w:pPr>
            <w:r w:rsidRPr="009C195F">
              <w:t xml:space="preserve">        if modulus &lt;= 1:</w:t>
            </w:r>
          </w:p>
          <w:p w14:paraId="03BB76A7" w14:textId="77777777" w:rsidR="009C195F" w:rsidRPr="009C195F" w:rsidRDefault="009C195F" w:rsidP="009C195F">
            <w:pPr>
              <w:pStyle w:val="ac"/>
            </w:pPr>
            <w:r w:rsidRPr="009C195F">
              <w:t xml:space="preserve">            raise ValueError("moduli must be greater than one")</w:t>
            </w:r>
          </w:p>
          <w:p w14:paraId="49C3A555" w14:textId="77777777" w:rsidR="009C195F" w:rsidRPr="009C195F" w:rsidRDefault="009C195F" w:rsidP="009C195F">
            <w:pPr>
              <w:pStyle w:val="ac"/>
            </w:pPr>
            <w:r w:rsidRPr="009C195F">
              <w:t xml:space="preserve">        total_modulus *= modulus</w:t>
            </w:r>
          </w:p>
          <w:p w14:paraId="71AA89D9" w14:textId="77777777" w:rsidR="009C195F" w:rsidRPr="009C195F" w:rsidRDefault="009C195F" w:rsidP="009C195F">
            <w:pPr>
              <w:pStyle w:val="ac"/>
            </w:pPr>
          </w:p>
          <w:p w14:paraId="36772DDD" w14:textId="77777777" w:rsidR="009C195F" w:rsidRPr="009C195F" w:rsidRDefault="009C195F" w:rsidP="009C195F">
            <w:pPr>
              <w:pStyle w:val="ac"/>
            </w:pPr>
            <w:r w:rsidRPr="009C195F">
              <w:t xml:space="preserve">    result = 0</w:t>
            </w:r>
          </w:p>
          <w:p w14:paraId="15273DA5" w14:textId="77777777" w:rsidR="009C195F" w:rsidRPr="009C195F" w:rsidRDefault="009C195F" w:rsidP="009C195F">
            <w:pPr>
              <w:pStyle w:val="ac"/>
            </w:pPr>
            <w:r w:rsidRPr="009C195F">
              <w:t xml:space="preserve">    for residue, modulus in zip(residues, moduli):</w:t>
            </w:r>
          </w:p>
          <w:p w14:paraId="1D74ABED" w14:textId="77777777" w:rsidR="009C195F" w:rsidRPr="009C195F" w:rsidRDefault="009C195F" w:rsidP="009C195F">
            <w:pPr>
              <w:pStyle w:val="ac"/>
            </w:pPr>
            <w:r w:rsidRPr="009C195F">
              <w:t xml:space="preserve">        partial = total_modulus // modulus</w:t>
            </w:r>
          </w:p>
          <w:p w14:paraId="1FF4536E" w14:textId="77777777" w:rsidR="009C195F" w:rsidRPr="009C195F" w:rsidRDefault="009C195F" w:rsidP="009C195F">
            <w:pPr>
              <w:pStyle w:val="ac"/>
            </w:pPr>
            <w:r w:rsidRPr="009C195F">
              <w:t xml:space="preserve">        result += residue * partial * mod_inverse(partial % modulus, modulus)</w:t>
            </w:r>
          </w:p>
          <w:p w14:paraId="7B315C81" w14:textId="77777777" w:rsidR="009C195F" w:rsidRPr="009C195F" w:rsidRDefault="009C195F" w:rsidP="009C195F">
            <w:pPr>
              <w:pStyle w:val="ac"/>
            </w:pPr>
            <w:r w:rsidRPr="009C195F">
              <w:t xml:space="preserve">    return result % total_modulus</w:t>
            </w:r>
          </w:p>
          <w:p w14:paraId="2FB6ADE3" w14:textId="77777777" w:rsidR="009C195F" w:rsidRPr="009C195F" w:rsidRDefault="009C195F" w:rsidP="009C195F">
            <w:pPr>
              <w:pStyle w:val="ac"/>
            </w:pPr>
          </w:p>
          <w:p w14:paraId="0E399C09" w14:textId="77777777" w:rsidR="009C195F" w:rsidRPr="009C195F" w:rsidRDefault="009C195F" w:rsidP="009C195F">
            <w:pPr>
              <w:pStyle w:val="ac"/>
            </w:pPr>
          </w:p>
          <w:p w14:paraId="5323AC15" w14:textId="77777777" w:rsidR="009C195F" w:rsidRPr="009C195F" w:rsidRDefault="009C195F" w:rsidP="009C195F">
            <w:pPr>
              <w:pStyle w:val="ac"/>
            </w:pPr>
            <w:r w:rsidRPr="009C195F">
              <w:t>def is_probable_prime(n: int, rounds: int = 32) -&gt; bool:</w:t>
            </w:r>
          </w:p>
          <w:p w14:paraId="1A8D7EEB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"""Вероятностный тест Миллера-Рабина с предварительной проверкой малых простых."""</w:t>
            </w:r>
          </w:p>
          <w:p w14:paraId="414AB651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n &lt; 2:</w:t>
            </w:r>
          </w:p>
          <w:p w14:paraId="6A411D10" w14:textId="77777777" w:rsidR="009C195F" w:rsidRPr="009C195F" w:rsidRDefault="009C195F" w:rsidP="009C195F">
            <w:pPr>
              <w:pStyle w:val="ac"/>
            </w:pPr>
            <w:r w:rsidRPr="009C195F">
              <w:t xml:space="preserve">        return False</w:t>
            </w:r>
          </w:p>
          <w:p w14:paraId="5F04CE45" w14:textId="77777777" w:rsidR="009C195F" w:rsidRPr="009C195F" w:rsidRDefault="009C195F" w:rsidP="009C195F">
            <w:pPr>
              <w:pStyle w:val="ac"/>
            </w:pPr>
            <w:r w:rsidRPr="009C195F">
              <w:t xml:space="preserve">    small_primes = (2, 3, 5, 7, 11, 13, 17, 19, 23, 29, 31, 37)</w:t>
            </w:r>
          </w:p>
          <w:p w14:paraId="566A16A4" w14:textId="77777777" w:rsidR="009C195F" w:rsidRPr="009C195F" w:rsidRDefault="009C195F" w:rsidP="009C195F">
            <w:pPr>
              <w:pStyle w:val="ac"/>
            </w:pPr>
            <w:r w:rsidRPr="009C195F">
              <w:t xml:space="preserve">    for prime in small_primes:</w:t>
            </w:r>
          </w:p>
          <w:p w14:paraId="3EF368CC" w14:textId="77777777" w:rsidR="009C195F" w:rsidRPr="009C195F" w:rsidRDefault="009C195F" w:rsidP="009C195F">
            <w:pPr>
              <w:pStyle w:val="ac"/>
            </w:pPr>
            <w:r w:rsidRPr="009C195F">
              <w:t xml:space="preserve">        if n == prime:</w:t>
            </w:r>
          </w:p>
          <w:p w14:paraId="1B081E12" w14:textId="77777777" w:rsidR="009C195F" w:rsidRPr="009C195F" w:rsidRDefault="009C195F" w:rsidP="009C195F">
            <w:pPr>
              <w:pStyle w:val="ac"/>
            </w:pPr>
            <w:r w:rsidRPr="009C195F">
              <w:t xml:space="preserve">            return True</w:t>
            </w:r>
          </w:p>
          <w:p w14:paraId="217668B7" w14:textId="77777777" w:rsidR="009C195F" w:rsidRPr="009C195F" w:rsidRDefault="009C195F" w:rsidP="009C195F">
            <w:pPr>
              <w:pStyle w:val="ac"/>
            </w:pPr>
            <w:r w:rsidRPr="009C195F">
              <w:t xml:space="preserve">        if n % prime == 0:</w:t>
            </w:r>
          </w:p>
          <w:p w14:paraId="569BF598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    </w:t>
            </w:r>
            <w:r w:rsidRPr="009C195F">
              <w:rPr>
                <w:lang w:val="ru-RU"/>
              </w:rPr>
              <w:t>return False</w:t>
            </w:r>
          </w:p>
          <w:p w14:paraId="38299C24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2F57D55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lastRenderedPageBreak/>
              <w:t xml:space="preserve">    # Представляем n-1 как 2^r * d, где d нечетно. Это стандартная форма для</w:t>
            </w:r>
          </w:p>
          <w:p w14:paraId="57A0304A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раундов Миллера-Рабина.</w:t>
            </w:r>
          </w:p>
          <w:p w14:paraId="37695DE0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d = n - 1</w:t>
            </w:r>
          </w:p>
          <w:p w14:paraId="60432FCB" w14:textId="77777777" w:rsidR="009C195F" w:rsidRPr="009C195F" w:rsidRDefault="009C195F" w:rsidP="009C195F">
            <w:pPr>
              <w:pStyle w:val="ac"/>
            </w:pPr>
            <w:r w:rsidRPr="009C195F">
              <w:t xml:space="preserve">    r = 0</w:t>
            </w:r>
          </w:p>
          <w:p w14:paraId="0C8D5B49" w14:textId="77777777" w:rsidR="009C195F" w:rsidRPr="009C195F" w:rsidRDefault="009C195F" w:rsidP="009C195F">
            <w:pPr>
              <w:pStyle w:val="ac"/>
            </w:pPr>
            <w:r w:rsidRPr="009C195F">
              <w:t xml:space="preserve">    while d % 2 == 0:</w:t>
            </w:r>
          </w:p>
          <w:p w14:paraId="25F3BF83" w14:textId="77777777" w:rsidR="009C195F" w:rsidRPr="009C195F" w:rsidRDefault="009C195F" w:rsidP="009C195F">
            <w:pPr>
              <w:pStyle w:val="ac"/>
            </w:pPr>
            <w:r w:rsidRPr="009C195F">
              <w:t xml:space="preserve">        r += 1</w:t>
            </w:r>
          </w:p>
          <w:p w14:paraId="1306BCB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</w:t>
            </w:r>
            <w:r w:rsidRPr="009C195F">
              <w:rPr>
                <w:lang w:val="ru-RU"/>
              </w:rPr>
              <w:t>d //= 2</w:t>
            </w:r>
          </w:p>
          <w:p w14:paraId="04826DD5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1ABC4472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Тест вероятностный: несколько независимых оснований резко снижают шанс</w:t>
            </w:r>
          </w:p>
          <w:p w14:paraId="439A888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принять составное число за простое. Для лабораторной этого достаточно.</w:t>
            </w:r>
          </w:p>
          <w:p w14:paraId="1A739475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for _ in range(rounds):</w:t>
            </w:r>
          </w:p>
          <w:p w14:paraId="5F130CF1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    </w:t>
            </w:r>
            <w:r w:rsidRPr="009C195F">
              <w:t>a = secrets.randbelow(n - 3) + 2</w:t>
            </w:r>
          </w:p>
          <w:p w14:paraId="78E45B7B" w14:textId="77777777" w:rsidR="009C195F" w:rsidRPr="009C195F" w:rsidRDefault="009C195F" w:rsidP="009C195F">
            <w:pPr>
              <w:pStyle w:val="ac"/>
            </w:pPr>
            <w:r w:rsidRPr="009C195F">
              <w:t xml:space="preserve">        x = pow(a, d, n)</w:t>
            </w:r>
          </w:p>
          <w:p w14:paraId="6B966708" w14:textId="77777777" w:rsidR="009C195F" w:rsidRPr="009C195F" w:rsidRDefault="009C195F" w:rsidP="009C195F">
            <w:pPr>
              <w:pStyle w:val="ac"/>
            </w:pPr>
            <w:r w:rsidRPr="009C195F">
              <w:t xml:space="preserve">        if x in (1, n - 1):</w:t>
            </w:r>
          </w:p>
          <w:p w14:paraId="03FB86BC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636C9244" w14:textId="77777777" w:rsidR="009C195F" w:rsidRPr="009C195F" w:rsidRDefault="009C195F" w:rsidP="009C195F">
            <w:pPr>
              <w:pStyle w:val="ac"/>
            </w:pPr>
            <w:r w:rsidRPr="009C195F">
              <w:t xml:space="preserve">        for _ in range(r - 1):</w:t>
            </w:r>
          </w:p>
          <w:p w14:paraId="57342ED7" w14:textId="77777777" w:rsidR="009C195F" w:rsidRPr="009C195F" w:rsidRDefault="009C195F" w:rsidP="009C195F">
            <w:pPr>
              <w:pStyle w:val="ac"/>
            </w:pPr>
            <w:r w:rsidRPr="009C195F">
              <w:t xml:space="preserve">            x = pow(x, 2, n)</w:t>
            </w:r>
          </w:p>
          <w:p w14:paraId="07F5DCC7" w14:textId="77777777" w:rsidR="009C195F" w:rsidRPr="009C195F" w:rsidRDefault="009C195F" w:rsidP="009C195F">
            <w:pPr>
              <w:pStyle w:val="ac"/>
            </w:pPr>
            <w:r w:rsidRPr="009C195F">
              <w:t xml:space="preserve">            if x == n - 1:</w:t>
            </w:r>
          </w:p>
          <w:p w14:paraId="7E237CA1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break</w:t>
            </w:r>
          </w:p>
          <w:p w14:paraId="3271317D" w14:textId="77777777" w:rsidR="009C195F" w:rsidRPr="009C195F" w:rsidRDefault="009C195F" w:rsidP="009C195F">
            <w:pPr>
              <w:pStyle w:val="ac"/>
            </w:pPr>
            <w:r w:rsidRPr="009C195F">
              <w:t xml:space="preserve">        else:</w:t>
            </w:r>
          </w:p>
          <w:p w14:paraId="3B844BC5" w14:textId="77777777" w:rsidR="009C195F" w:rsidRPr="009C195F" w:rsidRDefault="009C195F" w:rsidP="009C195F">
            <w:pPr>
              <w:pStyle w:val="ac"/>
            </w:pPr>
            <w:r w:rsidRPr="009C195F">
              <w:t xml:space="preserve">            return False</w:t>
            </w:r>
          </w:p>
          <w:p w14:paraId="5D5BA9B8" w14:textId="77777777" w:rsidR="009C195F" w:rsidRPr="009C195F" w:rsidRDefault="009C195F" w:rsidP="009C195F">
            <w:pPr>
              <w:pStyle w:val="ac"/>
            </w:pPr>
            <w:r w:rsidRPr="009C195F">
              <w:t xml:space="preserve">    return True</w:t>
            </w:r>
          </w:p>
          <w:p w14:paraId="208AD9ED" w14:textId="77777777" w:rsidR="009C195F" w:rsidRPr="009C195F" w:rsidRDefault="009C195F" w:rsidP="009C195F">
            <w:pPr>
              <w:pStyle w:val="ac"/>
            </w:pPr>
          </w:p>
          <w:p w14:paraId="09D72A06" w14:textId="77777777" w:rsidR="009C195F" w:rsidRPr="009C195F" w:rsidRDefault="009C195F" w:rsidP="009C195F">
            <w:pPr>
              <w:pStyle w:val="ac"/>
            </w:pPr>
          </w:p>
          <w:p w14:paraId="1E73E240" w14:textId="77777777" w:rsidR="009C195F" w:rsidRPr="009C195F" w:rsidRDefault="009C195F" w:rsidP="009C195F">
            <w:pPr>
              <w:pStyle w:val="ac"/>
            </w:pPr>
            <w:r w:rsidRPr="009C195F">
              <w:t>def generate_prime(bits: int) -&gt; int:</w:t>
            </w:r>
          </w:p>
          <w:p w14:paraId="5EBB8252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"""Сгенерировать вероятно простое число ровно bits бит."""</w:t>
            </w:r>
          </w:p>
          <w:p w14:paraId="5A837228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bits &lt; 2:</w:t>
            </w:r>
          </w:p>
          <w:p w14:paraId="7FBF57B9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ValueError("bits must be at least 2")</w:t>
            </w:r>
          </w:p>
          <w:p w14:paraId="6A95435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Кандидат принудительно делается нечетным и с установленным старшим битом,</w:t>
            </w:r>
          </w:p>
          <w:p w14:paraId="7B44AF6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чтобы получить число нужной длины.</w:t>
            </w:r>
          </w:p>
          <w:p w14:paraId="1508E91E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while True:</w:t>
            </w:r>
          </w:p>
          <w:p w14:paraId="11E3E577" w14:textId="77777777" w:rsidR="009C195F" w:rsidRPr="009C195F" w:rsidRDefault="009C195F" w:rsidP="009C195F">
            <w:pPr>
              <w:pStyle w:val="ac"/>
            </w:pPr>
            <w:r w:rsidRPr="009C195F">
              <w:t xml:space="preserve">        candidate = secrets.randbits(bits) | (1 &lt;&lt; (bits - 1)) | 1</w:t>
            </w:r>
          </w:p>
          <w:p w14:paraId="6EE6B73B" w14:textId="77777777" w:rsidR="009C195F" w:rsidRPr="009C195F" w:rsidRDefault="009C195F" w:rsidP="009C195F">
            <w:pPr>
              <w:pStyle w:val="ac"/>
            </w:pPr>
            <w:r w:rsidRPr="009C195F">
              <w:t xml:space="preserve">        if is_probable_prime(candidate):</w:t>
            </w:r>
          </w:p>
          <w:p w14:paraId="322D46C0" w14:textId="24104AB2" w:rsidR="00541917" w:rsidRDefault="009C195F" w:rsidP="009C195F">
            <w:pPr>
              <w:pStyle w:val="ac"/>
            </w:pPr>
            <w:r w:rsidRPr="009C195F">
              <w:t xml:space="preserve">            </w:t>
            </w:r>
            <w:r w:rsidRPr="009C195F">
              <w:rPr>
                <w:lang w:val="ru-RU"/>
              </w:rPr>
              <w:t>return candidate</w:t>
            </w:r>
          </w:p>
        </w:tc>
      </w:tr>
    </w:tbl>
    <w:p w14:paraId="5EC7BAEB" w14:textId="6DE14850" w:rsidR="00187A63" w:rsidRDefault="00187A63" w:rsidP="00187A63">
      <w:pPr>
        <w:rPr>
          <w:lang w:eastAsia="ru-RU"/>
        </w:rPr>
      </w:pPr>
    </w:p>
    <w:p w14:paraId="761EFD4D" w14:textId="1C14652F" w:rsidR="007066ED" w:rsidRPr="007066ED" w:rsidRDefault="007066ED" w:rsidP="007066ED">
      <w:pPr>
        <w:pStyle w:val="af9"/>
        <w:jc w:val="right"/>
      </w:pPr>
      <w:r>
        <w:lastRenderedPageBreak/>
        <w:t>Приложение 2. Листинг</w:t>
      </w:r>
      <w:r w:rsidRPr="007066ED">
        <w:t xml:space="preserve"> </w:t>
      </w:r>
      <w:r>
        <w:t xml:space="preserve">Файла </w:t>
      </w:r>
      <w:r w:rsidR="009C195F">
        <w:t>SRC/RSA_CORE.PY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40EFA5A6" w14:textId="77777777" w:rsidTr="009304BD">
        <w:tc>
          <w:tcPr>
            <w:tcW w:w="9622" w:type="dxa"/>
          </w:tcPr>
          <w:p w14:paraId="3BD984EF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>"""Минимальные RSA-примитивы для учебной лабораторной Lab2."""</w:t>
            </w:r>
          </w:p>
          <w:p w14:paraId="22CD9E1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4535B277" w14:textId="77777777" w:rsidR="009C195F" w:rsidRPr="009C195F" w:rsidRDefault="009C195F" w:rsidP="009C195F">
            <w:pPr>
              <w:pStyle w:val="ac"/>
            </w:pPr>
            <w:r w:rsidRPr="009C195F">
              <w:t>from __future__ import annotations</w:t>
            </w:r>
          </w:p>
          <w:p w14:paraId="380C533A" w14:textId="77777777" w:rsidR="009C195F" w:rsidRPr="009C195F" w:rsidRDefault="009C195F" w:rsidP="009C195F">
            <w:pPr>
              <w:pStyle w:val="ac"/>
            </w:pPr>
          </w:p>
          <w:p w14:paraId="4BE1A34C" w14:textId="77777777" w:rsidR="009C195F" w:rsidRPr="009C195F" w:rsidRDefault="009C195F" w:rsidP="009C195F">
            <w:pPr>
              <w:pStyle w:val="ac"/>
            </w:pPr>
            <w:r w:rsidRPr="009C195F">
              <w:t>import json</w:t>
            </w:r>
          </w:p>
          <w:p w14:paraId="2A428289" w14:textId="77777777" w:rsidR="009C195F" w:rsidRPr="009C195F" w:rsidRDefault="009C195F" w:rsidP="009C195F">
            <w:pPr>
              <w:pStyle w:val="ac"/>
            </w:pPr>
            <w:r w:rsidRPr="009C195F">
              <w:t>from dataclasses import asdict, dataclass</w:t>
            </w:r>
          </w:p>
          <w:p w14:paraId="54969923" w14:textId="77777777" w:rsidR="009C195F" w:rsidRPr="009C195F" w:rsidRDefault="009C195F" w:rsidP="009C195F">
            <w:pPr>
              <w:pStyle w:val="ac"/>
            </w:pPr>
            <w:r w:rsidRPr="009C195F">
              <w:t>from pathlib import Path</w:t>
            </w:r>
          </w:p>
          <w:p w14:paraId="307DA59D" w14:textId="77777777" w:rsidR="009C195F" w:rsidRPr="009C195F" w:rsidRDefault="009C195F" w:rsidP="009C195F">
            <w:pPr>
              <w:pStyle w:val="ac"/>
            </w:pPr>
          </w:p>
          <w:p w14:paraId="5F473FF7" w14:textId="77777777" w:rsidR="009C195F" w:rsidRPr="009C195F" w:rsidRDefault="009C195F" w:rsidP="009C195F">
            <w:pPr>
              <w:pStyle w:val="ac"/>
            </w:pPr>
            <w:r w:rsidRPr="009C195F">
              <w:t>from .math_utils import gcd, generate_prime, mod_inverse</w:t>
            </w:r>
          </w:p>
          <w:p w14:paraId="4B6DCEF5" w14:textId="77777777" w:rsidR="009C195F" w:rsidRPr="009C195F" w:rsidRDefault="009C195F" w:rsidP="009C195F">
            <w:pPr>
              <w:pStyle w:val="ac"/>
            </w:pPr>
          </w:p>
          <w:p w14:paraId="4EA959E1" w14:textId="77777777" w:rsidR="009C195F" w:rsidRPr="009C195F" w:rsidRDefault="009C195F" w:rsidP="009C195F">
            <w:pPr>
              <w:pStyle w:val="ac"/>
            </w:pPr>
          </w:p>
          <w:p w14:paraId="51E9F483" w14:textId="77777777" w:rsidR="009C195F" w:rsidRPr="009C195F" w:rsidRDefault="009C195F" w:rsidP="009C195F">
            <w:pPr>
              <w:pStyle w:val="ac"/>
            </w:pPr>
            <w:r w:rsidRPr="009C195F">
              <w:t>@dataclass(frozen=True)</w:t>
            </w:r>
          </w:p>
          <w:p w14:paraId="17563563" w14:textId="77777777" w:rsidR="009C195F" w:rsidRPr="009C195F" w:rsidRDefault="009C195F" w:rsidP="009C195F">
            <w:pPr>
              <w:pStyle w:val="ac"/>
            </w:pPr>
            <w:r w:rsidRPr="009C195F">
              <w:t>class PublicKey:</w:t>
            </w:r>
          </w:p>
          <w:p w14:paraId="614ACABD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Открытый ключ содержит только модуль n и открытый показатель e.</w:t>
            </w:r>
          </w:p>
          <w:p w14:paraId="0D50A235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n: int</w:t>
            </w:r>
          </w:p>
          <w:p w14:paraId="696B9428" w14:textId="77777777" w:rsidR="009C195F" w:rsidRPr="009C195F" w:rsidRDefault="009C195F" w:rsidP="009C195F">
            <w:pPr>
              <w:pStyle w:val="ac"/>
            </w:pPr>
            <w:r w:rsidRPr="009C195F">
              <w:t xml:space="preserve">    e: int</w:t>
            </w:r>
          </w:p>
          <w:p w14:paraId="5F1FB89E" w14:textId="77777777" w:rsidR="009C195F" w:rsidRPr="009C195F" w:rsidRDefault="009C195F" w:rsidP="009C195F">
            <w:pPr>
              <w:pStyle w:val="ac"/>
            </w:pPr>
          </w:p>
          <w:p w14:paraId="5EFA696D" w14:textId="77777777" w:rsidR="009C195F" w:rsidRPr="009C195F" w:rsidRDefault="009C195F" w:rsidP="009C195F">
            <w:pPr>
              <w:pStyle w:val="ac"/>
            </w:pPr>
          </w:p>
          <w:p w14:paraId="47AB673E" w14:textId="77777777" w:rsidR="009C195F" w:rsidRPr="009C195F" w:rsidRDefault="009C195F" w:rsidP="009C195F">
            <w:pPr>
              <w:pStyle w:val="ac"/>
            </w:pPr>
            <w:r w:rsidRPr="009C195F">
              <w:t>@dataclass(frozen=True)</w:t>
            </w:r>
          </w:p>
          <w:p w14:paraId="15A49DE7" w14:textId="77777777" w:rsidR="009C195F" w:rsidRPr="00563443" w:rsidRDefault="009C195F" w:rsidP="009C195F">
            <w:pPr>
              <w:pStyle w:val="ac"/>
            </w:pPr>
            <w:r w:rsidRPr="00563443">
              <w:t>class PrivateKey:</w:t>
            </w:r>
          </w:p>
          <w:p w14:paraId="674A5B5E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563443">
              <w:t xml:space="preserve">    </w:t>
            </w:r>
            <w:r w:rsidRPr="009C195F">
              <w:rPr>
                <w:lang w:val="ru-RU"/>
              </w:rPr>
              <w:t># Закрытый ключ дополнительно хранит d и множители p, q. В реальных</w:t>
            </w:r>
          </w:p>
          <w:p w14:paraId="2AA004AF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системах p и q защищают особенно строго; здесь они нужны для проверок.</w:t>
            </w:r>
          </w:p>
          <w:p w14:paraId="57E077C1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n: int</w:t>
            </w:r>
          </w:p>
          <w:p w14:paraId="595EFA35" w14:textId="77777777" w:rsidR="009C195F" w:rsidRPr="009C195F" w:rsidRDefault="009C195F" w:rsidP="009C195F">
            <w:pPr>
              <w:pStyle w:val="ac"/>
            </w:pPr>
            <w:r w:rsidRPr="009C195F">
              <w:t xml:space="preserve">    e: int</w:t>
            </w:r>
          </w:p>
          <w:p w14:paraId="2BB1ADF4" w14:textId="77777777" w:rsidR="009C195F" w:rsidRPr="009C195F" w:rsidRDefault="009C195F" w:rsidP="009C195F">
            <w:pPr>
              <w:pStyle w:val="ac"/>
            </w:pPr>
            <w:r w:rsidRPr="009C195F">
              <w:t xml:space="preserve">    d: int</w:t>
            </w:r>
          </w:p>
          <w:p w14:paraId="5A6B364A" w14:textId="77777777" w:rsidR="009C195F" w:rsidRPr="009C195F" w:rsidRDefault="009C195F" w:rsidP="009C195F">
            <w:pPr>
              <w:pStyle w:val="ac"/>
            </w:pPr>
            <w:r w:rsidRPr="009C195F">
              <w:t xml:space="preserve">    p: int</w:t>
            </w:r>
          </w:p>
          <w:p w14:paraId="5E0EAE1E" w14:textId="77777777" w:rsidR="009C195F" w:rsidRPr="009C195F" w:rsidRDefault="009C195F" w:rsidP="009C195F">
            <w:pPr>
              <w:pStyle w:val="ac"/>
            </w:pPr>
            <w:r w:rsidRPr="009C195F">
              <w:t xml:space="preserve">    q: int</w:t>
            </w:r>
          </w:p>
          <w:p w14:paraId="743A8AB0" w14:textId="77777777" w:rsidR="009C195F" w:rsidRPr="009C195F" w:rsidRDefault="009C195F" w:rsidP="009C195F">
            <w:pPr>
              <w:pStyle w:val="ac"/>
            </w:pPr>
          </w:p>
          <w:p w14:paraId="04E78152" w14:textId="77777777" w:rsidR="009C195F" w:rsidRPr="009C195F" w:rsidRDefault="009C195F" w:rsidP="009C195F">
            <w:pPr>
              <w:pStyle w:val="ac"/>
            </w:pPr>
          </w:p>
          <w:p w14:paraId="4058D22C" w14:textId="77777777" w:rsidR="009C195F" w:rsidRPr="009C195F" w:rsidRDefault="009C195F" w:rsidP="009C195F">
            <w:pPr>
              <w:pStyle w:val="ac"/>
            </w:pPr>
            <w:r w:rsidRPr="009C195F">
              <w:t>def generate_keypair_from_primes(p: int, q: int, e: int) -&gt; tuple[PrivateKey, PublicKey]:</w:t>
            </w:r>
          </w:p>
          <w:p w14:paraId="2A83C258" w14:textId="77777777" w:rsidR="009C195F" w:rsidRPr="009C195F" w:rsidRDefault="009C195F" w:rsidP="009C195F">
            <w:pPr>
              <w:pStyle w:val="ac"/>
            </w:pPr>
            <w:r w:rsidRPr="009C195F">
              <w:t xml:space="preserve">    if p == q:</w:t>
            </w:r>
          </w:p>
          <w:p w14:paraId="1BC37413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ValueError("p and q must be different")</w:t>
            </w:r>
          </w:p>
          <w:p w14:paraId="3448C908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Для RSA с n = p*q функция Эйлера равна (p-1)*(q-1).</w:t>
            </w:r>
          </w:p>
          <w:p w14:paraId="6755005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phi = (p - 1) * (q - 1)</w:t>
            </w:r>
          </w:p>
          <w:p w14:paraId="42FBBC1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Открытый показатель должен быть взаимно прост с phi(n), иначе обратный</w:t>
            </w:r>
          </w:p>
          <w:p w14:paraId="4E6A8834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показатель d не существует.</w:t>
            </w:r>
          </w:p>
          <w:p w14:paraId="67F81D49" w14:textId="77777777" w:rsidR="009C195F" w:rsidRPr="00563443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563443">
              <w:t>if gcd(e, phi) != 1:</w:t>
            </w:r>
          </w:p>
          <w:p w14:paraId="34887707" w14:textId="77777777" w:rsidR="009C195F" w:rsidRPr="009C195F" w:rsidRDefault="009C195F" w:rsidP="009C195F">
            <w:pPr>
              <w:pStyle w:val="ac"/>
            </w:pPr>
            <w:r w:rsidRPr="00563443">
              <w:t xml:space="preserve">        </w:t>
            </w:r>
            <w:r w:rsidRPr="009C195F">
              <w:t>raise ValueError("e must be coprime with phi")</w:t>
            </w:r>
          </w:p>
          <w:p w14:paraId="724B0488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n = p * q</w:t>
            </w:r>
          </w:p>
          <w:p w14:paraId="42F9D01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lastRenderedPageBreak/>
              <w:t xml:space="preserve">    # Закрытый показатель d определяется сравнением e*d == 1 mod phi(n).</w:t>
            </w:r>
          </w:p>
          <w:p w14:paraId="04AFDCFE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d = mod_inverse(e, phi)</w:t>
            </w:r>
          </w:p>
          <w:p w14:paraId="69BDB451" w14:textId="77777777" w:rsidR="009C195F" w:rsidRPr="009C195F" w:rsidRDefault="009C195F" w:rsidP="009C195F">
            <w:pPr>
              <w:pStyle w:val="ac"/>
            </w:pPr>
            <w:r w:rsidRPr="009C195F">
              <w:t xml:space="preserve">    private = PrivateKey(n=n, e=e, d=d, p=p, q=q)</w:t>
            </w:r>
          </w:p>
          <w:p w14:paraId="2DBB8289" w14:textId="77777777" w:rsidR="009C195F" w:rsidRPr="009C195F" w:rsidRDefault="009C195F" w:rsidP="009C195F">
            <w:pPr>
              <w:pStyle w:val="ac"/>
            </w:pPr>
            <w:r w:rsidRPr="009C195F">
              <w:t xml:space="preserve">    public = PublicKey(n=n, e=e)</w:t>
            </w:r>
          </w:p>
          <w:p w14:paraId="0D8B85F5" w14:textId="77777777" w:rsidR="009C195F" w:rsidRPr="009C195F" w:rsidRDefault="009C195F" w:rsidP="009C195F">
            <w:pPr>
              <w:pStyle w:val="ac"/>
            </w:pPr>
            <w:r w:rsidRPr="009C195F">
              <w:t xml:space="preserve">    return private, public</w:t>
            </w:r>
          </w:p>
          <w:p w14:paraId="3C9EC6B8" w14:textId="77777777" w:rsidR="009C195F" w:rsidRPr="009C195F" w:rsidRDefault="009C195F" w:rsidP="009C195F">
            <w:pPr>
              <w:pStyle w:val="ac"/>
            </w:pPr>
          </w:p>
          <w:p w14:paraId="323A5BF5" w14:textId="77777777" w:rsidR="009C195F" w:rsidRPr="009C195F" w:rsidRDefault="009C195F" w:rsidP="009C195F">
            <w:pPr>
              <w:pStyle w:val="ac"/>
            </w:pPr>
          </w:p>
          <w:p w14:paraId="03E69B0D" w14:textId="77777777" w:rsidR="009C195F" w:rsidRPr="009C195F" w:rsidRDefault="009C195F" w:rsidP="009C195F">
            <w:pPr>
              <w:pStyle w:val="ac"/>
            </w:pPr>
            <w:r w:rsidRPr="009C195F">
              <w:t>def generate_keypair(bits: int = 1024, e: int = 65537) -&gt; tuple[PrivateKey, PublicKey]:</w:t>
            </w:r>
          </w:p>
          <w:p w14:paraId="40D6FB6B" w14:textId="77777777" w:rsidR="009C195F" w:rsidRPr="009C195F" w:rsidRDefault="009C195F" w:rsidP="009C195F">
            <w:pPr>
              <w:pStyle w:val="ac"/>
            </w:pPr>
            <w:r w:rsidRPr="009C195F">
              <w:t xml:space="preserve">    if bits &lt; 16:</w:t>
            </w:r>
          </w:p>
          <w:p w14:paraId="12780C78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ValueError("bits must be at least 16")</w:t>
            </w:r>
          </w:p>
          <w:p w14:paraId="22830DD8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half = bits // 2</w:t>
            </w:r>
          </w:p>
          <w:p w14:paraId="18B6DE6E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Генерация повторяется, пока случайные простые не дадут допустимый e.</w:t>
            </w:r>
          </w:p>
          <w:p w14:paraId="3A7FD5F6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while True:</w:t>
            </w:r>
          </w:p>
          <w:p w14:paraId="55401A74" w14:textId="77777777" w:rsidR="009C195F" w:rsidRPr="009C195F" w:rsidRDefault="009C195F" w:rsidP="009C195F">
            <w:pPr>
              <w:pStyle w:val="ac"/>
            </w:pPr>
            <w:r w:rsidRPr="009C195F">
              <w:t xml:space="preserve">        p = generate_prime(bits - half)</w:t>
            </w:r>
          </w:p>
          <w:p w14:paraId="1743B70C" w14:textId="77777777" w:rsidR="009C195F" w:rsidRPr="009C195F" w:rsidRDefault="009C195F" w:rsidP="009C195F">
            <w:pPr>
              <w:pStyle w:val="ac"/>
            </w:pPr>
            <w:r w:rsidRPr="009C195F">
              <w:t xml:space="preserve">        q = generate_prime(half)</w:t>
            </w:r>
          </w:p>
          <w:p w14:paraId="1BD21836" w14:textId="77777777" w:rsidR="009C195F" w:rsidRPr="009C195F" w:rsidRDefault="009C195F" w:rsidP="009C195F">
            <w:pPr>
              <w:pStyle w:val="ac"/>
            </w:pPr>
            <w:r w:rsidRPr="009C195F">
              <w:t xml:space="preserve">        if p == q:</w:t>
            </w:r>
          </w:p>
          <w:p w14:paraId="65F782B7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635EA209" w14:textId="77777777" w:rsidR="009C195F" w:rsidRPr="009C195F" w:rsidRDefault="009C195F" w:rsidP="009C195F">
            <w:pPr>
              <w:pStyle w:val="ac"/>
            </w:pPr>
            <w:r w:rsidRPr="009C195F">
              <w:t xml:space="preserve">        try:</w:t>
            </w:r>
          </w:p>
          <w:p w14:paraId="407B2144" w14:textId="77777777" w:rsidR="009C195F" w:rsidRPr="009C195F" w:rsidRDefault="009C195F" w:rsidP="009C195F">
            <w:pPr>
              <w:pStyle w:val="ac"/>
            </w:pPr>
            <w:r w:rsidRPr="009C195F">
              <w:t xml:space="preserve">            return generate_keypair_from_primes(p, q, e)</w:t>
            </w:r>
          </w:p>
          <w:p w14:paraId="4EB7FA0E" w14:textId="77777777" w:rsidR="009C195F" w:rsidRPr="009C195F" w:rsidRDefault="009C195F" w:rsidP="009C195F">
            <w:pPr>
              <w:pStyle w:val="ac"/>
            </w:pPr>
            <w:r w:rsidRPr="009C195F">
              <w:t xml:space="preserve">        except ValueError:</w:t>
            </w:r>
          </w:p>
          <w:p w14:paraId="0300C873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5016A3B1" w14:textId="77777777" w:rsidR="009C195F" w:rsidRPr="009C195F" w:rsidRDefault="009C195F" w:rsidP="009C195F">
            <w:pPr>
              <w:pStyle w:val="ac"/>
            </w:pPr>
          </w:p>
          <w:p w14:paraId="0F9294D3" w14:textId="77777777" w:rsidR="009C195F" w:rsidRPr="009C195F" w:rsidRDefault="009C195F" w:rsidP="009C195F">
            <w:pPr>
              <w:pStyle w:val="ac"/>
            </w:pPr>
          </w:p>
          <w:p w14:paraId="05640CC4" w14:textId="77777777" w:rsidR="009C195F" w:rsidRPr="009C195F" w:rsidRDefault="009C195F" w:rsidP="009C195F">
            <w:pPr>
              <w:pStyle w:val="ac"/>
            </w:pPr>
            <w:r w:rsidRPr="009C195F">
              <w:t>def encrypt_int(m: int, public_key: PublicKey) -&gt; int:</w:t>
            </w:r>
          </w:p>
          <w:p w14:paraId="6A4A71D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Учебное RSA-шифрование одного целого представителя: c = m^e mod n.</w:t>
            </w:r>
          </w:p>
          <w:p w14:paraId="44FD957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Padding здесь не реализован, потому что Lab2 изучает математические атаки.</w:t>
            </w:r>
          </w:p>
          <w:p w14:paraId="4F5B48E6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not 0 &lt;= m &lt; public_key.n:</w:t>
            </w:r>
          </w:p>
          <w:p w14:paraId="7C087D83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ValueError("message representative out of range")</w:t>
            </w:r>
          </w:p>
          <w:p w14:paraId="6CC4023F" w14:textId="77777777" w:rsidR="009C195F" w:rsidRPr="009C195F" w:rsidRDefault="009C195F" w:rsidP="009C195F">
            <w:pPr>
              <w:pStyle w:val="ac"/>
            </w:pPr>
            <w:r w:rsidRPr="009C195F">
              <w:t xml:space="preserve">    return pow(m, public_key.e, public_key.n)</w:t>
            </w:r>
          </w:p>
          <w:p w14:paraId="36972E3D" w14:textId="77777777" w:rsidR="009C195F" w:rsidRPr="009C195F" w:rsidRDefault="009C195F" w:rsidP="009C195F">
            <w:pPr>
              <w:pStyle w:val="ac"/>
            </w:pPr>
          </w:p>
          <w:p w14:paraId="60D59DAB" w14:textId="77777777" w:rsidR="009C195F" w:rsidRPr="009C195F" w:rsidRDefault="009C195F" w:rsidP="009C195F">
            <w:pPr>
              <w:pStyle w:val="ac"/>
            </w:pPr>
          </w:p>
          <w:p w14:paraId="7E0E9C35" w14:textId="77777777" w:rsidR="009C195F" w:rsidRPr="009C195F" w:rsidRDefault="009C195F" w:rsidP="009C195F">
            <w:pPr>
              <w:pStyle w:val="ac"/>
            </w:pPr>
            <w:r w:rsidRPr="009C195F">
              <w:t>def decrypt_int(c: int, private_key: PrivateKey) -&gt; int:</w:t>
            </w:r>
          </w:p>
          <w:p w14:paraId="118B9D7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Обратная операция: m = c^d mod n.</w:t>
            </w:r>
          </w:p>
          <w:p w14:paraId="34246340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not 0 &lt;= c &lt; private_key.n:</w:t>
            </w:r>
          </w:p>
          <w:p w14:paraId="73006E9B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ValueError("ciphertext representative out of range")</w:t>
            </w:r>
          </w:p>
          <w:p w14:paraId="72A020C6" w14:textId="77777777" w:rsidR="009C195F" w:rsidRPr="009C195F" w:rsidRDefault="009C195F" w:rsidP="009C195F">
            <w:pPr>
              <w:pStyle w:val="ac"/>
            </w:pPr>
            <w:r w:rsidRPr="009C195F">
              <w:t xml:space="preserve">    return pow(c, private_key.d, private_key.n)</w:t>
            </w:r>
          </w:p>
          <w:p w14:paraId="04163E80" w14:textId="77777777" w:rsidR="009C195F" w:rsidRPr="009C195F" w:rsidRDefault="009C195F" w:rsidP="009C195F">
            <w:pPr>
              <w:pStyle w:val="ac"/>
            </w:pPr>
          </w:p>
          <w:p w14:paraId="64685DA2" w14:textId="77777777" w:rsidR="009C195F" w:rsidRPr="009C195F" w:rsidRDefault="009C195F" w:rsidP="009C195F">
            <w:pPr>
              <w:pStyle w:val="ac"/>
            </w:pPr>
          </w:p>
          <w:p w14:paraId="12DD0558" w14:textId="77777777" w:rsidR="009C195F" w:rsidRPr="009C195F" w:rsidRDefault="009C195F" w:rsidP="009C195F">
            <w:pPr>
              <w:pStyle w:val="ac"/>
            </w:pPr>
            <w:r w:rsidRPr="009C195F">
              <w:t>def save_public_key(path: str | Path, public_key: PublicKey) -&gt; None:</w:t>
            </w:r>
          </w:p>
          <w:p w14:paraId="4422AD4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lastRenderedPageBreak/>
              <w:t xml:space="preserve">    </w:t>
            </w:r>
            <w:r w:rsidRPr="009C195F">
              <w:rPr>
                <w:lang w:val="ru-RU"/>
              </w:rPr>
              <w:t># JSON используется только как простой формат обмена для демонстраций.</w:t>
            </w:r>
          </w:p>
          <w:p w14:paraId="015D5781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Path(path).write_text(json.dumps(asdict(public_key), indent=2), encoding="utf-8")</w:t>
            </w:r>
          </w:p>
          <w:p w14:paraId="74F2AEE0" w14:textId="77777777" w:rsidR="009C195F" w:rsidRPr="009C195F" w:rsidRDefault="009C195F" w:rsidP="009C195F">
            <w:pPr>
              <w:pStyle w:val="ac"/>
            </w:pPr>
          </w:p>
          <w:p w14:paraId="1D2BBE5D" w14:textId="77777777" w:rsidR="009C195F" w:rsidRPr="009C195F" w:rsidRDefault="009C195F" w:rsidP="009C195F">
            <w:pPr>
              <w:pStyle w:val="ac"/>
            </w:pPr>
          </w:p>
          <w:p w14:paraId="3232C5E2" w14:textId="77777777" w:rsidR="009C195F" w:rsidRPr="009C195F" w:rsidRDefault="009C195F" w:rsidP="009C195F">
            <w:pPr>
              <w:pStyle w:val="ac"/>
            </w:pPr>
            <w:r w:rsidRPr="009C195F">
              <w:t>def save_private_key(path: str | Path, private_key: PrivateKey) -&gt; None:</w:t>
            </w:r>
          </w:p>
          <w:p w14:paraId="60DE4F9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Такие файлы нельзя коммитить как реальные секреты; artifacts игнорируется.</w:t>
            </w:r>
          </w:p>
          <w:p w14:paraId="4BA0EBB6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Path(path).write_text(json.dumps(asdict(private_key), indent=2), encoding="utf-8")</w:t>
            </w:r>
          </w:p>
          <w:p w14:paraId="777F8F5D" w14:textId="77777777" w:rsidR="009C195F" w:rsidRPr="009C195F" w:rsidRDefault="009C195F" w:rsidP="009C195F">
            <w:pPr>
              <w:pStyle w:val="ac"/>
            </w:pPr>
          </w:p>
          <w:p w14:paraId="73ABD25A" w14:textId="77777777" w:rsidR="009C195F" w:rsidRPr="009C195F" w:rsidRDefault="009C195F" w:rsidP="009C195F">
            <w:pPr>
              <w:pStyle w:val="ac"/>
            </w:pPr>
          </w:p>
          <w:p w14:paraId="21B1B25F" w14:textId="77777777" w:rsidR="009C195F" w:rsidRPr="009C195F" w:rsidRDefault="009C195F" w:rsidP="009C195F">
            <w:pPr>
              <w:pStyle w:val="ac"/>
            </w:pPr>
            <w:r w:rsidRPr="009C195F">
              <w:t>def load_public_key(path: str | Path) -&gt; PublicKey:</w:t>
            </w:r>
          </w:p>
          <w:p w14:paraId="39149ABD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При чтении JSON явно приводим значения к int, чтобы формат был устойчив</w:t>
            </w:r>
          </w:p>
          <w:p w14:paraId="66810F49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к строковым и числовым представлениям больших чисел.</w:t>
            </w:r>
          </w:p>
          <w:p w14:paraId="0034606E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data = json.loads(Path(path).read_text(encoding="utf-8"))</w:t>
            </w:r>
          </w:p>
          <w:p w14:paraId="74640791" w14:textId="77777777" w:rsidR="009C195F" w:rsidRPr="009C195F" w:rsidRDefault="009C195F" w:rsidP="009C195F">
            <w:pPr>
              <w:pStyle w:val="ac"/>
            </w:pPr>
            <w:r w:rsidRPr="009C195F">
              <w:t xml:space="preserve">    return PublicKey(n=int(data["n"]), e=int(data["e"]))</w:t>
            </w:r>
          </w:p>
          <w:p w14:paraId="3C833AF1" w14:textId="77777777" w:rsidR="009C195F" w:rsidRPr="009C195F" w:rsidRDefault="009C195F" w:rsidP="009C195F">
            <w:pPr>
              <w:pStyle w:val="ac"/>
            </w:pPr>
          </w:p>
          <w:p w14:paraId="1178FBC2" w14:textId="77777777" w:rsidR="009C195F" w:rsidRPr="009C195F" w:rsidRDefault="009C195F" w:rsidP="009C195F">
            <w:pPr>
              <w:pStyle w:val="ac"/>
            </w:pPr>
          </w:p>
          <w:p w14:paraId="695EEA89" w14:textId="77777777" w:rsidR="009C195F" w:rsidRPr="009C195F" w:rsidRDefault="009C195F" w:rsidP="009C195F">
            <w:pPr>
              <w:pStyle w:val="ac"/>
            </w:pPr>
            <w:r w:rsidRPr="009C195F">
              <w:t>def load_private_key(path: str | Path) -&gt; PrivateKey:</w:t>
            </w:r>
          </w:p>
          <w:p w14:paraId="79587849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Загрузка закрытого ключа нужна для CLI-демонстраций и локальных проверок.</w:t>
            </w:r>
          </w:p>
          <w:p w14:paraId="520B85A6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data = json.loads(Path(path).read_text(encoding="utf-8"))</w:t>
            </w:r>
          </w:p>
          <w:p w14:paraId="1F131855" w14:textId="77777777" w:rsidR="009C195F" w:rsidRPr="009C195F" w:rsidRDefault="009C195F" w:rsidP="009C195F">
            <w:pPr>
              <w:pStyle w:val="ac"/>
            </w:pPr>
            <w:r w:rsidRPr="009C195F">
              <w:t xml:space="preserve">    return PrivateKey(</w:t>
            </w:r>
          </w:p>
          <w:p w14:paraId="3A99455A" w14:textId="77777777" w:rsidR="009C195F" w:rsidRPr="009C195F" w:rsidRDefault="009C195F" w:rsidP="009C195F">
            <w:pPr>
              <w:pStyle w:val="ac"/>
            </w:pPr>
            <w:r w:rsidRPr="009C195F">
              <w:t xml:space="preserve">        n=int(data["n"]),</w:t>
            </w:r>
          </w:p>
          <w:p w14:paraId="25066AAF" w14:textId="77777777" w:rsidR="009C195F" w:rsidRPr="009C195F" w:rsidRDefault="009C195F" w:rsidP="009C195F">
            <w:pPr>
              <w:pStyle w:val="ac"/>
            </w:pPr>
            <w:r w:rsidRPr="009C195F">
              <w:t xml:space="preserve">        e=int(data["e"]),</w:t>
            </w:r>
          </w:p>
          <w:p w14:paraId="02377F04" w14:textId="77777777" w:rsidR="009C195F" w:rsidRPr="009C195F" w:rsidRDefault="009C195F" w:rsidP="009C195F">
            <w:pPr>
              <w:pStyle w:val="ac"/>
            </w:pPr>
            <w:r w:rsidRPr="009C195F">
              <w:t xml:space="preserve">        d=int(data["d"]),</w:t>
            </w:r>
          </w:p>
          <w:p w14:paraId="26105BDA" w14:textId="77777777" w:rsidR="009C195F" w:rsidRPr="009C195F" w:rsidRDefault="009C195F" w:rsidP="009C195F">
            <w:pPr>
              <w:pStyle w:val="ac"/>
            </w:pPr>
            <w:r w:rsidRPr="009C195F">
              <w:t xml:space="preserve">        p=int(data["p"]),</w:t>
            </w:r>
          </w:p>
          <w:p w14:paraId="5CA071CB" w14:textId="77777777" w:rsidR="009C195F" w:rsidRPr="009C195F" w:rsidRDefault="009C195F" w:rsidP="009C195F">
            <w:pPr>
              <w:pStyle w:val="ac"/>
            </w:pPr>
            <w:r w:rsidRPr="009C195F">
              <w:t xml:space="preserve">        q=int(data["q"]),</w:t>
            </w:r>
          </w:p>
          <w:p w14:paraId="29A8847E" w14:textId="123A610D" w:rsidR="007066ED" w:rsidRDefault="009C195F" w:rsidP="009C195F">
            <w:pPr>
              <w:pStyle w:val="ac"/>
            </w:pPr>
            <w:r w:rsidRPr="009C195F">
              <w:t xml:space="preserve">    </w:t>
            </w:r>
            <w:r w:rsidRPr="009C195F">
              <w:rPr>
                <w:lang w:val="ru-RU"/>
              </w:rPr>
              <w:t>)</w:t>
            </w:r>
          </w:p>
        </w:tc>
      </w:tr>
    </w:tbl>
    <w:p w14:paraId="0C09DBE0" w14:textId="40069BDF" w:rsidR="007066ED" w:rsidRPr="009C195F" w:rsidRDefault="007066ED" w:rsidP="007066ED">
      <w:pPr>
        <w:pStyle w:val="af9"/>
        <w:jc w:val="right"/>
        <w:rPr>
          <w:lang w:val="en-US"/>
        </w:rPr>
      </w:pPr>
      <w:r>
        <w:lastRenderedPageBreak/>
        <w:t>Приложение</w:t>
      </w:r>
      <w:r w:rsidRPr="009C195F">
        <w:rPr>
          <w:lang w:val="en-US"/>
        </w:rPr>
        <w:t xml:space="preserve"> 3. </w:t>
      </w:r>
      <w:r>
        <w:t>Листинг</w:t>
      </w:r>
      <w:r w:rsidRPr="009C195F">
        <w:rPr>
          <w:lang w:val="en-US"/>
        </w:rPr>
        <w:t xml:space="preserve"> </w:t>
      </w:r>
      <w:r>
        <w:t>Файла</w:t>
      </w:r>
      <w:r w:rsidRPr="009C195F">
        <w:rPr>
          <w:lang w:val="en-US"/>
        </w:rPr>
        <w:t xml:space="preserve"> </w:t>
      </w:r>
      <w:r w:rsidR="009C195F" w:rsidRPr="009C195F">
        <w:rPr>
          <w:lang w:val="en-US"/>
        </w:rPr>
        <w:t>SRC/COMMON_MODULUS.PY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5ACFA8D3" w14:textId="77777777" w:rsidTr="009304BD">
        <w:tc>
          <w:tcPr>
            <w:tcW w:w="9622" w:type="dxa"/>
          </w:tcPr>
          <w:p w14:paraId="0BF12F6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>"""Восстановление закрытого показателя RSA при общем модуле."""</w:t>
            </w:r>
          </w:p>
          <w:p w14:paraId="3EB34214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7DFAC8B0" w14:textId="77777777" w:rsidR="009C195F" w:rsidRPr="009C195F" w:rsidRDefault="009C195F" w:rsidP="009C195F">
            <w:pPr>
              <w:pStyle w:val="ac"/>
            </w:pPr>
            <w:r w:rsidRPr="009C195F">
              <w:t>from __future__ import annotations</w:t>
            </w:r>
          </w:p>
          <w:p w14:paraId="18F1F676" w14:textId="77777777" w:rsidR="009C195F" w:rsidRPr="009C195F" w:rsidRDefault="009C195F" w:rsidP="009C195F">
            <w:pPr>
              <w:pStyle w:val="ac"/>
            </w:pPr>
          </w:p>
          <w:p w14:paraId="1588BD59" w14:textId="77777777" w:rsidR="009C195F" w:rsidRPr="009C195F" w:rsidRDefault="009C195F" w:rsidP="009C195F">
            <w:pPr>
              <w:pStyle w:val="ac"/>
            </w:pPr>
            <w:r w:rsidRPr="009C195F">
              <w:t>import secrets</w:t>
            </w:r>
          </w:p>
          <w:p w14:paraId="39D4C6D0" w14:textId="77777777" w:rsidR="009C195F" w:rsidRPr="009C195F" w:rsidRDefault="009C195F" w:rsidP="009C195F">
            <w:pPr>
              <w:pStyle w:val="ac"/>
            </w:pPr>
          </w:p>
          <w:p w14:paraId="32DBFE58" w14:textId="77777777" w:rsidR="009C195F" w:rsidRPr="009C195F" w:rsidRDefault="009C195F" w:rsidP="009C195F">
            <w:pPr>
              <w:pStyle w:val="ac"/>
            </w:pPr>
            <w:r w:rsidRPr="009C195F">
              <w:t>from .math_utils import gcd, mod_inverse</w:t>
            </w:r>
          </w:p>
          <w:p w14:paraId="3CB93535" w14:textId="77777777" w:rsidR="009C195F" w:rsidRPr="009C195F" w:rsidRDefault="009C195F" w:rsidP="009C195F">
            <w:pPr>
              <w:pStyle w:val="ac"/>
            </w:pPr>
          </w:p>
          <w:p w14:paraId="283B17C9" w14:textId="77777777" w:rsidR="009C195F" w:rsidRPr="009C195F" w:rsidRDefault="009C195F" w:rsidP="009C195F">
            <w:pPr>
              <w:pStyle w:val="ac"/>
            </w:pPr>
          </w:p>
          <w:p w14:paraId="7E0C3236" w14:textId="77777777" w:rsidR="009C195F" w:rsidRPr="009C195F" w:rsidRDefault="009C195F" w:rsidP="009C195F">
            <w:pPr>
              <w:pStyle w:val="ac"/>
            </w:pPr>
            <w:r w:rsidRPr="009C195F">
              <w:t>def recover_from_known_private_exponent(</w:t>
            </w:r>
          </w:p>
          <w:p w14:paraId="34EF4AA9" w14:textId="77777777" w:rsidR="009C195F" w:rsidRPr="009C195F" w:rsidRDefault="009C195F" w:rsidP="009C195F">
            <w:pPr>
              <w:pStyle w:val="ac"/>
            </w:pPr>
            <w:r w:rsidRPr="009C195F">
              <w:t xml:space="preserve">    n: int,</w:t>
            </w:r>
          </w:p>
          <w:p w14:paraId="5B1017C6" w14:textId="77777777" w:rsidR="009C195F" w:rsidRPr="009C195F" w:rsidRDefault="009C195F" w:rsidP="009C195F">
            <w:pPr>
              <w:pStyle w:val="ac"/>
            </w:pPr>
            <w:r w:rsidRPr="009C195F">
              <w:t xml:space="preserve">    e_b: int,</w:t>
            </w:r>
          </w:p>
          <w:p w14:paraId="136CF3BB" w14:textId="77777777" w:rsidR="009C195F" w:rsidRPr="009C195F" w:rsidRDefault="009C195F" w:rsidP="009C195F">
            <w:pPr>
              <w:pStyle w:val="ac"/>
            </w:pPr>
            <w:r w:rsidRPr="009C195F">
              <w:t xml:space="preserve">    d_b: int,</w:t>
            </w:r>
          </w:p>
          <w:p w14:paraId="55CEF685" w14:textId="77777777" w:rsidR="009C195F" w:rsidRPr="009C195F" w:rsidRDefault="009C195F" w:rsidP="009C195F">
            <w:pPr>
              <w:pStyle w:val="ac"/>
            </w:pPr>
            <w:r w:rsidRPr="009C195F">
              <w:t xml:space="preserve">    e_a: int,</w:t>
            </w:r>
          </w:p>
          <w:p w14:paraId="7FD41EE2" w14:textId="77777777" w:rsidR="009C195F" w:rsidRPr="009C195F" w:rsidRDefault="009C195F" w:rsidP="009C195F">
            <w:pPr>
              <w:pStyle w:val="ac"/>
            </w:pPr>
            <w:r w:rsidRPr="009C195F">
              <w:t xml:space="preserve">    max_attempts: int = 128,</w:t>
            </w:r>
          </w:p>
          <w:p w14:paraId="07B1CAC0" w14:textId="77777777" w:rsidR="009C195F" w:rsidRPr="009C195F" w:rsidRDefault="009C195F" w:rsidP="009C195F">
            <w:pPr>
              <w:pStyle w:val="ac"/>
            </w:pPr>
            <w:r w:rsidRPr="009C195F">
              <w:t>) -&gt; tuple[int, int, int]:</w:t>
            </w:r>
          </w:p>
          <w:p w14:paraId="4ABBEAF6" w14:textId="77777777" w:rsidR="009C195F" w:rsidRPr="009C195F" w:rsidRDefault="009C195F" w:rsidP="009C195F">
            <w:pPr>
              <w:pStyle w:val="ac"/>
            </w:pPr>
            <w:r w:rsidRPr="009C195F">
              <w:t xml:space="preserve">    """</w:t>
            </w:r>
            <w:r w:rsidRPr="009C195F">
              <w:rPr>
                <w:lang w:val="ru-RU"/>
              </w:rPr>
              <w:t>Восстановить</w:t>
            </w:r>
            <w:r w:rsidRPr="009C195F">
              <w:t xml:space="preserve"> p, q </w:t>
            </w:r>
            <w:r w:rsidRPr="009C195F">
              <w:rPr>
                <w:lang w:val="ru-RU"/>
              </w:rPr>
              <w:t>и</w:t>
            </w:r>
            <w:r w:rsidRPr="009C195F">
              <w:t xml:space="preserve"> d_a </w:t>
            </w:r>
            <w:r w:rsidRPr="009C195F">
              <w:rPr>
                <w:lang w:val="ru-RU"/>
              </w:rPr>
              <w:t>по</w:t>
            </w:r>
            <w:r w:rsidRPr="009C195F">
              <w:t xml:space="preserve"> n, e_b, d_b </w:t>
            </w:r>
            <w:r w:rsidRPr="009C195F">
              <w:rPr>
                <w:lang w:val="ru-RU"/>
              </w:rPr>
              <w:t>и</w:t>
            </w:r>
            <w:r w:rsidRPr="009C195F">
              <w:t xml:space="preserve"> </w:t>
            </w:r>
            <w:r w:rsidRPr="009C195F">
              <w:rPr>
                <w:lang w:val="ru-RU"/>
              </w:rPr>
              <w:t>другому</w:t>
            </w:r>
            <w:r w:rsidRPr="009C195F">
              <w:t xml:space="preserve"> e_a."""</w:t>
            </w:r>
          </w:p>
          <w:p w14:paraId="2631B696" w14:textId="77777777" w:rsidR="009C195F" w:rsidRPr="009C195F" w:rsidRDefault="009C195F" w:rsidP="009C195F">
            <w:pPr>
              <w:pStyle w:val="ac"/>
            </w:pPr>
            <w:r w:rsidRPr="009C195F">
              <w:t xml:space="preserve">    # </w:t>
            </w:r>
            <w:r w:rsidRPr="009C195F">
              <w:rPr>
                <w:lang w:val="ru-RU"/>
              </w:rPr>
              <w:t>Так</w:t>
            </w:r>
            <w:r w:rsidRPr="009C195F">
              <w:t xml:space="preserve"> </w:t>
            </w:r>
            <w:r w:rsidRPr="009C195F">
              <w:rPr>
                <w:lang w:val="ru-RU"/>
              </w:rPr>
              <w:t>как</w:t>
            </w:r>
            <w:r w:rsidRPr="009C195F">
              <w:t xml:space="preserve"> e_b*d_b == 1 mod phi(n), </w:t>
            </w:r>
            <w:r w:rsidRPr="009C195F">
              <w:rPr>
                <w:lang w:val="ru-RU"/>
              </w:rPr>
              <w:t>число</w:t>
            </w:r>
            <w:r w:rsidRPr="009C195F">
              <w:t xml:space="preserve"> k = e_b*d_b - 1 </w:t>
            </w:r>
            <w:r w:rsidRPr="009C195F">
              <w:rPr>
                <w:lang w:val="ru-RU"/>
              </w:rPr>
              <w:t>кратно</w:t>
            </w:r>
            <w:r w:rsidRPr="009C195F">
              <w:t xml:space="preserve"> phi(n).</w:t>
            </w:r>
          </w:p>
          <w:p w14:paraId="5C365C7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Это позволяет использовать k как замену неизвестного порядка группы.</w:t>
            </w:r>
          </w:p>
          <w:p w14:paraId="2C859E51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k = e_b * d_b - 1</w:t>
            </w:r>
          </w:p>
          <w:p w14:paraId="1D174A8A" w14:textId="77777777" w:rsidR="009C195F" w:rsidRPr="009C195F" w:rsidRDefault="009C195F" w:rsidP="009C195F">
            <w:pPr>
              <w:pStyle w:val="ac"/>
            </w:pPr>
            <w:r w:rsidRPr="009C195F">
              <w:t xml:space="preserve">    if k &lt;= 0:</w:t>
            </w:r>
          </w:p>
          <w:p w14:paraId="2193640E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ValueError("invalid exponent data")</w:t>
            </w:r>
          </w:p>
          <w:p w14:paraId="2E723159" w14:textId="77777777" w:rsidR="009C195F" w:rsidRPr="009C195F" w:rsidRDefault="009C195F" w:rsidP="009C195F">
            <w:pPr>
              <w:pStyle w:val="ac"/>
            </w:pPr>
          </w:p>
          <w:p w14:paraId="6DDBE90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Выделяем степень двойки: k = 2^f * s, где s нечетно. Далее возведение</w:t>
            </w:r>
          </w:p>
          <w:p w14:paraId="28871572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случайных оснований в степень s помогает найти квадратный корень из 1.</w:t>
            </w:r>
          </w:p>
          <w:p w14:paraId="614E8BE8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f = 0</w:t>
            </w:r>
          </w:p>
          <w:p w14:paraId="1D5A26CA" w14:textId="77777777" w:rsidR="009C195F" w:rsidRPr="009C195F" w:rsidRDefault="009C195F" w:rsidP="009C195F">
            <w:pPr>
              <w:pStyle w:val="ac"/>
            </w:pPr>
            <w:r w:rsidRPr="009C195F">
              <w:t xml:space="preserve">    s = k</w:t>
            </w:r>
          </w:p>
          <w:p w14:paraId="268ECF41" w14:textId="77777777" w:rsidR="009C195F" w:rsidRPr="009C195F" w:rsidRDefault="009C195F" w:rsidP="009C195F">
            <w:pPr>
              <w:pStyle w:val="ac"/>
            </w:pPr>
            <w:r w:rsidRPr="009C195F">
              <w:t xml:space="preserve">    while s % 2 == 0:</w:t>
            </w:r>
          </w:p>
          <w:p w14:paraId="4FB1A91C" w14:textId="77777777" w:rsidR="009C195F" w:rsidRPr="009C195F" w:rsidRDefault="009C195F" w:rsidP="009C195F">
            <w:pPr>
              <w:pStyle w:val="ac"/>
            </w:pPr>
            <w:r w:rsidRPr="009C195F">
              <w:t xml:space="preserve">        f += 1</w:t>
            </w:r>
          </w:p>
          <w:p w14:paraId="6DB16F5C" w14:textId="77777777" w:rsidR="009C195F" w:rsidRPr="009C195F" w:rsidRDefault="009C195F" w:rsidP="009C195F">
            <w:pPr>
              <w:pStyle w:val="ac"/>
            </w:pPr>
            <w:r w:rsidRPr="009C195F">
              <w:t xml:space="preserve">        s //= 2</w:t>
            </w:r>
          </w:p>
          <w:p w14:paraId="4B0A149B" w14:textId="77777777" w:rsidR="009C195F" w:rsidRPr="009C195F" w:rsidRDefault="009C195F" w:rsidP="009C195F">
            <w:pPr>
              <w:pStyle w:val="ac"/>
            </w:pPr>
            <w:r w:rsidRPr="009C195F">
              <w:t xml:space="preserve">    if f == 0:</w:t>
            </w:r>
          </w:p>
          <w:p w14:paraId="5CC565A2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ValueError("e_b*d_b - 1 must be even")</w:t>
            </w:r>
          </w:p>
          <w:p w14:paraId="1BD8E433" w14:textId="77777777" w:rsidR="009C195F" w:rsidRPr="009C195F" w:rsidRDefault="009C195F" w:rsidP="009C195F">
            <w:pPr>
              <w:pStyle w:val="ac"/>
            </w:pPr>
          </w:p>
          <w:p w14:paraId="6AB7450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Ищем нетривиальный квадратный корень из единицы по модулю n. Для RSA</w:t>
            </w:r>
          </w:p>
          <w:p w14:paraId="13E008D8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такой корень раскрывает факторизацию n.</w:t>
            </w:r>
          </w:p>
          <w:p w14:paraId="14BFFE25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for _ in range(max_attempts):</w:t>
            </w:r>
          </w:p>
          <w:p w14:paraId="24858358" w14:textId="77777777" w:rsidR="009C195F" w:rsidRPr="009C195F" w:rsidRDefault="009C195F" w:rsidP="009C195F">
            <w:pPr>
              <w:pStyle w:val="ac"/>
            </w:pPr>
            <w:r w:rsidRPr="009C195F">
              <w:t xml:space="preserve">        a = secrets.randbelow(n - 3) + 2</w:t>
            </w:r>
          </w:p>
          <w:p w14:paraId="310C9FC3" w14:textId="77777777" w:rsidR="009C195F" w:rsidRPr="009C195F" w:rsidRDefault="009C195F" w:rsidP="009C195F">
            <w:pPr>
              <w:pStyle w:val="ac"/>
            </w:pPr>
            <w:r w:rsidRPr="009C195F">
              <w:t xml:space="preserve">        b = pow(a, s, n)</w:t>
            </w:r>
          </w:p>
          <w:p w14:paraId="4C59B8AE" w14:textId="77777777" w:rsidR="009C195F" w:rsidRPr="009C195F" w:rsidRDefault="009C195F" w:rsidP="009C195F">
            <w:pPr>
              <w:pStyle w:val="ac"/>
            </w:pPr>
            <w:r w:rsidRPr="009C195F">
              <w:t xml:space="preserve">        if b in (1, n - 1):</w:t>
            </w:r>
          </w:p>
          <w:p w14:paraId="290ED7EF" w14:textId="77777777" w:rsidR="009C195F" w:rsidRPr="009C195F" w:rsidRDefault="009C195F" w:rsidP="009C195F">
            <w:pPr>
              <w:pStyle w:val="ac"/>
            </w:pPr>
            <w:r w:rsidRPr="009C195F">
              <w:lastRenderedPageBreak/>
              <w:t xml:space="preserve">            continue</w:t>
            </w:r>
          </w:p>
          <w:p w14:paraId="397EB4CE" w14:textId="77777777" w:rsidR="009C195F" w:rsidRPr="009C195F" w:rsidRDefault="009C195F" w:rsidP="009C195F">
            <w:pPr>
              <w:pStyle w:val="ac"/>
            </w:pPr>
            <w:r w:rsidRPr="009C195F">
              <w:t xml:space="preserve">        t = b</w:t>
            </w:r>
          </w:p>
          <w:p w14:paraId="4CEB1987" w14:textId="77777777" w:rsidR="009C195F" w:rsidRPr="009C195F" w:rsidRDefault="009C195F" w:rsidP="009C195F">
            <w:pPr>
              <w:pStyle w:val="ac"/>
            </w:pPr>
            <w:r w:rsidRPr="009C195F">
              <w:t xml:space="preserve">        for _ in range(f):</w:t>
            </w:r>
          </w:p>
          <w:p w14:paraId="723F2FF3" w14:textId="77777777" w:rsidR="009C195F" w:rsidRPr="009C195F" w:rsidRDefault="009C195F" w:rsidP="009C195F">
            <w:pPr>
              <w:pStyle w:val="ac"/>
            </w:pPr>
            <w:r w:rsidRPr="009C195F">
              <w:t xml:space="preserve">            next_t = pow(t, 2, n)</w:t>
            </w:r>
          </w:p>
          <w:p w14:paraId="7D1F6A4B" w14:textId="77777777" w:rsidR="009C195F" w:rsidRPr="009C195F" w:rsidRDefault="009C195F" w:rsidP="009C195F">
            <w:pPr>
              <w:pStyle w:val="ac"/>
            </w:pPr>
            <w:r w:rsidRPr="009C195F">
              <w:t xml:space="preserve">            if next_t == 1 and t not in (1, n - 1):</w:t>
            </w:r>
          </w:p>
          <w:p w14:paraId="393DCA8A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        </w:t>
            </w:r>
            <w:r w:rsidRPr="009C195F">
              <w:rPr>
                <w:lang w:val="ru-RU"/>
              </w:rPr>
              <w:t># Если t^2 == 1 mod n, но t не равен +-1, то gcd(t-1, n) и</w:t>
            </w:r>
          </w:p>
          <w:p w14:paraId="128FDD6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            # gcd(t+1, n) дают разные простые множители p и q.</w:t>
            </w:r>
          </w:p>
          <w:p w14:paraId="342CDCDB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            p = gcd(t + 1, n)</w:t>
            </w:r>
          </w:p>
          <w:p w14:paraId="382198BF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            q = gcd(t - 1, n)</w:t>
            </w:r>
          </w:p>
          <w:p w14:paraId="7BEDB365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            </w:t>
            </w:r>
            <w:r w:rsidRPr="009C195F">
              <w:t>if p in (1, n) or q in (1, n):</w:t>
            </w:r>
          </w:p>
          <w:p w14:paraId="69082BFD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    break</w:t>
            </w:r>
          </w:p>
          <w:p w14:paraId="798C8450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if p * q != n:</w:t>
            </w:r>
          </w:p>
          <w:p w14:paraId="1EBCF77C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    p, q = q, p</w:t>
            </w:r>
          </w:p>
          <w:p w14:paraId="526F24CA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if p * q != n:</w:t>
            </w:r>
          </w:p>
          <w:p w14:paraId="0CE343EF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    break</w:t>
            </w:r>
          </w:p>
          <w:p w14:paraId="05B1E68B" w14:textId="77777777" w:rsidR="009C195F" w:rsidRPr="00563443" w:rsidRDefault="009C195F" w:rsidP="009C195F">
            <w:pPr>
              <w:pStyle w:val="ac"/>
            </w:pPr>
            <w:r w:rsidRPr="009C195F">
              <w:t xml:space="preserve">                </w:t>
            </w:r>
            <w:r w:rsidRPr="00563443">
              <w:t>phi = (p - 1) * (q - 1)</w:t>
            </w:r>
          </w:p>
          <w:p w14:paraId="14E6174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563443">
              <w:t xml:space="preserve">                </w:t>
            </w:r>
            <w:r w:rsidRPr="009C195F">
              <w:rPr>
                <w:lang w:val="ru-RU"/>
              </w:rPr>
              <w:t># После факторизации общего n закрытый показатель для e_a</w:t>
            </w:r>
          </w:p>
          <w:p w14:paraId="5A16A0EE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            # вычисляется обычным обратным элементом по модулю phi(n).</w:t>
            </w:r>
          </w:p>
          <w:p w14:paraId="3128AA85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            </w:t>
            </w:r>
            <w:r w:rsidRPr="009C195F">
              <w:t>d_a = mod_inverse(e_a, phi)</w:t>
            </w:r>
          </w:p>
          <w:p w14:paraId="002284EA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if (e_a * d_a) % phi != 1:</w:t>
            </w:r>
          </w:p>
          <w:p w14:paraId="4751BB41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    raise ValueError("failed to verify recovered d_a")</w:t>
            </w:r>
          </w:p>
          <w:p w14:paraId="258999F0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return min(p, q), max(p, q), d_a</w:t>
            </w:r>
          </w:p>
          <w:p w14:paraId="2AE34E93" w14:textId="77777777" w:rsidR="009C195F" w:rsidRPr="009C195F" w:rsidRDefault="009C195F" w:rsidP="009C195F">
            <w:pPr>
              <w:pStyle w:val="ac"/>
            </w:pPr>
            <w:r w:rsidRPr="009C195F">
              <w:t xml:space="preserve">            t = next_t</w:t>
            </w:r>
          </w:p>
          <w:p w14:paraId="6D4A34B1" w14:textId="77777777" w:rsidR="009C195F" w:rsidRPr="009C195F" w:rsidRDefault="009C195F" w:rsidP="009C195F">
            <w:pPr>
              <w:pStyle w:val="ac"/>
            </w:pPr>
            <w:r w:rsidRPr="009C195F">
              <w:t xml:space="preserve">            if t == n - 1:</w:t>
            </w:r>
          </w:p>
          <w:p w14:paraId="52D45B97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break</w:t>
            </w:r>
          </w:p>
          <w:p w14:paraId="37CAA246" w14:textId="77777777" w:rsidR="009C195F" w:rsidRPr="009C195F" w:rsidRDefault="009C195F" w:rsidP="009C195F">
            <w:pPr>
              <w:pStyle w:val="ac"/>
            </w:pPr>
          </w:p>
          <w:p w14:paraId="026AEB40" w14:textId="73C018EA" w:rsidR="007066ED" w:rsidRDefault="009C195F" w:rsidP="009C195F">
            <w:pPr>
              <w:pStyle w:val="ac"/>
            </w:pPr>
            <w:r w:rsidRPr="009C195F">
              <w:t xml:space="preserve">    raise ValueError("failed to factor n within max_attempts")</w:t>
            </w:r>
          </w:p>
        </w:tc>
      </w:tr>
    </w:tbl>
    <w:p w14:paraId="4C1FE8A3" w14:textId="14DFD629" w:rsidR="007066ED" w:rsidRPr="007066ED" w:rsidRDefault="007066ED" w:rsidP="007066ED">
      <w:pPr>
        <w:pStyle w:val="af9"/>
        <w:jc w:val="right"/>
      </w:pPr>
      <w:r>
        <w:lastRenderedPageBreak/>
        <w:t>Приложение 4. Листинг</w:t>
      </w:r>
      <w:r w:rsidRPr="007066ED">
        <w:t xml:space="preserve"> </w:t>
      </w:r>
      <w:r>
        <w:t>Файла src/</w:t>
      </w:r>
      <w:r w:rsidR="009C195F">
        <w:t>WIENER</w:t>
      </w:r>
      <w:r>
        <w:t>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4E69F271" w14:textId="77777777" w:rsidTr="009304BD">
        <w:tc>
          <w:tcPr>
            <w:tcW w:w="9622" w:type="dxa"/>
          </w:tcPr>
          <w:p w14:paraId="47AE889E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>"""Атака Винера на RSA с малым закрытым показателем."""</w:t>
            </w:r>
          </w:p>
          <w:p w14:paraId="0DBBE2CE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7BF89E4C" w14:textId="77777777" w:rsidR="009C195F" w:rsidRPr="009C195F" w:rsidRDefault="009C195F" w:rsidP="009C195F">
            <w:pPr>
              <w:pStyle w:val="ac"/>
            </w:pPr>
            <w:r w:rsidRPr="009C195F">
              <w:t>from __future__ import annotations</w:t>
            </w:r>
          </w:p>
          <w:p w14:paraId="0BDDC2EC" w14:textId="77777777" w:rsidR="009C195F" w:rsidRPr="009C195F" w:rsidRDefault="009C195F" w:rsidP="009C195F">
            <w:pPr>
              <w:pStyle w:val="ac"/>
            </w:pPr>
          </w:p>
          <w:p w14:paraId="558B8E35" w14:textId="77777777" w:rsidR="009C195F" w:rsidRPr="009C195F" w:rsidRDefault="009C195F" w:rsidP="009C195F">
            <w:pPr>
              <w:pStyle w:val="ac"/>
            </w:pPr>
            <w:r w:rsidRPr="009C195F">
              <w:t>import secrets</w:t>
            </w:r>
          </w:p>
          <w:p w14:paraId="65DB631D" w14:textId="77777777" w:rsidR="009C195F" w:rsidRPr="009C195F" w:rsidRDefault="009C195F" w:rsidP="009C195F">
            <w:pPr>
              <w:pStyle w:val="ac"/>
            </w:pPr>
          </w:p>
          <w:p w14:paraId="2C7643E6" w14:textId="77777777" w:rsidR="009C195F" w:rsidRPr="009C195F" w:rsidRDefault="009C195F" w:rsidP="009C195F">
            <w:pPr>
              <w:pStyle w:val="ac"/>
            </w:pPr>
            <w:r w:rsidRPr="009C195F">
              <w:t>from .math_utils import continued_fraction, convergents, gcd, generate_prime, integer_nth_root, mod_inverse</w:t>
            </w:r>
          </w:p>
          <w:p w14:paraId="5017ABC4" w14:textId="77777777" w:rsidR="009C195F" w:rsidRPr="009C195F" w:rsidRDefault="009C195F" w:rsidP="009C195F">
            <w:pPr>
              <w:pStyle w:val="ac"/>
            </w:pPr>
            <w:r w:rsidRPr="009C195F">
              <w:t>from .rsa_core import PrivateKey, PublicKey</w:t>
            </w:r>
          </w:p>
          <w:p w14:paraId="3725568B" w14:textId="77777777" w:rsidR="009C195F" w:rsidRPr="009C195F" w:rsidRDefault="009C195F" w:rsidP="009C195F">
            <w:pPr>
              <w:pStyle w:val="ac"/>
            </w:pPr>
          </w:p>
          <w:p w14:paraId="2E75F241" w14:textId="77777777" w:rsidR="009C195F" w:rsidRPr="009C195F" w:rsidRDefault="009C195F" w:rsidP="009C195F">
            <w:pPr>
              <w:pStyle w:val="ac"/>
            </w:pPr>
          </w:p>
          <w:p w14:paraId="7DDB86B2" w14:textId="77777777" w:rsidR="009C195F" w:rsidRPr="009C195F" w:rsidRDefault="009C195F" w:rsidP="009C195F">
            <w:pPr>
              <w:pStyle w:val="ac"/>
            </w:pPr>
            <w:r w:rsidRPr="009C195F">
              <w:t>def wiener_attack(n: int, e: int) -&gt; tuple[int, int, int] | None:</w:t>
            </w:r>
          </w:p>
          <w:p w14:paraId="69CB47C2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"""Вернуть d, p, q, если атака Винера применима, иначе None."""</w:t>
            </w:r>
          </w:p>
          <w:p w14:paraId="368CC94D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Атака перебирает подходящие дроби цепной дроби e/n. При малом d</w:t>
            </w:r>
          </w:p>
          <w:p w14:paraId="5213510F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настоящая дробь k/d появляется среди этих приближений.</w:t>
            </w:r>
          </w:p>
          <w:p w14:paraId="4A198E3B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for k, d in convergents(continued_fraction(e, n)):</w:t>
            </w:r>
          </w:p>
          <w:p w14:paraId="517248D8" w14:textId="77777777" w:rsidR="009C195F" w:rsidRPr="009C195F" w:rsidRDefault="009C195F" w:rsidP="009C195F">
            <w:pPr>
              <w:pStyle w:val="ac"/>
            </w:pPr>
            <w:r w:rsidRPr="009C195F">
              <w:t xml:space="preserve">        if k == 0:</w:t>
            </w:r>
          </w:p>
          <w:p w14:paraId="28617763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3E2DE08A" w14:textId="77777777" w:rsidR="009C195F" w:rsidRPr="009C195F" w:rsidRDefault="009C195F" w:rsidP="009C195F">
            <w:pPr>
              <w:pStyle w:val="ac"/>
            </w:pPr>
            <w:r w:rsidRPr="009C195F">
              <w:t xml:space="preserve">        ed_minus_1 = e * d - 1</w:t>
            </w:r>
          </w:p>
          <w:p w14:paraId="010BE43B" w14:textId="77777777" w:rsidR="009C195F" w:rsidRPr="009C195F" w:rsidRDefault="009C195F" w:rsidP="009C195F">
            <w:pPr>
              <w:pStyle w:val="ac"/>
            </w:pPr>
            <w:r w:rsidRPr="009C195F">
              <w:t xml:space="preserve">        if ed_minus_1 % k != 0:</w:t>
            </w:r>
          </w:p>
          <w:p w14:paraId="403F5398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5876D5D8" w14:textId="77777777" w:rsidR="009C195F" w:rsidRPr="009C195F" w:rsidRDefault="009C195F" w:rsidP="009C195F">
            <w:pPr>
              <w:pStyle w:val="ac"/>
            </w:pPr>
            <w:r w:rsidRPr="009C195F">
              <w:t xml:space="preserve">        # </w:t>
            </w:r>
            <w:r w:rsidRPr="009C195F">
              <w:rPr>
                <w:lang w:val="ru-RU"/>
              </w:rPr>
              <w:t>Из</w:t>
            </w:r>
            <w:r w:rsidRPr="009C195F">
              <w:t xml:space="preserve"> e*d - 1 = k*phi(n) </w:t>
            </w:r>
            <w:r w:rsidRPr="009C195F">
              <w:rPr>
                <w:lang w:val="ru-RU"/>
              </w:rPr>
              <w:t>получаем</w:t>
            </w:r>
            <w:r w:rsidRPr="009C195F">
              <w:t xml:space="preserve"> </w:t>
            </w:r>
            <w:r w:rsidRPr="009C195F">
              <w:rPr>
                <w:lang w:val="ru-RU"/>
              </w:rPr>
              <w:t>кандидата</w:t>
            </w:r>
            <w:r w:rsidRPr="009C195F">
              <w:t xml:space="preserve"> </w:t>
            </w:r>
            <w:r w:rsidRPr="009C195F">
              <w:rPr>
                <w:lang w:val="ru-RU"/>
              </w:rPr>
              <w:t>на</w:t>
            </w:r>
            <w:r w:rsidRPr="009C195F">
              <w:t xml:space="preserve"> phi(n).</w:t>
            </w:r>
          </w:p>
          <w:p w14:paraId="61F6ACCA" w14:textId="77777777" w:rsidR="009C195F" w:rsidRPr="009C195F" w:rsidRDefault="009C195F" w:rsidP="009C195F">
            <w:pPr>
              <w:pStyle w:val="ac"/>
            </w:pPr>
            <w:r w:rsidRPr="009C195F">
              <w:t xml:space="preserve">        phi_candidate = ed_minus_1 // k</w:t>
            </w:r>
          </w:p>
          <w:p w14:paraId="4F4F9BBF" w14:textId="77777777" w:rsidR="009C195F" w:rsidRPr="009C195F" w:rsidRDefault="009C195F" w:rsidP="009C195F">
            <w:pPr>
              <w:pStyle w:val="ac"/>
            </w:pPr>
            <w:r w:rsidRPr="009C195F">
              <w:t xml:space="preserve">        s = n - phi_candidate + 1</w:t>
            </w:r>
          </w:p>
          <w:p w14:paraId="3C16CA79" w14:textId="77777777" w:rsidR="009C195F" w:rsidRPr="009C195F" w:rsidRDefault="009C195F" w:rsidP="009C195F">
            <w:pPr>
              <w:pStyle w:val="ac"/>
            </w:pPr>
            <w:r w:rsidRPr="009C195F">
              <w:t xml:space="preserve">        discriminant = s * s - 4 * n</w:t>
            </w:r>
          </w:p>
          <w:p w14:paraId="516266DD" w14:textId="77777777" w:rsidR="009C195F" w:rsidRPr="009C195F" w:rsidRDefault="009C195F" w:rsidP="009C195F">
            <w:pPr>
              <w:pStyle w:val="ac"/>
            </w:pPr>
            <w:r w:rsidRPr="009C195F">
              <w:t xml:space="preserve">        if discriminant &lt; 0:</w:t>
            </w:r>
          </w:p>
          <w:p w14:paraId="4710FD22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    </w:t>
            </w:r>
            <w:r w:rsidRPr="009C195F">
              <w:rPr>
                <w:lang w:val="ru-RU"/>
              </w:rPr>
              <w:t>continue</w:t>
            </w:r>
          </w:p>
          <w:p w14:paraId="71CBDAD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    # p и q являются корнями уравнения x^2 - (p+q)x + n = 0. Поэтому</w:t>
            </w:r>
          </w:p>
          <w:p w14:paraId="3496591F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    # дискриминант должен быть точным квадратом.</w:t>
            </w:r>
          </w:p>
          <w:p w14:paraId="06E5C1F9" w14:textId="77777777" w:rsidR="009C195F" w:rsidRPr="00563443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    </w:t>
            </w:r>
            <w:r w:rsidRPr="00563443">
              <w:t>root, exact = integer_nth_root(discriminant, 2)</w:t>
            </w:r>
          </w:p>
          <w:p w14:paraId="374F1A6A" w14:textId="77777777" w:rsidR="009C195F" w:rsidRPr="009C195F" w:rsidRDefault="009C195F" w:rsidP="009C195F">
            <w:pPr>
              <w:pStyle w:val="ac"/>
            </w:pPr>
            <w:r w:rsidRPr="00563443">
              <w:t xml:space="preserve">        </w:t>
            </w:r>
            <w:r w:rsidRPr="009C195F">
              <w:t>if not exact or (s + root) % 2 != 0:</w:t>
            </w:r>
          </w:p>
          <w:p w14:paraId="70B52DBF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71A8DF09" w14:textId="77777777" w:rsidR="009C195F" w:rsidRPr="009C195F" w:rsidRDefault="009C195F" w:rsidP="009C195F">
            <w:pPr>
              <w:pStyle w:val="ac"/>
            </w:pPr>
            <w:r w:rsidRPr="009C195F">
              <w:t xml:space="preserve">        p = (s + root) // 2</w:t>
            </w:r>
          </w:p>
          <w:p w14:paraId="768156C6" w14:textId="77777777" w:rsidR="009C195F" w:rsidRPr="009C195F" w:rsidRDefault="009C195F" w:rsidP="009C195F">
            <w:pPr>
              <w:pStyle w:val="ac"/>
            </w:pPr>
            <w:r w:rsidRPr="009C195F">
              <w:t xml:space="preserve">        q = (s - root) // 2</w:t>
            </w:r>
          </w:p>
          <w:p w14:paraId="5AEAE988" w14:textId="77777777" w:rsidR="009C195F" w:rsidRPr="009C195F" w:rsidRDefault="009C195F" w:rsidP="009C195F">
            <w:pPr>
              <w:pStyle w:val="ac"/>
            </w:pPr>
            <w:r w:rsidRPr="009C195F">
              <w:t xml:space="preserve">        if p &gt; 1 and q &gt; 1 and p * q == n:</w:t>
            </w:r>
          </w:p>
          <w:p w14:paraId="010DED23" w14:textId="77777777" w:rsidR="009C195F" w:rsidRPr="009C195F" w:rsidRDefault="009C195F" w:rsidP="009C195F">
            <w:pPr>
              <w:pStyle w:val="ac"/>
            </w:pPr>
            <w:r w:rsidRPr="009C195F">
              <w:t xml:space="preserve">            return d, min(p, q), max(p, q)</w:t>
            </w:r>
          </w:p>
          <w:p w14:paraId="0E4F0C51" w14:textId="77777777" w:rsidR="009C195F" w:rsidRPr="009C195F" w:rsidRDefault="009C195F" w:rsidP="009C195F">
            <w:pPr>
              <w:pStyle w:val="ac"/>
            </w:pPr>
            <w:r w:rsidRPr="009C195F">
              <w:t xml:space="preserve">    return None</w:t>
            </w:r>
          </w:p>
          <w:p w14:paraId="0998468A" w14:textId="77777777" w:rsidR="009C195F" w:rsidRPr="009C195F" w:rsidRDefault="009C195F" w:rsidP="009C195F">
            <w:pPr>
              <w:pStyle w:val="ac"/>
            </w:pPr>
          </w:p>
          <w:p w14:paraId="31D6C336" w14:textId="77777777" w:rsidR="009C195F" w:rsidRPr="009C195F" w:rsidRDefault="009C195F" w:rsidP="009C195F">
            <w:pPr>
              <w:pStyle w:val="ac"/>
            </w:pPr>
          </w:p>
          <w:p w14:paraId="170BAAC0" w14:textId="77777777" w:rsidR="009C195F" w:rsidRPr="009C195F" w:rsidRDefault="009C195F" w:rsidP="009C195F">
            <w:pPr>
              <w:pStyle w:val="ac"/>
            </w:pPr>
            <w:r w:rsidRPr="009C195F">
              <w:t>def generate_wiener_vulnerable_key(bits: int = 512) -&gt; tuple[PrivateKey, PublicKey]:</w:t>
            </w:r>
          </w:p>
          <w:p w14:paraId="35A24574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"""Сгенерировать учебный RSA-ключ с d &lt; n^(1/4)/3."""</w:t>
            </w:r>
          </w:p>
          <w:p w14:paraId="2D4F5017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lastRenderedPageBreak/>
              <w:t xml:space="preserve">    </w:t>
            </w:r>
            <w:r w:rsidRPr="009C195F">
              <w:t>if bits &lt; 64:</w:t>
            </w:r>
          </w:p>
          <w:p w14:paraId="56C05586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ValueError("bits must be at least 64")</w:t>
            </w:r>
          </w:p>
          <w:p w14:paraId="2B9DE759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half = bits // 2</w:t>
            </w:r>
          </w:p>
          <w:p w14:paraId="63C109D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Ключ специально делается уязвимым для отчета и тестов. Это не безопасная</w:t>
            </w:r>
          </w:p>
          <w:p w14:paraId="7FA4368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генерация, а контролируемый пример применения атаки Винера.</w:t>
            </w:r>
          </w:p>
          <w:p w14:paraId="59CCD1AD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while True:</w:t>
            </w:r>
          </w:p>
          <w:p w14:paraId="2194C4C6" w14:textId="77777777" w:rsidR="009C195F" w:rsidRPr="009C195F" w:rsidRDefault="009C195F" w:rsidP="009C195F">
            <w:pPr>
              <w:pStyle w:val="ac"/>
            </w:pPr>
            <w:r w:rsidRPr="009C195F">
              <w:t xml:space="preserve">        q = generate_prime(half)</w:t>
            </w:r>
          </w:p>
          <w:p w14:paraId="634D9B1F" w14:textId="77777777" w:rsidR="009C195F" w:rsidRPr="009C195F" w:rsidRDefault="009C195F" w:rsidP="009C195F">
            <w:pPr>
              <w:pStyle w:val="ac"/>
            </w:pPr>
            <w:r w:rsidRPr="009C195F">
              <w:t xml:space="preserve">        p = generate_prime(bits - half)</w:t>
            </w:r>
          </w:p>
          <w:p w14:paraId="3344E122" w14:textId="77777777" w:rsidR="009C195F" w:rsidRPr="009C195F" w:rsidRDefault="009C195F" w:rsidP="009C195F">
            <w:pPr>
              <w:pStyle w:val="ac"/>
            </w:pPr>
            <w:r w:rsidRPr="009C195F">
              <w:t xml:space="preserve">        if p == q:</w:t>
            </w:r>
          </w:p>
          <w:p w14:paraId="747DAC44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1446A185" w14:textId="77777777" w:rsidR="009C195F" w:rsidRPr="009C195F" w:rsidRDefault="009C195F" w:rsidP="009C195F">
            <w:pPr>
              <w:pStyle w:val="ac"/>
            </w:pPr>
            <w:r w:rsidRPr="009C195F">
              <w:t xml:space="preserve">        if p &lt; q:</w:t>
            </w:r>
          </w:p>
          <w:p w14:paraId="74AF25AF" w14:textId="77777777" w:rsidR="009C195F" w:rsidRPr="009C195F" w:rsidRDefault="009C195F" w:rsidP="009C195F">
            <w:pPr>
              <w:pStyle w:val="ac"/>
            </w:pPr>
            <w:r w:rsidRPr="009C195F">
              <w:t xml:space="preserve">            p, q = q, p</w:t>
            </w:r>
          </w:p>
          <w:p w14:paraId="7E459784" w14:textId="77777777" w:rsidR="009C195F" w:rsidRPr="009C195F" w:rsidRDefault="009C195F" w:rsidP="009C195F">
            <w:pPr>
              <w:pStyle w:val="ac"/>
            </w:pPr>
            <w:r w:rsidRPr="009C195F">
              <w:t xml:space="preserve">        if not q &lt; p &lt; 2 * q:</w:t>
            </w:r>
          </w:p>
          <w:p w14:paraId="4ED2A75A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026B000A" w14:textId="77777777" w:rsidR="009C195F" w:rsidRPr="009C195F" w:rsidRDefault="009C195F" w:rsidP="009C195F">
            <w:pPr>
              <w:pStyle w:val="ac"/>
            </w:pPr>
            <w:r w:rsidRPr="009C195F">
              <w:t xml:space="preserve">        n = p * q</w:t>
            </w:r>
          </w:p>
          <w:p w14:paraId="5DED3907" w14:textId="77777777" w:rsidR="009C195F" w:rsidRPr="009C195F" w:rsidRDefault="009C195F" w:rsidP="009C195F">
            <w:pPr>
              <w:pStyle w:val="ac"/>
            </w:pPr>
            <w:r w:rsidRPr="009C195F">
              <w:t xml:space="preserve">        phi = (p - 1) * (q - 1)</w:t>
            </w:r>
          </w:p>
          <w:p w14:paraId="70B1A0A0" w14:textId="77777777" w:rsidR="009C195F" w:rsidRPr="009C195F" w:rsidRDefault="009C195F" w:rsidP="009C195F">
            <w:pPr>
              <w:pStyle w:val="ac"/>
            </w:pPr>
            <w:r w:rsidRPr="009C195F">
              <w:t xml:space="preserve">        bound, _ = integer_nth_root(n, 4)</w:t>
            </w:r>
          </w:p>
          <w:p w14:paraId="696C1E39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</w:t>
            </w:r>
            <w:r w:rsidRPr="009C195F">
              <w:rPr>
                <w:lang w:val="ru-RU"/>
              </w:rPr>
              <w:t># Условие Винера: d должен быть меньше примерно n^(1/4)/3.</w:t>
            </w:r>
          </w:p>
          <w:p w14:paraId="73D05389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    </w:t>
            </w:r>
            <w:r w:rsidRPr="009C195F">
              <w:t>max_d = max(3, bound // 3)</w:t>
            </w:r>
          </w:p>
          <w:p w14:paraId="1A219F04" w14:textId="77777777" w:rsidR="009C195F" w:rsidRPr="009C195F" w:rsidRDefault="009C195F" w:rsidP="009C195F">
            <w:pPr>
              <w:pStyle w:val="ac"/>
            </w:pPr>
            <w:r w:rsidRPr="009C195F">
              <w:t xml:space="preserve">        for _ in range(256):</w:t>
            </w:r>
          </w:p>
          <w:p w14:paraId="16DE13D4" w14:textId="77777777" w:rsidR="009C195F" w:rsidRPr="009C195F" w:rsidRDefault="009C195F" w:rsidP="009C195F">
            <w:pPr>
              <w:pStyle w:val="ac"/>
            </w:pPr>
            <w:r w:rsidRPr="009C195F">
              <w:t xml:space="preserve">            d = secrets.randbelow(max_d - 2) + 2</w:t>
            </w:r>
          </w:p>
          <w:p w14:paraId="60AB6868" w14:textId="77777777" w:rsidR="009C195F" w:rsidRPr="009C195F" w:rsidRDefault="009C195F" w:rsidP="009C195F">
            <w:pPr>
              <w:pStyle w:val="ac"/>
            </w:pPr>
            <w:r w:rsidRPr="009C195F">
              <w:t xml:space="preserve">            if gcd(d, phi) != 1:</w:t>
            </w:r>
          </w:p>
          <w:p w14:paraId="2AD1470F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continue</w:t>
            </w:r>
          </w:p>
          <w:p w14:paraId="399FC5CB" w14:textId="77777777" w:rsidR="009C195F" w:rsidRPr="009C195F" w:rsidRDefault="009C195F" w:rsidP="009C195F">
            <w:pPr>
              <w:pStyle w:val="ac"/>
            </w:pPr>
            <w:r w:rsidRPr="009C195F">
              <w:t xml:space="preserve">            e = mod_inverse(d, phi)</w:t>
            </w:r>
          </w:p>
          <w:p w14:paraId="4173D131" w14:textId="77777777" w:rsidR="009C195F" w:rsidRPr="009C195F" w:rsidRDefault="009C195F" w:rsidP="009C195F">
            <w:pPr>
              <w:pStyle w:val="ac"/>
            </w:pPr>
            <w:r w:rsidRPr="009C195F">
              <w:t xml:space="preserve">            if e &gt;= n:</w:t>
            </w:r>
          </w:p>
          <w:p w14:paraId="132D137B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continue</w:t>
            </w:r>
          </w:p>
          <w:p w14:paraId="4350FE85" w14:textId="77777777" w:rsidR="009C195F" w:rsidRPr="009C195F" w:rsidRDefault="009C195F" w:rsidP="009C195F">
            <w:pPr>
              <w:pStyle w:val="ac"/>
            </w:pPr>
            <w:r w:rsidRPr="009C195F">
              <w:t xml:space="preserve">            private = PrivateKey(n=n, e=e, d=d, p=p, q=q)</w:t>
            </w:r>
          </w:p>
          <w:p w14:paraId="15410DEF" w14:textId="77777777" w:rsidR="009C195F" w:rsidRPr="009C195F" w:rsidRDefault="009C195F" w:rsidP="009C195F">
            <w:pPr>
              <w:pStyle w:val="ac"/>
            </w:pPr>
            <w:r w:rsidRPr="009C195F">
              <w:t xml:space="preserve">            public = PublicKey(n=n, e=e)</w:t>
            </w:r>
          </w:p>
          <w:p w14:paraId="7BC04696" w14:textId="77777777" w:rsidR="009C195F" w:rsidRPr="009C195F" w:rsidRDefault="009C195F" w:rsidP="009C195F">
            <w:pPr>
              <w:pStyle w:val="ac"/>
            </w:pPr>
            <w:r w:rsidRPr="009C195F">
              <w:t xml:space="preserve">            if wiener_attack(n, e) is not None:</w:t>
            </w:r>
          </w:p>
          <w:p w14:paraId="7028203F" w14:textId="1A60F49C" w:rsidR="007066ED" w:rsidRDefault="009C195F" w:rsidP="009C195F">
            <w:pPr>
              <w:pStyle w:val="ac"/>
            </w:pPr>
            <w:r w:rsidRPr="009C195F">
              <w:t xml:space="preserve">                </w:t>
            </w:r>
            <w:r w:rsidRPr="009C195F">
              <w:rPr>
                <w:lang w:val="ru-RU"/>
              </w:rPr>
              <w:t>return private, public</w:t>
            </w:r>
          </w:p>
        </w:tc>
      </w:tr>
    </w:tbl>
    <w:p w14:paraId="2FDB7104" w14:textId="6A27B071" w:rsidR="007066ED" w:rsidRPr="007066ED" w:rsidRDefault="007066ED" w:rsidP="007066ED">
      <w:pPr>
        <w:pStyle w:val="af9"/>
        <w:jc w:val="right"/>
      </w:pPr>
      <w:r>
        <w:lastRenderedPageBreak/>
        <w:t>Приложение 5. Листинг</w:t>
      </w:r>
      <w:r w:rsidRPr="007066ED">
        <w:t xml:space="preserve"> </w:t>
      </w:r>
      <w:r>
        <w:t>Файла src/</w:t>
      </w:r>
      <w:r w:rsidR="009C195F">
        <w:t>BROADCAST</w:t>
      </w:r>
      <w:r>
        <w:t>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78C3272B" w14:textId="77777777" w:rsidTr="009304BD">
        <w:tc>
          <w:tcPr>
            <w:tcW w:w="9622" w:type="dxa"/>
          </w:tcPr>
          <w:p w14:paraId="2902B52E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>"""Широковещательная атака Хостада для малого общего RSA-показателя."""</w:t>
            </w:r>
          </w:p>
          <w:p w14:paraId="67ED67F2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19B99EA3" w14:textId="77777777" w:rsidR="009C195F" w:rsidRPr="009C195F" w:rsidRDefault="009C195F" w:rsidP="009C195F">
            <w:pPr>
              <w:pStyle w:val="ac"/>
            </w:pPr>
            <w:r w:rsidRPr="009C195F">
              <w:t>from __future__ import annotations</w:t>
            </w:r>
          </w:p>
          <w:p w14:paraId="01078007" w14:textId="77777777" w:rsidR="009C195F" w:rsidRPr="009C195F" w:rsidRDefault="009C195F" w:rsidP="009C195F">
            <w:pPr>
              <w:pStyle w:val="ac"/>
            </w:pPr>
          </w:p>
          <w:p w14:paraId="17C7317C" w14:textId="77777777" w:rsidR="009C195F" w:rsidRPr="009C195F" w:rsidRDefault="009C195F" w:rsidP="009C195F">
            <w:pPr>
              <w:pStyle w:val="ac"/>
            </w:pPr>
            <w:r w:rsidRPr="009C195F">
              <w:t>from collections.abc import Sequence</w:t>
            </w:r>
          </w:p>
          <w:p w14:paraId="4FC22A94" w14:textId="77777777" w:rsidR="009C195F" w:rsidRPr="009C195F" w:rsidRDefault="009C195F" w:rsidP="009C195F">
            <w:pPr>
              <w:pStyle w:val="ac"/>
            </w:pPr>
          </w:p>
          <w:p w14:paraId="66E84E83" w14:textId="77777777" w:rsidR="009C195F" w:rsidRPr="009C195F" w:rsidRDefault="009C195F" w:rsidP="009C195F">
            <w:pPr>
              <w:pStyle w:val="ac"/>
            </w:pPr>
            <w:r w:rsidRPr="009C195F">
              <w:t>from .math_utils import crt, gcd, integer_nth_root</w:t>
            </w:r>
          </w:p>
          <w:p w14:paraId="7918D88B" w14:textId="77777777" w:rsidR="009C195F" w:rsidRPr="009C195F" w:rsidRDefault="009C195F" w:rsidP="009C195F">
            <w:pPr>
              <w:pStyle w:val="ac"/>
            </w:pPr>
            <w:r w:rsidRPr="009C195F">
              <w:t>from .rsa_core import PublicKey, encrypt_int, generate_keypair</w:t>
            </w:r>
          </w:p>
          <w:p w14:paraId="49384E59" w14:textId="77777777" w:rsidR="009C195F" w:rsidRPr="009C195F" w:rsidRDefault="009C195F" w:rsidP="009C195F">
            <w:pPr>
              <w:pStyle w:val="ac"/>
            </w:pPr>
          </w:p>
          <w:p w14:paraId="10227DEF" w14:textId="77777777" w:rsidR="009C195F" w:rsidRPr="009C195F" w:rsidRDefault="009C195F" w:rsidP="009C195F">
            <w:pPr>
              <w:pStyle w:val="ac"/>
            </w:pPr>
          </w:p>
          <w:p w14:paraId="1645E5E3" w14:textId="77777777" w:rsidR="009C195F" w:rsidRPr="009C195F" w:rsidRDefault="009C195F" w:rsidP="009C195F">
            <w:pPr>
              <w:pStyle w:val="ac"/>
            </w:pPr>
            <w:r w:rsidRPr="009C195F">
              <w:t>def recover_broadcast_message(e: int, pairs: Sequence[tuple[int, int]]) -&gt; int:</w:t>
            </w:r>
          </w:p>
          <w:p w14:paraId="1290E17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Атака требует как минимум e получателей, которым отправлено одно и то же</w:t>
            </w:r>
          </w:p>
          <w:p w14:paraId="5B25C42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сообщение без padding с одинаковым малым открытым показателем e.</w:t>
            </w:r>
          </w:p>
          <w:p w14:paraId="52E30208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len(pairs) &lt; e:</w:t>
            </w:r>
          </w:p>
          <w:p w14:paraId="69D1BC07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ValueError("at least e ciphertexts are required")</w:t>
            </w:r>
          </w:p>
          <w:p w14:paraId="2E27518E" w14:textId="77777777" w:rsidR="009C195F" w:rsidRPr="009C195F" w:rsidRDefault="009C195F" w:rsidP="009C195F">
            <w:pPr>
              <w:pStyle w:val="ac"/>
            </w:pPr>
            <w:r w:rsidRPr="009C195F">
              <w:t xml:space="preserve">    moduli = [n for n, _ in pairs]</w:t>
            </w:r>
          </w:p>
          <w:p w14:paraId="3570757A" w14:textId="77777777" w:rsidR="009C195F" w:rsidRPr="009C195F" w:rsidRDefault="009C195F" w:rsidP="009C195F">
            <w:pPr>
              <w:pStyle w:val="ac"/>
            </w:pPr>
            <w:r w:rsidRPr="009C195F">
              <w:t xml:space="preserve">    ciphertexts = [c for _, c in pairs]</w:t>
            </w:r>
          </w:p>
          <w:p w14:paraId="3657885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Модули должны быть попарно взаимно простыми, иначе CRT в этой форме не</w:t>
            </w:r>
          </w:p>
          <w:p w14:paraId="57161BDD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применима и общий делитель уже сам по себе раскрывает факторизацию.</w:t>
            </w:r>
          </w:p>
          <w:p w14:paraId="0637D836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for i, n_i in enumerate(moduli):</w:t>
            </w:r>
          </w:p>
          <w:p w14:paraId="276E4AD0" w14:textId="77777777" w:rsidR="009C195F" w:rsidRPr="009C195F" w:rsidRDefault="009C195F" w:rsidP="009C195F">
            <w:pPr>
              <w:pStyle w:val="ac"/>
            </w:pPr>
            <w:r w:rsidRPr="009C195F">
              <w:t xml:space="preserve">        for n_j in moduli[i + 1 :]:</w:t>
            </w:r>
          </w:p>
          <w:p w14:paraId="4D38D412" w14:textId="77777777" w:rsidR="009C195F" w:rsidRPr="009C195F" w:rsidRDefault="009C195F" w:rsidP="009C195F">
            <w:pPr>
              <w:pStyle w:val="ac"/>
            </w:pPr>
            <w:r w:rsidRPr="009C195F">
              <w:t xml:space="preserve">            if gcd(n_i, n_j) != 1:</w:t>
            </w:r>
          </w:p>
          <w:p w14:paraId="182C8D75" w14:textId="77777777" w:rsidR="009C195F" w:rsidRPr="009C195F" w:rsidRDefault="009C195F" w:rsidP="009C195F">
            <w:pPr>
              <w:pStyle w:val="ac"/>
            </w:pPr>
            <w:r w:rsidRPr="009C195F">
              <w:t xml:space="preserve">                raise ValueError("moduli must be pairwise coprime")</w:t>
            </w:r>
          </w:p>
          <w:p w14:paraId="003B8FF5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CRT восстанавливает x, сравнимый с m^e по каждому модулю n_i. При</w:t>
            </w:r>
          </w:p>
          <w:p w14:paraId="080E644D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условии m^e &lt; product(n_i) это не просто остаток, а само целое m^e.</w:t>
            </w:r>
          </w:p>
          <w:p w14:paraId="2B2A9D9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x = crt(ciphertexts, moduli)</w:t>
            </w:r>
          </w:p>
          <w:p w14:paraId="1CEC73E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Последний шаг - точное извлечение корня степени e. Если корень не точный,</w:t>
            </w:r>
          </w:p>
          <w:p w14:paraId="362634A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входные данные не соответствуют классической атаке Хостада.</w:t>
            </w:r>
          </w:p>
          <w:p w14:paraId="72BEA572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root, exact = integer_nth_root(x, e)</w:t>
            </w:r>
          </w:p>
          <w:p w14:paraId="16DE068B" w14:textId="77777777" w:rsidR="009C195F" w:rsidRPr="009C195F" w:rsidRDefault="009C195F" w:rsidP="009C195F">
            <w:pPr>
              <w:pStyle w:val="ac"/>
            </w:pPr>
            <w:r w:rsidRPr="009C195F">
              <w:t xml:space="preserve">    if not exact:</w:t>
            </w:r>
          </w:p>
          <w:p w14:paraId="5EADCD59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ValueError("combined ciphertext is not an exact e-th power")</w:t>
            </w:r>
          </w:p>
          <w:p w14:paraId="4CABBAC7" w14:textId="77777777" w:rsidR="009C195F" w:rsidRPr="009C195F" w:rsidRDefault="009C195F" w:rsidP="009C195F">
            <w:pPr>
              <w:pStyle w:val="ac"/>
            </w:pPr>
            <w:r w:rsidRPr="009C195F">
              <w:t xml:space="preserve">    return root</w:t>
            </w:r>
          </w:p>
          <w:p w14:paraId="73295043" w14:textId="77777777" w:rsidR="009C195F" w:rsidRPr="009C195F" w:rsidRDefault="009C195F" w:rsidP="009C195F">
            <w:pPr>
              <w:pStyle w:val="ac"/>
            </w:pPr>
          </w:p>
          <w:p w14:paraId="12F910BB" w14:textId="77777777" w:rsidR="009C195F" w:rsidRPr="009C195F" w:rsidRDefault="009C195F" w:rsidP="009C195F">
            <w:pPr>
              <w:pStyle w:val="ac"/>
            </w:pPr>
          </w:p>
          <w:p w14:paraId="7803891B" w14:textId="77777777" w:rsidR="009C195F" w:rsidRPr="009C195F" w:rsidRDefault="009C195F" w:rsidP="009C195F">
            <w:pPr>
              <w:pStyle w:val="ac"/>
            </w:pPr>
            <w:r w:rsidRPr="009C195F">
              <w:t>def generate_broadcast_demo(</w:t>
            </w:r>
          </w:p>
          <w:p w14:paraId="3AAFD356" w14:textId="77777777" w:rsidR="009C195F" w:rsidRPr="009C195F" w:rsidRDefault="009C195F" w:rsidP="009C195F">
            <w:pPr>
              <w:pStyle w:val="ac"/>
            </w:pPr>
            <w:r w:rsidRPr="009C195F">
              <w:t xml:space="preserve">    e: int = 3,</w:t>
            </w:r>
          </w:p>
          <w:p w14:paraId="064B4DE8" w14:textId="77777777" w:rsidR="009C195F" w:rsidRPr="009C195F" w:rsidRDefault="009C195F" w:rsidP="009C195F">
            <w:pPr>
              <w:pStyle w:val="ac"/>
            </w:pPr>
            <w:r w:rsidRPr="009C195F">
              <w:t xml:space="preserve">    recipients: int = 3,</w:t>
            </w:r>
          </w:p>
          <w:p w14:paraId="11F87196" w14:textId="77777777" w:rsidR="009C195F" w:rsidRPr="009C195F" w:rsidRDefault="009C195F" w:rsidP="009C195F">
            <w:pPr>
              <w:pStyle w:val="ac"/>
            </w:pPr>
            <w:r w:rsidRPr="009C195F">
              <w:t xml:space="preserve">    bits: int = 256,</w:t>
            </w:r>
          </w:p>
          <w:p w14:paraId="032A32BB" w14:textId="77777777" w:rsidR="009C195F" w:rsidRPr="009C195F" w:rsidRDefault="009C195F" w:rsidP="009C195F">
            <w:pPr>
              <w:pStyle w:val="ac"/>
            </w:pPr>
            <w:r w:rsidRPr="009C195F">
              <w:t xml:space="preserve">    message_int: int | None = None,</w:t>
            </w:r>
          </w:p>
          <w:p w14:paraId="04E8DBFF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>) -&gt; dict[str, object]:</w:t>
            </w:r>
          </w:p>
          <w:p w14:paraId="744C719E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Генератор создает учебный набор получателей для отчета: одно сообщение,</w:t>
            </w:r>
          </w:p>
          <w:p w14:paraId="33AFC322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одинаковый e и разные взаимно простые RSA-модули.</w:t>
            </w:r>
          </w:p>
          <w:p w14:paraId="78DDCCEF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recipients &lt; e:</w:t>
            </w:r>
          </w:p>
          <w:p w14:paraId="700BE801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ValueError("recipients must be at least e")</w:t>
            </w:r>
          </w:p>
          <w:p w14:paraId="13D05FE2" w14:textId="77777777" w:rsidR="009C195F" w:rsidRPr="009C195F" w:rsidRDefault="009C195F" w:rsidP="009C195F">
            <w:pPr>
              <w:pStyle w:val="ac"/>
            </w:pPr>
            <w:r w:rsidRPr="009C195F">
              <w:t xml:space="preserve">    message = message_int if message_int is not None else int.from_bytes(b"KMZI Lab2", "big")</w:t>
            </w:r>
          </w:p>
          <w:p w14:paraId="3BFB1BC5" w14:textId="77777777" w:rsidR="009C195F" w:rsidRPr="009C195F" w:rsidRDefault="009C195F" w:rsidP="009C195F">
            <w:pPr>
              <w:pStyle w:val="ac"/>
            </w:pPr>
            <w:r w:rsidRPr="009C195F">
              <w:t xml:space="preserve">    public_keys: list[PublicKey] = []</w:t>
            </w:r>
          </w:p>
          <w:p w14:paraId="2B653706" w14:textId="77777777" w:rsidR="009C195F" w:rsidRPr="009C195F" w:rsidRDefault="009C195F" w:rsidP="009C195F">
            <w:pPr>
              <w:pStyle w:val="ac"/>
            </w:pPr>
            <w:r w:rsidRPr="009C195F">
              <w:t xml:space="preserve">    pairs: list[tuple[int, int]] = []</w:t>
            </w:r>
          </w:p>
          <w:p w14:paraId="64FCAE94" w14:textId="77777777" w:rsidR="009C195F" w:rsidRPr="009C195F" w:rsidRDefault="009C195F" w:rsidP="009C195F">
            <w:pPr>
              <w:pStyle w:val="ac"/>
            </w:pPr>
            <w:r w:rsidRPr="009C195F">
              <w:t xml:space="preserve">    product = 1</w:t>
            </w:r>
          </w:p>
          <w:p w14:paraId="4CC255F5" w14:textId="77777777" w:rsidR="009C195F" w:rsidRPr="009C195F" w:rsidRDefault="009C195F" w:rsidP="009C195F">
            <w:pPr>
              <w:pStyle w:val="ac"/>
            </w:pPr>
            <w:r w:rsidRPr="009C195F">
              <w:t xml:space="preserve">    seen_moduli: set[int] = set()</w:t>
            </w:r>
          </w:p>
          <w:p w14:paraId="56686AF3" w14:textId="77777777" w:rsidR="009C195F" w:rsidRPr="009C195F" w:rsidRDefault="009C195F" w:rsidP="009C195F">
            <w:pPr>
              <w:pStyle w:val="ac"/>
            </w:pPr>
            <w:r w:rsidRPr="009C195F">
              <w:t xml:space="preserve">    while len(pairs) &lt; recipients:</w:t>
            </w:r>
          </w:p>
          <w:p w14:paraId="7EDBC909" w14:textId="77777777" w:rsidR="009C195F" w:rsidRPr="009C195F" w:rsidRDefault="009C195F" w:rsidP="009C195F">
            <w:pPr>
              <w:pStyle w:val="ac"/>
            </w:pPr>
            <w:r w:rsidRPr="009C195F">
              <w:t xml:space="preserve">        private, public = generate_keypair(bits, e)</w:t>
            </w:r>
          </w:p>
          <w:p w14:paraId="50BC5987" w14:textId="77777777" w:rsidR="009C195F" w:rsidRPr="009C195F" w:rsidRDefault="009C195F" w:rsidP="009C195F">
            <w:pPr>
              <w:pStyle w:val="ac"/>
            </w:pPr>
            <w:r w:rsidRPr="009C195F">
              <w:t xml:space="preserve">        if public.n in seen_moduli or message &gt;= public.n:</w:t>
            </w:r>
          </w:p>
          <w:p w14:paraId="64C3623D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369CA1F7" w14:textId="77777777" w:rsidR="009C195F" w:rsidRPr="009C195F" w:rsidRDefault="009C195F" w:rsidP="009C195F">
            <w:pPr>
              <w:pStyle w:val="ac"/>
            </w:pPr>
            <w:r w:rsidRPr="009C195F">
              <w:t xml:space="preserve">        seen_moduli.add(public.n)</w:t>
            </w:r>
          </w:p>
          <w:p w14:paraId="31FE5879" w14:textId="77777777" w:rsidR="009C195F" w:rsidRPr="009C195F" w:rsidRDefault="009C195F" w:rsidP="009C195F">
            <w:pPr>
              <w:pStyle w:val="ac"/>
            </w:pPr>
            <w:r w:rsidRPr="009C195F">
              <w:t xml:space="preserve">        public_keys.append(public)</w:t>
            </w:r>
          </w:p>
          <w:p w14:paraId="0594E856" w14:textId="77777777" w:rsidR="009C195F" w:rsidRPr="009C195F" w:rsidRDefault="009C195F" w:rsidP="009C195F">
            <w:pPr>
              <w:pStyle w:val="ac"/>
            </w:pPr>
            <w:r w:rsidRPr="009C195F">
              <w:t xml:space="preserve">        pairs.append((public.n, encrypt_int(message, public)))</w:t>
            </w:r>
          </w:p>
          <w:p w14:paraId="3CA1DE92" w14:textId="77777777" w:rsidR="009C195F" w:rsidRPr="009C195F" w:rsidRDefault="009C195F" w:rsidP="009C195F">
            <w:pPr>
              <w:pStyle w:val="ac"/>
            </w:pPr>
            <w:r w:rsidRPr="009C195F">
              <w:t xml:space="preserve">        product *= public.n</w:t>
            </w:r>
          </w:p>
          <w:p w14:paraId="28E44AC7" w14:textId="77777777" w:rsidR="009C195F" w:rsidRPr="009C195F" w:rsidRDefault="009C195F" w:rsidP="009C195F">
            <w:pPr>
              <w:pStyle w:val="ac"/>
            </w:pPr>
            <w:r w:rsidRPr="009C195F">
              <w:t xml:space="preserve">    if message**e &gt;= product:</w:t>
            </w:r>
          </w:p>
          <w:p w14:paraId="59156F8F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ValueError("message^e must be smaller than product of moduli")</w:t>
            </w:r>
          </w:p>
          <w:p w14:paraId="2665B4CA" w14:textId="77777777" w:rsidR="009C195F" w:rsidRPr="009C195F" w:rsidRDefault="009C195F" w:rsidP="009C195F">
            <w:pPr>
              <w:pStyle w:val="ac"/>
            </w:pPr>
            <w:r w:rsidRPr="009C195F">
              <w:t xml:space="preserve">    return {</w:t>
            </w:r>
          </w:p>
          <w:p w14:paraId="26D57C2E" w14:textId="77777777" w:rsidR="009C195F" w:rsidRPr="009C195F" w:rsidRDefault="009C195F" w:rsidP="009C195F">
            <w:pPr>
              <w:pStyle w:val="ac"/>
            </w:pPr>
            <w:r w:rsidRPr="009C195F">
              <w:t xml:space="preserve">        "e": e,</w:t>
            </w:r>
          </w:p>
          <w:p w14:paraId="6709BF89" w14:textId="77777777" w:rsidR="009C195F" w:rsidRPr="009C195F" w:rsidRDefault="009C195F" w:rsidP="009C195F">
            <w:pPr>
              <w:pStyle w:val="ac"/>
            </w:pPr>
            <w:r w:rsidRPr="009C195F">
              <w:t xml:space="preserve">        "message_int": message,</w:t>
            </w:r>
          </w:p>
          <w:p w14:paraId="7C05C7E7" w14:textId="77777777" w:rsidR="009C195F" w:rsidRPr="009C195F" w:rsidRDefault="009C195F" w:rsidP="009C195F">
            <w:pPr>
              <w:pStyle w:val="ac"/>
            </w:pPr>
            <w:r w:rsidRPr="009C195F">
              <w:t xml:space="preserve">        "pairs": pairs,</w:t>
            </w:r>
          </w:p>
          <w:p w14:paraId="04D2E0A8" w14:textId="77777777" w:rsidR="009C195F" w:rsidRPr="009C195F" w:rsidRDefault="009C195F" w:rsidP="009C195F">
            <w:pPr>
              <w:pStyle w:val="ac"/>
            </w:pPr>
            <w:r w:rsidRPr="009C195F">
              <w:t xml:space="preserve">        "public_keys": public_keys,</w:t>
            </w:r>
          </w:p>
          <w:p w14:paraId="29014AB3" w14:textId="77777777" w:rsidR="009C195F" w:rsidRPr="009C195F" w:rsidRDefault="009C195F" w:rsidP="009C195F">
            <w:pPr>
              <w:pStyle w:val="ac"/>
            </w:pPr>
            <w:r w:rsidRPr="009C195F">
              <w:t xml:space="preserve">        "recovered_message": recover_broadcast_message(e, pairs),</w:t>
            </w:r>
          </w:p>
          <w:p w14:paraId="4AD216D8" w14:textId="319B7B50" w:rsidR="007066ED" w:rsidRDefault="009C195F" w:rsidP="009C195F">
            <w:pPr>
              <w:pStyle w:val="ac"/>
            </w:pPr>
            <w:r w:rsidRPr="009C195F">
              <w:t xml:space="preserve">    </w:t>
            </w:r>
            <w:r w:rsidRPr="009C195F">
              <w:rPr>
                <w:lang w:val="ru-RU"/>
              </w:rPr>
              <w:t>}</w:t>
            </w:r>
          </w:p>
        </w:tc>
      </w:tr>
    </w:tbl>
    <w:p w14:paraId="2E216904" w14:textId="1A19EBA2" w:rsidR="007066ED" w:rsidRPr="007066ED" w:rsidRDefault="007066ED" w:rsidP="007066ED">
      <w:pPr>
        <w:pStyle w:val="af9"/>
        <w:jc w:val="right"/>
        <w:rPr>
          <w:lang w:val="en-US"/>
        </w:rPr>
      </w:pPr>
      <w:r>
        <w:lastRenderedPageBreak/>
        <w:t>Приложение</w:t>
      </w:r>
      <w:r w:rsidRPr="007066ED">
        <w:rPr>
          <w:lang w:val="en-US"/>
        </w:rPr>
        <w:t xml:space="preserve"> 6. </w:t>
      </w:r>
      <w:r>
        <w:t>Листинг</w:t>
      </w:r>
      <w:r w:rsidRPr="007066ED">
        <w:rPr>
          <w:lang w:val="en-US"/>
        </w:rPr>
        <w:t xml:space="preserve"> </w:t>
      </w:r>
      <w:r>
        <w:t>Файла</w:t>
      </w:r>
      <w:r w:rsidRPr="007066ED">
        <w:rPr>
          <w:lang w:val="en-US"/>
        </w:rPr>
        <w:t xml:space="preserve"> src/</w:t>
      </w:r>
      <w:r w:rsidR="009C195F" w:rsidRPr="009C195F">
        <w:rPr>
          <w:lang w:val="en-US"/>
        </w:rPr>
        <w:t>SMALL_ORDER</w:t>
      </w:r>
      <w:r w:rsidRPr="007066ED">
        <w:rPr>
          <w:lang w:val="en-US"/>
        </w:rPr>
        <w:t>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38136EA5" w14:textId="77777777" w:rsidTr="009304BD">
        <w:tc>
          <w:tcPr>
            <w:tcW w:w="9622" w:type="dxa"/>
          </w:tcPr>
          <w:p w14:paraId="2CED9C0F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>"""Демонстрация атаки при малом порядке открытого показателя."""</w:t>
            </w:r>
          </w:p>
          <w:p w14:paraId="3288A6CB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3F738E31" w14:textId="77777777" w:rsidR="009C195F" w:rsidRPr="009C195F" w:rsidRDefault="009C195F" w:rsidP="009C195F">
            <w:pPr>
              <w:pStyle w:val="ac"/>
            </w:pPr>
            <w:r w:rsidRPr="009C195F">
              <w:t>from __future__ import annotations</w:t>
            </w:r>
          </w:p>
          <w:p w14:paraId="4F22BC7A" w14:textId="77777777" w:rsidR="009C195F" w:rsidRPr="009C195F" w:rsidRDefault="009C195F" w:rsidP="009C195F">
            <w:pPr>
              <w:pStyle w:val="ac"/>
            </w:pPr>
          </w:p>
          <w:p w14:paraId="02A56386" w14:textId="77777777" w:rsidR="009C195F" w:rsidRPr="009C195F" w:rsidRDefault="009C195F" w:rsidP="009C195F">
            <w:pPr>
              <w:pStyle w:val="ac"/>
            </w:pPr>
            <w:r w:rsidRPr="009C195F">
              <w:t>from .math_utils import mod_inverse</w:t>
            </w:r>
          </w:p>
          <w:p w14:paraId="1DE7BEEF" w14:textId="77777777" w:rsidR="009C195F" w:rsidRPr="009C195F" w:rsidRDefault="009C195F" w:rsidP="009C195F">
            <w:pPr>
              <w:pStyle w:val="ac"/>
            </w:pPr>
            <w:r w:rsidRPr="009C195F">
              <w:t>from .rsa_core import PublicKey, encrypt_int</w:t>
            </w:r>
          </w:p>
          <w:p w14:paraId="5E949398" w14:textId="77777777" w:rsidR="009C195F" w:rsidRPr="009C195F" w:rsidRDefault="009C195F" w:rsidP="009C195F">
            <w:pPr>
              <w:pStyle w:val="ac"/>
            </w:pPr>
          </w:p>
          <w:p w14:paraId="04EF049D" w14:textId="77777777" w:rsidR="009C195F" w:rsidRPr="009C195F" w:rsidRDefault="009C195F" w:rsidP="009C195F">
            <w:pPr>
              <w:pStyle w:val="ac"/>
            </w:pPr>
          </w:p>
          <w:p w14:paraId="6090BF12" w14:textId="77777777" w:rsidR="009C195F" w:rsidRPr="009C195F" w:rsidRDefault="009C195F" w:rsidP="009C195F">
            <w:pPr>
              <w:pStyle w:val="ac"/>
            </w:pPr>
            <w:r w:rsidRPr="009C195F">
              <w:t>def recover_small_order_message(</w:t>
            </w:r>
          </w:p>
          <w:p w14:paraId="2BFEECAF" w14:textId="77777777" w:rsidR="009C195F" w:rsidRPr="009C195F" w:rsidRDefault="009C195F" w:rsidP="009C195F">
            <w:pPr>
              <w:pStyle w:val="ac"/>
            </w:pPr>
            <w:r w:rsidRPr="009C195F">
              <w:t xml:space="preserve">    n: int,</w:t>
            </w:r>
          </w:p>
          <w:p w14:paraId="6DCAB290" w14:textId="77777777" w:rsidR="009C195F" w:rsidRPr="009C195F" w:rsidRDefault="009C195F" w:rsidP="009C195F">
            <w:pPr>
              <w:pStyle w:val="ac"/>
            </w:pPr>
            <w:r w:rsidRPr="009C195F">
              <w:t xml:space="preserve">    e: int,</w:t>
            </w:r>
          </w:p>
          <w:p w14:paraId="143138F9" w14:textId="77777777" w:rsidR="009C195F" w:rsidRPr="009C195F" w:rsidRDefault="009C195F" w:rsidP="009C195F">
            <w:pPr>
              <w:pStyle w:val="ac"/>
            </w:pPr>
            <w:r w:rsidRPr="009C195F">
              <w:t xml:space="preserve">    c: int,</w:t>
            </w:r>
          </w:p>
          <w:p w14:paraId="3F636945" w14:textId="77777777" w:rsidR="009C195F" w:rsidRPr="00563443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max</w:t>
            </w:r>
            <w:r w:rsidRPr="00563443">
              <w:rPr>
                <w:lang w:val="ru-RU"/>
              </w:rPr>
              <w:t>_</w:t>
            </w:r>
            <w:r w:rsidRPr="009C195F">
              <w:t>iterations</w:t>
            </w:r>
            <w:r w:rsidRPr="00563443">
              <w:rPr>
                <w:lang w:val="ru-RU"/>
              </w:rPr>
              <w:t xml:space="preserve">: </w:t>
            </w:r>
            <w:r w:rsidRPr="009C195F">
              <w:t>int</w:t>
            </w:r>
            <w:r w:rsidRPr="00563443">
              <w:rPr>
                <w:lang w:val="ru-RU"/>
              </w:rPr>
              <w:t xml:space="preserve"> = 100_000,</w:t>
            </w:r>
          </w:p>
          <w:p w14:paraId="63CA5A79" w14:textId="77777777" w:rsidR="009C195F" w:rsidRPr="00563443" w:rsidRDefault="009C195F" w:rsidP="009C195F">
            <w:pPr>
              <w:pStyle w:val="ac"/>
              <w:rPr>
                <w:lang w:val="ru-RU"/>
              </w:rPr>
            </w:pPr>
            <w:r w:rsidRPr="00563443">
              <w:rPr>
                <w:lang w:val="ru-RU"/>
              </w:rPr>
              <w:t xml:space="preserve">) -&gt; </w:t>
            </w:r>
            <w:r w:rsidRPr="009C195F">
              <w:t>tuple</w:t>
            </w:r>
            <w:r w:rsidRPr="00563443">
              <w:rPr>
                <w:lang w:val="ru-RU"/>
              </w:rPr>
              <w:t>[</w:t>
            </w:r>
            <w:r w:rsidRPr="009C195F">
              <w:t>int</w:t>
            </w:r>
            <w:r w:rsidRPr="00563443">
              <w:rPr>
                <w:lang w:val="ru-RU"/>
              </w:rPr>
              <w:t xml:space="preserve">, </w:t>
            </w:r>
            <w:r w:rsidRPr="009C195F">
              <w:t>int</w:t>
            </w:r>
            <w:r w:rsidRPr="00563443">
              <w:rPr>
                <w:lang w:val="ru-RU"/>
              </w:rPr>
              <w:t>]:</w:t>
            </w:r>
          </w:p>
          <w:p w14:paraId="64FDCF1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563443">
              <w:rPr>
                <w:lang w:val="ru-RU"/>
              </w:rPr>
              <w:t xml:space="preserve">    </w:t>
            </w:r>
            <w:r w:rsidRPr="009C195F">
              <w:rPr>
                <w:lang w:val="ru-RU"/>
              </w:rPr>
              <w:t>"""Восстановить m, когда повторное возведение в степень возвращает шифртекст."""</w:t>
            </w:r>
          </w:p>
          <w:p w14:paraId="77FD835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Если e имеет малый порядок по модулю phi(n), повторное применение</w:t>
            </w:r>
          </w:p>
          <w:p w14:paraId="53A5458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операции RSA-шифрования образует короткий цикл.</w:t>
            </w:r>
          </w:p>
          <w:p w14:paraId="06681AB1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c0 = c</w:t>
            </w:r>
          </w:p>
          <w:p w14:paraId="62D4ADF3" w14:textId="77777777" w:rsidR="009C195F" w:rsidRPr="009C195F" w:rsidRDefault="009C195F" w:rsidP="009C195F">
            <w:pPr>
              <w:pStyle w:val="ac"/>
            </w:pPr>
            <w:r w:rsidRPr="009C195F">
              <w:t xml:space="preserve">    previous = c0</w:t>
            </w:r>
          </w:p>
          <w:p w14:paraId="14221F38" w14:textId="77777777" w:rsidR="009C195F" w:rsidRPr="009C195F" w:rsidRDefault="009C195F" w:rsidP="009C195F">
            <w:pPr>
              <w:pStyle w:val="ac"/>
            </w:pPr>
            <w:r w:rsidRPr="009C195F">
              <w:t xml:space="preserve">    current = c0</w:t>
            </w:r>
          </w:p>
          <w:p w14:paraId="7C1455F2" w14:textId="77777777" w:rsidR="009C195F" w:rsidRPr="009C195F" w:rsidRDefault="009C195F" w:rsidP="009C195F">
            <w:pPr>
              <w:pStyle w:val="ac"/>
            </w:pPr>
            <w:r w:rsidRPr="009C195F">
              <w:t xml:space="preserve">    for iteration in range(1, max_iterations + 1):</w:t>
            </w:r>
          </w:p>
          <w:p w14:paraId="3332245E" w14:textId="77777777" w:rsidR="009C195F" w:rsidRPr="009C195F" w:rsidRDefault="009C195F" w:rsidP="009C195F">
            <w:pPr>
              <w:pStyle w:val="ac"/>
            </w:pPr>
            <w:r w:rsidRPr="009C195F">
              <w:t xml:space="preserve">        current = pow(previous, e, n)</w:t>
            </w:r>
          </w:p>
          <w:p w14:paraId="25AA02F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</w:t>
            </w:r>
            <w:r w:rsidRPr="009C195F">
              <w:rPr>
                <w:lang w:val="ru-RU"/>
              </w:rPr>
              <w:t>if current == c0:</w:t>
            </w:r>
          </w:p>
          <w:p w14:paraId="063F9465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        # Когда цикл вернулся к исходному шифртексту c0, предыдущий элемент</w:t>
            </w:r>
          </w:p>
          <w:p w14:paraId="502CAD0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        # цикла является открытым текстом для учебного примера.</w:t>
            </w:r>
          </w:p>
          <w:p w14:paraId="5CF794B4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        </w:t>
            </w:r>
            <w:r w:rsidRPr="009C195F">
              <w:t>return previous, iteration</w:t>
            </w:r>
          </w:p>
          <w:p w14:paraId="21109416" w14:textId="77777777" w:rsidR="009C195F" w:rsidRPr="009C195F" w:rsidRDefault="009C195F" w:rsidP="009C195F">
            <w:pPr>
              <w:pStyle w:val="ac"/>
            </w:pPr>
            <w:r w:rsidRPr="009C195F">
              <w:t xml:space="preserve">        previous = current</w:t>
            </w:r>
          </w:p>
          <w:p w14:paraId="140DC98A" w14:textId="77777777" w:rsidR="009C195F" w:rsidRPr="009C195F" w:rsidRDefault="009C195F" w:rsidP="009C195F">
            <w:pPr>
              <w:pStyle w:val="ac"/>
            </w:pPr>
            <w:r w:rsidRPr="009C195F">
              <w:t xml:space="preserve">    raise ValueError("cycle was not found within max_iterations")</w:t>
            </w:r>
          </w:p>
          <w:p w14:paraId="6FF979CA" w14:textId="77777777" w:rsidR="009C195F" w:rsidRPr="009C195F" w:rsidRDefault="009C195F" w:rsidP="009C195F">
            <w:pPr>
              <w:pStyle w:val="ac"/>
            </w:pPr>
          </w:p>
          <w:p w14:paraId="50C21F3C" w14:textId="77777777" w:rsidR="009C195F" w:rsidRPr="009C195F" w:rsidRDefault="009C195F" w:rsidP="009C195F">
            <w:pPr>
              <w:pStyle w:val="ac"/>
            </w:pPr>
          </w:p>
          <w:p w14:paraId="42352D85" w14:textId="77777777" w:rsidR="009C195F" w:rsidRPr="009C195F" w:rsidRDefault="009C195F" w:rsidP="009C195F">
            <w:pPr>
              <w:pStyle w:val="ac"/>
            </w:pPr>
            <w:r w:rsidRPr="009C195F">
              <w:t>def generate_small_order_demo() -&gt; dict[str, int]:</w:t>
            </w:r>
          </w:p>
          <w:p w14:paraId="0D20104D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"""Вернуть детерминированный малый учебный RSA-пример."""</w:t>
            </w:r>
          </w:p>
          <w:p w14:paraId="221E0A4E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Малые p и q выбраны только для наглядной лабораторной демонстрации.</w:t>
            </w:r>
          </w:p>
          <w:p w14:paraId="757E0BE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Такие параметры не имеют промышленной криптографической стойкости.</w:t>
            </w:r>
          </w:p>
          <w:p w14:paraId="7F9AA3C1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p = 23</w:t>
            </w:r>
          </w:p>
          <w:p w14:paraId="6A892E67" w14:textId="77777777" w:rsidR="009C195F" w:rsidRPr="009C195F" w:rsidRDefault="009C195F" w:rsidP="009C195F">
            <w:pPr>
              <w:pStyle w:val="ac"/>
            </w:pPr>
            <w:r w:rsidRPr="009C195F">
              <w:t xml:space="preserve">    q = 47</w:t>
            </w:r>
          </w:p>
          <w:p w14:paraId="2BC61909" w14:textId="77777777" w:rsidR="009C195F" w:rsidRPr="009C195F" w:rsidRDefault="009C195F" w:rsidP="009C195F">
            <w:pPr>
              <w:pStyle w:val="ac"/>
            </w:pPr>
            <w:r w:rsidRPr="009C195F">
              <w:t xml:space="preserve">    n = p * q</w:t>
            </w:r>
          </w:p>
          <w:p w14:paraId="69BB2C28" w14:textId="77777777" w:rsidR="009C195F" w:rsidRPr="009C195F" w:rsidRDefault="009C195F" w:rsidP="009C195F">
            <w:pPr>
              <w:pStyle w:val="ac"/>
            </w:pPr>
            <w:r w:rsidRPr="009C195F">
              <w:t xml:space="preserve">    phi = (p - 1) * (q - 1)</w:t>
            </w:r>
          </w:p>
          <w:p w14:paraId="4C99FC15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lastRenderedPageBreak/>
              <w:t xml:space="preserve">    </w:t>
            </w:r>
            <w:r w:rsidRPr="009C195F">
              <w:rPr>
                <w:lang w:val="ru-RU"/>
              </w:rPr>
              <w:t># Для выбранного phi показатель e имеет малый порядок, поэтому цикл</w:t>
            </w:r>
          </w:p>
          <w:p w14:paraId="4A688DA4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повторного шифрования быстро раскрывает сообщение.</w:t>
            </w:r>
          </w:p>
          <w:p w14:paraId="280EA884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e = 45</w:t>
            </w:r>
          </w:p>
          <w:p w14:paraId="5563A4EC" w14:textId="77777777" w:rsidR="009C195F" w:rsidRPr="009C195F" w:rsidRDefault="009C195F" w:rsidP="009C195F">
            <w:pPr>
              <w:pStyle w:val="ac"/>
            </w:pPr>
            <w:r w:rsidRPr="009C195F">
              <w:t xml:space="preserve">    d = mod_inverse(e, phi)</w:t>
            </w:r>
          </w:p>
          <w:p w14:paraId="6ABACAD2" w14:textId="77777777" w:rsidR="009C195F" w:rsidRPr="009C195F" w:rsidRDefault="009C195F" w:rsidP="009C195F">
            <w:pPr>
              <w:pStyle w:val="ac"/>
            </w:pPr>
            <w:r w:rsidRPr="009C195F">
              <w:t xml:space="preserve">    order = 2</w:t>
            </w:r>
          </w:p>
          <w:p w14:paraId="1B03D95F" w14:textId="77777777" w:rsidR="009C195F" w:rsidRPr="009C195F" w:rsidRDefault="009C195F" w:rsidP="009C195F">
            <w:pPr>
              <w:pStyle w:val="ac"/>
            </w:pPr>
            <w:r w:rsidRPr="009C195F">
              <w:t xml:space="preserve">    assert pow(e, order, phi) == 1</w:t>
            </w:r>
          </w:p>
          <w:p w14:paraId="7DB6C762" w14:textId="77777777" w:rsidR="009C195F" w:rsidRPr="009C195F" w:rsidRDefault="009C195F" w:rsidP="009C195F">
            <w:pPr>
              <w:pStyle w:val="ac"/>
            </w:pPr>
            <w:r w:rsidRPr="009C195F">
              <w:t xml:space="preserve">    message = 123</w:t>
            </w:r>
          </w:p>
          <w:p w14:paraId="680BEB71" w14:textId="77777777" w:rsidR="009C195F" w:rsidRPr="009C195F" w:rsidRDefault="009C195F" w:rsidP="009C195F">
            <w:pPr>
              <w:pStyle w:val="ac"/>
            </w:pPr>
            <w:r w:rsidRPr="009C195F">
              <w:t xml:space="preserve">    public = PublicKey(n=n, e=e)</w:t>
            </w:r>
          </w:p>
          <w:p w14:paraId="2C543D2C" w14:textId="77777777" w:rsidR="009C195F" w:rsidRPr="009C195F" w:rsidRDefault="009C195F" w:rsidP="009C195F">
            <w:pPr>
              <w:pStyle w:val="ac"/>
            </w:pPr>
            <w:r w:rsidRPr="009C195F">
              <w:t xml:space="preserve">    c = encrypt_int(message, public)</w:t>
            </w:r>
          </w:p>
          <w:p w14:paraId="36BB82C6" w14:textId="77777777" w:rsidR="009C195F" w:rsidRPr="009C195F" w:rsidRDefault="009C195F" w:rsidP="009C195F">
            <w:pPr>
              <w:pStyle w:val="ac"/>
            </w:pPr>
            <w:r w:rsidRPr="009C195F">
              <w:t xml:space="preserve">    recovered, iterations = recover_small_order_message(n, e, c)</w:t>
            </w:r>
          </w:p>
          <w:p w14:paraId="5294ABD6" w14:textId="77777777" w:rsidR="009C195F" w:rsidRPr="009C195F" w:rsidRDefault="009C195F" w:rsidP="009C195F">
            <w:pPr>
              <w:pStyle w:val="ac"/>
            </w:pPr>
            <w:r w:rsidRPr="009C195F">
              <w:t xml:space="preserve">    return {</w:t>
            </w:r>
          </w:p>
          <w:p w14:paraId="2C911CA4" w14:textId="77777777" w:rsidR="009C195F" w:rsidRPr="009C195F" w:rsidRDefault="009C195F" w:rsidP="009C195F">
            <w:pPr>
              <w:pStyle w:val="ac"/>
            </w:pPr>
            <w:r w:rsidRPr="009C195F">
              <w:t xml:space="preserve">        "p": p,</w:t>
            </w:r>
          </w:p>
          <w:p w14:paraId="560488A2" w14:textId="77777777" w:rsidR="009C195F" w:rsidRPr="009C195F" w:rsidRDefault="009C195F" w:rsidP="009C195F">
            <w:pPr>
              <w:pStyle w:val="ac"/>
            </w:pPr>
            <w:r w:rsidRPr="009C195F">
              <w:t xml:space="preserve">        "q": q,</w:t>
            </w:r>
          </w:p>
          <w:p w14:paraId="06FA8C84" w14:textId="77777777" w:rsidR="009C195F" w:rsidRPr="009C195F" w:rsidRDefault="009C195F" w:rsidP="009C195F">
            <w:pPr>
              <w:pStyle w:val="ac"/>
            </w:pPr>
            <w:r w:rsidRPr="009C195F">
              <w:t xml:space="preserve">        "n": n,</w:t>
            </w:r>
          </w:p>
          <w:p w14:paraId="54ED5960" w14:textId="77777777" w:rsidR="009C195F" w:rsidRPr="009C195F" w:rsidRDefault="009C195F" w:rsidP="009C195F">
            <w:pPr>
              <w:pStyle w:val="ac"/>
            </w:pPr>
            <w:r w:rsidRPr="009C195F">
              <w:t xml:space="preserve">        "phi": phi,</w:t>
            </w:r>
          </w:p>
          <w:p w14:paraId="308AA546" w14:textId="77777777" w:rsidR="009C195F" w:rsidRPr="009C195F" w:rsidRDefault="009C195F" w:rsidP="009C195F">
            <w:pPr>
              <w:pStyle w:val="ac"/>
            </w:pPr>
            <w:r w:rsidRPr="009C195F">
              <w:t xml:space="preserve">        "e": e,</w:t>
            </w:r>
          </w:p>
          <w:p w14:paraId="51F32966" w14:textId="77777777" w:rsidR="009C195F" w:rsidRPr="009C195F" w:rsidRDefault="009C195F" w:rsidP="009C195F">
            <w:pPr>
              <w:pStyle w:val="ac"/>
            </w:pPr>
            <w:r w:rsidRPr="009C195F">
              <w:t xml:space="preserve">        "d": d,</w:t>
            </w:r>
          </w:p>
          <w:p w14:paraId="78880604" w14:textId="77777777" w:rsidR="009C195F" w:rsidRPr="009C195F" w:rsidRDefault="009C195F" w:rsidP="009C195F">
            <w:pPr>
              <w:pStyle w:val="ac"/>
            </w:pPr>
            <w:r w:rsidRPr="009C195F">
              <w:t xml:space="preserve">        "m": message,</w:t>
            </w:r>
          </w:p>
          <w:p w14:paraId="155BD119" w14:textId="77777777" w:rsidR="009C195F" w:rsidRPr="009C195F" w:rsidRDefault="009C195F" w:rsidP="009C195F">
            <w:pPr>
              <w:pStyle w:val="ac"/>
            </w:pPr>
            <w:r w:rsidRPr="009C195F">
              <w:t xml:space="preserve">        "c": c,</w:t>
            </w:r>
          </w:p>
          <w:p w14:paraId="7E71797B" w14:textId="77777777" w:rsidR="009C195F" w:rsidRPr="009C195F" w:rsidRDefault="009C195F" w:rsidP="009C195F">
            <w:pPr>
              <w:pStyle w:val="ac"/>
            </w:pPr>
            <w:r w:rsidRPr="009C195F">
              <w:t xml:space="preserve">        "recovered_m": recovered,</w:t>
            </w:r>
          </w:p>
          <w:p w14:paraId="624E55DF" w14:textId="77777777" w:rsidR="009C195F" w:rsidRPr="009C195F" w:rsidRDefault="009C195F" w:rsidP="009C195F">
            <w:pPr>
              <w:pStyle w:val="ac"/>
            </w:pPr>
            <w:r w:rsidRPr="009C195F">
              <w:t xml:space="preserve">        "iterations": iterations,</w:t>
            </w:r>
          </w:p>
          <w:p w14:paraId="7241455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</w:t>
            </w:r>
            <w:r w:rsidRPr="009C195F">
              <w:rPr>
                <w:lang w:val="ru-RU"/>
              </w:rPr>
              <w:t>"order": order,</w:t>
            </w:r>
          </w:p>
          <w:p w14:paraId="5FF43EA0" w14:textId="4D0D378D" w:rsidR="007066ED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}</w:t>
            </w:r>
          </w:p>
        </w:tc>
      </w:tr>
    </w:tbl>
    <w:p w14:paraId="5C8886B5" w14:textId="77777777" w:rsidR="007066ED" w:rsidRPr="00541917" w:rsidRDefault="007066ED" w:rsidP="007066ED">
      <w:pPr>
        <w:rPr>
          <w:lang w:eastAsia="ru-RU"/>
        </w:rPr>
      </w:pPr>
    </w:p>
    <w:p w14:paraId="0A13C0A4" w14:textId="0FA8DF2E" w:rsidR="007066ED" w:rsidRPr="00AD62F0" w:rsidRDefault="007066ED" w:rsidP="007066ED">
      <w:pPr>
        <w:pStyle w:val="af9"/>
        <w:jc w:val="right"/>
        <w:rPr>
          <w:lang w:val="en-US"/>
        </w:rPr>
      </w:pPr>
      <w:r>
        <w:lastRenderedPageBreak/>
        <w:t>Приложение</w:t>
      </w:r>
      <w:r w:rsidRPr="00AD62F0">
        <w:rPr>
          <w:lang w:val="en-US"/>
        </w:rPr>
        <w:t xml:space="preserve"> 7. </w:t>
      </w:r>
      <w:r>
        <w:t>Листинг</w:t>
      </w:r>
      <w:r w:rsidRPr="00AD62F0">
        <w:rPr>
          <w:lang w:val="en-US"/>
        </w:rPr>
        <w:t xml:space="preserve"> </w:t>
      </w:r>
      <w:r>
        <w:t>Файла</w:t>
      </w:r>
      <w:r w:rsidRPr="00AD62F0">
        <w:rPr>
          <w:lang w:val="en-US"/>
        </w:rPr>
        <w:t xml:space="preserve"> src/</w:t>
      </w:r>
      <w:r w:rsidR="009C195F" w:rsidRPr="00AD62F0">
        <w:rPr>
          <w:lang w:val="en-US"/>
        </w:rPr>
        <w:t>SAFE_KEYGEN</w:t>
      </w:r>
      <w:r w:rsidRPr="00AD62F0">
        <w:rPr>
          <w:lang w:val="en-US"/>
        </w:rPr>
        <w:t>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68727188" w14:textId="77777777" w:rsidTr="009304BD">
        <w:tc>
          <w:tcPr>
            <w:tcW w:w="9622" w:type="dxa"/>
          </w:tcPr>
          <w:p w14:paraId="5A569138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>"""Учебная генерация и проверка более безопасных параметров RSA для Lab2."""</w:t>
            </w:r>
          </w:p>
          <w:p w14:paraId="460E033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229EF23C" w14:textId="77777777" w:rsidR="009C195F" w:rsidRPr="009C195F" w:rsidRDefault="009C195F" w:rsidP="009C195F">
            <w:pPr>
              <w:pStyle w:val="ac"/>
            </w:pPr>
            <w:r w:rsidRPr="009C195F">
              <w:t>from __future__ import annotations</w:t>
            </w:r>
          </w:p>
          <w:p w14:paraId="46BFAEAE" w14:textId="77777777" w:rsidR="009C195F" w:rsidRPr="009C195F" w:rsidRDefault="009C195F" w:rsidP="009C195F">
            <w:pPr>
              <w:pStyle w:val="ac"/>
            </w:pPr>
          </w:p>
          <w:p w14:paraId="429D1C9B" w14:textId="77777777" w:rsidR="009C195F" w:rsidRPr="009C195F" w:rsidRDefault="009C195F" w:rsidP="009C195F">
            <w:pPr>
              <w:pStyle w:val="ac"/>
            </w:pPr>
            <w:r w:rsidRPr="009C195F">
              <w:t>from .math_utils import gcd, generate_prime, integer_nth_root</w:t>
            </w:r>
          </w:p>
          <w:p w14:paraId="205F4685" w14:textId="77777777" w:rsidR="009C195F" w:rsidRPr="009C195F" w:rsidRDefault="009C195F" w:rsidP="009C195F">
            <w:pPr>
              <w:pStyle w:val="ac"/>
            </w:pPr>
            <w:r w:rsidRPr="009C195F">
              <w:t>from .rsa_core import PrivateKey, generate_keypair_from_primes</w:t>
            </w:r>
          </w:p>
          <w:p w14:paraId="0221187D" w14:textId="77777777" w:rsidR="009C195F" w:rsidRPr="009C195F" w:rsidRDefault="009C195F" w:rsidP="009C195F">
            <w:pPr>
              <w:pStyle w:val="ac"/>
            </w:pPr>
          </w:p>
          <w:p w14:paraId="4AB5216A" w14:textId="77777777" w:rsidR="009C195F" w:rsidRPr="009C195F" w:rsidRDefault="009C195F" w:rsidP="009C195F">
            <w:pPr>
              <w:pStyle w:val="ac"/>
            </w:pPr>
          </w:p>
          <w:p w14:paraId="21CFCD95" w14:textId="77777777" w:rsidR="009C195F" w:rsidRPr="009C195F" w:rsidRDefault="009C195F" w:rsidP="009C195F">
            <w:pPr>
              <w:pStyle w:val="ac"/>
            </w:pPr>
            <w:r w:rsidRPr="009C195F">
              <w:t>def generate_safe_rsa_params(bits: int = 1024, e: int = 65537) -&gt; PrivateKey:</w:t>
            </w:r>
          </w:p>
          <w:p w14:paraId="3C0E9117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В лабораторной безопасный вариант использует распространенный показатель</w:t>
            </w:r>
          </w:p>
          <w:p w14:paraId="15E0EF88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e = 65537 и проверяет базовые условия, но это не промышленный генератор.</w:t>
            </w:r>
          </w:p>
          <w:p w14:paraId="7151F584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bits &lt; 64:</w:t>
            </w:r>
          </w:p>
          <w:p w14:paraId="7044C33C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ValueError("bits must be at least 64")</w:t>
            </w:r>
          </w:p>
          <w:p w14:paraId="1902BF6C" w14:textId="77777777" w:rsidR="009C195F" w:rsidRPr="009C195F" w:rsidRDefault="009C195F" w:rsidP="009C195F">
            <w:pPr>
              <w:pStyle w:val="ac"/>
            </w:pPr>
            <w:r w:rsidRPr="009C195F">
              <w:t xml:space="preserve">    if e &lt; 17:</w:t>
            </w:r>
          </w:p>
          <w:p w14:paraId="197657FF" w14:textId="77777777" w:rsidR="009C195F" w:rsidRPr="009C195F" w:rsidRDefault="009C195F" w:rsidP="009C195F">
            <w:pPr>
              <w:pStyle w:val="ac"/>
            </w:pPr>
            <w:r w:rsidRPr="009C195F">
              <w:t xml:space="preserve">        raise ValueError("use a larger public exponent for safe parameters")</w:t>
            </w:r>
          </w:p>
          <w:p w14:paraId="6C1A893B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half = bits // 2</w:t>
            </w:r>
          </w:p>
          <w:p w14:paraId="510F9418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p и q генерируются разными и близкими по длине. Это снижает риск простых</w:t>
            </w:r>
          </w:p>
          <w:p w14:paraId="5DB139B4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атак, связанных с несбалансированными множителями.</w:t>
            </w:r>
          </w:p>
          <w:p w14:paraId="72FF9830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while True:</w:t>
            </w:r>
          </w:p>
          <w:p w14:paraId="527E558F" w14:textId="77777777" w:rsidR="009C195F" w:rsidRPr="009C195F" w:rsidRDefault="009C195F" w:rsidP="009C195F">
            <w:pPr>
              <w:pStyle w:val="ac"/>
            </w:pPr>
            <w:r w:rsidRPr="009C195F">
              <w:t xml:space="preserve">        p = generate_prime(bits - half)</w:t>
            </w:r>
          </w:p>
          <w:p w14:paraId="53A52CFC" w14:textId="77777777" w:rsidR="009C195F" w:rsidRPr="009C195F" w:rsidRDefault="009C195F" w:rsidP="009C195F">
            <w:pPr>
              <w:pStyle w:val="ac"/>
            </w:pPr>
            <w:r w:rsidRPr="009C195F">
              <w:t xml:space="preserve">        q = generate_prime(half)</w:t>
            </w:r>
          </w:p>
          <w:p w14:paraId="02BB97D1" w14:textId="77777777" w:rsidR="009C195F" w:rsidRPr="009C195F" w:rsidRDefault="009C195F" w:rsidP="009C195F">
            <w:pPr>
              <w:pStyle w:val="ac"/>
            </w:pPr>
            <w:r w:rsidRPr="009C195F">
              <w:t xml:space="preserve">        if p == q:</w:t>
            </w:r>
          </w:p>
          <w:p w14:paraId="71BBDF5A" w14:textId="77777777" w:rsidR="009C195F" w:rsidRPr="009C195F" w:rsidRDefault="009C195F" w:rsidP="009C195F">
            <w:pPr>
              <w:pStyle w:val="ac"/>
            </w:pPr>
            <w:r w:rsidRPr="009C195F">
              <w:t xml:space="preserve">            continue</w:t>
            </w:r>
          </w:p>
          <w:p w14:paraId="4F7462E7" w14:textId="77777777" w:rsidR="009C195F" w:rsidRPr="009C195F" w:rsidRDefault="009C195F" w:rsidP="009C195F">
            <w:pPr>
              <w:pStyle w:val="ac"/>
            </w:pPr>
            <w:r w:rsidRPr="009C195F">
              <w:t xml:space="preserve">        try:</w:t>
            </w:r>
          </w:p>
          <w:p w14:paraId="3F03155B" w14:textId="77777777" w:rsidR="009C195F" w:rsidRPr="009C195F" w:rsidRDefault="009C195F" w:rsidP="009C195F">
            <w:pPr>
              <w:pStyle w:val="ac"/>
            </w:pPr>
            <w:r w:rsidRPr="009C195F">
              <w:t xml:space="preserve">            private, _ = generate_keypair_from_primes(p, q, e)</w:t>
            </w:r>
          </w:p>
          <w:p w14:paraId="74570AF0" w14:textId="77777777" w:rsidR="009C195F" w:rsidRPr="009C195F" w:rsidRDefault="009C195F" w:rsidP="009C195F">
            <w:pPr>
              <w:pStyle w:val="ac"/>
            </w:pPr>
            <w:r w:rsidRPr="009C195F">
              <w:t xml:space="preserve">        except ValueError:</w:t>
            </w:r>
          </w:p>
          <w:p w14:paraId="4A4B92F2" w14:textId="77777777" w:rsidR="009C195F" w:rsidRPr="00563443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    </w:t>
            </w:r>
            <w:r w:rsidRPr="00563443">
              <w:rPr>
                <w:lang w:val="ru-RU"/>
              </w:rPr>
              <w:t xml:space="preserve"># </w:t>
            </w:r>
            <w:r w:rsidRPr="009C195F">
              <w:rPr>
                <w:lang w:val="ru-RU"/>
              </w:rPr>
              <w:t>Здесь</w:t>
            </w:r>
            <w:r w:rsidRPr="00563443">
              <w:rPr>
                <w:lang w:val="ru-RU"/>
              </w:rPr>
              <w:t xml:space="preserve"> </w:t>
            </w:r>
            <w:r w:rsidRPr="009C195F">
              <w:rPr>
                <w:lang w:val="ru-RU"/>
              </w:rPr>
              <w:t>отбрасываются</w:t>
            </w:r>
            <w:r w:rsidRPr="00563443">
              <w:rPr>
                <w:lang w:val="ru-RU"/>
              </w:rPr>
              <w:t xml:space="preserve"> </w:t>
            </w:r>
            <w:r w:rsidRPr="009C195F">
              <w:rPr>
                <w:lang w:val="ru-RU"/>
              </w:rPr>
              <w:t>случаи</w:t>
            </w:r>
            <w:r w:rsidRPr="00563443">
              <w:rPr>
                <w:lang w:val="ru-RU"/>
              </w:rPr>
              <w:t xml:space="preserve"> </w:t>
            </w:r>
            <w:r w:rsidRPr="009C195F">
              <w:t>gcd</w:t>
            </w:r>
            <w:r w:rsidRPr="00563443">
              <w:rPr>
                <w:lang w:val="ru-RU"/>
              </w:rPr>
              <w:t>(</w:t>
            </w:r>
            <w:r w:rsidRPr="009C195F">
              <w:t>e</w:t>
            </w:r>
            <w:r w:rsidRPr="00563443">
              <w:rPr>
                <w:lang w:val="ru-RU"/>
              </w:rPr>
              <w:t xml:space="preserve">, </w:t>
            </w:r>
            <w:r w:rsidRPr="009C195F">
              <w:t>phi</w:t>
            </w:r>
            <w:r w:rsidRPr="00563443">
              <w:rPr>
                <w:lang w:val="ru-RU"/>
              </w:rPr>
              <w:t>(</w:t>
            </w:r>
            <w:r w:rsidRPr="009C195F">
              <w:t>n</w:t>
            </w:r>
            <w:r w:rsidRPr="00563443">
              <w:rPr>
                <w:lang w:val="ru-RU"/>
              </w:rPr>
              <w:t>)) != 1.</w:t>
            </w:r>
          </w:p>
          <w:p w14:paraId="50512E32" w14:textId="77777777" w:rsidR="009C195F" w:rsidRPr="009C195F" w:rsidRDefault="009C195F" w:rsidP="009C195F">
            <w:pPr>
              <w:pStyle w:val="ac"/>
            </w:pPr>
            <w:r w:rsidRPr="00563443">
              <w:rPr>
                <w:lang w:val="ru-RU"/>
              </w:rPr>
              <w:t xml:space="preserve">            </w:t>
            </w:r>
            <w:r w:rsidRPr="009C195F">
              <w:t>continue</w:t>
            </w:r>
          </w:p>
          <w:p w14:paraId="55661DAA" w14:textId="77777777" w:rsidR="009C195F" w:rsidRPr="009C195F" w:rsidRDefault="009C195F" w:rsidP="009C195F">
            <w:pPr>
              <w:pStyle w:val="ac"/>
            </w:pPr>
            <w:r w:rsidRPr="009C195F">
              <w:t xml:space="preserve">        analysis = analyze_rsa_params(private)</w:t>
            </w:r>
          </w:p>
          <w:p w14:paraId="498CD30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</w:t>
            </w:r>
            <w:r w:rsidRPr="009C195F">
              <w:rPr>
                <w:lang w:val="ru-RU"/>
              </w:rPr>
              <w:t># Ключ принимается только если d выше границы Винера, а p и q имеют</w:t>
            </w:r>
          </w:p>
          <w:p w14:paraId="3A87BBCF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    </w:t>
            </w:r>
            <w:r w:rsidRPr="009C195F">
              <w:t xml:space="preserve"># </w:t>
            </w:r>
            <w:r w:rsidRPr="009C195F">
              <w:rPr>
                <w:lang w:val="ru-RU"/>
              </w:rPr>
              <w:t>допустимое</w:t>
            </w:r>
            <w:r w:rsidRPr="009C195F">
              <w:t xml:space="preserve"> </w:t>
            </w:r>
            <w:r w:rsidRPr="009C195F">
              <w:rPr>
                <w:lang w:val="ru-RU"/>
              </w:rPr>
              <w:t>соотношение</w:t>
            </w:r>
            <w:r w:rsidRPr="009C195F">
              <w:t xml:space="preserve"> </w:t>
            </w:r>
            <w:r w:rsidRPr="009C195F">
              <w:rPr>
                <w:lang w:val="ru-RU"/>
              </w:rPr>
              <w:t>размеров</w:t>
            </w:r>
            <w:r w:rsidRPr="009C195F">
              <w:t>.</w:t>
            </w:r>
          </w:p>
          <w:p w14:paraId="043CC400" w14:textId="77777777" w:rsidR="009C195F" w:rsidRPr="009C195F" w:rsidRDefault="009C195F" w:rsidP="009C195F">
            <w:pPr>
              <w:pStyle w:val="ac"/>
            </w:pPr>
            <w:r w:rsidRPr="009C195F">
              <w:t xml:space="preserve">        if analysis["d_gt_wiener_bound"] and analysis["p_q_ratio_ok"]:</w:t>
            </w:r>
          </w:p>
          <w:p w14:paraId="2A37F8A3" w14:textId="77777777" w:rsidR="009C195F" w:rsidRPr="009C195F" w:rsidRDefault="009C195F" w:rsidP="009C195F">
            <w:pPr>
              <w:pStyle w:val="ac"/>
            </w:pPr>
            <w:r w:rsidRPr="009C195F">
              <w:t xml:space="preserve">            return private</w:t>
            </w:r>
          </w:p>
          <w:p w14:paraId="404A4760" w14:textId="77777777" w:rsidR="009C195F" w:rsidRPr="009C195F" w:rsidRDefault="009C195F" w:rsidP="009C195F">
            <w:pPr>
              <w:pStyle w:val="ac"/>
            </w:pPr>
          </w:p>
          <w:p w14:paraId="7CA1169F" w14:textId="77777777" w:rsidR="009C195F" w:rsidRPr="009C195F" w:rsidRDefault="009C195F" w:rsidP="009C195F">
            <w:pPr>
              <w:pStyle w:val="ac"/>
            </w:pPr>
          </w:p>
          <w:p w14:paraId="4AEDCF6B" w14:textId="77777777" w:rsidR="009C195F" w:rsidRPr="009C195F" w:rsidRDefault="009C195F" w:rsidP="009C195F">
            <w:pPr>
              <w:pStyle w:val="ac"/>
            </w:pPr>
            <w:r w:rsidRPr="009C195F">
              <w:lastRenderedPageBreak/>
              <w:t>def analyze_rsa_params(private_key: PrivateKey) -&gt; dict[str, object]:</w:t>
            </w:r>
          </w:p>
          <w:p w14:paraId="203B06E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Отчетная проверка параметров: она фиксирует размер модуля, взаимную</w:t>
            </w:r>
          </w:p>
          <w:p w14:paraId="1383926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простоту e и phi(n), границу Винера и соотношение p/q.</w:t>
            </w:r>
          </w:p>
          <w:p w14:paraId="3994106C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p, q = sorted((private_key.p, private_key.q))</w:t>
            </w:r>
          </w:p>
          <w:p w14:paraId="0046D003" w14:textId="77777777" w:rsidR="009C195F" w:rsidRPr="009C195F" w:rsidRDefault="009C195F" w:rsidP="009C195F">
            <w:pPr>
              <w:pStyle w:val="ac"/>
            </w:pPr>
            <w:r w:rsidRPr="009C195F">
              <w:t xml:space="preserve">    phi = (p - 1) * (q - 1)</w:t>
            </w:r>
          </w:p>
          <w:p w14:paraId="37A6AF39" w14:textId="77777777" w:rsidR="009C195F" w:rsidRPr="009C195F" w:rsidRDefault="009C195F" w:rsidP="009C195F">
            <w:pPr>
              <w:pStyle w:val="ac"/>
            </w:pPr>
            <w:r w:rsidRPr="009C195F">
              <w:t xml:space="preserve">    fourth_root, _ = integer_nth_root(private_key.n, 4)</w:t>
            </w:r>
          </w:p>
          <w:p w14:paraId="109CF707" w14:textId="77777777" w:rsidR="009C195F" w:rsidRPr="009C195F" w:rsidRDefault="009C195F" w:rsidP="009C195F">
            <w:pPr>
              <w:pStyle w:val="ac"/>
            </w:pPr>
            <w:r w:rsidRPr="009C195F">
              <w:t xml:space="preserve">    wiener_bound = fourth_root // 3</w:t>
            </w:r>
          </w:p>
          <w:p w14:paraId="70BD76D2" w14:textId="77777777" w:rsidR="009C195F" w:rsidRPr="009C195F" w:rsidRDefault="009C195F" w:rsidP="009C195F">
            <w:pPr>
              <w:pStyle w:val="ac"/>
            </w:pPr>
            <w:r w:rsidRPr="009C195F">
              <w:t xml:space="preserve">    ratio = q / p</w:t>
            </w:r>
          </w:p>
          <w:p w14:paraId="2F8447BB" w14:textId="77777777" w:rsidR="009C195F" w:rsidRPr="009C195F" w:rsidRDefault="009C195F" w:rsidP="009C195F">
            <w:pPr>
              <w:pStyle w:val="ac"/>
            </w:pPr>
            <w:r w:rsidRPr="009C195F">
              <w:t xml:space="preserve">    return {</w:t>
            </w:r>
          </w:p>
          <w:p w14:paraId="00C0AB14" w14:textId="77777777" w:rsidR="009C195F" w:rsidRPr="009C195F" w:rsidRDefault="009C195F" w:rsidP="009C195F">
            <w:pPr>
              <w:pStyle w:val="ac"/>
            </w:pPr>
            <w:r w:rsidRPr="009C195F">
              <w:t xml:space="preserve">        "modulus_bits": private_key.n.bit_length(),</w:t>
            </w:r>
          </w:p>
          <w:p w14:paraId="7A6FBF15" w14:textId="77777777" w:rsidR="009C195F" w:rsidRPr="009C195F" w:rsidRDefault="009C195F" w:rsidP="009C195F">
            <w:pPr>
              <w:pStyle w:val="ac"/>
            </w:pPr>
            <w:r w:rsidRPr="009C195F">
              <w:t xml:space="preserve">        "p_bits": private_key.p.bit_length(),</w:t>
            </w:r>
          </w:p>
          <w:p w14:paraId="2C0277E6" w14:textId="77777777" w:rsidR="009C195F" w:rsidRPr="009C195F" w:rsidRDefault="009C195F" w:rsidP="009C195F">
            <w:pPr>
              <w:pStyle w:val="ac"/>
            </w:pPr>
            <w:r w:rsidRPr="009C195F">
              <w:t xml:space="preserve">        "q_bits": private_key.q.bit_length(),</w:t>
            </w:r>
          </w:p>
          <w:p w14:paraId="75BE8DE4" w14:textId="77777777" w:rsidR="009C195F" w:rsidRPr="009C195F" w:rsidRDefault="009C195F" w:rsidP="009C195F">
            <w:pPr>
              <w:pStyle w:val="ac"/>
            </w:pPr>
            <w:r w:rsidRPr="009C195F">
              <w:t xml:space="preserve">        "gcd_e_phi": gcd(private_key.e, phi),</w:t>
            </w:r>
          </w:p>
          <w:p w14:paraId="2A564DC7" w14:textId="77777777" w:rsidR="009C195F" w:rsidRPr="009C195F" w:rsidRDefault="009C195F" w:rsidP="009C195F">
            <w:pPr>
              <w:pStyle w:val="ac"/>
            </w:pPr>
            <w:r w:rsidRPr="009C195F">
              <w:t xml:space="preserve">        "d": private_key.d,</w:t>
            </w:r>
          </w:p>
          <w:p w14:paraId="4BF29F23" w14:textId="77777777" w:rsidR="009C195F" w:rsidRPr="009C195F" w:rsidRDefault="009C195F" w:rsidP="009C195F">
            <w:pPr>
              <w:pStyle w:val="ac"/>
            </w:pPr>
            <w:r w:rsidRPr="009C195F">
              <w:t xml:space="preserve">        "wiener_bound": wiener_bound,</w:t>
            </w:r>
          </w:p>
          <w:p w14:paraId="35CFE55F" w14:textId="77777777" w:rsidR="009C195F" w:rsidRPr="009C195F" w:rsidRDefault="009C195F" w:rsidP="009C195F">
            <w:pPr>
              <w:pStyle w:val="ac"/>
            </w:pPr>
            <w:r w:rsidRPr="009C195F">
              <w:t xml:space="preserve">        "d_gt_wiener_bound": private_key.d &gt; wiener_bound,</w:t>
            </w:r>
          </w:p>
          <w:p w14:paraId="039F3752" w14:textId="77777777" w:rsidR="009C195F" w:rsidRPr="009C195F" w:rsidRDefault="009C195F" w:rsidP="009C195F">
            <w:pPr>
              <w:pStyle w:val="ac"/>
            </w:pPr>
            <w:r w:rsidRPr="009C195F">
              <w:t xml:space="preserve">        "p_q_ratio_ok": ratio &lt; 2,</w:t>
            </w:r>
          </w:p>
          <w:p w14:paraId="0E19F50C" w14:textId="77777777" w:rsidR="009C195F" w:rsidRPr="009C195F" w:rsidRDefault="009C195F" w:rsidP="009C195F">
            <w:pPr>
              <w:pStyle w:val="ac"/>
            </w:pPr>
            <w:r w:rsidRPr="009C195F">
              <w:t xml:space="preserve">        "e_value": private_key.e,</w:t>
            </w:r>
          </w:p>
          <w:p w14:paraId="14DA7FF0" w14:textId="77777777" w:rsidR="009C195F" w:rsidRPr="009C195F" w:rsidRDefault="009C195F" w:rsidP="009C195F">
            <w:pPr>
              <w:pStyle w:val="ac"/>
            </w:pPr>
            <w:r w:rsidRPr="009C195F">
              <w:t xml:space="preserve">        "cryptool_manual_check": "not_performed",</w:t>
            </w:r>
          </w:p>
          <w:p w14:paraId="1D6AE4F8" w14:textId="77777777" w:rsidR="009C195F" w:rsidRPr="009C195F" w:rsidRDefault="009C195F" w:rsidP="009C195F">
            <w:pPr>
              <w:pStyle w:val="ac"/>
            </w:pPr>
            <w:r w:rsidRPr="009C195F">
              <w:t xml:space="preserve">        "notes": [</w:t>
            </w:r>
          </w:p>
          <w:p w14:paraId="28DEBC36" w14:textId="77777777" w:rsidR="009C195F" w:rsidRPr="009C195F" w:rsidRDefault="009C195F" w:rsidP="009C195F">
            <w:pPr>
              <w:pStyle w:val="ac"/>
            </w:pPr>
            <w:r w:rsidRPr="009C195F">
              <w:t xml:space="preserve">            "p and q are distinct probable primes with similar bit length",</w:t>
            </w:r>
          </w:p>
          <w:p w14:paraId="03E72D5A" w14:textId="77777777" w:rsidR="009C195F" w:rsidRPr="009C195F" w:rsidRDefault="009C195F" w:rsidP="009C195F">
            <w:pPr>
              <w:pStyle w:val="ac"/>
            </w:pPr>
            <w:r w:rsidRPr="009C195F">
              <w:t xml:space="preserve">            "gcd(e, phi(n)) equals 1",</w:t>
            </w:r>
          </w:p>
          <w:p w14:paraId="56C37EFB" w14:textId="77777777" w:rsidR="009C195F" w:rsidRPr="009C195F" w:rsidRDefault="009C195F" w:rsidP="009C195F">
            <w:pPr>
              <w:pStyle w:val="ac"/>
            </w:pPr>
            <w:r w:rsidRPr="009C195F">
              <w:t xml:space="preserve">            "d is above the Wiener vulnerability bound",</w:t>
            </w:r>
          </w:p>
          <w:p w14:paraId="24EB403F" w14:textId="77777777" w:rsidR="009C195F" w:rsidRPr="009C195F" w:rsidRDefault="009C195F" w:rsidP="009C195F">
            <w:pPr>
              <w:pStyle w:val="ac"/>
            </w:pPr>
            <w:r w:rsidRPr="009C195F">
              <w:t xml:space="preserve">            "e defaults to 65537 and is not the small broadcast demo exponent",</w:t>
            </w:r>
          </w:p>
          <w:p w14:paraId="700C7B4A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    </w:t>
            </w:r>
            <w:r w:rsidRPr="009C195F">
              <w:rPr>
                <w:lang w:val="ru-RU"/>
              </w:rPr>
              <w:t>],</w:t>
            </w:r>
          </w:p>
          <w:p w14:paraId="44B17F6E" w14:textId="29E2ADE3" w:rsidR="007066ED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}</w:t>
            </w:r>
          </w:p>
        </w:tc>
      </w:tr>
    </w:tbl>
    <w:p w14:paraId="097A4EB1" w14:textId="77777777" w:rsidR="007066ED" w:rsidRPr="00541917" w:rsidRDefault="007066ED" w:rsidP="007066ED">
      <w:pPr>
        <w:rPr>
          <w:lang w:eastAsia="ru-RU"/>
        </w:rPr>
      </w:pPr>
    </w:p>
    <w:p w14:paraId="678F19A2" w14:textId="7D8D72FC" w:rsidR="007066ED" w:rsidRPr="007066ED" w:rsidRDefault="007066ED" w:rsidP="007066ED">
      <w:pPr>
        <w:pStyle w:val="af9"/>
        <w:jc w:val="right"/>
      </w:pPr>
      <w:r>
        <w:lastRenderedPageBreak/>
        <w:t>Приложение</w:t>
      </w:r>
      <w:r w:rsidRPr="007066ED">
        <w:t xml:space="preserve"> </w:t>
      </w:r>
      <w:r>
        <w:t>8</w:t>
      </w:r>
      <w:r w:rsidRPr="007066ED">
        <w:t xml:space="preserve">. </w:t>
      </w:r>
      <w:r>
        <w:t>Листинг</w:t>
      </w:r>
      <w:r w:rsidRPr="007066ED">
        <w:t xml:space="preserve"> </w:t>
      </w:r>
      <w:r>
        <w:t>Файла</w:t>
      </w:r>
      <w:r w:rsidRPr="007066ED">
        <w:t xml:space="preserve"> </w:t>
      </w:r>
      <w:r>
        <w:t>src/main.py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774B4737" w14:textId="77777777" w:rsidTr="009304BD">
        <w:tc>
          <w:tcPr>
            <w:tcW w:w="9622" w:type="dxa"/>
          </w:tcPr>
          <w:p w14:paraId="6DEFE469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>"""CLI для запуска учебных демонстраций KMZI Lab2."""</w:t>
            </w:r>
          </w:p>
          <w:p w14:paraId="271A8F3A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</w:p>
          <w:p w14:paraId="40F559F2" w14:textId="77777777" w:rsidR="009C195F" w:rsidRPr="009C195F" w:rsidRDefault="009C195F" w:rsidP="009C195F">
            <w:pPr>
              <w:pStyle w:val="ac"/>
            </w:pPr>
            <w:r w:rsidRPr="009C195F">
              <w:t>from __future__ import annotations</w:t>
            </w:r>
          </w:p>
          <w:p w14:paraId="1F886365" w14:textId="77777777" w:rsidR="009C195F" w:rsidRPr="009C195F" w:rsidRDefault="009C195F" w:rsidP="009C195F">
            <w:pPr>
              <w:pStyle w:val="ac"/>
            </w:pPr>
          </w:p>
          <w:p w14:paraId="4E59E24C" w14:textId="77777777" w:rsidR="009C195F" w:rsidRPr="009C195F" w:rsidRDefault="009C195F" w:rsidP="009C195F">
            <w:pPr>
              <w:pStyle w:val="ac"/>
            </w:pPr>
            <w:r w:rsidRPr="009C195F">
              <w:t>import argparse</w:t>
            </w:r>
          </w:p>
          <w:p w14:paraId="694B57D2" w14:textId="77777777" w:rsidR="009C195F" w:rsidRPr="009C195F" w:rsidRDefault="009C195F" w:rsidP="009C195F">
            <w:pPr>
              <w:pStyle w:val="ac"/>
            </w:pPr>
            <w:r w:rsidRPr="009C195F">
              <w:t>import json</w:t>
            </w:r>
          </w:p>
          <w:p w14:paraId="0A7507CE" w14:textId="77777777" w:rsidR="009C195F" w:rsidRPr="009C195F" w:rsidRDefault="009C195F" w:rsidP="009C195F">
            <w:pPr>
              <w:pStyle w:val="ac"/>
            </w:pPr>
            <w:r w:rsidRPr="009C195F">
              <w:t>import shutil</w:t>
            </w:r>
          </w:p>
          <w:p w14:paraId="46B92E9F" w14:textId="77777777" w:rsidR="009C195F" w:rsidRPr="009C195F" w:rsidRDefault="009C195F" w:rsidP="009C195F">
            <w:pPr>
              <w:pStyle w:val="ac"/>
            </w:pPr>
            <w:r w:rsidRPr="009C195F">
              <w:t>from dataclasses import asdict</w:t>
            </w:r>
          </w:p>
          <w:p w14:paraId="493E59DC" w14:textId="77777777" w:rsidR="009C195F" w:rsidRPr="009C195F" w:rsidRDefault="009C195F" w:rsidP="009C195F">
            <w:pPr>
              <w:pStyle w:val="ac"/>
            </w:pPr>
            <w:r w:rsidRPr="009C195F">
              <w:t>from pathlib import Path</w:t>
            </w:r>
          </w:p>
          <w:p w14:paraId="780A2D6D" w14:textId="77777777" w:rsidR="009C195F" w:rsidRPr="009C195F" w:rsidRDefault="009C195F" w:rsidP="009C195F">
            <w:pPr>
              <w:pStyle w:val="ac"/>
            </w:pPr>
            <w:r w:rsidRPr="009C195F">
              <w:t>from typing import Any</w:t>
            </w:r>
          </w:p>
          <w:p w14:paraId="397DAD01" w14:textId="77777777" w:rsidR="009C195F" w:rsidRPr="009C195F" w:rsidRDefault="009C195F" w:rsidP="009C195F">
            <w:pPr>
              <w:pStyle w:val="ac"/>
            </w:pPr>
          </w:p>
          <w:p w14:paraId="2562C353" w14:textId="77777777" w:rsidR="009C195F" w:rsidRPr="009C195F" w:rsidRDefault="009C195F" w:rsidP="009C195F">
            <w:pPr>
              <w:pStyle w:val="ac"/>
            </w:pPr>
            <w:r w:rsidRPr="009C195F">
              <w:t>from .broadcast import generate_broadcast_demo, recover_broadcast_message</w:t>
            </w:r>
          </w:p>
          <w:p w14:paraId="58EC1753" w14:textId="77777777" w:rsidR="009C195F" w:rsidRPr="009C195F" w:rsidRDefault="009C195F" w:rsidP="009C195F">
            <w:pPr>
              <w:pStyle w:val="ac"/>
            </w:pPr>
            <w:r w:rsidRPr="009C195F">
              <w:t>from .common_modulus import recover_from_known_private_exponent</w:t>
            </w:r>
          </w:p>
          <w:p w14:paraId="7447B2A0" w14:textId="77777777" w:rsidR="009C195F" w:rsidRPr="009C195F" w:rsidRDefault="009C195F" w:rsidP="009C195F">
            <w:pPr>
              <w:pStyle w:val="ac"/>
            </w:pPr>
            <w:r w:rsidRPr="009C195F">
              <w:t>from .rsa_core import generate_keypair, save_private_key</w:t>
            </w:r>
          </w:p>
          <w:p w14:paraId="7D9C9E68" w14:textId="77777777" w:rsidR="009C195F" w:rsidRPr="009C195F" w:rsidRDefault="009C195F" w:rsidP="009C195F">
            <w:pPr>
              <w:pStyle w:val="ac"/>
            </w:pPr>
            <w:r w:rsidRPr="009C195F">
              <w:t>from .safe_keygen import analyze_rsa_params, generate_safe_rsa_params</w:t>
            </w:r>
          </w:p>
          <w:p w14:paraId="7C75E667" w14:textId="77777777" w:rsidR="009C195F" w:rsidRPr="009C195F" w:rsidRDefault="009C195F" w:rsidP="009C195F">
            <w:pPr>
              <w:pStyle w:val="ac"/>
            </w:pPr>
            <w:r w:rsidRPr="009C195F">
              <w:t>from .small_order import generate_small_order_demo, recover_small_order_message</w:t>
            </w:r>
          </w:p>
          <w:p w14:paraId="5214E98A" w14:textId="77777777" w:rsidR="009C195F" w:rsidRPr="009C195F" w:rsidRDefault="009C195F" w:rsidP="009C195F">
            <w:pPr>
              <w:pStyle w:val="ac"/>
            </w:pPr>
            <w:r w:rsidRPr="009C195F">
              <w:t>from .wiener import generate_wiener_vulnerable_key, wiener_attack</w:t>
            </w:r>
          </w:p>
          <w:p w14:paraId="0750312C" w14:textId="77777777" w:rsidR="009C195F" w:rsidRPr="009C195F" w:rsidRDefault="009C195F" w:rsidP="009C195F">
            <w:pPr>
              <w:pStyle w:val="ac"/>
            </w:pPr>
          </w:p>
          <w:p w14:paraId="2A7B16E3" w14:textId="77777777" w:rsidR="009C195F" w:rsidRPr="009C195F" w:rsidRDefault="009C195F" w:rsidP="009C195F">
            <w:pPr>
              <w:pStyle w:val="ac"/>
            </w:pPr>
          </w:p>
          <w:p w14:paraId="4F29DB41" w14:textId="77777777" w:rsidR="009C195F" w:rsidRPr="009C195F" w:rsidRDefault="009C195F" w:rsidP="009C195F">
            <w:pPr>
              <w:pStyle w:val="ac"/>
            </w:pPr>
            <w:r w:rsidRPr="009C195F">
              <w:t>def _read_json(path: Path) -&gt; dict[str, Any]:</w:t>
            </w:r>
          </w:p>
          <w:p w14:paraId="13CD2FD2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JSON-файлы служат простым входным форматом для защиты и отчета.</w:t>
            </w:r>
          </w:p>
          <w:p w14:paraId="41B051A6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return json.loads(path.read_text(encoding="utf-8"))</w:t>
            </w:r>
          </w:p>
          <w:p w14:paraId="24391649" w14:textId="77777777" w:rsidR="009C195F" w:rsidRPr="009C195F" w:rsidRDefault="009C195F" w:rsidP="009C195F">
            <w:pPr>
              <w:pStyle w:val="ac"/>
            </w:pPr>
          </w:p>
          <w:p w14:paraId="3D18C536" w14:textId="77777777" w:rsidR="009C195F" w:rsidRPr="009C195F" w:rsidRDefault="009C195F" w:rsidP="009C195F">
            <w:pPr>
              <w:pStyle w:val="ac"/>
            </w:pPr>
          </w:p>
          <w:p w14:paraId="7A528886" w14:textId="77777777" w:rsidR="009C195F" w:rsidRPr="009C195F" w:rsidRDefault="009C195F" w:rsidP="009C195F">
            <w:pPr>
              <w:pStyle w:val="ac"/>
            </w:pPr>
            <w:r w:rsidRPr="009C195F">
              <w:t>def _write_json(path: Path, data: dict[str, Any]) -&gt; None:</w:t>
            </w:r>
          </w:p>
          <w:p w14:paraId="4B4C69B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Демо-команда сохраняет входы для всех атак в выбранный каталог.</w:t>
            </w:r>
          </w:p>
          <w:p w14:paraId="4D7FDCF5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path.parent.mkdir(parents=True, exist_ok=True)</w:t>
            </w:r>
          </w:p>
          <w:p w14:paraId="3D4C702E" w14:textId="77777777" w:rsidR="009C195F" w:rsidRPr="009C195F" w:rsidRDefault="009C195F" w:rsidP="009C195F">
            <w:pPr>
              <w:pStyle w:val="ac"/>
            </w:pPr>
            <w:r w:rsidRPr="009C195F">
              <w:t xml:space="preserve">    path.write_text(json.dumps(data, indent=2, ensure_ascii=False), encoding="utf-8")</w:t>
            </w:r>
          </w:p>
          <w:p w14:paraId="387871FF" w14:textId="77777777" w:rsidR="009C195F" w:rsidRPr="009C195F" w:rsidRDefault="009C195F" w:rsidP="009C195F">
            <w:pPr>
              <w:pStyle w:val="ac"/>
            </w:pPr>
          </w:p>
          <w:p w14:paraId="7FBA22F1" w14:textId="77777777" w:rsidR="009C195F" w:rsidRPr="009C195F" w:rsidRDefault="009C195F" w:rsidP="009C195F">
            <w:pPr>
              <w:pStyle w:val="ac"/>
            </w:pPr>
          </w:p>
          <w:p w14:paraId="22DB798E" w14:textId="77777777" w:rsidR="009C195F" w:rsidRPr="009C195F" w:rsidRDefault="009C195F" w:rsidP="009C195F">
            <w:pPr>
              <w:pStyle w:val="ac"/>
            </w:pPr>
            <w:r w:rsidRPr="009C195F">
              <w:t>def _json_ready(value: Any) -&gt; Any:</w:t>
            </w:r>
          </w:p>
          <w:p w14:paraId="58D2F5C1" w14:textId="77777777" w:rsidR="009C195F" w:rsidRPr="009C195F" w:rsidRDefault="009C195F" w:rsidP="009C195F">
            <w:pPr>
              <w:pStyle w:val="ac"/>
            </w:pPr>
            <w:r w:rsidRPr="009C195F">
              <w:t xml:space="preserve">    if hasattr(value, "__dataclass_fields__"):</w:t>
            </w:r>
          </w:p>
          <w:p w14:paraId="302ADDA8" w14:textId="77777777" w:rsidR="009C195F" w:rsidRPr="009C195F" w:rsidRDefault="009C195F" w:rsidP="009C195F">
            <w:pPr>
              <w:pStyle w:val="ac"/>
            </w:pPr>
            <w:r w:rsidRPr="009C195F">
              <w:t xml:space="preserve">        return asdict(value)</w:t>
            </w:r>
          </w:p>
          <w:p w14:paraId="77864920" w14:textId="77777777" w:rsidR="009C195F" w:rsidRPr="009C195F" w:rsidRDefault="009C195F" w:rsidP="009C195F">
            <w:pPr>
              <w:pStyle w:val="ac"/>
            </w:pPr>
            <w:r w:rsidRPr="009C195F">
              <w:t xml:space="preserve">    if isinstance(value, tuple):</w:t>
            </w:r>
          </w:p>
          <w:p w14:paraId="75B03B52" w14:textId="77777777" w:rsidR="009C195F" w:rsidRPr="009C195F" w:rsidRDefault="009C195F" w:rsidP="009C195F">
            <w:pPr>
              <w:pStyle w:val="ac"/>
            </w:pPr>
            <w:r w:rsidRPr="009C195F">
              <w:t xml:space="preserve">        return [_json_ready(item) for item in value]</w:t>
            </w:r>
          </w:p>
          <w:p w14:paraId="04E0ABCF" w14:textId="77777777" w:rsidR="009C195F" w:rsidRPr="009C195F" w:rsidRDefault="009C195F" w:rsidP="009C195F">
            <w:pPr>
              <w:pStyle w:val="ac"/>
            </w:pPr>
            <w:r w:rsidRPr="009C195F">
              <w:t xml:space="preserve">    if isinstance(value, list):</w:t>
            </w:r>
          </w:p>
          <w:p w14:paraId="3A2BD0C8" w14:textId="77777777" w:rsidR="009C195F" w:rsidRPr="009C195F" w:rsidRDefault="009C195F" w:rsidP="009C195F">
            <w:pPr>
              <w:pStyle w:val="ac"/>
            </w:pPr>
            <w:r w:rsidRPr="009C195F">
              <w:t xml:space="preserve">        return [_json_ready(item) for item in value]</w:t>
            </w:r>
          </w:p>
          <w:p w14:paraId="3DF5656B" w14:textId="77777777" w:rsidR="009C195F" w:rsidRPr="009C195F" w:rsidRDefault="009C195F" w:rsidP="009C195F">
            <w:pPr>
              <w:pStyle w:val="ac"/>
            </w:pPr>
            <w:r w:rsidRPr="009C195F">
              <w:t xml:space="preserve">    if isinstance(value, dict):</w:t>
            </w:r>
          </w:p>
          <w:p w14:paraId="0A408EC5" w14:textId="77777777" w:rsidR="009C195F" w:rsidRPr="009C195F" w:rsidRDefault="009C195F" w:rsidP="009C195F">
            <w:pPr>
              <w:pStyle w:val="ac"/>
            </w:pPr>
            <w:r w:rsidRPr="009C195F">
              <w:lastRenderedPageBreak/>
              <w:t xml:space="preserve">        return {key: _json_ready(item) for key, item in value.items()}</w:t>
            </w:r>
          </w:p>
          <w:p w14:paraId="69B1C753" w14:textId="77777777" w:rsidR="009C195F" w:rsidRPr="009C195F" w:rsidRDefault="009C195F" w:rsidP="009C195F">
            <w:pPr>
              <w:pStyle w:val="ac"/>
            </w:pPr>
            <w:r w:rsidRPr="009C195F">
              <w:t xml:space="preserve">    return value</w:t>
            </w:r>
          </w:p>
          <w:p w14:paraId="643897FD" w14:textId="77777777" w:rsidR="009C195F" w:rsidRPr="009C195F" w:rsidRDefault="009C195F" w:rsidP="009C195F">
            <w:pPr>
              <w:pStyle w:val="ac"/>
            </w:pPr>
          </w:p>
          <w:p w14:paraId="6A2BA0C5" w14:textId="77777777" w:rsidR="009C195F" w:rsidRPr="009C195F" w:rsidRDefault="009C195F" w:rsidP="009C195F">
            <w:pPr>
              <w:pStyle w:val="ac"/>
            </w:pPr>
          </w:p>
          <w:p w14:paraId="26C399EF" w14:textId="77777777" w:rsidR="009C195F" w:rsidRPr="009C195F" w:rsidRDefault="009C195F" w:rsidP="009C195F">
            <w:pPr>
              <w:pStyle w:val="ac"/>
            </w:pPr>
            <w:r w:rsidRPr="009C195F">
              <w:t>def _cmd_common_modulus(args: argparse.Namespace) -&gt; int:</w:t>
            </w:r>
          </w:p>
          <w:p w14:paraId="38F51CA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Подкоманда запускает атаку общего модуля по n, e_b, d_b и e_a.</w:t>
            </w:r>
          </w:p>
          <w:p w14:paraId="2E59CAD4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data = _read_json(Path(args.json))</w:t>
            </w:r>
          </w:p>
          <w:p w14:paraId="45C6E069" w14:textId="77777777" w:rsidR="009C195F" w:rsidRPr="009C195F" w:rsidRDefault="009C195F" w:rsidP="009C195F">
            <w:pPr>
              <w:pStyle w:val="ac"/>
            </w:pPr>
            <w:r w:rsidRPr="009C195F">
              <w:t xml:space="preserve">    p, q, d_a = recover_from_known_private_exponent(</w:t>
            </w:r>
          </w:p>
          <w:p w14:paraId="799BFB3A" w14:textId="77777777" w:rsidR="009C195F" w:rsidRPr="009C195F" w:rsidRDefault="009C195F" w:rsidP="009C195F">
            <w:pPr>
              <w:pStyle w:val="ac"/>
            </w:pPr>
            <w:r w:rsidRPr="009C195F">
              <w:t xml:space="preserve">        int(data["n"]),</w:t>
            </w:r>
          </w:p>
          <w:p w14:paraId="7001CD2A" w14:textId="77777777" w:rsidR="009C195F" w:rsidRPr="009C195F" w:rsidRDefault="009C195F" w:rsidP="009C195F">
            <w:pPr>
              <w:pStyle w:val="ac"/>
            </w:pPr>
            <w:r w:rsidRPr="009C195F">
              <w:t xml:space="preserve">        int(data["e_b"]),</w:t>
            </w:r>
          </w:p>
          <w:p w14:paraId="1028B015" w14:textId="77777777" w:rsidR="009C195F" w:rsidRPr="009C195F" w:rsidRDefault="009C195F" w:rsidP="009C195F">
            <w:pPr>
              <w:pStyle w:val="ac"/>
            </w:pPr>
            <w:r w:rsidRPr="009C195F">
              <w:t xml:space="preserve">        int(data["d_b"]),</w:t>
            </w:r>
          </w:p>
          <w:p w14:paraId="03F7D7CB" w14:textId="77777777" w:rsidR="009C195F" w:rsidRPr="009C195F" w:rsidRDefault="009C195F" w:rsidP="009C195F">
            <w:pPr>
              <w:pStyle w:val="ac"/>
            </w:pPr>
            <w:r w:rsidRPr="009C195F">
              <w:t xml:space="preserve">        int(data["e_a"]),</w:t>
            </w:r>
          </w:p>
          <w:p w14:paraId="561E4922" w14:textId="77777777" w:rsidR="009C195F" w:rsidRPr="009C195F" w:rsidRDefault="009C195F" w:rsidP="009C195F">
            <w:pPr>
              <w:pStyle w:val="ac"/>
            </w:pPr>
            <w:r w:rsidRPr="009C195F">
              <w:t xml:space="preserve">    )</w:t>
            </w:r>
          </w:p>
          <w:p w14:paraId="62E874A4" w14:textId="77777777" w:rsidR="009C195F" w:rsidRPr="009C195F" w:rsidRDefault="009C195F" w:rsidP="009C195F">
            <w:pPr>
              <w:pStyle w:val="ac"/>
            </w:pPr>
            <w:r w:rsidRPr="009C195F">
              <w:t xml:space="preserve">    print(json.dumps({"p": p, "q": q, "d_a": d_a}, indent=2))</w:t>
            </w:r>
          </w:p>
          <w:p w14:paraId="0ACFA8E0" w14:textId="77777777" w:rsidR="009C195F" w:rsidRPr="009C195F" w:rsidRDefault="009C195F" w:rsidP="009C195F">
            <w:pPr>
              <w:pStyle w:val="ac"/>
            </w:pPr>
            <w:r w:rsidRPr="009C195F">
              <w:t xml:space="preserve">    return 0</w:t>
            </w:r>
          </w:p>
          <w:p w14:paraId="5B8E3F10" w14:textId="77777777" w:rsidR="009C195F" w:rsidRPr="009C195F" w:rsidRDefault="009C195F" w:rsidP="009C195F">
            <w:pPr>
              <w:pStyle w:val="ac"/>
            </w:pPr>
          </w:p>
          <w:p w14:paraId="7B1630A9" w14:textId="77777777" w:rsidR="009C195F" w:rsidRPr="009C195F" w:rsidRDefault="009C195F" w:rsidP="009C195F">
            <w:pPr>
              <w:pStyle w:val="ac"/>
            </w:pPr>
          </w:p>
          <w:p w14:paraId="1D55BA29" w14:textId="77777777" w:rsidR="009C195F" w:rsidRPr="009C195F" w:rsidRDefault="009C195F" w:rsidP="009C195F">
            <w:pPr>
              <w:pStyle w:val="ac"/>
            </w:pPr>
            <w:r w:rsidRPr="009C195F">
              <w:t>def _cmd_wiener(args: argparse.Namespace) -&gt; int:</w:t>
            </w:r>
          </w:p>
          <w:p w14:paraId="7CD3669F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Подкоманда проверяет, восстанавливается ли d атакой Винера.</w:t>
            </w:r>
          </w:p>
          <w:p w14:paraId="5514D6A6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data = _read_json(Path(args.json))</w:t>
            </w:r>
          </w:p>
          <w:p w14:paraId="1B7B85EF" w14:textId="77777777" w:rsidR="009C195F" w:rsidRPr="009C195F" w:rsidRDefault="009C195F" w:rsidP="009C195F">
            <w:pPr>
              <w:pStyle w:val="ac"/>
            </w:pPr>
            <w:r w:rsidRPr="009C195F">
              <w:t xml:space="preserve">    result = wiener_attack(int(data["n"]), int(data["e"]))</w:t>
            </w:r>
          </w:p>
          <w:p w14:paraId="6CCDDD51" w14:textId="77777777" w:rsidR="009C195F" w:rsidRPr="009C195F" w:rsidRDefault="009C195F" w:rsidP="009C195F">
            <w:pPr>
              <w:pStyle w:val="ac"/>
            </w:pPr>
            <w:r w:rsidRPr="009C195F">
              <w:t xml:space="preserve">    print(json.dumps({"found": result is not None, "result": result}, indent=2))</w:t>
            </w:r>
          </w:p>
          <w:p w14:paraId="30B04ECF" w14:textId="77777777" w:rsidR="009C195F" w:rsidRPr="009C195F" w:rsidRDefault="009C195F" w:rsidP="009C195F">
            <w:pPr>
              <w:pStyle w:val="ac"/>
            </w:pPr>
            <w:r w:rsidRPr="009C195F">
              <w:t xml:space="preserve">    return 0</w:t>
            </w:r>
          </w:p>
          <w:p w14:paraId="76CC21B4" w14:textId="77777777" w:rsidR="009C195F" w:rsidRPr="009C195F" w:rsidRDefault="009C195F" w:rsidP="009C195F">
            <w:pPr>
              <w:pStyle w:val="ac"/>
            </w:pPr>
          </w:p>
          <w:p w14:paraId="1035F3AD" w14:textId="77777777" w:rsidR="009C195F" w:rsidRPr="009C195F" w:rsidRDefault="009C195F" w:rsidP="009C195F">
            <w:pPr>
              <w:pStyle w:val="ac"/>
            </w:pPr>
          </w:p>
          <w:p w14:paraId="00D1DBF0" w14:textId="77777777" w:rsidR="009C195F" w:rsidRPr="009C195F" w:rsidRDefault="009C195F" w:rsidP="009C195F">
            <w:pPr>
              <w:pStyle w:val="ac"/>
            </w:pPr>
            <w:r w:rsidRPr="009C195F">
              <w:t>def _cmd_broadcast(args: argparse.Namespace) -&gt; int:</w:t>
            </w:r>
          </w:p>
          <w:p w14:paraId="0DEF407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Подкоманда применяет широковещательную атаку к списку пар (n_i, c_i).</w:t>
            </w:r>
          </w:p>
          <w:p w14:paraId="2E8994AA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data = _read_json(Path(args.json))</w:t>
            </w:r>
          </w:p>
          <w:p w14:paraId="6F1904E6" w14:textId="77777777" w:rsidR="009C195F" w:rsidRPr="009C195F" w:rsidRDefault="009C195F" w:rsidP="009C195F">
            <w:pPr>
              <w:pStyle w:val="ac"/>
            </w:pPr>
            <w:r w:rsidRPr="009C195F">
              <w:t xml:space="preserve">    pairs = [(int(item["n"]), int(item["c"])) for item in data["pairs"]]</w:t>
            </w:r>
          </w:p>
          <w:p w14:paraId="2DDDEA86" w14:textId="77777777" w:rsidR="009C195F" w:rsidRPr="009C195F" w:rsidRDefault="009C195F" w:rsidP="009C195F">
            <w:pPr>
              <w:pStyle w:val="ac"/>
            </w:pPr>
            <w:r w:rsidRPr="009C195F">
              <w:t xml:space="preserve">    message = recover_broadcast_message(int(data["e"]), pairs)</w:t>
            </w:r>
          </w:p>
          <w:p w14:paraId="357AD565" w14:textId="77777777" w:rsidR="009C195F" w:rsidRPr="009C195F" w:rsidRDefault="009C195F" w:rsidP="009C195F">
            <w:pPr>
              <w:pStyle w:val="ac"/>
            </w:pPr>
            <w:r w:rsidRPr="009C195F">
              <w:t xml:space="preserve">    print(json.dumps({"message": message}, indent=2))</w:t>
            </w:r>
          </w:p>
          <w:p w14:paraId="44595ECE" w14:textId="77777777" w:rsidR="009C195F" w:rsidRPr="009C195F" w:rsidRDefault="009C195F" w:rsidP="009C195F">
            <w:pPr>
              <w:pStyle w:val="ac"/>
            </w:pPr>
            <w:r w:rsidRPr="009C195F">
              <w:t xml:space="preserve">    return 0</w:t>
            </w:r>
          </w:p>
          <w:p w14:paraId="3396D9E1" w14:textId="77777777" w:rsidR="009C195F" w:rsidRPr="009C195F" w:rsidRDefault="009C195F" w:rsidP="009C195F">
            <w:pPr>
              <w:pStyle w:val="ac"/>
            </w:pPr>
          </w:p>
          <w:p w14:paraId="3D316CCC" w14:textId="77777777" w:rsidR="009C195F" w:rsidRPr="009C195F" w:rsidRDefault="009C195F" w:rsidP="009C195F">
            <w:pPr>
              <w:pStyle w:val="ac"/>
            </w:pPr>
          </w:p>
          <w:p w14:paraId="2C27A2B4" w14:textId="77777777" w:rsidR="009C195F" w:rsidRPr="009C195F" w:rsidRDefault="009C195F" w:rsidP="009C195F">
            <w:pPr>
              <w:pStyle w:val="ac"/>
            </w:pPr>
            <w:r w:rsidRPr="009C195F">
              <w:t>def _cmd_small_order(args: argparse.Namespace) -&gt; int:</w:t>
            </w:r>
          </w:p>
          <w:p w14:paraId="0799B00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Подкоманда выполняет бесключевое дешифрование через цикл повторного</w:t>
            </w:r>
          </w:p>
          <w:p w14:paraId="2E01DD52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 xml:space="preserve"># </w:t>
            </w:r>
            <w:r w:rsidRPr="009C195F">
              <w:rPr>
                <w:lang w:val="ru-RU"/>
              </w:rPr>
              <w:t>возведения</w:t>
            </w:r>
            <w:r w:rsidRPr="009C195F">
              <w:t xml:space="preserve"> </w:t>
            </w:r>
            <w:r w:rsidRPr="009C195F">
              <w:rPr>
                <w:lang w:val="ru-RU"/>
              </w:rPr>
              <w:t>в</w:t>
            </w:r>
            <w:r w:rsidRPr="009C195F">
              <w:t xml:space="preserve"> </w:t>
            </w:r>
            <w:r w:rsidRPr="009C195F">
              <w:rPr>
                <w:lang w:val="ru-RU"/>
              </w:rPr>
              <w:t>степень</w:t>
            </w:r>
            <w:r w:rsidRPr="009C195F">
              <w:t xml:space="preserve"> e.</w:t>
            </w:r>
          </w:p>
          <w:p w14:paraId="18946D28" w14:textId="77777777" w:rsidR="009C195F" w:rsidRPr="009C195F" w:rsidRDefault="009C195F" w:rsidP="009C195F">
            <w:pPr>
              <w:pStyle w:val="ac"/>
            </w:pPr>
            <w:r w:rsidRPr="009C195F">
              <w:t xml:space="preserve">    data = _read_json(Path(args.json))</w:t>
            </w:r>
          </w:p>
          <w:p w14:paraId="112C4D42" w14:textId="77777777" w:rsidR="009C195F" w:rsidRPr="009C195F" w:rsidRDefault="009C195F" w:rsidP="009C195F">
            <w:pPr>
              <w:pStyle w:val="ac"/>
            </w:pPr>
            <w:r w:rsidRPr="009C195F">
              <w:t xml:space="preserve">    message, iterations = recover_small_order_message(</w:t>
            </w:r>
          </w:p>
          <w:p w14:paraId="6B9C9984" w14:textId="77777777" w:rsidR="009C195F" w:rsidRPr="009C195F" w:rsidRDefault="009C195F" w:rsidP="009C195F">
            <w:pPr>
              <w:pStyle w:val="ac"/>
            </w:pPr>
            <w:r w:rsidRPr="009C195F">
              <w:t xml:space="preserve">        int(data["n"]),</w:t>
            </w:r>
          </w:p>
          <w:p w14:paraId="71BA5429" w14:textId="77777777" w:rsidR="009C195F" w:rsidRPr="009C195F" w:rsidRDefault="009C195F" w:rsidP="009C195F">
            <w:pPr>
              <w:pStyle w:val="ac"/>
            </w:pPr>
            <w:r w:rsidRPr="009C195F">
              <w:lastRenderedPageBreak/>
              <w:t xml:space="preserve">        int(data["e"]),</w:t>
            </w:r>
          </w:p>
          <w:p w14:paraId="143BA8CD" w14:textId="77777777" w:rsidR="009C195F" w:rsidRPr="009C195F" w:rsidRDefault="009C195F" w:rsidP="009C195F">
            <w:pPr>
              <w:pStyle w:val="ac"/>
            </w:pPr>
            <w:r w:rsidRPr="009C195F">
              <w:t xml:space="preserve">        int(data["c"]),</w:t>
            </w:r>
          </w:p>
          <w:p w14:paraId="4FC77658" w14:textId="77777777" w:rsidR="009C195F" w:rsidRPr="009C195F" w:rsidRDefault="009C195F" w:rsidP="009C195F">
            <w:pPr>
              <w:pStyle w:val="ac"/>
            </w:pPr>
            <w:r w:rsidRPr="009C195F">
              <w:t xml:space="preserve">    )</w:t>
            </w:r>
          </w:p>
          <w:p w14:paraId="3213FED0" w14:textId="77777777" w:rsidR="009C195F" w:rsidRPr="009C195F" w:rsidRDefault="009C195F" w:rsidP="009C195F">
            <w:pPr>
              <w:pStyle w:val="ac"/>
            </w:pPr>
            <w:r w:rsidRPr="009C195F">
              <w:t xml:space="preserve">    print(json.dumps({"message": message, "iterations": iterations}, indent=2))</w:t>
            </w:r>
          </w:p>
          <w:p w14:paraId="44233A2B" w14:textId="77777777" w:rsidR="009C195F" w:rsidRPr="009C195F" w:rsidRDefault="009C195F" w:rsidP="009C195F">
            <w:pPr>
              <w:pStyle w:val="ac"/>
            </w:pPr>
            <w:r w:rsidRPr="009C195F">
              <w:t xml:space="preserve">    return 0</w:t>
            </w:r>
          </w:p>
          <w:p w14:paraId="167B5DD6" w14:textId="77777777" w:rsidR="009C195F" w:rsidRPr="009C195F" w:rsidRDefault="009C195F" w:rsidP="009C195F">
            <w:pPr>
              <w:pStyle w:val="ac"/>
            </w:pPr>
          </w:p>
          <w:p w14:paraId="15CBA8E5" w14:textId="77777777" w:rsidR="009C195F" w:rsidRPr="009C195F" w:rsidRDefault="009C195F" w:rsidP="009C195F">
            <w:pPr>
              <w:pStyle w:val="ac"/>
            </w:pPr>
          </w:p>
          <w:p w14:paraId="411B1DFA" w14:textId="77777777" w:rsidR="009C195F" w:rsidRPr="009C195F" w:rsidRDefault="009C195F" w:rsidP="009C195F">
            <w:pPr>
              <w:pStyle w:val="ac"/>
            </w:pPr>
            <w:r w:rsidRPr="009C195F">
              <w:t>def _cmd_safe_keygen(args: argparse.Namespace) -&gt; int:</w:t>
            </w:r>
          </w:p>
          <w:p w14:paraId="4859CFEB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Подкоманда генерирует учебный RSA-ключ с базовыми проверками безопасности</w:t>
            </w:r>
          </w:p>
          <w:p w14:paraId="388A4AE1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и сохраняет закрытые параметры в artifacts.</w:t>
            </w:r>
          </w:p>
          <w:p w14:paraId="2C6771C8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private = generate_safe_rsa_params(args.bits)</w:t>
            </w:r>
          </w:p>
          <w:p w14:paraId="1784C98B" w14:textId="77777777" w:rsidR="009C195F" w:rsidRPr="009C195F" w:rsidRDefault="009C195F" w:rsidP="009C195F">
            <w:pPr>
              <w:pStyle w:val="ac"/>
            </w:pPr>
            <w:r w:rsidRPr="009C195F">
              <w:t xml:space="preserve">    output = Path(args.out)</w:t>
            </w:r>
          </w:p>
          <w:p w14:paraId="5C34A2B3" w14:textId="77777777" w:rsidR="009C195F" w:rsidRPr="009C195F" w:rsidRDefault="009C195F" w:rsidP="009C195F">
            <w:pPr>
              <w:pStyle w:val="ac"/>
            </w:pPr>
            <w:r w:rsidRPr="009C195F">
              <w:t xml:space="preserve">    save_private_key(output, private)</w:t>
            </w:r>
          </w:p>
          <w:p w14:paraId="6A52989F" w14:textId="77777777" w:rsidR="009C195F" w:rsidRPr="009C195F" w:rsidRDefault="009C195F" w:rsidP="009C195F">
            <w:pPr>
              <w:pStyle w:val="ac"/>
            </w:pPr>
            <w:r w:rsidRPr="009C195F">
              <w:t xml:space="preserve">    analysis = analyze_rsa_params(private)</w:t>
            </w:r>
          </w:p>
          <w:p w14:paraId="7DB605AB" w14:textId="77777777" w:rsidR="009C195F" w:rsidRPr="009C195F" w:rsidRDefault="009C195F" w:rsidP="009C195F">
            <w:pPr>
              <w:pStyle w:val="ac"/>
            </w:pPr>
            <w:r w:rsidRPr="009C195F">
              <w:t xml:space="preserve">    print(json.dumps(_json_ready({"private_key": private, "analysis": analysis}), indent=2))</w:t>
            </w:r>
          </w:p>
          <w:p w14:paraId="4B045F44" w14:textId="77777777" w:rsidR="009C195F" w:rsidRPr="009C195F" w:rsidRDefault="009C195F" w:rsidP="009C195F">
            <w:pPr>
              <w:pStyle w:val="ac"/>
            </w:pPr>
            <w:r w:rsidRPr="009C195F">
              <w:t xml:space="preserve">    return 0</w:t>
            </w:r>
          </w:p>
          <w:p w14:paraId="01C78E25" w14:textId="77777777" w:rsidR="009C195F" w:rsidRPr="009C195F" w:rsidRDefault="009C195F" w:rsidP="009C195F">
            <w:pPr>
              <w:pStyle w:val="ac"/>
            </w:pPr>
          </w:p>
          <w:p w14:paraId="5FA4DE22" w14:textId="77777777" w:rsidR="009C195F" w:rsidRPr="009C195F" w:rsidRDefault="009C195F" w:rsidP="009C195F">
            <w:pPr>
              <w:pStyle w:val="ac"/>
            </w:pPr>
          </w:p>
          <w:p w14:paraId="52EA9D23" w14:textId="77777777" w:rsidR="009C195F" w:rsidRPr="009C195F" w:rsidRDefault="009C195F" w:rsidP="009C195F">
            <w:pPr>
              <w:pStyle w:val="ac"/>
            </w:pPr>
            <w:r w:rsidRPr="009C195F">
              <w:t>def _build_common_modulus_demo() -&gt; dict[str, Any]:</w:t>
            </w:r>
          </w:p>
          <w:p w14:paraId="0D9B2FF2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Демо для отчета: два открытых показателя используют один общий модуль.</w:t>
            </w:r>
          </w:p>
          <w:p w14:paraId="158AFD6E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private_b, _ = generate_keypair(256, 65537)</w:t>
            </w:r>
          </w:p>
          <w:p w14:paraId="10292660" w14:textId="77777777" w:rsidR="009C195F" w:rsidRPr="009C195F" w:rsidRDefault="009C195F" w:rsidP="009C195F">
            <w:pPr>
              <w:pStyle w:val="ac"/>
            </w:pPr>
            <w:r w:rsidRPr="009C195F">
              <w:t xml:space="preserve">    e_a = 17</w:t>
            </w:r>
          </w:p>
          <w:p w14:paraId="15B1FA4F" w14:textId="77777777" w:rsidR="009C195F" w:rsidRPr="009C195F" w:rsidRDefault="009C195F" w:rsidP="009C195F">
            <w:pPr>
              <w:pStyle w:val="ac"/>
            </w:pPr>
            <w:r w:rsidRPr="009C195F">
              <w:t xml:space="preserve">    phi = (private_b.p - 1) * (private_b.q - 1)</w:t>
            </w:r>
          </w:p>
          <w:p w14:paraId="67DC5C79" w14:textId="77777777" w:rsidR="009C195F" w:rsidRPr="009C195F" w:rsidRDefault="009C195F" w:rsidP="009C195F">
            <w:pPr>
              <w:pStyle w:val="ac"/>
            </w:pPr>
            <w:r w:rsidRPr="009C195F">
              <w:t xml:space="preserve">    while True:</w:t>
            </w:r>
          </w:p>
          <w:p w14:paraId="0BD47B81" w14:textId="77777777" w:rsidR="009C195F" w:rsidRPr="009C195F" w:rsidRDefault="009C195F" w:rsidP="009C195F">
            <w:pPr>
              <w:pStyle w:val="ac"/>
            </w:pPr>
            <w:r w:rsidRPr="009C195F">
              <w:t xml:space="preserve">        try:</w:t>
            </w:r>
          </w:p>
          <w:p w14:paraId="7192CCC4" w14:textId="77777777" w:rsidR="009C195F" w:rsidRPr="009C195F" w:rsidRDefault="009C195F" w:rsidP="009C195F">
            <w:pPr>
              <w:pStyle w:val="ac"/>
            </w:pPr>
            <w:r w:rsidRPr="009C195F">
              <w:t xml:space="preserve">            private_a, _ = generate_keypair_from_existing_primes(private_b.p, private_b.q, e_a)</w:t>
            </w:r>
          </w:p>
          <w:p w14:paraId="27C6714B" w14:textId="77777777" w:rsidR="009C195F" w:rsidRPr="009C195F" w:rsidRDefault="009C195F" w:rsidP="009C195F">
            <w:pPr>
              <w:pStyle w:val="ac"/>
            </w:pPr>
            <w:r w:rsidRPr="009C195F">
              <w:t xml:space="preserve">            break</w:t>
            </w:r>
          </w:p>
          <w:p w14:paraId="02F507EB" w14:textId="77777777" w:rsidR="009C195F" w:rsidRPr="009C195F" w:rsidRDefault="009C195F" w:rsidP="009C195F">
            <w:pPr>
              <w:pStyle w:val="ac"/>
            </w:pPr>
            <w:r w:rsidRPr="009C195F">
              <w:t xml:space="preserve">        except ValueError:</w:t>
            </w:r>
          </w:p>
          <w:p w14:paraId="0D3D624B" w14:textId="77777777" w:rsidR="009C195F" w:rsidRPr="009C195F" w:rsidRDefault="009C195F" w:rsidP="009C195F">
            <w:pPr>
              <w:pStyle w:val="ac"/>
            </w:pPr>
            <w:r w:rsidRPr="009C195F">
              <w:t xml:space="preserve">            e_a += 2</w:t>
            </w:r>
          </w:p>
          <w:p w14:paraId="06F09944" w14:textId="77777777" w:rsidR="009C195F" w:rsidRPr="009C195F" w:rsidRDefault="009C195F" w:rsidP="009C195F">
            <w:pPr>
              <w:pStyle w:val="ac"/>
            </w:pPr>
            <w:r w:rsidRPr="009C195F">
              <w:t xml:space="preserve">    recovered = recover_from_known_private_exponent(private_b.n, private_b.e, private_b.d, e_a)</w:t>
            </w:r>
          </w:p>
          <w:p w14:paraId="57346AC8" w14:textId="77777777" w:rsidR="009C195F" w:rsidRPr="009C195F" w:rsidRDefault="009C195F" w:rsidP="009C195F">
            <w:pPr>
              <w:pStyle w:val="ac"/>
            </w:pPr>
            <w:r w:rsidRPr="009C195F">
              <w:t xml:space="preserve">    return {</w:t>
            </w:r>
          </w:p>
          <w:p w14:paraId="10F1683C" w14:textId="77777777" w:rsidR="009C195F" w:rsidRPr="009C195F" w:rsidRDefault="009C195F" w:rsidP="009C195F">
            <w:pPr>
              <w:pStyle w:val="ac"/>
            </w:pPr>
            <w:r w:rsidRPr="009C195F">
              <w:t xml:space="preserve">        "input": {"n": private_b.n, "e_b": private_b.e, "d_b": private_b.d, "e_a": e_a},</w:t>
            </w:r>
          </w:p>
          <w:p w14:paraId="18386FC2" w14:textId="77777777" w:rsidR="009C195F" w:rsidRPr="009C195F" w:rsidRDefault="009C195F" w:rsidP="009C195F">
            <w:pPr>
              <w:pStyle w:val="ac"/>
            </w:pPr>
            <w:r w:rsidRPr="009C195F">
              <w:t xml:space="preserve">        "expected": {"p": min(private_b.p, private_b.q), "q": max(private_b.p, private_b.q), "d_a": private_a.d},</w:t>
            </w:r>
          </w:p>
          <w:p w14:paraId="48243487" w14:textId="77777777" w:rsidR="009C195F" w:rsidRPr="009C195F" w:rsidRDefault="009C195F" w:rsidP="009C195F">
            <w:pPr>
              <w:pStyle w:val="ac"/>
            </w:pPr>
            <w:r w:rsidRPr="009C195F">
              <w:t xml:space="preserve">        "output": {"p": recovered[0], "q": recovered[1], "d_a": recovered[2]},</w:t>
            </w:r>
          </w:p>
          <w:p w14:paraId="2FFFEAB9" w14:textId="77777777" w:rsidR="009C195F" w:rsidRPr="009C195F" w:rsidRDefault="009C195F" w:rsidP="009C195F">
            <w:pPr>
              <w:pStyle w:val="ac"/>
            </w:pPr>
            <w:r w:rsidRPr="009C195F">
              <w:t xml:space="preserve">        "phi": phi,</w:t>
            </w:r>
          </w:p>
          <w:p w14:paraId="07DC8038" w14:textId="77777777" w:rsidR="009C195F" w:rsidRPr="009C195F" w:rsidRDefault="009C195F" w:rsidP="009C195F">
            <w:pPr>
              <w:pStyle w:val="ac"/>
            </w:pPr>
            <w:r w:rsidRPr="009C195F">
              <w:t xml:space="preserve">    }</w:t>
            </w:r>
          </w:p>
          <w:p w14:paraId="312FA2FC" w14:textId="77777777" w:rsidR="009C195F" w:rsidRPr="009C195F" w:rsidRDefault="009C195F" w:rsidP="009C195F">
            <w:pPr>
              <w:pStyle w:val="ac"/>
            </w:pPr>
          </w:p>
          <w:p w14:paraId="0B8C71B2" w14:textId="77777777" w:rsidR="009C195F" w:rsidRPr="009C195F" w:rsidRDefault="009C195F" w:rsidP="009C195F">
            <w:pPr>
              <w:pStyle w:val="ac"/>
            </w:pPr>
          </w:p>
          <w:p w14:paraId="25F26C78" w14:textId="77777777" w:rsidR="009C195F" w:rsidRPr="009C195F" w:rsidRDefault="009C195F" w:rsidP="009C195F">
            <w:pPr>
              <w:pStyle w:val="ac"/>
            </w:pPr>
            <w:r w:rsidRPr="009C195F">
              <w:t>def generate_keypair_from_existing_primes(p: int, q: int, e: int):</w:t>
            </w:r>
          </w:p>
          <w:p w14:paraId="6037F0EA" w14:textId="77777777" w:rsidR="009C195F" w:rsidRPr="009C195F" w:rsidRDefault="009C195F" w:rsidP="009C195F">
            <w:pPr>
              <w:pStyle w:val="ac"/>
            </w:pPr>
            <w:r w:rsidRPr="009C195F">
              <w:t xml:space="preserve">    from .rsa_core import generate_keypair_from_primes</w:t>
            </w:r>
          </w:p>
          <w:p w14:paraId="5D22191F" w14:textId="77777777" w:rsidR="009C195F" w:rsidRPr="009C195F" w:rsidRDefault="009C195F" w:rsidP="009C195F">
            <w:pPr>
              <w:pStyle w:val="ac"/>
            </w:pPr>
          </w:p>
          <w:p w14:paraId="002AAB7C" w14:textId="77777777" w:rsidR="009C195F" w:rsidRPr="009C195F" w:rsidRDefault="009C195F" w:rsidP="009C195F">
            <w:pPr>
              <w:pStyle w:val="ac"/>
            </w:pPr>
            <w:r w:rsidRPr="009C195F">
              <w:t xml:space="preserve">    return generate_keypair_from_primes(p, q, e)</w:t>
            </w:r>
          </w:p>
          <w:p w14:paraId="000152C6" w14:textId="77777777" w:rsidR="009C195F" w:rsidRPr="009C195F" w:rsidRDefault="009C195F" w:rsidP="009C195F">
            <w:pPr>
              <w:pStyle w:val="ac"/>
            </w:pPr>
          </w:p>
          <w:p w14:paraId="4DD1152D" w14:textId="77777777" w:rsidR="009C195F" w:rsidRPr="009C195F" w:rsidRDefault="009C195F" w:rsidP="009C195F">
            <w:pPr>
              <w:pStyle w:val="ac"/>
            </w:pPr>
          </w:p>
          <w:p w14:paraId="69263DBE" w14:textId="77777777" w:rsidR="009C195F" w:rsidRPr="009C195F" w:rsidRDefault="009C195F" w:rsidP="009C195F">
            <w:pPr>
              <w:pStyle w:val="ac"/>
            </w:pPr>
            <w:r w:rsidRPr="009C195F">
              <w:t>def _cmd_demo(args: argparse.Namespace) -&gt; int:</w:t>
            </w:r>
          </w:p>
          <w:p w14:paraId="7B1B96FC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Команда demo создает все JSON-входы и сводный файл результатов для</w:t>
            </w:r>
          </w:p>
          <w:p w14:paraId="6C7C302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быстрой демонстрации на защите.</w:t>
            </w:r>
          </w:p>
          <w:p w14:paraId="734FB2D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output = Path(args.out)</w:t>
            </w:r>
          </w:p>
          <w:p w14:paraId="538BB864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if output.exists():</w:t>
            </w:r>
          </w:p>
          <w:p w14:paraId="322DC4A6" w14:textId="77777777" w:rsidR="009C195F" w:rsidRPr="009C195F" w:rsidRDefault="009C195F" w:rsidP="009C195F">
            <w:pPr>
              <w:pStyle w:val="ac"/>
            </w:pPr>
            <w:r w:rsidRPr="009C195F">
              <w:t xml:space="preserve">        shutil.rmtree(output)</w:t>
            </w:r>
          </w:p>
          <w:p w14:paraId="20DDD27F" w14:textId="77777777" w:rsidR="009C195F" w:rsidRPr="009C195F" w:rsidRDefault="009C195F" w:rsidP="009C195F">
            <w:pPr>
              <w:pStyle w:val="ac"/>
            </w:pPr>
            <w:r w:rsidRPr="009C195F">
              <w:t xml:space="preserve">    output.mkdir(parents=True, exist_ok=True)</w:t>
            </w:r>
          </w:p>
          <w:p w14:paraId="78E122D5" w14:textId="77777777" w:rsidR="009C195F" w:rsidRPr="009C195F" w:rsidRDefault="009C195F" w:rsidP="009C195F">
            <w:pPr>
              <w:pStyle w:val="ac"/>
            </w:pPr>
          </w:p>
          <w:p w14:paraId="70023744" w14:textId="77777777" w:rsidR="009C195F" w:rsidRPr="009C195F" w:rsidRDefault="009C195F" w:rsidP="009C195F">
            <w:pPr>
              <w:pStyle w:val="ac"/>
            </w:pPr>
            <w:r w:rsidRPr="009C195F">
              <w:t xml:space="preserve">    common = _build_common_modulus_demo()</w:t>
            </w:r>
          </w:p>
          <w:p w14:paraId="200F2F81" w14:textId="77777777" w:rsidR="009C195F" w:rsidRPr="009C195F" w:rsidRDefault="009C195F" w:rsidP="009C195F">
            <w:pPr>
              <w:pStyle w:val="ac"/>
            </w:pPr>
            <w:r w:rsidRPr="009C195F">
              <w:t xml:space="preserve">    _write_json(output / "common_modulus.json", common["input"])</w:t>
            </w:r>
          </w:p>
          <w:p w14:paraId="019E2ED3" w14:textId="77777777" w:rsidR="009C195F" w:rsidRPr="009C195F" w:rsidRDefault="009C195F" w:rsidP="009C195F">
            <w:pPr>
              <w:pStyle w:val="ac"/>
            </w:pPr>
          </w:p>
          <w:p w14:paraId="2C7708A7" w14:textId="77777777" w:rsidR="009C195F" w:rsidRPr="009C195F" w:rsidRDefault="009C195F" w:rsidP="009C195F">
            <w:pPr>
              <w:pStyle w:val="ac"/>
            </w:pPr>
            <w:r w:rsidRPr="009C195F">
              <w:t xml:space="preserve">    vulnerable_private, vulnerable_public = generate_wiener_vulnerable_key(256)</w:t>
            </w:r>
          </w:p>
          <w:p w14:paraId="6D93CAC1" w14:textId="77777777" w:rsidR="009C195F" w:rsidRPr="009C195F" w:rsidRDefault="009C195F" w:rsidP="009C195F">
            <w:pPr>
              <w:pStyle w:val="ac"/>
            </w:pPr>
            <w:r w:rsidRPr="009C195F">
              <w:t xml:space="preserve">    _write_json(</w:t>
            </w:r>
          </w:p>
          <w:p w14:paraId="59D63C85" w14:textId="77777777" w:rsidR="009C195F" w:rsidRPr="009C195F" w:rsidRDefault="009C195F" w:rsidP="009C195F">
            <w:pPr>
              <w:pStyle w:val="ac"/>
            </w:pPr>
            <w:r w:rsidRPr="009C195F">
              <w:t xml:space="preserve">        output / "wiener.json",</w:t>
            </w:r>
          </w:p>
          <w:p w14:paraId="0ADC99DB" w14:textId="77777777" w:rsidR="009C195F" w:rsidRPr="009C195F" w:rsidRDefault="009C195F" w:rsidP="009C195F">
            <w:pPr>
              <w:pStyle w:val="ac"/>
            </w:pPr>
            <w:r w:rsidRPr="009C195F">
              <w:t xml:space="preserve">        {"n": vulnerable_public.n, "e": vulnerable_public.e, "d_real": vulnerable_private.d},</w:t>
            </w:r>
          </w:p>
          <w:p w14:paraId="4C070A60" w14:textId="77777777" w:rsidR="009C195F" w:rsidRPr="009C195F" w:rsidRDefault="009C195F" w:rsidP="009C195F">
            <w:pPr>
              <w:pStyle w:val="ac"/>
            </w:pPr>
            <w:r w:rsidRPr="009C195F">
              <w:t xml:space="preserve">    )</w:t>
            </w:r>
          </w:p>
          <w:p w14:paraId="4525D7F8" w14:textId="77777777" w:rsidR="009C195F" w:rsidRPr="009C195F" w:rsidRDefault="009C195F" w:rsidP="009C195F">
            <w:pPr>
              <w:pStyle w:val="ac"/>
            </w:pPr>
          </w:p>
          <w:p w14:paraId="57DB2FCA" w14:textId="77777777" w:rsidR="009C195F" w:rsidRPr="009C195F" w:rsidRDefault="009C195F" w:rsidP="009C195F">
            <w:pPr>
              <w:pStyle w:val="ac"/>
            </w:pPr>
            <w:r w:rsidRPr="009C195F">
              <w:t xml:space="preserve">    broadcast = generate_broadcast_demo(e=3, recipients=3, bits=128)</w:t>
            </w:r>
          </w:p>
          <w:p w14:paraId="0EC54B67" w14:textId="77777777" w:rsidR="009C195F" w:rsidRPr="009C195F" w:rsidRDefault="009C195F" w:rsidP="009C195F">
            <w:pPr>
              <w:pStyle w:val="ac"/>
            </w:pPr>
            <w:r w:rsidRPr="009C195F">
              <w:t xml:space="preserve">    _write_json(</w:t>
            </w:r>
          </w:p>
          <w:p w14:paraId="41EA5AED" w14:textId="77777777" w:rsidR="009C195F" w:rsidRPr="009C195F" w:rsidRDefault="009C195F" w:rsidP="009C195F">
            <w:pPr>
              <w:pStyle w:val="ac"/>
            </w:pPr>
            <w:r w:rsidRPr="009C195F">
              <w:t xml:space="preserve">        output / "broadcast.json",</w:t>
            </w:r>
          </w:p>
          <w:p w14:paraId="56AF0BE4" w14:textId="77777777" w:rsidR="009C195F" w:rsidRPr="009C195F" w:rsidRDefault="009C195F" w:rsidP="009C195F">
            <w:pPr>
              <w:pStyle w:val="ac"/>
            </w:pPr>
            <w:r w:rsidRPr="009C195F">
              <w:t xml:space="preserve">        {</w:t>
            </w:r>
          </w:p>
          <w:p w14:paraId="146802D9" w14:textId="77777777" w:rsidR="009C195F" w:rsidRPr="009C195F" w:rsidRDefault="009C195F" w:rsidP="009C195F">
            <w:pPr>
              <w:pStyle w:val="ac"/>
            </w:pPr>
            <w:r w:rsidRPr="009C195F">
              <w:t xml:space="preserve">            "e": broadcast["e"],</w:t>
            </w:r>
          </w:p>
          <w:p w14:paraId="7541EA36" w14:textId="77777777" w:rsidR="009C195F" w:rsidRPr="009C195F" w:rsidRDefault="009C195F" w:rsidP="009C195F">
            <w:pPr>
              <w:pStyle w:val="ac"/>
            </w:pPr>
            <w:r w:rsidRPr="009C195F">
              <w:t xml:space="preserve">            "message_int": broadcast["message_int"],</w:t>
            </w:r>
          </w:p>
          <w:p w14:paraId="7CC32056" w14:textId="77777777" w:rsidR="009C195F" w:rsidRPr="009C195F" w:rsidRDefault="009C195F" w:rsidP="009C195F">
            <w:pPr>
              <w:pStyle w:val="ac"/>
            </w:pPr>
            <w:r w:rsidRPr="009C195F">
              <w:t xml:space="preserve">            "pairs": [{"n": n, "c": c} for n, c in broadcast["pairs"]],</w:t>
            </w:r>
          </w:p>
          <w:p w14:paraId="64BC73DC" w14:textId="77777777" w:rsidR="009C195F" w:rsidRPr="009C195F" w:rsidRDefault="009C195F" w:rsidP="009C195F">
            <w:pPr>
              <w:pStyle w:val="ac"/>
            </w:pPr>
            <w:r w:rsidRPr="009C195F">
              <w:t xml:space="preserve">        },</w:t>
            </w:r>
          </w:p>
          <w:p w14:paraId="2CB59910" w14:textId="77777777" w:rsidR="009C195F" w:rsidRPr="009C195F" w:rsidRDefault="009C195F" w:rsidP="009C195F">
            <w:pPr>
              <w:pStyle w:val="ac"/>
            </w:pPr>
            <w:r w:rsidRPr="009C195F">
              <w:t xml:space="preserve">    )</w:t>
            </w:r>
          </w:p>
          <w:p w14:paraId="4DBDC1FE" w14:textId="77777777" w:rsidR="009C195F" w:rsidRPr="009C195F" w:rsidRDefault="009C195F" w:rsidP="009C195F">
            <w:pPr>
              <w:pStyle w:val="ac"/>
            </w:pPr>
          </w:p>
          <w:p w14:paraId="03C81C8C" w14:textId="77777777" w:rsidR="009C195F" w:rsidRPr="009C195F" w:rsidRDefault="009C195F" w:rsidP="009C195F">
            <w:pPr>
              <w:pStyle w:val="ac"/>
            </w:pPr>
            <w:r w:rsidRPr="009C195F">
              <w:t xml:space="preserve">    small = generate_small_order_demo()</w:t>
            </w:r>
          </w:p>
          <w:p w14:paraId="2EFBD039" w14:textId="77777777" w:rsidR="009C195F" w:rsidRPr="009C195F" w:rsidRDefault="009C195F" w:rsidP="009C195F">
            <w:pPr>
              <w:pStyle w:val="ac"/>
            </w:pPr>
            <w:r w:rsidRPr="009C195F">
              <w:t xml:space="preserve">    _write_json(output / "small_order.json", {"n": small["n"], "e": small["e"], "c": small["c"]})</w:t>
            </w:r>
          </w:p>
          <w:p w14:paraId="0D6FD860" w14:textId="77777777" w:rsidR="009C195F" w:rsidRPr="009C195F" w:rsidRDefault="009C195F" w:rsidP="009C195F">
            <w:pPr>
              <w:pStyle w:val="ac"/>
            </w:pPr>
          </w:p>
          <w:p w14:paraId="16CCA129" w14:textId="77777777" w:rsidR="009C195F" w:rsidRPr="009C195F" w:rsidRDefault="009C195F" w:rsidP="009C195F">
            <w:pPr>
              <w:pStyle w:val="ac"/>
            </w:pPr>
            <w:r w:rsidRPr="009C195F">
              <w:t xml:space="preserve">    summary = {</w:t>
            </w:r>
          </w:p>
          <w:p w14:paraId="434F63E8" w14:textId="77777777" w:rsidR="009C195F" w:rsidRPr="009C195F" w:rsidRDefault="009C195F" w:rsidP="009C195F">
            <w:pPr>
              <w:pStyle w:val="ac"/>
            </w:pPr>
            <w:r w:rsidRPr="009C195F">
              <w:t xml:space="preserve">        "common_modulus": common,</w:t>
            </w:r>
          </w:p>
          <w:p w14:paraId="57B89618" w14:textId="77777777" w:rsidR="009C195F" w:rsidRPr="009C195F" w:rsidRDefault="009C195F" w:rsidP="009C195F">
            <w:pPr>
              <w:pStyle w:val="ac"/>
            </w:pPr>
            <w:r w:rsidRPr="009C195F">
              <w:lastRenderedPageBreak/>
              <w:t xml:space="preserve">        "wiener": {"recovered": wiener_attack(vulnerable_public.n, vulnerable_public.e)},</w:t>
            </w:r>
          </w:p>
          <w:p w14:paraId="5F62F640" w14:textId="77777777" w:rsidR="009C195F" w:rsidRPr="009C195F" w:rsidRDefault="009C195F" w:rsidP="009C195F">
            <w:pPr>
              <w:pStyle w:val="ac"/>
            </w:pPr>
            <w:r w:rsidRPr="009C195F">
              <w:t xml:space="preserve">        "broadcast": _json_ready(broadcast),</w:t>
            </w:r>
          </w:p>
          <w:p w14:paraId="728DE5CA" w14:textId="77777777" w:rsidR="009C195F" w:rsidRPr="009C195F" w:rsidRDefault="009C195F" w:rsidP="009C195F">
            <w:pPr>
              <w:pStyle w:val="ac"/>
            </w:pPr>
            <w:r w:rsidRPr="009C195F">
              <w:t xml:space="preserve">        "small_order": small,</w:t>
            </w:r>
          </w:p>
          <w:p w14:paraId="48B56FD7" w14:textId="77777777" w:rsidR="009C195F" w:rsidRPr="009C195F" w:rsidRDefault="009C195F" w:rsidP="009C195F">
            <w:pPr>
              <w:pStyle w:val="ac"/>
            </w:pPr>
            <w:r w:rsidRPr="009C195F">
              <w:t xml:space="preserve">    }</w:t>
            </w:r>
          </w:p>
          <w:p w14:paraId="739075E0" w14:textId="77777777" w:rsidR="009C195F" w:rsidRPr="009C195F" w:rsidRDefault="009C195F" w:rsidP="009C195F">
            <w:pPr>
              <w:pStyle w:val="ac"/>
            </w:pPr>
            <w:r w:rsidRPr="009C195F">
              <w:t xml:space="preserve">    _write_json(output / "demo_outputs.json", summary)</w:t>
            </w:r>
          </w:p>
          <w:p w14:paraId="08070C5D" w14:textId="77777777" w:rsidR="009C195F" w:rsidRPr="009C195F" w:rsidRDefault="009C195F" w:rsidP="009C195F">
            <w:pPr>
              <w:pStyle w:val="ac"/>
            </w:pPr>
            <w:r w:rsidRPr="009C195F">
              <w:t xml:space="preserve">    print(f"Demo data written to {output}")</w:t>
            </w:r>
          </w:p>
          <w:p w14:paraId="1171F42D" w14:textId="77777777" w:rsidR="009C195F" w:rsidRPr="009C195F" w:rsidRDefault="009C195F" w:rsidP="009C195F">
            <w:pPr>
              <w:pStyle w:val="ac"/>
            </w:pPr>
            <w:r w:rsidRPr="009C195F">
              <w:t xml:space="preserve">    return 0</w:t>
            </w:r>
          </w:p>
          <w:p w14:paraId="5BB11227" w14:textId="77777777" w:rsidR="009C195F" w:rsidRPr="009C195F" w:rsidRDefault="009C195F" w:rsidP="009C195F">
            <w:pPr>
              <w:pStyle w:val="ac"/>
            </w:pPr>
          </w:p>
          <w:p w14:paraId="331237AA" w14:textId="77777777" w:rsidR="009C195F" w:rsidRPr="009C195F" w:rsidRDefault="009C195F" w:rsidP="009C195F">
            <w:pPr>
              <w:pStyle w:val="ac"/>
            </w:pPr>
          </w:p>
          <w:p w14:paraId="5CEE31E6" w14:textId="77777777" w:rsidR="009C195F" w:rsidRPr="009C195F" w:rsidRDefault="009C195F" w:rsidP="009C195F">
            <w:pPr>
              <w:pStyle w:val="ac"/>
            </w:pPr>
            <w:r w:rsidRPr="009C195F">
              <w:t>def build_parser() -&gt; argparse.ArgumentParser:</w:t>
            </w:r>
          </w:p>
          <w:p w14:paraId="38FD26C9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Парсер CLI фиксирует имена подкоманд и аргументы; их нельзя менять без</w:t>
            </w:r>
          </w:p>
          <w:p w14:paraId="62C5CBE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rPr>
                <w:lang w:val="ru-RU"/>
              </w:rPr>
              <w:t xml:space="preserve">    # обновления README, тестов и материалов отчета.</w:t>
            </w:r>
          </w:p>
          <w:p w14:paraId="592B4EED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parser = argparse.ArgumentParser(description="KMZI Lab2 RSA attacks")</w:t>
            </w:r>
          </w:p>
          <w:p w14:paraId="6D7FD248" w14:textId="77777777" w:rsidR="009C195F" w:rsidRPr="009C195F" w:rsidRDefault="009C195F" w:rsidP="009C195F">
            <w:pPr>
              <w:pStyle w:val="ac"/>
            </w:pPr>
            <w:r w:rsidRPr="009C195F">
              <w:t xml:space="preserve">    subparsers = parser.add_subparsers(dest="command", required=True)</w:t>
            </w:r>
          </w:p>
          <w:p w14:paraId="5BB2FB7B" w14:textId="77777777" w:rsidR="009C195F" w:rsidRPr="009C195F" w:rsidRDefault="009C195F" w:rsidP="009C195F">
            <w:pPr>
              <w:pStyle w:val="ac"/>
            </w:pPr>
          </w:p>
          <w:p w14:paraId="7C668A1A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common-modulus: восстановление p, q и d_a при общем n.</w:t>
            </w:r>
          </w:p>
          <w:p w14:paraId="04CD0148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common = subparsers.add_parser("common-modulus")</w:t>
            </w:r>
          </w:p>
          <w:p w14:paraId="47B6E81E" w14:textId="77777777" w:rsidR="009C195F" w:rsidRPr="009C195F" w:rsidRDefault="009C195F" w:rsidP="009C195F">
            <w:pPr>
              <w:pStyle w:val="ac"/>
            </w:pPr>
            <w:r w:rsidRPr="009C195F">
              <w:t xml:space="preserve">    common.add_argument("--json", required=True)</w:t>
            </w:r>
          </w:p>
          <w:p w14:paraId="4EF3B33F" w14:textId="77777777" w:rsidR="009C195F" w:rsidRPr="009C195F" w:rsidRDefault="009C195F" w:rsidP="009C195F">
            <w:pPr>
              <w:pStyle w:val="ac"/>
            </w:pPr>
            <w:r w:rsidRPr="009C195F">
              <w:t xml:space="preserve">    common.set_defaults(func=_cmd_common_modulus)</w:t>
            </w:r>
          </w:p>
          <w:p w14:paraId="76304463" w14:textId="77777777" w:rsidR="009C195F" w:rsidRPr="009C195F" w:rsidRDefault="009C195F" w:rsidP="009C195F">
            <w:pPr>
              <w:pStyle w:val="ac"/>
            </w:pPr>
          </w:p>
          <w:p w14:paraId="34BC754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wiener: атака на малый закрытый показатель d.</w:t>
            </w:r>
          </w:p>
          <w:p w14:paraId="3CEB6960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wiener = subparsers.add_parser("wiener")</w:t>
            </w:r>
          </w:p>
          <w:p w14:paraId="2E366024" w14:textId="77777777" w:rsidR="009C195F" w:rsidRPr="009C195F" w:rsidRDefault="009C195F" w:rsidP="009C195F">
            <w:pPr>
              <w:pStyle w:val="ac"/>
            </w:pPr>
            <w:r w:rsidRPr="009C195F">
              <w:t xml:space="preserve">    wiener.add_argument("--json", required=True)</w:t>
            </w:r>
          </w:p>
          <w:p w14:paraId="77131DDD" w14:textId="77777777" w:rsidR="009C195F" w:rsidRPr="009C195F" w:rsidRDefault="009C195F" w:rsidP="009C195F">
            <w:pPr>
              <w:pStyle w:val="ac"/>
            </w:pPr>
            <w:r w:rsidRPr="009C195F">
              <w:t xml:space="preserve">    wiener.set_defaults(func=_cmd_wiener)</w:t>
            </w:r>
          </w:p>
          <w:p w14:paraId="336DB0DB" w14:textId="77777777" w:rsidR="009C195F" w:rsidRPr="009C195F" w:rsidRDefault="009C195F" w:rsidP="009C195F">
            <w:pPr>
              <w:pStyle w:val="ac"/>
            </w:pPr>
          </w:p>
          <w:p w14:paraId="122687EB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broadcast: атака Хостада для одного сообщения без padding.</w:t>
            </w:r>
          </w:p>
          <w:p w14:paraId="6B390B59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broadcast = subparsers.add_parser("broadcast")</w:t>
            </w:r>
          </w:p>
          <w:p w14:paraId="06755264" w14:textId="77777777" w:rsidR="009C195F" w:rsidRPr="009C195F" w:rsidRDefault="009C195F" w:rsidP="009C195F">
            <w:pPr>
              <w:pStyle w:val="ac"/>
            </w:pPr>
            <w:r w:rsidRPr="009C195F">
              <w:t xml:space="preserve">    broadcast.add_argument("--json", required=True)</w:t>
            </w:r>
          </w:p>
          <w:p w14:paraId="5DE67FF2" w14:textId="77777777" w:rsidR="009C195F" w:rsidRPr="009C195F" w:rsidRDefault="009C195F" w:rsidP="009C195F">
            <w:pPr>
              <w:pStyle w:val="ac"/>
            </w:pPr>
            <w:r w:rsidRPr="009C195F">
              <w:t xml:space="preserve">    broadcast.set_defaults(func=_cmd_broadcast)</w:t>
            </w:r>
          </w:p>
          <w:p w14:paraId="6EC75AE7" w14:textId="77777777" w:rsidR="009C195F" w:rsidRPr="009C195F" w:rsidRDefault="009C195F" w:rsidP="009C195F">
            <w:pPr>
              <w:pStyle w:val="ac"/>
            </w:pPr>
          </w:p>
          <w:p w14:paraId="70F730A6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small-order: восстановление сообщения через короткий цикл e.</w:t>
            </w:r>
          </w:p>
          <w:p w14:paraId="56123D53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small = subparsers.add_parser("small-order")</w:t>
            </w:r>
          </w:p>
          <w:p w14:paraId="14C77E15" w14:textId="77777777" w:rsidR="009C195F" w:rsidRPr="009C195F" w:rsidRDefault="009C195F" w:rsidP="009C195F">
            <w:pPr>
              <w:pStyle w:val="ac"/>
            </w:pPr>
            <w:r w:rsidRPr="009C195F">
              <w:t xml:space="preserve">    small.add_argument("--json", required=True)</w:t>
            </w:r>
          </w:p>
          <w:p w14:paraId="443CB8CE" w14:textId="77777777" w:rsidR="009C195F" w:rsidRPr="009C195F" w:rsidRDefault="009C195F" w:rsidP="009C195F">
            <w:pPr>
              <w:pStyle w:val="ac"/>
            </w:pPr>
            <w:r w:rsidRPr="009C195F">
              <w:t xml:space="preserve">    small.set_defaults(func=_cmd_small_order)</w:t>
            </w:r>
          </w:p>
          <w:p w14:paraId="688A941F" w14:textId="77777777" w:rsidR="009C195F" w:rsidRPr="009C195F" w:rsidRDefault="009C195F" w:rsidP="009C195F">
            <w:pPr>
              <w:pStyle w:val="ac"/>
            </w:pPr>
          </w:p>
          <w:p w14:paraId="27614893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t xml:space="preserve">    </w:t>
            </w:r>
            <w:r w:rsidRPr="009C195F">
              <w:rPr>
                <w:lang w:val="ru-RU"/>
              </w:rPr>
              <w:t># safe-keygen: генерация параметров с проверками против учебных слабостей.</w:t>
            </w:r>
          </w:p>
          <w:p w14:paraId="5A29E4AD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safe = subparsers.add_parser("safe-keygen")</w:t>
            </w:r>
          </w:p>
          <w:p w14:paraId="1436A04F" w14:textId="77777777" w:rsidR="009C195F" w:rsidRPr="009C195F" w:rsidRDefault="009C195F" w:rsidP="009C195F">
            <w:pPr>
              <w:pStyle w:val="ac"/>
            </w:pPr>
            <w:r w:rsidRPr="009C195F">
              <w:t xml:space="preserve">    safe.add_argument("--bits", type=int, default=1024)</w:t>
            </w:r>
          </w:p>
          <w:p w14:paraId="0EB0B9EA" w14:textId="77777777" w:rsidR="009C195F" w:rsidRPr="009C195F" w:rsidRDefault="009C195F" w:rsidP="009C195F">
            <w:pPr>
              <w:pStyle w:val="ac"/>
            </w:pPr>
            <w:r w:rsidRPr="009C195F">
              <w:t xml:space="preserve">    safe.add_argument("--out", required=True)</w:t>
            </w:r>
          </w:p>
          <w:p w14:paraId="2CD8F6DD" w14:textId="77777777" w:rsidR="009C195F" w:rsidRPr="009C195F" w:rsidRDefault="009C195F" w:rsidP="009C195F">
            <w:pPr>
              <w:pStyle w:val="ac"/>
            </w:pPr>
            <w:r w:rsidRPr="009C195F">
              <w:t xml:space="preserve">    safe.set_defaults(func=_cmd_safe_keygen)</w:t>
            </w:r>
          </w:p>
          <w:p w14:paraId="1A83403F" w14:textId="77777777" w:rsidR="009C195F" w:rsidRPr="009C195F" w:rsidRDefault="009C195F" w:rsidP="009C195F">
            <w:pPr>
              <w:pStyle w:val="ac"/>
            </w:pPr>
          </w:p>
          <w:p w14:paraId="38448110" w14:textId="77777777" w:rsidR="009C195F" w:rsidRPr="009C195F" w:rsidRDefault="009C195F" w:rsidP="009C195F">
            <w:pPr>
              <w:pStyle w:val="ac"/>
              <w:rPr>
                <w:lang w:val="ru-RU"/>
              </w:rPr>
            </w:pPr>
            <w:r w:rsidRPr="009C195F">
              <w:lastRenderedPageBreak/>
              <w:t xml:space="preserve">    </w:t>
            </w:r>
            <w:r w:rsidRPr="009C195F">
              <w:rPr>
                <w:lang w:val="ru-RU"/>
              </w:rPr>
              <w:t># demo: пакетная генерация входов для отчета и живой демонстрации.</w:t>
            </w:r>
          </w:p>
          <w:p w14:paraId="371803ED" w14:textId="77777777" w:rsidR="009C195F" w:rsidRPr="009C195F" w:rsidRDefault="009C195F" w:rsidP="009C195F">
            <w:pPr>
              <w:pStyle w:val="ac"/>
            </w:pPr>
            <w:r w:rsidRPr="009C195F">
              <w:rPr>
                <w:lang w:val="ru-RU"/>
              </w:rPr>
              <w:t xml:space="preserve">    </w:t>
            </w:r>
            <w:r w:rsidRPr="009C195F">
              <w:t>demo = subparsers.add_parser("demo")</w:t>
            </w:r>
          </w:p>
          <w:p w14:paraId="2F5B6F05" w14:textId="77777777" w:rsidR="009C195F" w:rsidRPr="009C195F" w:rsidRDefault="009C195F" w:rsidP="009C195F">
            <w:pPr>
              <w:pStyle w:val="ac"/>
            </w:pPr>
            <w:r w:rsidRPr="009C195F">
              <w:t xml:space="preserve">    demo.add_argument("--out", required=True)</w:t>
            </w:r>
          </w:p>
          <w:p w14:paraId="61BED713" w14:textId="77777777" w:rsidR="009C195F" w:rsidRPr="009C195F" w:rsidRDefault="009C195F" w:rsidP="009C195F">
            <w:pPr>
              <w:pStyle w:val="ac"/>
            </w:pPr>
            <w:r w:rsidRPr="009C195F">
              <w:t xml:space="preserve">    demo.set_defaults(func=_cmd_demo)</w:t>
            </w:r>
          </w:p>
          <w:p w14:paraId="714DDFF2" w14:textId="77777777" w:rsidR="009C195F" w:rsidRPr="009C195F" w:rsidRDefault="009C195F" w:rsidP="009C195F">
            <w:pPr>
              <w:pStyle w:val="ac"/>
            </w:pPr>
            <w:r w:rsidRPr="009C195F">
              <w:t xml:space="preserve">    return parser</w:t>
            </w:r>
          </w:p>
          <w:p w14:paraId="53954445" w14:textId="77777777" w:rsidR="009C195F" w:rsidRPr="009C195F" w:rsidRDefault="009C195F" w:rsidP="009C195F">
            <w:pPr>
              <w:pStyle w:val="ac"/>
            </w:pPr>
          </w:p>
          <w:p w14:paraId="2068E090" w14:textId="77777777" w:rsidR="009C195F" w:rsidRPr="009C195F" w:rsidRDefault="009C195F" w:rsidP="009C195F">
            <w:pPr>
              <w:pStyle w:val="ac"/>
            </w:pPr>
          </w:p>
          <w:p w14:paraId="727BB174" w14:textId="77777777" w:rsidR="009C195F" w:rsidRPr="009C195F" w:rsidRDefault="009C195F" w:rsidP="009C195F">
            <w:pPr>
              <w:pStyle w:val="ac"/>
            </w:pPr>
            <w:r w:rsidRPr="009C195F">
              <w:t>def main(argv: list[str] | None = None) -&gt; int:</w:t>
            </w:r>
          </w:p>
          <w:p w14:paraId="0E539160" w14:textId="77777777" w:rsidR="009C195F" w:rsidRPr="009C195F" w:rsidRDefault="009C195F" w:rsidP="009C195F">
            <w:pPr>
              <w:pStyle w:val="ac"/>
            </w:pPr>
            <w:r w:rsidRPr="009C195F">
              <w:t xml:space="preserve">    parser = build_parser()</w:t>
            </w:r>
          </w:p>
          <w:p w14:paraId="36FCC872" w14:textId="77777777" w:rsidR="009C195F" w:rsidRPr="009C195F" w:rsidRDefault="009C195F" w:rsidP="009C195F">
            <w:pPr>
              <w:pStyle w:val="ac"/>
            </w:pPr>
            <w:r w:rsidRPr="009C195F">
              <w:t xml:space="preserve">    args = parser.parse_args(argv)</w:t>
            </w:r>
          </w:p>
          <w:p w14:paraId="1AA29C93" w14:textId="77777777" w:rsidR="009C195F" w:rsidRPr="009C195F" w:rsidRDefault="009C195F" w:rsidP="009C195F">
            <w:pPr>
              <w:pStyle w:val="ac"/>
            </w:pPr>
            <w:r w:rsidRPr="009C195F">
              <w:t xml:space="preserve">    return args.func(args)</w:t>
            </w:r>
          </w:p>
          <w:p w14:paraId="6B5D811A" w14:textId="77777777" w:rsidR="009C195F" w:rsidRPr="009C195F" w:rsidRDefault="009C195F" w:rsidP="009C195F">
            <w:pPr>
              <w:pStyle w:val="ac"/>
            </w:pPr>
          </w:p>
          <w:p w14:paraId="7D2EAA25" w14:textId="77777777" w:rsidR="009C195F" w:rsidRPr="009C195F" w:rsidRDefault="009C195F" w:rsidP="009C195F">
            <w:pPr>
              <w:pStyle w:val="ac"/>
            </w:pPr>
          </w:p>
          <w:p w14:paraId="02423645" w14:textId="77777777" w:rsidR="009C195F" w:rsidRPr="009C195F" w:rsidRDefault="009C195F" w:rsidP="009C195F">
            <w:pPr>
              <w:pStyle w:val="ac"/>
            </w:pPr>
            <w:r w:rsidRPr="009C195F">
              <w:t>if __name__ == "__main__":</w:t>
            </w:r>
          </w:p>
          <w:p w14:paraId="757DD46D" w14:textId="4128AD0A" w:rsidR="007066ED" w:rsidRDefault="009C195F" w:rsidP="009C195F">
            <w:pPr>
              <w:pStyle w:val="ac"/>
            </w:pPr>
            <w:r w:rsidRPr="009C195F">
              <w:t xml:space="preserve">    </w:t>
            </w:r>
            <w:r w:rsidRPr="009C195F">
              <w:rPr>
                <w:lang w:val="ru-RU"/>
              </w:rPr>
              <w:t>raise SystemExit(main())</w:t>
            </w:r>
          </w:p>
        </w:tc>
      </w:tr>
    </w:tbl>
    <w:p w14:paraId="1DF7FF4B" w14:textId="77777777" w:rsidR="007066ED" w:rsidRPr="00541917" w:rsidRDefault="007066ED" w:rsidP="007066ED">
      <w:pPr>
        <w:rPr>
          <w:lang w:eastAsia="ru-RU"/>
        </w:rPr>
      </w:pPr>
    </w:p>
    <w:p w14:paraId="76A013A8" w14:textId="77777777" w:rsidR="007066ED" w:rsidRPr="00541917" w:rsidRDefault="007066ED" w:rsidP="00187A63">
      <w:pPr>
        <w:rPr>
          <w:lang w:eastAsia="ru-RU"/>
        </w:rPr>
      </w:pPr>
    </w:p>
    <w:sectPr w:rsidR="007066ED" w:rsidRPr="00541917" w:rsidSect="002F14DB">
      <w:headerReference w:type="default" r:id="rId24"/>
      <w:pgSz w:w="11900" w:h="16840"/>
      <w:pgMar w:top="1134" w:right="567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D99F5" w14:textId="77777777" w:rsidR="00EC734B" w:rsidRPr="00D60F71" w:rsidRDefault="00EC734B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9BF9D11" w14:textId="77777777" w:rsidR="00EC734B" w:rsidRPr="00D60F71" w:rsidRDefault="00EC734B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106A0" w14:textId="77777777" w:rsidR="00EC734B" w:rsidRPr="00D60F71" w:rsidRDefault="00EC734B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F11A78B" w14:textId="77777777" w:rsidR="00EC734B" w:rsidRPr="00D60F71" w:rsidRDefault="00EC734B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4B7C6" w14:textId="20F1E247" w:rsidR="00DF22A3" w:rsidRDefault="00DF22A3" w:rsidP="000F3B88">
    <w:pPr>
      <w:pStyle w:val="afa"/>
      <w:framePr w:wrap="none" w:vAnchor="text" w:hAnchor="margin" w:xAlign="right" w:y="1"/>
      <w:rPr>
        <w:rStyle w:val="afff0"/>
      </w:rPr>
    </w:pPr>
  </w:p>
  <w:p w14:paraId="3E4EEBE0" w14:textId="77777777" w:rsidR="00DF22A3" w:rsidRDefault="00DF22A3" w:rsidP="003E225F">
    <w:pPr>
      <w:pStyle w:val="af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57383C"/>
    <w:multiLevelType w:val="multilevel"/>
    <w:tmpl w:val="2DE286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9B6B8E"/>
    <w:multiLevelType w:val="hybridMultilevel"/>
    <w:tmpl w:val="139E067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602580"/>
    <w:multiLevelType w:val="multilevel"/>
    <w:tmpl w:val="FF0E3F6A"/>
    <w:lvl w:ilvl="0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cs="Times New Roman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4B6738"/>
    <w:multiLevelType w:val="multilevel"/>
    <w:tmpl w:val="345ADF32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051D09"/>
    <w:multiLevelType w:val="hybridMultilevel"/>
    <w:tmpl w:val="01265904"/>
    <w:lvl w:ilvl="0" w:tplc="A8B82B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42E782C"/>
    <w:multiLevelType w:val="multilevel"/>
    <w:tmpl w:val="012EBB2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450E7D34"/>
    <w:multiLevelType w:val="hybridMultilevel"/>
    <w:tmpl w:val="22AA35A2"/>
    <w:lvl w:ilvl="0" w:tplc="A7D05E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732269"/>
    <w:multiLevelType w:val="hybridMultilevel"/>
    <w:tmpl w:val="27543C5C"/>
    <w:lvl w:ilvl="0" w:tplc="EFBA3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A02F37"/>
    <w:multiLevelType w:val="hybridMultilevel"/>
    <w:tmpl w:val="1700D19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CBF5CE6"/>
    <w:multiLevelType w:val="hybridMultilevel"/>
    <w:tmpl w:val="35FEAE68"/>
    <w:lvl w:ilvl="0" w:tplc="1DC0C8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23824"/>
    <w:multiLevelType w:val="multilevel"/>
    <w:tmpl w:val="23DAE3B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28" w15:restartNumberingAfterBreak="0">
    <w:nsid w:val="5F271E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2F2B76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583CB7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A8828D2"/>
    <w:multiLevelType w:val="hybridMultilevel"/>
    <w:tmpl w:val="5240C3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5"/>
  </w:num>
  <w:num w:numId="3">
    <w:abstractNumId w:val="17"/>
  </w:num>
  <w:num w:numId="4">
    <w:abstractNumId w:val="1"/>
  </w:num>
  <w:num w:numId="5">
    <w:abstractNumId w:val="36"/>
  </w:num>
  <w:num w:numId="6">
    <w:abstractNumId w:val="25"/>
  </w:num>
  <w:num w:numId="7">
    <w:abstractNumId w:val="6"/>
  </w:num>
  <w:num w:numId="8">
    <w:abstractNumId w:val="15"/>
  </w:num>
  <w:num w:numId="9">
    <w:abstractNumId w:val="12"/>
  </w:num>
  <w:num w:numId="10">
    <w:abstractNumId w:val="27"/>
  </w:num>
  <w:num w:numId="11">
    <w:abstractNumId w:val="5"/>
  </w:num>
  <w:num w:numId="12">
    <w:abstractNumId w:val="30"/>
  </w:num>
  <w:num w:numId="13">
    <w:abstractNumId w:val="0"/>
  </w:num>
  <w:num w:numId="14">
    <w:abstractNumId w:val="33"/>
  </w:num>
  <w:num w:numId="15">
    <w:abstractNumId w:val="7"/>
  </w:num>
  <w:num w:numId="16">
    <w:abstractNumId w:val="20"/>
  </w:num>
  <w:num w:numId="17">
    <w:abstractNumId w:val="14"/>
  </w:num>
  <w:num w:numId="18">
    <w:abstractNumId w:val="10"/>
  </w:num>
  <w:num w:numId="19">
    <w:abstractNumId w:val="29"/>
  </w:num>
  <w:num w:numId="20">
    <w:abstractNumId w:val="2"/>
  </w:num>
  <w:num w:numId="21">
    <w:abstractNumId w:val="3"/>
  </w:num>
  <w:num w:numId="22">
    <w:abstractNumId w:val="21"/>
  </w:num>
  <w:num w:numId="23">
    <w:abstractNumId w:val="13"/>
  </w:num>
  <w:num w:numId="24">
    <w:abstractNumId w:val="8"/>
  </w:num>
  <w:num w:numId="25">
    <w:abstractNumId w:val="19"/>
  </w:num>
  <w:num w:numId="26">
    <w:abstractNumId w:val="27"/>
    <w:lvlOverride w:ilvl="0">
      <w:startOverride w:val="1"/>
    </w:lvlOverride>
  </w:num>
  <w:num w:numId="27">
    <w:abstractNumId w:val="23"/>
  </w:num>
  <w:num w:numId="28">
    <w:abstractNumId w:val="32"/>
  </w:num>
  <w:num w:numId="29">
    <w:abstractNumId w:val="31"/>
  </w:num>
  <w:num w:numId="30">
    <w:abstractNumId w:val="11"/>
  </w:num>
  <w:num w:numId="31">
    <w:abstractNumId w:val="4"/>
  </w:num>
  <w:num w:numId="32">
    <w:abstractNumId w:val="16"/>
  </w:num>
  <w:num w:numId="33">
    <w:abstractNumId w:val="5"/>
    <w:lvlOverride w:ilvl="0">
      <w:startOverride w:val="1"/>
    </w:lvlOverride>
  </w:num>
  <w:num w:numId="34">
    <w:abstractNumId w:val="27"/>
    <w:lvlOverride w:ilvl="0">
      <w:startOverride w:val="1"/>
    </w:lvlOverride>
  </w:num>
  <w:num w:numId="35">
    <w:abstractNumId w:val="27"/>
    <w:lvlOverride w:ilvl="0">
      <w:startOverride w:val="1"/>
    </w:lvlOverride>
  </w:num>
  <w:num w:numId="36">
    <w:abstractNumId w:val="15"/>
  </w:num>
  <w:num w:numId="37">
    <w:abstractNumId w:val="5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4"/>
  </w:num>
  <w:num w:numId="43">
    <w:abstractNumId w:val="26"/>
  </w:num>
  <w:num w:numId="44">
    <w:abstractNumId w:val="22"/>
  </w:num>
  <w:num w:numId="45">
    <w:abstractNumId w:val="6"/>
  </w:num>
  <w:num w:numId="46">
    <w:abstractNumId w:val="6"/>
  </w:num>
  <w:num w:numId="4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8F7"/>
    <w:rsid w:val="00001785"/>
    <w:rsid w:val="00001CA8"/>
    <w:rsid w:val="000020C4"/>
    <w:rsid w:val="00002E23"/>
    <w:rsid w:val="00005007"/>
    <w:rsid w:val="00010515"/>
    <w:rsid w:val="0001462F"/>
    <w:rsid w:val="000151E9"/>
    <w:rsid w:val="000203A5"/>
    <w:rsid w:val="00020639"/>
    <w:rsid w:val="0002174C"/>
    <w:rsid w:val="000237C0"/>
    <w:rsid w:val="00025C40"/>
    <w:rsid w:val="00027389"/>
    <w:rsid w:val="00030957"/>
    <w:rsid w:val="00032F6E"/>
    <w:rsid w:val="000341E1"/>
    <w:rsid w:val="00035C4C"/>
    <w:rsid w:val="00043F98"/>
    <w:rsid w:val="00054411"/>
    <w:rsid w:val="00055049"/>
    <w:rsid w:val="00057016"/>
    <w:rsid w:val="00057CE8"/>
    <w:rsid w:val="0006172D"/>
    <w:rsid w:val="000638FC"/>
    <w:rsid w:val="000644D9"/>
    <w:rsid w:val="0006657E"/>
    <w:rsid w:val="00074C54"/>
    <w:rsid w:val="00076310"/>
    <w:rsid w:val="0007684B"/>
    <w:rsid w:val="00081A52"/>
    <w:rsid w:val="00082CB7"/>
    <w:rsid w:val="00085DC4"/>
    <w:rsid w:val="00090579"/>
    <w:rsid w:val="000910D4"/>
    <w:rsid w:val="0009343B"/>
    <w:rsid w:val="00096CFB"/>
    <w:rsid w:val="000B1F41"/>
    <w:rsid w:val="000B227E"/>
    <w:rsid w:val="000B3542"/>
    <w:rsid w:val="000B5965"/>
    <w:rsid w:val="000B5E86"/>
    <w:rsid w:val="000B7C42"/>
    <w:rsid w:val="000C45A5"/>
    <w:rsid w:val="000C7C87"/>
    <w:rsid w:val="000D3DC7"/>
    <w:rsid w:val="000D67FA"/>
    <w:rsid w:val="000E2692"/>
    <w:rsid w:val="000E33F3"/>
    <w:rsid w:val="000E3FB7"/>
    <w:rsid w:val="000E58CD"/>
    <w:rsid w:val="000F3B88"/>
    <w:rsid w:val="000F3D67"/>
    <w:rsid w:val="000F7ED4"/>
    <w:rsid w:val="0011100B"/>
    <w:rsid w:val="0011211C"/>
    <w:rsid w:val="001157B4"/>
    <w:rsid w:val="00115811"/>
    <w:rsid w:val="001172A1"/>
    <w:rsid w:val="0012018E"/>
    <w:rsid w:val="00134EF7"/>
    <w:rsid w:val="001368F0"/>
    <w:rsid w:val="00151BEC"/>
    <w:rsid w:val="00155E5A"/>
    <w:rsid w:val="0016072B"/>
    <w:rsid w:val="00162375"/>
    <w:rsid w:val="00162E63"/>
    <w:rsid w:val="0016667A"/>
    <w:rsid w:val="00170C00"/>
    <w:rsid w:val="00172C25"/>
    <w:rsid w:val="0017591F"/>
    <w:rsid w:val="00183FB0"/>
    <w:rsid w:val="001843EA"/>
    <w:rsid w:val="001844C1"/>
    <w:rsid w:val="001849D5"/>
    <w:rsid w:val="001868DA"/>
    <w:rsid w:val="00187A63"/>
    <w:rsid w:val="0019437A"/>
    <w:rsid w:val="00194478"/>
    <w:rsid w:val="00197A0A"/>
    <w:rsid w:val="001A0606"/>
    <w:rsid w:val="001A2ED7"/>
    <w:rsid w:val="001A79A5"/>
    <w:rsid w:val="001B0A98"/>
    <w:rsid w:val="001B1B03"/>
    <w:rsid w:val="001B32F7"/>
    <w:rsid w:val="001C0F9E"/>
    <w:rsid w:val="001C2164"/>
    <w:rsid w:val="001C7C66"/>
    <w:rsid w:val="001D43F1"/>
    <w:rsid w:val="001D4F1B"/>
    <w:rsid w:val="001D60E1"/>
    <w:rsid w:val="001E606F"/>
    <w:rsid w:val="001E63FC"/>
    <w:rsid w:val="001E6E38"/>
    <w:rsid w:val="001E7FF5"/>
    <w:rsid w:val="001F247C"/>
    <w:rsid w:val="001F5920"/>
    <w:rsid w:val="001F5E4E"/>
    <w:rsid w:val="001F5F65"/>
    <w:rsid w:val="0020070E"/>
    <w:rsid w:val="002007BA"/>
    <w:rsid w:val="00201C1A"/>
    <w:rsid w:val="002036D2"/>
    <w:rsid w:val="00207A09"/>
    <w:rsid w:val="00213E45"/>
    <w:rsid w:val="002149CB"/>
    <w:rsid w:val="0021543E"/>
    <w:rsid w:val="00217036"/>
    <w:rsid w:val="00220467"/>
    <w:rsid w:val="00225E5A"/>
    <w:rsid w:val="002404EA"/>
    <w:rsid w:val="002523D2"/>
    <w:rsid w:val="0025334A"/>
    <w:rsid w:val="00253D11"/>
    <w:rsid w:val="00263992"/>
    <w:rsid w:val="00264118"/>
    <w:rsid w:val="0026555D"/>
    <w:rsid w:val="002714E0"/>
    <w:rsid w:val="00284A14"/>
    <w:rsid w:val="0029417B"/>
    <w:rsid w:val="002A033C"/>
    <w:rsid w:val="002A0FEC"/>
    <w:rsid w:val="002A23BC"/>
    <w:rsid w:val="002B0394"/>
    <w:rsid w:val="002B182F"/>
    <w:rsid w:val="002B6AA2"/>
    <w:rsid w:val="002B7349"/>
    <w:rsid w:val="002C21F5"/>
    <w:rsid w:val="002C2D8F"/>
    <w:rsid w:val="002D1672"/>
    <w:rsid w:val="002D1E04"/>
    <w:rsid w:val="002D5C58"/>
    <w:rsid w:val="002D64AB"/>
    <w:rsid w:val="002D6995"/>
    <w:rsid w:val="002E09A2"/>
    <w:rsid w:val="002E233F"/>
    <w:rsid w:val="002E373A"/>
    <w:rsid w:val="002E4F9B"/>
    <w:rsid w:val="002E55EC"/>
    <w:rsid w:val="002E7374"/>
    <w:rsid w:val="002E73D5"/>
    <w:rsid w:val="002F047D"/>
    <w:rsid w:val="002F14DB"/>
    <w:rsid w:val="00302333"/>
    <w:rsid w:val="0030422A"/>
    <w:rsid w:val="00305C98"/>
    <w:rsid w:val="00307D9A"/>
    <w:rsid w:val="00312B77"/>
    <w:rsid w:val="0031314B"/>
    <w:rsid w:val="0032415E"/>
    <w:rsid w:val="00324EC7"/>
    <w:rsid w:val="003270F1"/>
    <w:rsid w:val="00327A23"/>
    <w:rsid w:val="00340453"/>
    <w:rsid w:val="00342811"/>
    <w:rsid w:val="00342E6B"/>
    <w:rsid w:val="00346CC5"/>
    <w:rsid w:val="0035072F"/>
    <w:rsid w:val="00363065"/>
    <w:rsid w:val="00364BC7"/>
    <w:rsid w:val="00366F52"/>
    <w:rsid w:val="00367AEF"/>
    <w:rsid w:val="00370D5E"/>
    <w:rsid w:val="00371DC8"/>
    <w:rsid w:val="00374855"/>
    <w:rsid w:val="00375232"/>
    <w:rsid w:val="00376416"/>
    <w:rsid w:val="00376C9F"/>
    <w:rsid w:val="0037774C"/>
    <w:rsid w:val="00380F74"/>
    <w:rsid w:val="00384B65"/>
    <w:rsid w:val="00384CAB"/>
    <w:rsid w:val="00384E11"/>
    <w:rsid w:val="00384ECC"/>
    <w:rsid w:val="00390220"/>
    <w:rsid w:val="00392C9A"/>
    <w:rsid w:val="00395E78"/>
    <w:rsid w:val="003A0B01"/>
    <w:rsid w:val="003A687C"/>
    <w:rsid w:val="003A7090"/>
    <w:rsid w:val="003B179B"/>
    <w:rsid w:val="003B2153"/>
    <w:rsid w:val="003B46EF"/>
    <w:rsid w:val="003B58A3"/>
    <w:rsid w:val="003B7418"/>
    <w:rsid w:val="003C0C94"/>
    <w:rsid w:val="003D3998"/>
    <w:rsid w:val="003E0352"/>
    <w:rsid w:val="003E225F"/>
    <w:rsid w:val="003E3FE9"/>
    <w:rsid w:val="003E4132"/>
    <w:rsid w:val="003F7172"/>
    <w:rsid w:val="00401F55"/>
    <w:rsid w:val="00402F91"/>
    <w:rsid w:val="0040671E"/>
    <w:rsid w:val="004107BE"/>
    <w:rsid w:val="00411A9A"/>
    <w:rsid w:val="004126E6"/>
    <w:rsid w:val="004156CB"/>
    <w:rsid w:val="00421CCB"/>
    <w:rsid w:val="00421CEA"/>
    <w:rsid w:val="00425324"/>
    <w:rsid w:val="00430F2B"/>
    <w:rsid w:val="00433435"/>
    <w:rsid w:val="004335CD"/>
    <w:rsid w:val="004342CE"/>
    <w:rsid w:val="00434CC2"/>
    <w:rsid w:val="00434F3C"/>
    <w:rsid w:val="00441D2C"/>
    <w:rsid w:val="0044489D"/>
    <w:rsid w:val="0044519E"/>
    <w:rsid w:val="004472A4"/>
    <w:rsid w:val="004530C3"/>
    <w:rsid w:val="0045647C"/>
    <w:rsid w:val="00460CAE"/>
    <w:rsid w:val="00463107"/>
    <w:rsid w:val="00464865"/>
    <w:rsid w:val="004740EC"/>
    <w:rsid w:val="00475C3D"/>
    <w:rsid w:val="004834AE"/>
    <w:rsid w:val="00491926"/>
    <w:rsid w:val="00497F6F"/>
    <w:rsid w:val="004A1ED9"/>
    <w:rsid w:val="004A2EA0"/>
    <w:rsid w:val="004A4563"/>
    <w:rsid w:val="004A5CE7"/>
    <w:rsid w:val="004B03B2"/>
    <w:rsid w:val="004B37E8"/>
    <w:rsid w:val="004B5CD2"/>
    <w:rsid w:val="004B6C68"/>
    <w:rsid w:val="004D13C4"/>
    <w:rsid w:val="004F2A89"/>
    <w:rsid w:val="004F5989"/>
    <w:rsid w:val="004F7F88"/>
    <w:rsid w:val="00503918"/>
    <w:rsid w:val="00507D0A"/>
    <w:rsid w:val="005110F3"/>
    <w:rsid w:val="005133A2"/>
    <w:rsid w:val="00516DFF"/>
    <w:rsid w:val="0052012C"/>
    <w:rsid w:val="00523174"/>
    <w:rsid w:val="005238F0"/>
    <w:rsid w:val="00524236"/>
    <w:rsid w:val="00532FFA"/>
    <w:rsid w:val="005337C5"/>
    <w:rsid w:val="00533DF9"/>
    <w:rsid w:val="00534467"/>
    <w:rsid w:val="00534690"/>
    <w:rsid w:val="00535B7C"/>
    <w:rsid w:val="00541917"/>
    <w:rsid w:val="00543F39"/>
    <w:rsid w:val="00544F2D"/>
    <w:rsid w:val="00546DE0"/>
    <w:rsid w:val="005472E8"/>
    <w:rsid w:val="005550A4"/>
    <w:rsid w:val="00556B34"/>
    <w:rsid w:val="00557681"/>
    <w:rsid w:val="00563443"/>
    <w:rsid w:val="005642CF"/>
    <w:rsid w:val="0056562A"/>
    <w:rsid w:val="005668D6"/>
    <w:rsid w:val="0058029F"/>
    <w:rsid w:val="005803B3"/>
    <w:rsid w:val="0058134C"/>
    <w:rsid w:val="005814B6"/>
    <w:rsid w:val="0058689D"/>
    <w:rsid w:val="005878C0"/>
    <w:rsid w:val="0059343D"/>
    <w:rsid w:val="005971E8"/>
    <w:rsid w:val="005A00E2"/>
    <w:rsid w:val="005A06D4"/>
    <w:rsid w:val="005A427A"/>
    <w:rsid w:val="005B22CC"/>
    <w:rsid w:val="005B380D"/>
    <w:rsid w:val="005C08DA"/>
    <w:rsid w:val="005C5021"/>
    <w:rsid w:val="005D2800"/>
    <w:rsid w:val="005D78FA"/>
    <w:rsid w:val="005E0418"/>
    <w:rsid w:val="005E27E4"/>
    <w:rsid w:val="005E4F2A"/>
    <w:rsid w:val="005F192A"/>
    <w:rsid w:val="005F4468"/>
    <w:rsid w:val="005F700F"/>
    <w:rsid w:val="00600CE7"/>
    <w:rsid w:val="00606D7D"/>
    <w:rsid w:val="00610212"/>
    <w:rsid w:val="006121F2"/>
    <w:rsid w:val="00613952"/>
    <w:rsid w:val="0062250A"/>
    <w:rsid w:val="00623795"/>
    <w:rsid w:val="006255C0"/>
    <w:rsid w:val="00626302"/>
    <w:rsid w:val="00626ABF"/>
    <w:rsid w:val="00643020"/>
    <w:rsid w:val="0064333A"/>
    <w:rsid w:val="00643625"/>
    <w:rsid w:val="00645649"/>
    <w:rsid w:val="00655C38"/>
    <w:rsid w:val="00656059"/>
    <w:rsid w:val="00656079"/>
    <w:rsid w:val="00667644"/>
    <w:rsid w:val="006701DB"/>
    <w:rsid w:val="0067042C"/>
    <w:rsid w:val="00674524"/>
    <w:rsid w:val="00680E6C"/>
    <w:rsid w:val="00684D83"/>
    <w:rsid w:val="006861D5"/>
    <w:rsid w:val="00686960"/>
    <w:rsid w:val="00691E7E"/>
    <w:rsid w:val="00691F5B"/>
    <w:rsid w:val="00692BDD"/>
    <w:rsid w:val="00693A8C"/>
    <w:rsid w:val="00697282"/>
    <w:rsid w:val="006A46C2"/>
    <w:rsid w:val="006A6141"/>
    <w:rsid w:val="006A7EC0"/>
    <w:rsid w:val="006B2CE4"/>
    <w:rsid w:val="006B3CE9"/>
    <w:rsid w:val="006B3E75"/>
    <w:rsid w:val="006C37DE"/>
    <w:rsid w:val="006C67A2"/>
    <w:rsid w:val="006C7214"/>
    <w:rsid w:val="006C7A54"/>
    <w:rsid w:val="006E52A8"/>
    <w:rsid w:val="006E59A4"/>
    <w:rsid w:val="006E5C1B"/>
    <w:rsid w:val="006E7B40"/>
    <w:rsid w:val="006F44AB"/>
    <w:rsid w:val="006F5F48"/>
    <w:rsid w:val="007029B2"/>
    <w:rsid w:val="007042FF"/>
    <w:rsid w:val="007066ED"/>
    <w:rsid w:val="0071183B"/>
    <w:rsid w:val="00714157"/>
    <w:rsid w:val="00714A4A"/>
    <w:rsid w:val="00717014"/>
    <w:rsid w:val="00717524"/>
    <w:rsid w:val="007200CA"/>
    <w:rsid w:val="007246FB"/>
    <w:rsid w:val="00726977"/>
    <w:rsid w:val="007312DF"/>
    <w:rsid w:val="007326DA"/>
    <w:rsid w:val="00736DAF"/>
    <w:rsid w:val="00737E21"/>
    <w:rsid w:val="00740677"/>
    <w:rsid w:val="00745240"/>
    <w:rsid w:val="0075409B"/>
    <w:rsid w:val="007617FD"/>
    <w:rsid w:val="007627EE"/>
    <w:rsid w:val="00765310"/>
    <w:rsid w:val="007711E6"/>
    <w:rsid w:val="00776480"/>
    <w:rsid w:val="0078397C"/>
    <w:rsid w:val="0078465D"/>
    <w:rsid w:val="00785C7D"/>
    <w:rsid w:val="0079217C"/>
    <w:rsid w:val="007A0402"/>
    <w:rsid w:val="007A5C8C"/>
    <w:rsid w:val="007A7AF1"/>
    <w:rsid w:val="007B5681"/>
    <w:rsid w:val="007B5865"/>
    <w:rsid w:val="007C0CD3"/>
    <w:rsid w:val="007C378E"/>
    <w:rsid w:val="007C37CD"/>
    <w:rsid w:val="007D0609"/>
    <w:rsid w:val="007D5935"/>
    <w:rsid w:val="007D607D"/>
    <w:rsid w:val="007D7450"/>
    <w:rsid w:val="007D74CD"/>
    <w:rsid w:val="007D74EB"/>
    <w:rsid w:val="007D7EBF"/>
    <w:rsid w:val="007E15C8"/>
    <w:rsid w:val="007E19E9"/>
    <w:rsid w:val="007E4C5E"/>
    <w:rsid w:val="007E73CF"/>
    <w:rsid w:val="007F0027"/>
    <w:rsid w:val="007F0E6F"/>
    <w:rsid w:val="007F5AD7"/>
    <w:rsid w:val="007F69D2"/>
    <w:rsid w:val="008045D8"/>
    <w:rsid w:val="0080518E"/>
    <w:rsid w:val="008068FA"/>
    <w:rsid w:val="00807DC1"/>
    <w:rsid w:val="00813AE2"/>
    <w:rsid w:val="00817BBF"/>
    <w:rsid w:val="0082030E"/>
    <w:rsid w:val="00820F6E"/>
    <w:rsid w:val="00822A27"/>
    <w:rsid w:val="008240D0"/>
    <w:rsid w:val="008244CC"/>
    <w:rsid w:val="008277F9"/>
    <w:rsid w:val="008302C7"/>
    <w:rsid w:val="008336F0"/>
    <w:rsid w:val="00834306"/>
    <w:rsid w:val="008358FF"/>
    <w:rsid w:val="00841343"/>
    <w:rsid w:val="00842C2B"/>
    <w:rsid w:val="008442B5"/>
    <w:rsid w:val="00845DFF"/>
    <w:rsid w:val="00846F79"/>
    <w:rsid w:val="00850144"/>
    <w:rsid w:val="00851878"/>
    <w:rsid w:val="00853432"/>
    <w:rsid w:val="0085437F"/>
    <w:rsid w:val="00854B78"/>
    <w:rsid w:val="00855E6A"/>
    <w:rsid w:val="00856000"/>
    <w:rsid w:val="00856144"/>
    <w:rsid w:val="00866D60"/>
    <w:rsid w:val="008705F8"/>
    <w:rsid w:val="00870DB7"/>
    <w:rsid w:val="00877103"/>
    <w:rsid w:val="00881108"/>
    <w:rsid w:val="00886918"/>
    <w:rsid w:val="00886D27"/>
    <w:rsid w:val="008933A2"/>
    <w:rsid w:val="00895E0A"/>
    <w:rsid w:val="008A0A44"/>
    <w:rsid w:val="008A0F1B"/>
    <w:rsid w:val="008A1CC8"/>
    <w:rsid w:val="008A3B72"/>
    <w:rsid w:val="008A4D54"/>
    <w:rsid w:val="008B3E43"/>
    <w:rsid w:val="008B4197"/>
    <w:rsid w:val="008B5E65"/>
    <w:rsid w:val="008C73B9"/>
    <w:rsid w:val="008D1DA4"/>
    <w:rsid w:val="008D1E8B"/>
    <w:rsid w:val="008D5C80"/>
    <w:rsid w:val="008D6FE6"/>
    <w:rsid w:val="008D77FD"/>
    <w:rsid w:val="008F016A"/>
    <w:rsid w:val="008F20FC"/>
    <w:rsid w:val="008F2F95"/>
    <w:rsid w:val="008F3F8A"/>
    <w:rsid w:val="00906D84"/>
    <w:rsid w:val="00910653"/>
    <w:rsid w:val="0091120B"/>
    <w:rsid w:val="00917645"/>
    <w:rsid w:val="00917D90"/>
    <w:rsid w:val="00921933"/>
    <w:rsid w:val="00925602"/>
    <w:rsid w:val="0092763D"/>
    <w:rsid w:val="00930D5A"/>
    <w:rsid w:val="00931086"/>
    <w:rsid w:val="00932E4C"/>
    <w:rsid w:val="00933C87"/>
    <w:rsid w:val="0093477C"/>
    <w:rsid w:val="0093549C"/>
    <w:rsid w:val="00936777"/>
    <w:rsid w:val="00937D66"/>
    <w:rsid w:val="00940F89"/>
    <w:rsid w:val="00945714"/>
    <w:rsid w:val="00952C8E"/>
    <w:rsid w:val="009530E2"/>
    <w:rsid w:val="009542B2"/>
    <w:rsid w:val="00954C16"/>
    <w:rsid w:val="00960E22"/>
    <w:rsid w:val="00966CC1"/>
    <w:rsid w:val="00971177"/>
    <w:rsid w:val="00975459"/>
    <w:rsid w:val="0098324B"/>
    <w:rsid w:val="00983307"/>
    <w:rsid w:val="00985035"/>
    <w:rsid w:val="009873B4"/>
    <w:rsid w:val="0099179B"/>
    <w:rsid w:val="00994A65"/>
    <w:rsid w:val="00997F42"/>
    <w:rsid w:val="009A0A6E"/>
    <w:rsid w:val="009A1F86"/>
    <w:rsid w:val="009A3F8C"/>
    <w:rsid w:val="009A4010"/>
    <w:rsid w:val="009A4816"/>
    <w:rsid w:val="009A643D"/>
    <w:rsid w:val="009A77CB"/>
    <w:rsid w:val="009B0491"/>
    <w:rsid w:val="009B0B3D"/>
    <w:rsid w:val="009B1702"/>
    <w:rsid w:val="009B2226"/>
    <w:rsid w:val="009B68D1"/>
    <w:rsid w:val="009B743E"/>
    <w:rsid w:val="009B77E3"/>
    <w:rsid w:val="009C0CF1"/>
    <w:rsid w:val="009C195F"/>
    <w:rsid w:val="009C1C43"/>
    <w:rsid w:val="009C3E1E"/>
    <w:rsid w:val="009D03C7"/>
    <w:rsid w:val="009E0807"/>
    <w:rsid w:val="009E2DA2"/>
    <w:rsid w:val="009E568E"/>
    <w:rsid w:val="009E5E43"/>
    <w:rsid w:val="009E79EF"/>
    <w:rsid w:val="009E7E70"/>
    <w:rsid w:val="009F24B3"/>
    <w:rsid w:val="009F270C"/>
    <w:rsid w:val="009F4EB9"/>
    <w:rsid w:val="009F5065"/>
    <w:rsid w:val="00A03899"/>
    <w:rsid w:val="00A064D7"/>
    <w:rsid w:val="00A06E36"/>
    <w:rsid w:val="00A10064"/>
    <w:rsid w:val="00A1432E"/>
    <w:rsid w:val="00A2101F"/>
    <w:rsid w:val="00A2111C"/>
    <w:rsid w:val="00A233A8"/>
    <w:rsid w:val="00A279F2"/>
    <w:rsid w:val="00A30A46"/>
    <w:rsid w:val="00A33FF9"/>
    <w:rsid w:val="00A35680"/>
    <w:rsid w:val="00A36DB2"/>
    <w:rsid w:val="00A435B1"/>
    <w:rsid w:val="00A439DE"/>
    <w:rsid w:val="00A51F02"/>
    <w:rsid w:val="00A5645C"/>
    <w:rsid w:val="00A57A72"/>
    <w:rsid w:val="00A615DB"/>
    <w:rsid w:val="00A62B24"/>
    <w:rsid w:val="00A638FD"/>
    <w:rsid w:val="00A64183"/>
    <w:rsid w:val="00A64EA5"/>
    <w:rsid w:val="00A83C71"/>
    <w:rsid w:val="00A84E18"/>
    <w:rsid w:val="00A85096"/>
    <w:rsid w:val="00A9031E"/>
    <w:rsid w:val="00A93F49"/>
    <w:rsid w:val="00AA01A4"/>
    <w:rsid w:val="00AA127D"/>
    <w:rsid w:val="00AA51D8"/>
    <w:rsid w:val="00AB6E90"/>
    <w:rsid w:val="00AC66D3"/>
    <w:rsid w:val="00AD03E2"/>
    <w:rsid w:val="00AD246C"/>
    <w:rsid w:val="00AD5957"/>
    <w:rsid w:val="00AD62F0"/>
    <w:rsid w:val="00AD7532"/>
    <w:rsid w:val="00AE0EA9"/>
    <w:rsid w:val="00AE1361"/>
    <w:rsid w:val="00AE243B"/>
    <w:rsid w:val="00AE53D9"/>
    <w:rsid w:val="00AE78CB"/>
    <w:rsid w:val="00AF4ACC"/>
    <w:rsid w:val="00B01D83"/>
    <w:rsid w:val="00B0262D"/>
    <w:rsid w:val="00B030B5"/>
    <w:rsid w:val="00B07423"/>
    <w:rsid w:val="00B110E9"/>
    <w:rsid w:val="00B13B4B"/>
    <w:rsid w:val="00B15FDB"/>
    <w:rsid w:val="00B21F02"/>
    <w:rsid w:val="00B23824"/>
    <w:rsid w:val="00B24965"/>
    <w:rsid w:val="00B301DF"/>
    <w:rsid w:val="00B32F6C"/>
    <w:rsid w:val="00B35E6C"/>
    <w:rsid w:val="00B36D15"/>
    <w:rsid w:val="00B45E70"/>
    <w:rsid w:val="00B45E8F"/>
    <w:rsid w:val="00B46E89"/>
    <w:rsid w:val="00B518BA"/>
    <w:rsid w:val="00B542FB"/>
    <w:rsid w:val="00B61784"/>
    <w:rsid w:val="00B6709D"/>
    <w:rsid w:val="00B724DE"/>
    <w:rsid w:val="00B75C48"/>
    <w:rsid w:val="00B80224"/>
    <w:rsid w:val="00B80F9E"/>
    <w:rsid w:val="00B814C6"/>
    <w:rsid w:val="00B819D1"/>
    <w:rsid w:val="00B81C50"/>
    <w:rsid w:val="00B8476C"/>
    <w:rsid w:val="00B84E1B"/>
    <w:rsid w:val="00B869BE"/>
    <w:rsid w:val="00B911F2"/>
    <w:rsid w:val="00B91459"/>
    <w:rsid w:val="00B96B93"/>
    <w:rsid w:val="00BA0E8A"/>
    <w:rsid w:val="00BA39CF"/>
    <w:rsid w:val="00BB183B"/>
    <w:rsid w:val="00BB2297"/>
    <w:rsid w:val="00BB274C"/>
    <w:rsid w:val="00BC40B0"/>
    <w:rsid w:val="00BC694A"/>
    <w:rsid w:val="00BD1862"/>
    <w:rsid w:val="00BD1DF7"/>
    <w:rsid w:val="00BE09E3"/>
    <w:rsid w:val="00BE19C9"/>
    <w:rsid w:val="00BE1C48"/>
    <w:rsid w:val="00BE2B06"/>
    <w:rsid w:val="00BF3FE5"/>
    <w:rsid w:val="00BF49C1"/>
    <w:rsid w:val="00BF50C0"/>
    <w:rsid w:val="00BF5686"/>
    <w:rsid w:val="00BF5B76"/>
    <w:rsid w:val="00C01B64"/>
    <w:rsid w:val="00C1078B"/>
    <w:rsid w:val="00C12700"/>
    <w:rsid w:val="00C174D6"/>
    <w:rsid w:val="00C20F41"/>
    <w:rsid w:val="00C36F05"/>
    <w:rsid w:val="00C405CA"/>
    <w:rsid w:val="00C438E9"/>
    <w:rsid w:val="00C469D8"/>
    <w:rsid w:val="00C5031D"/>
    <w:rsid w:val="00C55743"/>
    <w:rsid w:val="00C56DC5"/>
    <w:rsid w:val="00C61D89"/>
    <w:rsid w:val="00C65E06"/>
    <w:rsid w:val="00C66CA5"/>
    <w:rsid w:val="00C66DBC"/>
    <w:rsid w:val="00C705AD"/>
    <w:rsid w:val="00C72E51"/>
    <w:rsid w:val="00C739B5"/>
    <w:rsid w:val="00C7486B"/>
    <w:rsid w:val="00C77E41"/>
    <w:rsid w:val="00C82ACD"/>
    <w:rsid w:val="00C82B43"/>
    <w:rsid w:val="00C85375"/>
    <w:rsid w:val="00C86CA4"/>
    <w:rsid w:val="00C911FF"/>
    <w:rsid w:val="00C95102"/>
    <w:rsid w:val="00CB11FD"/>
    <w:rsid w:val="00CB1C66"/>
    <w:rsid w:val="00CB542F"/>
    <w:rsid w:val="00CB6399"/>
    <w:rsid w:val="00CC2834"/>
    <w:rsid w:val="00CC32AA"/>
    <w:rsid w:val="00CC4E8D"/>
    <w:rsid w:val="00CC7612"/>
    <w:rsid w:val="00CC7FB2"/>
    <w:rsid w:val="00CD2414"/>
    <w:rsid w:val="00CD2918"/>
    <w:rsid w:val="00CD4E6F"/>
    <w:rsid w:val="00CD6227"/>
    <w:rsid w:val="00CD759D"/>
    <w:rsid w:val="00CE1E0B"/>
    <w:rsid w:val="00CE4009"/>
    <w:rsid w:val="00D048DE"/>
    <w:rsid w:val="00D05E41"/>
    <w:rsid w:val="00D0711F"/>
    <w:rsid w:val="00D07638"/>
    <w:rsid w:val="00D12188"/>
    <w:rsid w:val="00D139C3"/>
    <w:rsid w:val="00D155AC"/>
    <w:rsid w:val="00D15C5C"/>
    <w:rsid w:val="00D21F7E"/>
    <w:rsid w:val="00D272BE"/>
    <w:rsid w:val="00D32446"/>
    <w:rsid w:val="00D33AC0"/>
    <w:rsid w:val="00D404AC"/>
    <w:rsid w:val="00D46D3B"/>
    <w:rsid w:val="00D50CE5"/>
    <w:rsid w:val="00D5217D"/>
    <w:rsid w:val="00D54FF0"/>
    <w:rsid w:val="00D56AC8"/>
    <w:rsid w:val="00D579AE"/>
    <w:rsid w:val="00D57DA9"/>
    <w:rsid w:val="00D60F71"/>
    <w:rsid w:val="00D622AD"/>
    <w:rsid w:val="00D626C5"/>
    <w:rsid w:val="00D630A9"/>
    <w:rsid w:val="00D71F09"/>
    <w:rsid w:val="00D76406"/>
    <w:rsid w:val="00D845D2"/>
    <w:rsid w:val="00D86313"/>
    <w:rsid w:val="00D86CFB"/>
    <w:rsid w:val="00D94560"/>
    <w:rsid w:val="00DA3253"/>
    <w:rsid w:val="00DA3FD8"/>
    <w:rsid w:val="00DA41A6"/>
    <w:rsid w:val="00DA4755"/>
    <w:rsid w:val="00DB05C3"/>
    <w:rsid w:val="00DB1F28"/>
    <w:rsid w:val="00DB4C6C"/>
    <w:rsid w:val="00DB66C1"/>
    <w:rsid w:val="00DB7765"/>
    <w:rsid w:val="00DC75FE"/>
    <w:rsid w:val="00DD4491"/>
    <w:rsid w:val="00DE23FA"/>
    <w:rsid w:val="00DE33CD"/>
    <w:rsid w:val="00DE68A2"/>
    <w:rsid w:val="00DE68F7"/>
    <w:rsid w:val="00DF22A3"/>
    <w:rsid w:val="00DF3B56"/>
    <w:rsid w:val="00DF3C40"/>
    <w:rsid w:val="00E03E1B"/>
    <w:rsid w:val="00E0518C"/>
    <w:rsid w:val="00E12500"/>
    <w:rsid w:val="00E164F2"/>
    <w:rsid w:val="00E25C28"/>
    <w:rsid w:val="00E25C74"/>
    <w:rsid w:val="00E27D50"/>
    <w:rsid w:val="00E3086F"/>
    <w:rsid w:val="00E32943"/>
    <w:rsid w:val="00E34347"/>
    <w:rsid w:val="00E34B29"/>
    <w:rsid w:val="00E40FEE"/>
    <w:rsid w:val="00E419F5"/>
    <w:rsid w:val="00E41FDD"/>
    <w:rsid w:val="00E43707"/>
    <w:rsid w:val="00E44792"/>
    <w:rsid w:val="00E558EF"/>
    <w:rsid w:val="00E60A96"/>
    <w:rsid w:val="00E64414"/>
    <w:rsid w:val="00E65827"/>
    <w:rsid w:val="00E675B9"/>
    <w:rsid w:val="00E802CE"/>
    <w:rsid w:val="00E80FFE"/>
    <w:rsid w:val="00E82ED6"/>
    <w:rsid w:val="00E83A61"/>
    <w:rsid w:val="00E85282"/>
    <w:rsid w:val="00EA283B"/>
    <w:rsid w:val="00EA6C98"/>
    <w:rsid w:val="00EA79B4"/>
    <w:rsid w:val="00EC02E3"/>
    <w:rsid w:val="00EC03D0"/>
    <w:rsid w:val="00EC1DAB"/>
    <w:rsid w:val="00EC36DF"/>
    <w:rsid w:val="00EC734B"/>
    <w:rsid w:val="00ED1F8D"/>
    <w:rsid w:val="00ED27E5"/>
    <w:rsid w:val="00ED310B"/>
    <w:rsid w:val="00ED3A48"/>
    <w:rsid w:val="00EE008C"/>
    <w:rsid w:val="00EE255C"/>
    <w:rsid w:val="00EE61FA"/>
    <w:rsid w:val="00EE6435"/>
    <w:rsid w:val="00EF2754"/>
    <w:rsid w:val="00EF34B1"/>
    <w:rsid w:val="00EF4ADA"/>
    <w:rsid w:val="00EF55C7"/>
    <w:rsid w:val="00EF636D"/>
    <w:rsid w:val="00F01F41"/>
    <w:rsid w:val="00F03722"/>
    <w:rsid w:val="00F03929"/>
    <w:rsid w:val="00F043B7"/>
    <w:rsid w:val="00F07AF9"/>
    <w:rsid w:val="00F14F75"/>
    <w:rsid w:val="00F2105D"/>
    <w:rsid w:val="00F226EA"/>
    <w:rsid w:val="00F25842"/>
    <w:rsid w:val="00F260DE"/>
    <w:rsid w:val="00F3086F"/>
    <w:rsid w:val="00F367A2"/>
    <w:rsid w:val="00F3709A"/>
    <w:rsid w:val="00F42C8C"/>
    <w:rsid w:val="00F4406F"/>
    <w:rsid w:val="00F458F0"/>
    <w:rsid w:val="00F51842"/>
    <w:rsid w:val="00F51C7B"/>
    <w:rsid w:val="00F524C8"/>
    <w:rsid w:val="00F52F00"/>
    <w:rsid w:val="00F5588E"/>
    <w:rsid w:val="00F570B7"/>
    <w:rsid w:val="00F61D55"/>
    <w:rsid w:val="00F6367B"/>
    <w:rsid w:val="00F65C3C"/>
    <w:rsid w:val="00F67AC2"/>
    <w:rsid w:val="00F71F13"/>
    <w:rsid w:val="00F72418"/>
    <w:rsid w:val="00F72D85"/>
    <w:rsid w:val="00F7377D"/>
    <w:rsid w:val="00F73FE4"/>
    <w:rsid w:val="00F74364"/>
    <w:rsid w:val="00F76408"/>
    <w:rsid w:val="00F9028B"/>
    <w:rsid w:val="00F91730"/>
    <w:rsid w:val="00F91A1E"/>
    <w:rsid w:val="00FA0F62"/>
    <w:rsid w:val="00FA2D00"/>
    <w:rsid w:val="00FB020D"/>
    <w:rsid w:val="00FB2BCF"/>
    <w:rsid w:val="00FB5D42"/>
    <w:rsid w:val="00FD08A1"/>
    <w:rsid w:val="00FD118E"/>
    <w:rsid w:val="00FD498F"/>
    <w:rsid w:val="00FE1005"/>
    <w:rsid w:val="00FE1B77"/>
    <w:rsid w:val="00FE528A"/>
    <w:rsid w:val="00FF487E"/>
    <w:rsid w:val="00FF4BEA"/>
    <w:rsid w:val="00FF6AFE"/>
    <w:rsid w:val="00FF7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CE503A"/>
  <w15:docId w15:val="{0FD39F8E-1B54-465C-80A9-ADD07166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C72E51"/>
    <w:pPr>
      <w:spacing w:line="360" w:lineRule="auto"/>
      <w:ind w:firstLine="709"/>
    </w:pPr>
    <w:rPr>
      <w:rFonts w:ascii="Times New Roman" w:hAnsi="Times New Roman"/>
      <w:sz w:val="28"/>
      <w:lang w:val="en-US" w:eastAsia="en-US"/>
    </w:rPr>
  </w:style>
  <w:style w:type="paragraph" w:styleId="1">
    <w:name w:val="heading 1"/>
    <w:basedOn w:val="a4"/>
    <w:next w:val="a4"/>
    <w:link w:val="10"/>
    <w:uiPriority w:val="1"/>
    <w:qFormat/>
    <w:rsid w:val="00054411"/>
    <w:pPr>
      <w:pageBreakBefore/>
      <w:numPr>
        <w:numId w:val="7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qFormat/>
    <w:rsid w:val="00E25C74"/>
    <w:pPr>
      <w:keepNext/>
      <w:numPr>
        <w:ilvl w:val="1"/>
        <w:numId w:val="7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qFormat/>
    <w:rsid w:val="00E25C74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qFormat/>
    <w:rsid w:val="00E25C74"/>
    <w:pPr>
      <w:keepNext/>
      <w:numPr>
        <w:ilvl w:val="3"/>
        <w:numId w:val="7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/>
    </w:rPr>
  </w:style>
  <w:style w:type="paragraph" w:customStyle="1" w:styleId="aa">
    <w:name w:val="Название рисунка"/>
    <w:basedOn w:val="a4"/>
    <w:next w:val="a4"/>
    <w:uiPriority w:val="2"/>
    <w:qFormat/>
    <w:rsid w:val="00845DFF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b">
    <w:name w:val="Название таблицы"/>
    <w:basedOn w:val="a4"/>
    <w:next w:val="a4"/>
    <w:uiPriority w:val="2"/>
    <w:qFormat/>
    <w:rsid w:val="005C08D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954C16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d">
    <w:name w:val="Текст внутри таблицы"/>
    <w:basedOn w:val="a4"/>
    <w:uiPriority w:val="2"/>
    <w:qFormat/>
    <w:rsid w:val="005C08D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character" w:customStyle="1" w:styleId="10">
    <w:name w:val="Заголовок 1 Знак"/>
    <w:basedOn w:val="a5"/>
    <w:link w:val="1"/>
    <w:uiPriority w:val="1"/>
    <w:rsid w:val="00054411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E25C7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spacing w:line="240" w:lineRule="auto"/>
      <w:contextualSpacing/>
    </w:pPr>
    <w:rPr>
      <w:szCs w:val="28"/>
      <w:lang w:val="ru-RU" w:eastAsia="ru-RU"/>
    </w:rPr>
  </w:style>
  <w:style w:type="paragraph" w:styleId="af3">
    <w:name w:val="List Paragraph"/>
    <w:basedOn w:val="a4"/>
    <w:link w:val="af4"/>
    <w:uiPriority w:val="34"/>
    <w:qFormat/>
    <w:locked/>
    <w:rsid w:val="00F52F00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524236"/>
    <w:pPr>
      <w:keepNext/>
      <w:spacing w:line="240" w:lineRule="auto"/>
      <w:jc w:val="center"/>
    </w:pPr>
    <w:rPr>
      <w:szCs w:val="28"/>
      <w:lang w:val="ru-RU" w:eastAsia="ru-RU"/>
    </w:r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524236"/>
    <w:pPr>
      <w:numPr>
        <w:numId w:val="0"/>
      </w:numPr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8D1E8B"/>
    <w:pPr>
      <w:numPr>
        <w:numId w:val="8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D1E8B"/>
    <w:pPr>
      <w:numPr>
        <w:numId w:val="9"/>
      </w:numPr>
      <w:ind w:left="0" w:firstLine="709"/>
    </w:pPr>
  </w:style>
  <w:style w:type="paragraph" w:customStyle="1" w:styleId="a2">
    <w:name w:val="Список_ЦИФРЫ"/>
    <w:basedOn w:val="a"/>
    <w:qFormat/>
    <w:rsid w:val="008D1E8B"/>
    <w:pPr>
      <w:numPr>
        <w:numId w:val="10"/>
      </w:numPr>
      <w:ind w:left="0" w:firstLine="709"/>
    </w:pPr>
  </w:style>
  <w:style w:type="paragraph" w:customStyle="1" w:styleId="20">
    <w:name w:val="Список_2_уровня"/>
    <w:basedOn w:val="a"/>
    <w:qFormat/>
    <w:rsid w:val="008D1E8B"/>
    <w:pPr>
      <w:numPr>
        <w:numId w:val="11"/>
      </w:numPr>
      <w:ind w:left="0" w:firstLine="709"/>
    </w:pPr>
  </w:style>
  <w:style w:type="paragraph" w:customStyle="1" w:styleId="a3">
    <w:name w:val="Источники"/>
    <w:basedOn w:val="a4"/>
    <w:qFormat/>
    <w:rsid w:val="001F5920"/>
    <w:pPr>
      <w:numPr>
        <w:numId w:val="12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semiHidden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d">
    <w:name w:val="Нижний колонтитул Знак"/>
    <w:basedOn w:val="a5"/>
    <w:link w:val="afc"/>
    <w:uiPriority w:val="99"/>
    <w:semiHidden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5"/>
    <w:uiPriority w:val="99"/>
    <w:semiHidden/>
    <w:unhideWhenUsed/>
    <w:locked/>
    <w:rsid w:val="006701DB"/>
    <w:rPr>
      <w:sz w:val="16"/>
      <w:szCs w:val="16"/>
    </w:rPr>
  </w:style>
  <w:style w:type="paragraph" w:styleId="affb">
    <w:name w:val="annotation text"/>
    <w:basedOn w:val="a4"/>
    <w:link w:val="affc"/>
    <w:uiPriority w:val="99"/>
    <w:unhideWhenUsed/>
    <w:locked/>
    <w:rsid w:val="006701DB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5"/>
    <w:link w:val="affb"/>
    <w:uiPriority w:val="99"/>
    <w:rsid w:val="006701DB"/>
    <w:rPr>
      <w:sz w:val="20"/>
      <w:szCs w:val="20"/>
      <w:lang w:val="en-US" w:eastAsia="en-US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6701DB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701DB"/>
    <w:rPr>
      <w:b/>
      <w:bCs/>
      <w:sz w:val="20"/>
      <w:szCs w:val="20"/>
      <w:lang w:val="en-US" w:eastAsia="en-US"/>
    </w:rPr>
  </w:style>
  <w:style w:type="character" w:styleId="afff">
    <w:name w:val="Placeholder Text"/>
    <w:basedOn w:val="a5"/>
    <w:uiPriority w:val="99"/>
    <w:semiHidden/>
    <w:locked/>
    <w:rsid w:val="00B869BE"/>
    <w:rPr>
      <w:color w:val="808080"/>
    </w:rPr>
  </w:style>
  <w:style w:type="character" w:styleId="afff0">
    <w:name w:val="page number"/>
    <w:basedOn w:val="a5"/>
    <w:uiPriority w:val="99"/>
    <w:semiHidden/>
    <w:unhideWhenUsed/>
    <w:locked/>
    <w:rsid w:val="00684D83"/>
  </w:style>
  <w:style w:type="character" w:customStyle="1" w:styleId="14">
    <w:name w:val="Неразрешенное упоминание1"/>
    <w:basedOn w:val="a5"/>
    <w:uiPriority w:val="99"/>
    <w:semiHidden/>
    <w:unhideWhenUsed/>
    <w:rsid w:val="00684D83"/>
    <w:rPr>
      <w:color w:val="605E5C"/>
      <w:shd w:val="clear" w:color="auto" w:fill="E1DFDD"/>
    </w:rPr>
  </w:style>
  <w:style w:type="character" w:styleId="afff1">
    <w:name w:val="FollowedHyperlink"/>
    <w:basedOn w:val="a5"/>
    <w:uiPriority w:val="99"/>
    <w:semiHidden/>
    <w:unhideWhenUsed/>
    <w:locked/>
    <w:rsid w:val="00684D83"/>
    <w:rPr>
      <w:color w:val="800080" w:themeColor="followedHyperlink"/>
      <w:u w:val="single"/>
    </w:rPr>
  </w:style>
  <w:style w:type="character" w:customStyle="1" w:styleId="sentencesextension">
    <w:name w:val="sentences___extension"/>
    <w:basedOn w:val="a5"/>
    <w:rsid w:val="00CD4E6F"/>
  </w:style>
  <w:style w:type="character" w:customStyle="1" w:styleId="apple-converted-space">
    <w:name w:val="apple-converted-space"/>
    <w:basedOn w:val="a5"/>
    <w:rsid w:val="00E44792"/>
  </w:style>
  <w:style w:type="paragraph" w:customStyle="1" w:styleId="110">
    <w:name w:val="1.1"/>
    <w:basedOn w:val="a4"/>
    <w:rsid w:val="00B46E89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styleId="HTML">
    <w:name w:val="HTML Cite"/>
    <w:basedOn w:val="a5"/>
    <w:uiPriority w:val="99"/>
    <w:semiHidden/>
    <w:unhideWhenUsed/>
    <w:locked/>
    <w:rsid w:val="00855E6A"/>
    <w:rPr>
      <w:i/>
      <w:iCs/>
    </w:rPr>
  </w:style>
  <w:style w:type="character" w:styleId="afff2">
    <w:name w:val="Emphasis"/>
    <w:basedOn w:val="a5"/>
    <w:uiPriority w:val="20"/>
    <w:qFormat/>
    <w:locked/>
    <w:rsid w:val="00960E22"/>
    <w:rPr>
      <w:i/>
      <w:iCs/>
    </w:rPr>
  </w:style>
  <w:style w:type="paragraph" w:customStyle="1" w:styleId="Default">
    <w:name w:val="Default"/>
    <w:rsid w:val="0064333A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ff3">
    <w:name w:val="Revision"/>
    <w:hidden/>
    <w:uiPriority w:val="99"/>
    <w:semiHidden/>
    <w:rsid w:val="00F51C7B"/>
    <w:pPr>
      <w:jc w:val="left"/>
    </w:pPr>
    <w:rPr>
      <w:rFonts w:ascii="Times New Roman" w:hAnsi="Times New Roman"/>
      <w:sz w:val="28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994A65"/>
    <w:rPr>
      <w:rFonts w:ascii="Times New Roman" w:hAnsi="Times New Roman"/>
      <w:sz w:val="28"/>
      <w:szCs w:val="28"/>
    </w:rPr>
  </w:style>
  <w:style w:type="table" w:customStyle="1" w:styleId="15">
    <w:name w:val="Сетка таблицы1"/>
    <w:basedOn w:val="a6"/>
    <w:next w:val="af5"/>
    <w:uiPriority w:val="39"/>
    <w:rsid w:val="003C0C9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0">
    <w:name w:val="HTML Preformatted"/>
    <w:basedOn w:val="a4"/>
    <w:link w:val="HTML1"/>
    <w:uiPriority w:val="99"/>
    <w:semiHidden/>
    <w:unhideWhenUsed/>
    <w:locked/>
    <w:rsid w:val="00E60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E60A96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E60A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9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2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3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2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8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7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7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0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1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1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6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5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4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7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4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9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7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6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7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0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0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87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6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03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5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8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2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5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1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3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0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1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0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26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8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1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3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9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3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1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6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5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1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8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7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3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2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1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6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9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0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1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0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1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1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5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97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9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9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3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1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1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7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7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36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02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7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9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1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28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1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76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0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9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4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7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8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0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75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9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9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27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6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0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4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7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5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7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8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1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6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6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1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8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7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6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2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93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6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7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0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1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2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0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25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3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6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56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4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76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5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7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4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17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1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9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0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35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0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8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3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8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5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23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7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0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1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1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5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1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2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5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4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8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9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3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7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2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0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2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26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7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9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1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1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3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3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6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5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67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7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7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4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4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popova\Documents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9A6A4-393A-3B40-AB46-25E9F73F9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Шаблон_Даша.dotx</Template>
  <TotalTime>332</TotalTime>
  <Pages>50</Pages>
  <Words>7353</Words>
  <Characters>47728</Characters>
  <Application>Microsoft Office Word</Application>
  <DocSecurity>0</DocSecurity>
  <Lines>1767</Lines>
  <Paragraphs>1171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Georgul</dc:creator>
  <cp:lastModifiedBy>Улановский</cp:lastModifiedBy>
  <cp:revision>43</cp:revision>
  <cp:lastPrinted>2024-10-22T18:09:00Z</cp:lastPrinted>
  <dcterms:created xsi:type="dcterms:W3CDTF">2026-05-13T12:02:00Z</dcterms:created>
  <dcterms:modified xsi:type="dcterms:W3CDTF">2026-05-13T21:50:00Z</dcterms:modified>
</cp:coreProperties>
</file>