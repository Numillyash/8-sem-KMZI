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306D1302" w:rsidR="00F51842" w:rsidRPr="004530C3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 </w:t>
      </w:r>
      <w:r w:rsidR="00846F79" w:rsidRPr="00940F8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№</w:t>
      </w:r>
      <w:r w:rsidR="00276121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6</w:t>
      </w:r>
    </w:p>
    <w:p w14:paraId="32A30202" w14:textId="53D3CBF9" w:rsidR="00F51842" w:rsidRPr="00276121" w:rsidRDefault="00276121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276121">
        <w:rPr>
          <w:b/>
          <w:sz w:val="32"/>
          <w:lang w:val="ru-RU"/>
        </w:rPr>
        <w:t>ГОСТ Р 34.10-2018: электронная цифровая подпись</w:t>
      </w:r>
    </w:p>
    <w:p w14:paraId="400F8ACB" w14:textId="77777777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</w:t>
      </w:r>
      <w:r w:rsidRPr="00940F89">
        <w:rPr>
          <w:rFonts w:eastAsia="Times New Roman" w:cs="Times New Roman"/>
          <w:bCs/>
          <w:color w:val="000000"/>
          <w:szCs w:val="28"/>
          <w:lang w:val="ru-RU" w:eastAsia="ru-RU"/>
        </w:rPr>
        <w:t>Криптографические методы защиты информации»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15C5470D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="00940F89" w:rsidRPr="00940F89">
        <w:rPr>
          <w:rFonts w:eastAsia="Times New Roman" w:cs="Times New Roman"/>
          <w:color w:val="000000"/>
          <w:szCs w:val="28"/>
          <w:lang w:val="ru-RU" w:eastAsia="ru-RU"/>
        </w:rPr>
        <w:t>5131001/20502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eastAsia="Times New Roman"/>
          <w:lang w:val="ru-RU"/>
        </w:rPr>
        <w:t>Улановский Г. А</w:t>
      </w:r>
    </w:p>
    <w:p w14:paraId="13654CA7" w14:textId="2E74C392" w:rsidR="00F51842" w:rsidRPr="00F51842" w:rsidRDefault="00FF7FAD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Преподаватель</w:t>
      </w:r>
    </w:p>
    <w:p w14:paraId="4C4EF55A" w14:textId="3EA3DE98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cs="Times New Roman"/>
          <w:lang w:val="ru-RU"/>
        </w:rPr>
        <w:t>Иванов М. С</w:t>
      </w:r>
      <w:r w:rsidR="00940F89">
        <w:rPr>
          <w:rFonts w:cs="Times New Roman"/>
          <w:lang w:val="ru-RU"/>
        </w:rPr>
        <w:t>.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267F0793" w:rsidR="00523174" w:rsidRDefault="00F51842" w:rsidP="00F51842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bookmarkEnd w:id="0"/>
      <w:r w:rsidR="002A0FEC">
        <w:rPr>
          <w:rFonts w:eastAsia="Times New Roman" w:cs="Times New Roman"/>
          <w:color w:val="000000"/>
          <w:szCs w:val="28"/>
          <w:lang w:val="ru-RU" w:eastAsia="ru-RU"/>
        </w:rPr>
        <w:t>6</w:t>
      </w:r>
    </w:p>
    <w:p w14:paraId="4311AFD8" w14:textId="167A3E76" w:rsidR="003C0C94" w:rsidRDefault="00940F89" w:rsidP="003C0C94">
      <w:pPr>
        <w:pStyle w:val="1"/>
      </w:pPr>
      <w:bookmarkStart w:id="1" w:name="_Toc229576242"/>
      <w:bookmarkStart w:id="2" w:name="_Toc229576758"/>
      <w:r w:rsidRPr="00734A7D">
        <w:lastRenderedPageBreak/>
        <w:t>Цель работы</w:t>
      </w:r>
      <w:bookmarkEnd w:id="1"/>
      <w:bookmarkEnd w:id="2"/>
    </w:p>
    <w:p w14:paraId="3C94F8D4" w14:textId="08C13FE6" w:rsidR="003C0C94" w:rsidRDefault="00276121" w:rsidP="003C0C94">
      <w:pPr>
        <w:rPr>
          <w:lang w:val="ru-RU" w:eastAsia="ru-RU"/>
        </w:rPr>
      </w:pPr>
      <w:r w:rsidRPr="00276121">
        <w:rPr>
          <w:lang w:val="ru-RU"/>
        </w:rPr>
        <w:t xml:space="preserve">Изучить формирование и проверку электронной цифровой подписи ГОСТ Р 34.10-2018 на эллиптических кривых, реализовать подпись файла, проверку подписи и </w:t>
      </w:r>
      <w:r>
        <w:t>ASN</w:t>
      </w:r>
      <w:r w:rsidRPr="00276121">
        <w:rPr>
          <w:lang w:val="ru-RU"/>
        </w:rPr>
        <w:t xml:space="preserve">.1 </w:t>
      </w:r>
      <w:r>
        <w:t>DER</w:t>
      </w:r>
      <w:r w:rsidRPr="00276121">
        <w:rPr>
          <w:lang w:val="ru-RU"/>
        </w:rPr>
        <w:t>-контейнер подписи для варианта 8.</w:t>
      </w:r>
    </w:p>
    <w:p w14:paraId="0DEE597F" w14:textId="65AB5F1F" w:rsidR="00940F89" w:rsidRDefault="00940F89" w:rsidP="003C0C94">
      <w:pPr>
        <w:rPr>
          <w:lang w:val="ru-RU" w:eastAsia="ru-RU"/>
        </w:rPr>
      </w:pPr>
    </w:p>
    <w:p w14:paraId="483D7455" w14:textId="498915C4" w:rsidR="00940F89" w:rsidRDefault="00940F89" w:rsidP="00940F89">
      <w:pPr>
        <w:pStyle w:val="1"/>
      </w:pPr>
      <w:bookmarkStart w:id="3" w:name="_Toc229576243"/>
      <w:bookmarkStart w:id="4" w:name="_Toc229576759"/>
      <w:r>
        <w:lastRenderedPageBreak/>
        <w:t>Задачи работы</w:t>
      </w:r>
      <w:bookmarkEnd w:id="3"/>
      <w:bookmarkEnd w:id="4"/>
    </w:p>
    <w:p w14:paraId="232ACB4E" w14:textId="77777777" w:rsidR="00276121" w:rsidRPr="0079749B" w:rsidRDefault="00276121" w:rsidP="00276121">
      <w:pPr>
        <w:rPr>
          <w:rFonts w:eastAsia="Times New Roman"/>
          <w:lang w:val="ru-RU"/>
        </w:rPr>
      </w:pPr>
      <w:r w:rsidRPr="0079749B">
        <w:rPr>
          <w:rFonts w:eastAsia="Times New Roman"/>
          <w:lang w:val="ru-RU"/>
        </w:rPr>
        <w:t>В ходе выполнения лабораторной работы необходимо:</w:t>
      </w:r>
    </w:p>
    <w:p w14:paraId="3BC644E8" w14:textId="12AF9EA7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>реализовать параметры эллиптической кривой варианта 8;</w:t>
      </w:r>
    </w:p>
    <w:p w14:paraId="404E3C64" w14:textId="484AAD56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 xml:space="preserve">сформировать закрытый и открытый ключи d и Q = </w:t>
      </w:r>
      <w:proofErr w:type="spellStart"/>
      <w:r w:rsidRPr="00276121">
        <w:rPr>
          <w:rFonts w:eastAsia="Times New Roman"/>
          <w:szCs w:val="22"/>
          <w:lang w:eastAsia="en-US"/>
        </w:rPr>
        <w:t>dP</w:t>
      </w:r>
      <w:proofErr w:type="spellEnd"/>
      <w:r w:rsidRPr="00276121">
        <w:rPr>
          <w:rFonts w:eastAsia="Times New Roman"/>
          <w:szCs w:val="22"/>
          <w:lang w:eastAsia="en-US"/>
        </w:rPr>
        <w:t>;</w:t>
      </w:r>
    </w:p>
    <w:p w14:paraId="146FA671" w14:textId="3C25FD10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>вычислить хэш сообщения алгоритмом Стрибог-256;</w:t>
      </w:r>
    </w:p>
    <w:p w14:paraId="1A50F5ED" w14:textId="386A8596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>сформировать подпись ГОСТ Р 34.10-2018 с параметрами r и s;</w:t>
      </w:r>
    </w:p>
    <w:p w14:paraId="2EF73368" w14:textId="5FCD4477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>сохранить подпись в ASN.1 DER-контейнере по структуре приложения Г;</w:t>
      </w:r>
    </w:p>
    <w:p w14:paraId="5C7BD9FF" w14:textId="02F4F68F" w:rsidR="00276121" w:rsidRPr="00276121" w:rsidRDefault="00276121" w:rsidP="00276121">
      <w:pPr>
        <w:pStyle w:val="a0"/>
        <w:rPr>
          <w:rFonts w:eastAsia="Times New Roman"/>
          <w:szCs w:val="22"/>
          <w:lang w:eastAsia="en-US"/>
        </w:rPr>
      </w:pPr>
      <w:r w:rsidRPr="00276121">
        <w:rPr>
          <w:rFonts w:eastAsia="Times New Roman"/>
          <w:szCs w:val="22"/>
          <w:lang w:eastAsia="en-US"/>
        </w:rPr>
        <w:t>проверить корректную подпись, изменённое сообщение и испорченную подпись;</w:t>
      </w:r>
    </w:p>
    <w:p w14:paraId="78A4CDE5" w14:textId="3E0E8241" w:rsidR="00940F89" w:rsidRDefault="00276121" w:rsidP="00276121">
      <w:pPr>
        <w:pStyle w:val="a0"/>
      </w:pPr>
      <w:r w:rsidRPr="00276121">
        <w:rPr>
          <w:rFonts w:eastAsia="Times New Roman"/>
          <w:szCs w:val="22"/>
          <w:lang w:eastAsia="en-US"/>
        </w:rPr>
        <w:t>подготовить данные, листинги и команды для отчёта и защиты</w:t>
      </w:r>
      <w:r w:rsidR="00940F89">
        <w:t>.</w:t>
      </w:r>
    </w:p>
    <w:p w14:paraId="7A6D2550" w14:textId="77777777" w:rsidR="00940F89" w:rsidRDefault="00940F89" w:rsidP="003C0C94">
      <w:pPr>
        <w:rPr>
          <w:lang w:val="ru-RU" w:eastAsia="ru-RU"/>
        </w:rPr>
      </w:pPr>
    </w:p>
    <w:p w14:paraId="5C54018C" w14:textId="5257D641" w:rsidR="00940F89" w:rsidRDefault="00940F89" w:rsidP="00940F89">
      <w:pPr>
        <w:pStyle w:val="1"/>
      </w:pPr>
      <w:bookmarkStart w:id="5" w:name="_Toc229576244"/>
      <w:bookmarkStart w:id="6" w:name="_Toc229576760"/>
      <w:r>
        <w:lastRenderedPageBreak/>
        <w:t>Ход работы</w:t>
      </w:r>
      <w:bookmarkEnd w:id="5"/>
      <w:bookmarkEnd w:id="6"/>
    </w:p>
    <w:p w14:paraId="487981D4" w14:textId="1E649A63" w:rsidR="007F5AD7" w:rsidRDefault="00276121" w:rsidP="00940F89">
      <w:pPr>
        <w:rPr>
          <w:lang w:val="ru-RU"/>
        </w:rPr>
      </w:pPr>
      <w:r w:rsidRPr="00276121">
        <w:rPr>
          <w:lang w:val="ru-RU"/>
        </w:rPr>
        <w:t xml:space="preserve">В ходе работы была разработана учебная программа на языке </w:t>
      </w:r>
      <w:r>
        <w:t>Python</w:t>
      </w:r>
      <w:r w:rsidRPr="00276121">
        <w:rPr>
          <w:lang w:val="ru-RU"/>
        </w:rPr>
        <w:t xml:space="preserve">. Она содержит модули ручной арифметики эллиптических кривых, хэширования Стрибог, формирования и проверки подписи, кодирования </w:t>
      </w:r>
      <w:r>
        <w:t>ASN</w:t>
      </w:r>
      <w:r w:rsidRPr="00276121">
        <w:rPr>
          <w:lang w:val="ru-RU"/>
        </w:rPr>
        <w:t xml:space="preserve">.1 </w:t>
      </w:r>
      <w:r>
        <w:t>DER</w:t>
      </w:r>
      <w:r w:rsidRPr="00276121">
        <w:rPr>
          <w:lang w:val="ru-RU"/>
        </w:rPr>
        <w:t xml:space="preserve">-контейнера, </w:t>
      </w:r>
      <w:r>
        <w:t>CLI</w:t>
      </w:r>
      <w:r w:rsidRPr="00276121">
        <w:rPr>
          <w:lang w:val="ru-RU"/>
        </w:rPr>
        <w:t xml:space="preserve">-интерфейс и генератор отчётных материалов.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340453">
        <w:rPr>
          <w:lang w:val="ru-RU"/>
        </w:rPr>
        <w:fldChar w:fldCharType="begin"/>
      </w:r>
      <w:r w:rsidR="00340453">
        <w:rPr>
          <w:lang w:val="ru-RU"/>
        </w:rPr>
        <w:instrText xml:space="preserve"> REF _Ref229590001 \h </w:instrText>
      </w:r>
      <w:r w:rsidR="00340453">
        <w:rPr>
          <w:lang w:val="ru-RU"/>
        </w:rPr>
      </w:r>
      <w:r w:rsidR="00340453">
        <w:rPr>
          <w:lang w:val="ru-RU"/>
        </w:rPr>
        <w:fldChar w:fldCharType="separate"/>
      </w:r>
      <w:r w:rsidR="00340453">
        <w:rPr>
          <w:lang w:val="ru-RU"/>
        </w:rPr>
        <w:t>р</w:t>
      </w:r>
      <w:r w:rsidR="00340453" w:rsidRPr="00340453">
        <w:rPr>
          <w:lang w:val="ru-RU"/>
        </w:rPr>
        <w:t>исунк</w:t>
      </w:r>
      <w:r w:rsidR="00340453">
        <w:rPr>
          <w:lang w:val="ru-RU"/>
        </w:rPr>
        <w:t>е</w:t>
      </w:r>
      <w:r w:rsidR="00340453" w:rsidRPr="00340453">
        <w:rPr>
          <w:lang w:val="ru-RU"/>
        </w:rPr>
        <w:t xml:space="preserve"> </w:t>
      </w:r>
      <w:r w:rsidR="00340453" w:rsidRPr="00340453">
        <w:rPr>
          <w:noProof/>
          <w:lang w:val="ru-RU"/>
        </w:rPr>
        <w:t>1</w:t>
      </w:r>
      <w:r w:rsidR="00340453">
        <w:rPr>
          <w:lang w:val="ru-RU"/>
        </w:rPr>
        <w:fldChar w:fldCharType="end"/>
      </w:r>
      <w:r w:rsidR="007F5AD7" w:rsidRPr="007F5AD7">
        <w:rPr>
          <w:lang w:val="ru-RU"/>
        </w:rPr>
        <w:t>.</w:t>
      </w:r>
    </w:p>
    <w:p w14:paraId="3692891E" w14:textId="77777777" w:rsidR="007F5AD7" w:rsidRDefault="007F5AD7" w:rsidP="00940F89">
      <w:pPr>
        <w:rPr>
          <w:lang w:val="ru-RU"/>
        </w:rPr>
      </w:pPr>
    </w:p>
    <w:p w14:paraId="6C3F67F4" w14:textId="78003907" w:rsidR="007F5AD7" w:rsidRDefault="00276121" w:rsidP="000B5E86">
      <w:pPr>
        <w:pStyle w:val="af6"/>
        <w:ind w:firstLine="0"/>
      </w:pPr>
      <w:r>
        <w:rPr>
          <w:noProof/>
        </w:rPr>
        <w:drawing>
          <wp:inline distT="0" distB="0" distL="0" distR="0" wp14:anchorId="3B98B023" wp14:editId="6BAA0C73">
            <wp:extent cx="5212080" cy="2897505"/>
            <wp:effectExtent l="0" t="0" r="7620" b="0"/>
            <wp:docPr id="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F420" w14:textId="32FAB264" w:rsidR="007F5AD7" w:rsidRDefault="007F5AD7" w:rsidP="007F5AD7">
      <w:pPr>
        <w:pStyle w:val="aa"/>
      </w:pPr>
      <w:bookmarkStart w:id="7" w:name="_Ref193192664"/>
      <w:bookmarkStart w:id="8" w:name="_Ref229590001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7"/>
      <w:r>
        <w:t xml:space="preserve"> –</w:t>
      </w:r>
      <w:r w:rsidRPr="0016072B">
        <w:t xml:space="preserve"> </w:t>
      </w:r>
      <w:bookmarkEnd w:id="8"/>
      <w:r w:rsidR="004530C3">
        <w:t>Структура разработанной программы Lab</w:t>
      </w:r>
      <w:r w:rsidR="0079749B">
        <w:t>6</w:t>
      </w:r>
    </w:p>
    <w:p w14:paraId="10229F97" w14:textId="77777777" w:rsidR="00940F89" w:rsidRDefault="00940F89" w:rsidP="00940F89">
      <w:pPr>
        <w:rPr>
          <w:lang w:val="ru-RU" w:eastAsia="ru-RU"/>
        </w:rPr>
      </w:pPr>
    </w:p>
    <w:p w14:paraId="7B546B29" w14:textId="77777777" w:rsidR="00940F89" w:rsidRDefault="00940F89" w:rsidP="00940F89">
      <w:pPr>
        <w:pStyle w:val="21"/>
      </w:pPr>
      <w:bookmarkStart w:id="9" w:name="_Toc229576245"/>
      <w:bookmarkStart w:id="10" w:name="_Toc229576761"/>
      <w:r>
        <w:t>Теоретические сведения</w:t>
      </w:r>
      <w:bookmarkEnd w:id="9"/>
      <w:bookmarkEnd w:id="10"/>
    </w:p>
    <w:p w14:paraId="709FF15D" w14:textId="20C70860" w:rsidR="00940F89" w:rsidRDefault="00276121" w:rsidP="00940F89">
      <w:pPr>
        <w:pStyle w:val="3"/>
      </w:pPr>
      <w:r w:rsidRPr="00276121">
        <w:t>Эллиптические кривые над конечным полем</w:t>
      </w:r>
    </w:p>
    <w:p w14:paraId="11306543" w14:textId="23AF0FCB" w:rsidR="00276121" w:rsidRPr="00276121" w:rsidRDefault="00276121" w:rsidP="00276121">
      <w:pPr>
        <w:rPr>
          <w:lang w:val="ru-RU"/>
        </w:rPr>
      </w:pPr>
      <w:r w:rsidRPr="00276121">
        <w:rPr>
          <w:lang w:val="ru-RU"/>
        </w:rPr>
        <w:t xml:space="preserve">Эллиптическая кривая над конечным полем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76121">
        <w:rPr>
          <w:lang w:val="ru-RU"/>
        </w:rPr>
        <w:t xml:space="preserve"> задаётся уравнением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</m:d>
      </m:oMath>
      <w:r w:rsidRPr="00276121">
        <w:rPr>
          <w:lang w:val="ru-RU"/>
        </w:rPr>
        <w:t xml:space="preserve">. Все вычисления координат выполняются по модулю простого числа </w:t>
      </w:r>
      <w:r>
        <w:t>p</w:t>
      </w:r>
      <w:r w:rsidRPr="00276121">
        <w:rPr>
          <w:lang w:val="ru-RU"/>
        </w:rPr>
        <w:t>, поэтому множество точек кривой конечно. К группе точек добавляется точка на бесконечности, являющаяся нейтральным элементом.</w:t>
      </w:r>
    </w:p>
    <w:p w14:paraId="4164B0C8" w14:textId="57ED17B1" w:rsidR="00940F89" w:rsidRPr="00940F89" w:rsidRDefault="00276121" w:rsidP="00276121">
      <w:pPr>
        <w:rPr>
          <w:lang w:val="ru-RU"/>
        </w:rPr>
      </w:pPr>
      <w:r w:rsidRPr="00276121">
        <w:rPr>
          <w:lang w:val="ru-RU"/>
        </w:rPr>
        <w:t xml:space="preserve">Сложение двух разных точек выполняется через наклон прямой, проходящей через эти точки. Удвоение точки использует касательную к кривой. Скалярное умножение </w:t>
      </w:r>
      <m:oMath>
        <m:r>
          <w:rPr>
            <w:rFonts w:ascii="Cambria Math" w:hAnsi="Cambria Math"/>
          </w:rPr>
          <m:t>kP</m:t>
        </m:r>
      </m:oMath>
      <w:r w:rsidRPr="00276121">
        <w:rPr>
          <w:lang w:val="ru-RU"/>
        </w:rPr>
        <w:t xml:space="preserve"> реализуется двоичным методом </w:t>
      </w:r>
      <w:r>
        <w:t>double</w:t>
      </w:r>
      <w:r w:rsidRPr="00276121">
        <w:rPr>
          <w:lang w:val="ru-RU"/>
        </w:rPr>
        <w:t>-</w:t>
      </w:r>
      <w:r>
        <w:t>and</w:t>
      </w:r>
      <w:r w:rsidRPr="00276121">
        <w:rPr>
          <w:lang w:val="ru-RU"/>
        </w:rPr>
        <w:t>-</w:t>
      </w:r>
      <w:r>
        <w:t>add</w:t>
      </w:r>
      <w:r w:rsidR="00940F89" w:rsidRPr="00940F89">
        <w:rPr>
          <w:lang w:val="ru-RU"/>
        </w:rPr>
        <w:t>.</w:t>
      </w:r>
    </w:p>
    <w:p w14:paraId="4EDECF28" w14:textId="77777777" w:rsidR="00940F89" w:rsidRPr="00940F89" w:rsidRDefault="00940F89" w:rsidP="00940F89">
      <w:pPr>
        <w:rPr>
          <w:lang w:val="ru-RU"/>
        </w:rPr>
      </w:pPr>
    </w:p>
    <w:p w14:paraId="54BE1DF4" w14:textId="1F429E76" w:rsidR="00940F89" w:rsidRDefault="00276121" w:rsidP="00940F89">
      <w:pPr>
        <w:pStyle w:val="3"/>
      </w:pPr>
      <w:r w:rsidRPr="00276121">
        <w:lastRenderedPageBreak/>
        <w:t>Ключи и подпись ГОСТ Р 34.10-2018</w:t>
      </w:r>
    </w:p>
    <w:p w14:paraId="2889B6C2" w14:textId="12A02AE3" w:rsidR="00276121" w:rsidRPr="00276121" w:rsidRDefault="00276121" w:rsidP="00276121">
      <w:pPr>
        <w:rPr>
          <w:lang w:val="ru-RU"/>
        </w:rPr>
      </w:pPr>
      <w:r w:rsidRPr="00276121">
        <w:rPr>
          <w:lang w:val="ru-RU"/>
        </w:rPr>
        <w:t xml:space="preserve">Закрытый ключ </w:t>
      </w:r>
      <m:oMath>
        <m:r>
          <w:rPr>
            <w:rFonts w:ascii="Cambria Math" w:hAnsi="Cambria Math"/>
          </w:rPr>
          <m:t>d</m:t>
        </m:r>
      </m:oMath>
      <w:r w:rsidRPr="00276121">
        <w:rPr>
          <w:lang w:val="ru-RU"/>
        </w:rPr>
        <w:t xml:space="preserve"> выбирается как число </w:t>
      </w:r>
      <m:oMath>
        <m:r>
          <w:rPr>
            <w:rFonts w:ascii="Cambria Math" w:hAnsi="Cambria Math"/>
            <w:lang w:val="ru-RU"/>
          </w:rPr>
          <m:t xml:space="preserve">0 &lt;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&lt;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. Открытый ключ вычисляется как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dP</m:t>
        </m:r>
      </m:oMath>
      <w:r w:rsidRPr="00276121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P</m:t>
        </m:r>
      </m:oMath>
      <w:r w:rsidRPr="00276121">
        <w:rPr>
          <w:lang w:val="ru-RU"/>
        </w:rPr>
        <w:t xml:space="preserve"> — базовая точка подгруппы порядка </w:t>
      </w:r>
      <m:oMath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. Перед подписью сообщение хэшируется алгоритмом Стрибог, а значение хэша интерпретируется как целое число </w:t>
      </w:r>
      <w:r>
        <w:t>alpha</w:t>
      </w:r>
      <w:r w:rsidRPr="00276121">
        <w:rPr>
          <w:lang w:val="ru-RU"/>
        </w:rPr>
        <w:t>.</w:t>
      </w:r>
    </w:p>
    <w:p w14:paraId="58883259" w14:textId="4532792D" w:rsidR="00940F89" w:rsidRPr="00940F89" w:rsidRDefault="00276121" w:rsidP="00276121">
      <w:pPr>
        <w:rPr>
          <w:lang w:val="ru-RU"/>
        </w:rPr>
      </w:pPr>
      <w:r w:rsidRPr="00276121">
        <w:rPr>
          <w:lang w:val="ru-RU"/>
        </w:rPr>
        <w:t xml:space="preserve">Формирование подписи выполняется по шагам: </w:t>
      </w:r>
      <m:oMath>
        <m:r>
          <w:rPr>
            <w:rFonts w:ascii="Cambria Math" w:hAnsi="Cambria Math"/>
          </w:rPr>
          <m:t>alp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276121">
        <w:rPr>
          <w:lang w:val="ru-RU"/>
        </w:rPr>
        <w:t xml:space="preserve">,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alp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, выбирается случайное </w:t>
      </w:r>
      <m:oMath>
        <m:r>
          <w:rPr>
            <w:rFonts w:ascii="Cambria Math" w:hAnsi="Cambria Math"/>
          </w:rPr>
          <m:t>k</m:t>
        </m:r>
      </m:oMath>
      <w:r w:rsidRPr="00276121">
        <w:rPr>
          <w:lang w:val="ru-RU"/>
        </w:rPr>
        <w:t xml:space="preserve">, вычисляется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kP</m:t>
        </m:r>
      </m:oMath>
      <w:r w:rsidRPr="00276121">
        <w:rPr>
          <w:lang w:val="ru-RU"/>
        </w:rPr>
        <w:t>,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modq</m:t>
        </m:r>
      </m:oMath>
      <w:r w:rsidRPr="00276121">
        <w:rPr>
          <w:lang w:val="ru-RU"/>
        </w:rPr>
        <w:t xml:space="preserve">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modq</m:t>
        </m:r>
      </m:oMath>
      <w:r w:rsidRPr="00276121">
        <w:rPr>
          <w:lang w:val="ru-RU"/>
        </w:rPr>
        <w:t>. Если</w:t>
      </w:r>
      <m:oMath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r</m:t>
        </m:r>
      </m:oMath>
      <w:r w:rsidRPr="00276121">
        <w:rPr>
          <w:lang w:val="ru-RU"/>
        </w:rPr>
        <w:t xml:space="preserve"> или </w:t>
      </w:r>
      <m:oMath>
        <m:r>
          <w:rPr>
            <w:rFonts w:ascii="Cambria Math" w:hAnsi="Cambria Math"/>
          </w:rPr>
          <m:t>s</m:t>
        </m:r>
      </m:oMath>
      <w:r w:rsidRPr="00276121">
        <w:rPr>
          <w:lang w:val="ru-RU"/>
        </w:rPr>
        <w:t xml:space="preserve"> равны нулю, выбирается новое </w:t>
      </w:r>
      <m:oMath>
        <m:r>
          <w:rPr>
            <w:rFonts w:ascii="Cambria Math" w:hAnsi="Cambria Math"/>
          </w:rPr>
          <m:t>k</m:t>
        </m:r>
      </m:oMath>
      <w:r w:rsidRPr="00276121">
        <w:rPr>
          <w:lang w:val="ru-RU"/>
        </w:rPr>
        <w:t>. Схема формирования подписи показана на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_Ref229618841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276121">
        <w:rPr>
          <w:lang w:val="ru-RU"/>
        </w:rPr>
        <w:t>исунк</w:t>
      </w:r>
      <w:r>
        <w:rPr>
          <w:lang w:val="ru-RU"/>
        </w:rPr>
        <w:t>е</w:t>
      </w:r>
      <w:r w:rsidRPr="00276121">
        <w:rPr>
          <w:lang w:val="ru-RU"/>
        </w:rPr>
        <w:t xml:space="preserve"> </w:t>
      </w:r>
      <w:r w:rsidRPr="00276121">
        <w:rPr>
          <w:noProof/>
          <w:lang w:val="ru-RU"/>
        </w:rPr>
        <w:t>2</w:t>
      </w:r>
      <w:r>
        <w:rPr>
          <w:lang w:val="ru-RU"/>
        </w:rPr>
        <w:fldChar w:fldCharType="end"/>
      </w:r>
      <w:r w:rsidR="00940F89" w:rsidRPr="00940F89">
        <w:rPr>
          <w:rFonts w:eastAsia="Times New Roman"/>
          <w:lang w:val="ru-RU"/>
        </w:rPr>
        <w:t>.</w:t>
      </w:r>
    </w:p>
    <w:p w14:paraId="018638D0" w14:textId="77777777" w:rsidR="00276121" w:rsidRDefault="00276121" w:rsidP="00276121">
      <w:pPr>
        <w:rPr>
          <w:lang w:val="ru-RU"/>
        </w:rPr>
      </w:pPr>
    </w:p>
    <w:p w14:paraId="153E2ECD" w14:textId="638A78FC" w:rsidR="00276121" w:rsidRDefault="00276121" w:rsidP="00276121">
      <w:pPr>
        <w:pStyle w:val="af6"/>
        <w:ind w:firstLine="0"/>
      </w:pPr>
      <w:r>
        <w:rPr>
          <w:noProof/>
        </w:rPr>
        <w:drawing>
          <wp:inline distT="0" distB="0" distL="0" distR="0" wp14:anchorId="52503AB4" wp14:editId="468561D2">
            <wp:extent cx="4764405" cy="1095375"/>
            <wp:effectExtent l="0" t="0" r="0" b="9525"/>
            <wp:docPr id="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1A89" w14:textId="2663F924" w:rsidR="00276121" w:rsidRDefault="00276121" w:rsidP="00276121">
      <w:pPr>
        <w:pStyle w:val="aa"/>
      </w:pPr>
      <w:bookmarkStart w:id="11" w:name="_Ref229618841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11"/>
      <w:r>
        <w:t xml:space="preserve"> –</w:t>
      </w:r>
      <w:r w:rsidRPr="0016072B">
        <w:t xml:space="preserve"> </w:t>
      </w:r>
      <w:r w:rsidRPr="00276121">
        <w:t>Формирование подписи ГОСТ Р 34.10-2018</w:t>
      </w:r>
    </w:p>
    <w:p w14:paraId="7C005EBD" w14:textId="2513F331" w:rsidR="00940F89" w:rsidRDefault="00940F89" w:rsidP="00940F89">
      <w:pPr>
        <w:rPr>
          <w:lang w:val="ru-RU"/>
        </w:rPr>
      </w:pPr>
    </w:p>
    <w:p w14:paraId="096573C6" w14:textId="2A0BA924" w:rsidR="00276121" w:rsidRDefault="00276121" w:rsidP="00940F89">
      <w:pPr>
        <w:rPr>
          <w:lang w:val="ru-RU"/>
        </w:rPr>
      </w:pPr>
      <w:r w:rsidRPr="00276121">
        <w:rPr>
          <w:lang w:val="ru-RU"/>
        </w:rPr>
        <w:t xml:space="preserve">Проверка подписи выполняется через значения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ru-RU"/>
              </w:rPr>
              <m:t>-1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. Затем вычисляется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 и проверяется равенство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27612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r</m:t>
        </m:r>
      </m:oMath>
      <w:r w:rsidRPr="00276121">
        <w:rPr>
          <w:lang w:val="ru-RU"/>
        </w:rPr>
        <w:t>. Схема проверки приведена на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_Ref229618883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276121">
        <w:rPr>
          <w:lang w:val="ru-RU"/>
        </w:rPr>
        <w:t>исунк</w:t>
      </w:r>
      <w:r>
        <w:rPr>
          <w:lang w:val="ru-RU"/>
        </w:rPr>
        <w:t>е</w:t>
      </w:r>
      <w:r w:rsidRPr="00276121">
        <w:rPr>
          <w:lang w:val="ru-RU"/>
        </w:rPr>
        <w:t xml:space="preserve"> </w:t>
      </w:r>
      <w:r w:rsidRPr="00276121">
        <w:rPr>
          <w:noProof/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3BD5D4DE" w14:textId="77777777" w:rsidR="00276121" w:rsidRDefault="00276121" w:rsidP="00276121">
      <w:pPr>
        <w:rPr>
          <w:lang w:val="ru-RU"/>
        </w:rPr>
      </w:pPr>
    </w:p>
    <w:p w14:paraId="1554098B" w14:textId="389F8838" w:rsidR="00276121" w:rsidRDefault="00276121" w:rsidP="00276121">
      <w:pPr>
        <w:pStyle w:val="af6"/>
        <w:ind w:firstLine="0"/>
      </w:pPr>
      <w:r>
        <w:rPr>
          <w:noProof/>
        </w:rPr>
        <w:drawing>
          <wp:inline distT="0" distB="0" distL="0" distR="0" wp14:anchorId="63D7FC0C" wp14:editId="61BCEB37">
            <wp:extent cx="4459605" cy="1390650"/>
            <wp:effectExtent l="0" t="0" r="0" b="0"/>
            <wp:docPr id="1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926" w14:textId="24DA9739" w:rsidR="00276121" w:rsidRDefault="00276121" w:rsidP="00276121">
      <w:pPr>
        <w:pStyle w:val="aa"/>
      </w:pPr>
      <w:bookmarkStart w:id="12" w:name="_Ref229618883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12"/>
      <w:r>
        <w:t xml:space="preserve"> –</w:t>
      </w:r>
      <w:r w:rsidRPr="0016072B">
        <w:t xml:space="preserve"> </w:t>
      </w:r>
      <w:r w:rsidR="0079749B">
        <w:t xml:space="preserve">Проверка </w:t>
      </w:r>
      <w:r w:rsidRPr="00276121">
        <w:t>подписи ГОСТ Р 34.10-2018</w:t>
      </w:r>
    </w:p>
    <w:p w14:paraId="74B41F87" w14:textId="2AE52343" w:rsidR="00940F89" w:rsidRPr="002404EA" w:rsidRDefault="00940F89" w:rsidP="00782631">
      <w:pPr>
        <w:ind w:firstLine="0"/>
        <w:rPr>
          <w:lang w:val="ru-RU"/>
        </w:rPr>
      </w:pPr>
    </w:p>
    <w:p w14:paraId="302B4594" w14:textId="77777777" w:rsidR="00940F89" w:rsidRPr="009965B5" w:rsidRDefault="00940F89" w:rsidP="00940F89">
      <w:pPr>
        <w:pStyle w:val="21"/>
      </w:pPr>
      <w:bookmarkStart w:id="13" w:name="_Toc229576252"/>
      <w:bookmarkStart w:id="14" w:name="_Toc229576768"/>
      <w:r>
        <w:t>Описание реализации</w:t>
      </w:r>
      <w:bookmarkEnd w:id="13"/>
      <w:bookmarkEnd w:id="14"/>
    </w:p>
    <w:p w14:paraId="4D720B80" w14:textId="4D77855F" w:rsidR="00940F89" w:rsidRPr="00782631" w:rsidRDefault="00782631" w:rsidP="00F043B7">
      <w:pPr>
        <w:rPr>
          <w:rFonts w:eastAsia="Times New Roman"/>
          <w:lang w:val="ru-RU"/>
        </w:rPr>
      </w:pPr>
      <w:r w:rsidRPr="00782631">
        <w:rPr>
          <w:lang w:val="ru-RU"/>
        </w:rPr>
        <w:t xml:space="preserve">Реализация разделена на несколько модулей. </w:t>
      </w:r>
      <w:r>
        <w:t>config</w:t>
      </w:r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хранит параметры варианта 8, </w:t>
      </w:r>
      <w:proofErr w:type="spellStart"/>
      <w:r>
        <w:t>ecc</w:t>
      </w:r>
      <w:proofErr w:type="spellEnd"/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реализует арифметику точек эллиптической кривой, </w:t>
      </w:r>
      <w:r>
        <w:t>hashing</w:t>
      </w:r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</w:t>
      </w:r>
      <w:r w:rsidRPr="00782631">
        <w:rPr>
          <w:lang w:val="ru-RU"/>
        </w:rPr>
        <w:lastRenderedPageBreak/>
        <w:t xml:space="preserve">вычисляет хэши Стрибог через библиотеку </w:t>
      </w:r>
      <w:proofErr w:type="spellStart"/>
      <w:r>
        <w:t>gostcrypto</w:t>
      </w:r>
      <w:proofErr w:type="spellEnd"/>
      <w:r w:rsidRPr="00782631">
        <w:rPr>
          <w:lang w:val="ru-RU"/>
        </w:rPr>
        <w:t xml:space="preserve">, </w:t>
      </w:r>
      <w:proofErr w:type="spellStart"/>
      <w:r>
        <w:t>sigfile</w:t>
      </w:r>
      <w:proofErr w:type="spellEnd"/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кодирует и декодирует </w:t>
      </w:r>
      <w:r>
        <w:t>ASN</w:t>
      </w:r>
      <w:r w:rsidRPr="00782631">
        <w:rPr>
          <w:lang w:val="ru-RU"/>
        </w:rPr>
        <w:t xml:space="preserve">.1 </w:t>
      </w:r>
      <w:r>
        <w:t>DER</w:t>
      </w:r>
      <w:r w:rsidRPr="00782631">
        <w:rPr>
          <w:lang w:val="ru-RU"/>
        </w:rPr>
        <w:t xml:space="preserve">-контейнер, </w:t>
      </w:r>
      <w:r>
        <w:t>sign</w:t>
      </w:r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реализует формирование и проверку подписи, </w:t>
      </w:r>
      <w:r>
        <w:t>main</w:t>
      </w:r>
      <w:r w:rsidRPr="00782631">
        <w:rPr>
          <w:lang w:val="ru-RU"/>
        </w:rPr>
        <w:t>.</w:t>
      </w:r>
      <w:proofErr w:type="spellStart"/>
      <w:r>
        <w:t>py</w:t>
      </w:r>
      <w:proofErr w:type="spellEnd"/>
      <w:r w:rsidRPr="00782631">
        <w:rPr>
          <w:lang w:val="ru-RU"/>
        </w:rPr>
        <w:t xml:space="preserve"> предоставляет </w:t>
      </w:r>
      <w:r>
        <w:t>CLI</w:t>
      </w:r>
      <w:r w:rsidRPr="00782631">
        <w:rPr>
          <w:lang w:val="ru-RU"/>
        </w:rPr>
        <w:t xml:space="preserve">-команды </w:t>
      </w:r>
      <w:r>
        <w:t>sign</w:t>
      </w:r>
      <w:r w:rsidRPr="00782631">
        <w:rPr>
          <w:lang w:val="ru-RU"/>
        </w:rPr>
        <w:t xml:space="preserve"> и </w:t>
      </w:r>
      <w:r>
        <w:t>verify</w:t>
      </w:r>
      <w:r w:rsidR="00E60A96" w:rsidRPr="00782631">
        <w:rPr>
          <w:rFonts w:eastAsia="Times New Roman"/>
          <w:lang w:val="ru-RU"/>
        </w:rPr>
        <w:t xml:space="preserve">. </w:t>
      </w:r>
    </w:p>
    <w:p w14:paraId="3B776014" w14:textId="77777777" w:rsidR="00F043B7" w:rsidRPr="00782631" w:rsidRDefault="00F043B7" w:rsidP="00F043B7">
      <w:pPr>
        <w:rPr>
          <w:lang w:val="ru-RU"/>
        </w:rPr>
      </w:pPr>
    </w:p>
    <w:p w14:paraId="2B301D38" w14:textId="0DDFCB31" w:rsidR="00940F89" w:rsidRPr="009965B5" w:rsidRDefault="00782631" w:rsidP="00940F89">
      <w:pPr>
        <w:pStyle w:val="21"/>
      </w:pPr>
      <w:r w:rsidRPr="00782631">
        <w:t>Параметры варианта 8 и ключи</w:t>
      </w:r>
    </w:p>
    <w:p w14:paraId="6FDDC083" w14:textId="33D17501" w:rsidR="00940F89" w:rsidRDefault="00782631" w:rsidP="00940F89">
      <w:pPr>
        <w:rPr>
          <w:rFonts w:eastAsia="Times New Roman"/>
          <w:lang w:val="ru-RU"/>
        </w:rPr>
      </w:pPr>
      <w:r w:rsidRPr="00782631">
        <w:rPr>
          <w:lang w:val="ru-RU"/>
        </w:rPr>
        <w:t>В работе использовалась кривая варианта 8. Основные параметры приведены в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_Ref229619338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т</w:t>
      </w:r>
      <w:r w:rsidRPr="00782631">
        <w:rPr>
          <w:lang w:val="ru-RU"/>
        </w:rPr>
        <w:t>аблиц</w:t>
      </w:r>
      <w:r>
        <w:rPr>
          <w:lang w:val="ru-RU"/>
        </w:rPr>
        <w:t>е</w:t>
      </w:r>
      <w:r w:rsidRPr="00782631">
        <w:rPr>
          <w:lang w:val="ru-RU"/>
        </w:rPr>
        <w:t xml:space="preserve"> </w:t>
      </w:r>
      <w:r w:rsidRPr="00782631">
        <w:rPr>
          <w:noProof/>
          <w:lang w:val="ru-RU"/>
        </w:rPr>
        <w:t>1</w:t>
      </w:r>
      <w:r>
        <w:rPr>
          <w:lang w:val="ru-RU"/>
        </w:rPr>
        <w:fldChar w:fldCharType="end"/>
      </w:r>
      <w:r w:rsidR="00940F89" w:rsidRPr="00541917">
        <w:rPr>
          <w:rFonts w:eastAsia="Times New Roman"/>
          <w:lang w:val="ru-RU"/>
        </w:rPr>
        <w:t>.</w:t>
      </w:r>
    </w:p>
    <w:p w14:paraId="49AD6516" w14:textId="77777777" w:rsidR="00782631" w:rsidRDefault="00782631" w:rsidP="00782631">
      <w:pPr>
        <w:pStyle w:val="ab"/>
      </w:pPr>
      <w:bookmarkStart w:id="15" w:name="_Ref229591198"/>
    </w:p>
    <w:p w14:paraId="74B4E1C1" w14:textId="37877333" w:rsidR="00782631" w:rsidRDefault="00782631" w:rsidP="00782631">
      <w:pPr>
        <w:pStyle w:val="ab"/>
      </w:pPr>
      <w:bookmarkStart w:id="16" w:name="_Ref229619338"/>
      <w:bookmarkStart w:id="17" w:name="_Ref229619335"/>
      <w:r w:rsidRPr="00782631">
        <w:t xml:space="preserve">Таблица </w:t>
      </w:r>
      <w:fldSimple w:instr=" SEQ Таблица \* ARABIC ">
        <w:r w:rsidRPr="00782631">
          <w:rPr>
            <w:noProof/>
          </w:rPr>
          <w:t>1</w:t>
        </w:r>
      </w:fldSimple>
      <w:bookmarkEnd w:id="15"/>
      <w:bookmarkEnd w:id="16"/>
      <w:r>
        <w:t xml:space="preserve"> </w:t>
      </w:r>
      <w:r w:rsidRPr="0076561E">
        <w:t xml:space="preserve">– </w:t>
      </w:r>
      <w:r w:rsidRPr="00782631">
        <w:t>Параметры эллиптической кривой варианта 8</w:t>
      </w:r>
      <w:bookmarkEnd w:id="17"/>
    </w:p>
    <w:tbl>
      <w:tblPr>
        <w:tblStyle w:val="af5"/>
        <w:tblW w:w="9707" w:type="dxa"/>
        <w:jc w:val="center"/>
        <w:tblLook w:val="04A0" w:firstRow="1" w:lastRow="0" w:firstColumn="1" w:lastColumn="0" w:noHBand="0" w:noVBand="1"/>
      </w:tblPr>
      <w:tblGrid>
        <w:gridCol w:w="1371"/>
        <w:gridCol w:w="8336"/>
      </w:tblGrid>
      <w:tr w:rsidR="00782631" w14:paraId="51BA6480" w14:textId="77777777" w:rsidTr="009304BD">
        <w:trPr>
          <w:jc w:val="center"/>
        </w:trPr>
        <w:tc>
          <w:tcPr>
            <w:tcW w:w="1371" w:type="dxa"/>
          </w:tcPr>
          <w:p w14:paraId="5A45B00F" w14:textId="77777777" w:rsidR="00782631" w:rsidRPr="004F7A8D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336" w:type="dxa"/>
          </w:tcPr>
          <w:p w14:paraId="3E800E89" w14:textId="77777777" w:rsidR="00782631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782631" w14:paraId="38D38E18" w14:textId="77777777" w:rsidTr="009304BD">
        <w:trPr>
          <w:jc w:val="center"/>
        </w:trPr>
        <w:tc>
          <w:tcPr>
            <w:tcW w:w="1371" w:type="dxa"/>
          </w:tcPr>
          <w:p w14:paraId="76AE6E52" w14:textId="1EB67281" w:rsidR="00782631" w:rsidRPr="005C08DA" w:rsidRDefault="00782631" w:rsidP="00782631">
            <w:pPr>
              <w:pStyle w:val="ad"/>
              <w:spacing w:line="276" w:lineRule="auto"/>
            </w:pPr>
            <w:proofErr w:type="spellStart"/>
            <w:r>
              <w:t>curve_id</w:t>
            </w:r>
            <w:proofErr w:type="spellEnd"/>
          </w:p>
        </w:tc>
        <w:tc>
          <w:tcPr>
            <w:tcW w:w="8336" w:type="dxa"/>
          </w:tcPr>
          <w:p w14:paraId="1CCB283E" w14:textId="160851C1" w:rsidR="00782631" w:rsidRPr="005C08DA" w:rsidRDefault="00782631" w:rsidP="00782631">
            <w:pPr>
              <w:pStyle w:val="ad"/>
              <w:spacing w:line="276" w:lineRule="auto"/>
            </w:pPr>
            <w:r>
              <w:t>gost3410-2018-var8</w:t>
            </w:r>
          </w:p>
        </w:tc>
      </w:tr>
      <w:tr w:rsidR="00782631" w14:paraId="0930AF81" w14:textId="77777777" w:rsidTr="009304BD">
        <w:trPr>
          <w:jc w:val="center"/>
        </w:trPr>
        <w:tc>
          <w:tcPr>
            <w:tcW w:w="1371" w:type="dxa"/>
          </w:tcPr>
          <w:p w14:paraId="26FEF1B5" w14:textId="04DABDEC" w:rsidR="00782631" w:rsidRPr="005C08DA" w:rsidRDefault="00782631" w:rsidP="00782631">
            <w:pPr>
              <w:pStyle w:val="ad"/>
              <w:spacing w:line="276" w:lineRule="auto"/>
            </w:pPr>
            <w:r>
              <w:t>p</w:t>
            </w:r>
          </w:p>
        </w:tc>
        <w:tc>
          <w:tcPr>
            <w:tcW w:w="8336" w:type="dxa"/>
          </w:tcPr>
          <w:p w14:paraId="1D8B6F11" w14:textId="126499CD" w:rsidR="00782631" w:rsidRPr="005C08DA" w:rsidRDefault="00782631" w:rsidP="00782631">
            <w:pPr>
              <w:pStyle w:val="ad"/>
              <w:spacing w:line="276" w:lineRule="auto"/>
            </w:pPr>
            <w:r>
              <w:t>5789604462895871863121302827551841132847614959978977073875</w:t>
            </w:r>
            <w:r>
              <w:br/>
              <w:t>7218840632915517411</w:t>
            </w:r>
          </w:p>
        </w:tc>
      </w:tr>
      <w:tr w:rsidR="00782631" w14:paraId="201C2EEE" w14:textId="77777777" w:rsidTr="009304BD">
        <w:trPr>
          <w:jc w:val="center"/>
        </w:trPr>
        <w:tc>
          <w:tcPr>
            <w:tcW w:w="1371" w:type="dxa"/>
          </w:tcPr>
          <w:p w14:paraId="2BC9908D" w14:textId="39D066EF" w:rsidR="00782631" w:rsidRPr="005C08DA" w:rsidRDefault="00782631" w:rsidP="00782631">
            <w:pPr>
              <w:pStyle w:val="ad"/>
              <w:spacing w:line="276" w:lineRule="auto"/>
            </w:pPr>
            <w:r>
              <w:t>a</w:t>
            </w:r>
          </w:p>
        </w:tc>
        <w:tc>
          <w:tcPr>
            <w:tcW w:w="8336" w:type="dxa"/>
          </w:tcPr>
          <w:p w14:paraId="6EBB3CE6" w14:textId="0B664CD1" w:rsidR="00782631" w:rsidRPr="005C08DA" w:rsidRDefault="00782631" w:rsidP="00782631">
            <w:pPr>
              <w:pStyle w:val="ad"/>
              <w:spacing w:line="276" w:lineRule="auto"/>
            </w:pPr>
            <w:r>
              <w:t>-1</w:t>
            </w:r>
          </w:p>
        </w:tc>
      </w:tr>
      <w:tr w:rsidR="00782631" w14:paraId="55F76FE9" w14:textId="77777777" w:rsidTr="009304BD">
        <w:trPr>
          <w:jc w:val="center"/>
        </w:trPr>
        <w:tc>
          <w:tcPr>
            <w:tcW w:w="1371" w:type="dxa"/>
          </w:tcPr>
          <w:p w14:paraId="74411F2C" w14:textId="325C6609" w:rsidR="00782631" w:rsidRPr="0071679C" w:rsidRDefault="00782631" w:rsidP="00782631">
            <w:pPr>
              <w:pStyle w:val="ad"/>
              <w:spacing w:line="276" w:lineRule="auto"/>
            </w:pPr>
            <w:r>
              <w:t>b</w:t>
            </w:r>
          </w:p>
        </w:tc>
        <w:tc>
          <w:tcPr>
            <w:tcW w:w="8336" w:type="dxa"/>
          </w:tcPr>
          <w:p w14:paraId="0155DC77" w14:textId="003030D2" w:rsidR="00782631" w:rsidRPr="0071679C" w:rsidRDefault="00782631" w:rsidP="00782631">
            <w:pPr>
              <w:pStyle w:val="ad"/>
              <w:spacing w:line="276" w:lineRule="auto"/>
            </w:pPr>
            <w:r>
              <w:t>4451642394801966182542081392796559234167583927084986044186</w:t>
            </w:r>
            <w:r>
              <w:br/>
              <w:t>1020678502941837466</w:t>
            </w:r>
          </w:p>
        </w:tc>
      </w:tr>
      <w:tr w:rsidR="00782631" w14:paraId="28AC6393" w14:textId="77777777" w:rsidTr="009304BD">
        <w:trPr>
          <w:jc w:val="center"/>
        </w:trPr>
        <w:tc>
          <w:tcPr>
            <w:tcW w:w="1371" w:type="dxa"/>
          </w:tcPr>
          <w:p w14:paraId="27CA04C7" w14:textId="3431FF6C" w:rsidR="00782631" w:rsidRPr="0071679C" w:rsidRDefault="00782631" w:rsidP="00782631">
            <w:pPr>
              <w:pStyle w:val="ad"/>
              <w:spacing w:line="276" w:lineRule="auto"/>
            </w:pPr>
            <w:r>
              <w:t>q</w:t>
            </w:r>
          </w:p>
        </w:tc>
        <w:tc>
          <w:tcPr>
            <w:tcW w:w="8336" w:type="dxa"/>
          </w:tcPr>
          <w:p w14:paraId="0C25FECB" w14:textId="4A990721" w:rsidR="00782631" w:rsidRPr="0071679C" w:rsidRDefault="00782631" w:rsidP="00782631">
            <w:pPr>
              <w:pStyle w:val="ad"/>
              <w:spacing w:line="276" w:lineRule="auto"/>
            </w:pPr>
            <w:r>
              <w:t>2894802231447935931560651413775920566423683202323162803587</w:t>
            </w:r>
            <w:r>
              <w:br/>
              <w:t>1193493020981068937</w:t>
            </w:r>
          </w:p>
        </w:tc>
      </w:tr>
      <w:tr w:rsidR="00782631" w14:paraId="1A8630BA" w14:textId="77777777" w:rsidTr="009304BD">
        <w:trPr>
          <w:jc w:val="center"/>
        </w:trPr>
        <w:tc>
          <w:tcPr>
            <w:tcW w:w="1371" w:type="dxa"/>
          </w:tcPr>
          <w:p w14:paraId="220BD954" w14:textId="67F21808" w:rsidR="00782631" w:rsidRPr="0071679C" w:rsidRDefault="00782631" w:rsidP="00782631">
            <w:pPr>
              <w:pStyle w:val="ad"/>
              <w:spacing w:line="276" w:lineRule="auto"/>
            </w:pPr>
            <w:proofErr w:type="spellStart"/>
            <w:r>
              <w:t>P.x</w:t>
            </w:r>
            <w:proofErr w:type="spellEnd"/>
          </w:p>
        </w:tc>
        <w:tc>
          <w:tcPr>
            <w:tcW w:w="8336" w:type="dxa"/>
          </w:tcPr>
          <w:p w14:paraId="3B9D3EFD" w14:textId="585388FE" w:rsidR="00782631" w:rsidRPr="0071679C" w:rsidRDefault="00782631" w:rsidP="00782631">
            <w:pPr>
              <w:pStyle w:val="ad"/>
              <w:spacing w:line="276" w:lineRule="auto"/>
            </w:pPr>
            <w:r>
              <w:t>2323576058601956664720966708045726308916627824741707729836</w:t>
            </w:r>
            <w:r>
              <w:br/>
              <w:t>708887517232685058</w:t>
            </w:r>
          </w:p>
        </w:tc>
      </w:tr>
      <w:tr w:rsidR="00782631" w14:paraId="74EBF100" w14:textId="77777777" w:rsidTr="009304BD">
        <w:trPr>
          <w:jc w:val="center"/>
        </w:trPr>
        <w:tc>
          <w:tcPr>
            <w:tcW w:w="1371" w:type="dxa"/>
          </w:tcPr>
          <w:p w14:paraId="401A08A0" w14:textId="48AD0478" w:rsidR="00782631" w:rsidRPr="0071679C" w:rsidRDefault="00782631" w:rsidP="00782631">
            <w:pPr>
              <w:pStyle w:val="ad"/>
              <w:spacing w:line="276" w:lineRule="auto"/>
            </w:pPr>
            <w:proofErr w:type="spellStart"/>
            <w:proofErr w:type="gramStart"/>
            <w:r>
              <w:t>P.y</w:t>
            </w:r>
            <w:proofErr w:type="spellEnd"/>
            <w:proofErr w:type="gramEnd"/>
          </w:p>
        </w:tc>
        <w:tc>
          <w:tcPr>
            <w:tcW w:w="8336" w:type="dxa"/>
          </w:tcPr>
          <w:p w14:paraId="41C9C734" w14:textId="07753DC8" w:rsidR="00782631" w:rsidRPr="0071679C" w:rsidRDefault="00782631" w:rsidP="00782631">
            <w:pPr>
              <w:pStyle w:val="ad"/>
              <w:spacing w:line="276" w:lineRule="auto"/>
            </w:pPr>
            <w:r>
              <w:t>2077230201105399139012743526229771501036701838313146783160</w:t>
            </w:r>
            <w:r>
              <w:br/>
              <w:t>9444907978987653753</w:t>
            </w:r>
          </w:p>
        </w:tc>
      </w:tr>
    </w:tbl>
    <w:p w14:paraId="7BF5DB95" w14:textId="77777777" w:rsidR="00782631" w:rsidRDefault="00782631" w:rsidP="00115811">
      <w:pPr>
        <w:rPr>
          <w:lang w:val="ru-RU"/>
        </w:rPr>
      </w:pPr>
    </w:p>
    <w:p w14:paraId="3DEA11F4" w14:textId="415F35A1" w:rsidR="00FF487E" w:rsidRDefault="00782631" w:rsidP="00115811">
      <w:pPr>
        <w:rPr>
          <w:rFonts w:eastAsia="Times New Roman"/>
          <w:lang w:val="ru-RU"/>
        </w:rPr>
      </w:pPr>
      <w:r w:rsidRPr="00782631">
        <w:rPr>
          <w:lang w:val="ru-RU"/>
        </w:rPr>
        <w:t xml:space="preserve">Для демонстрационного запуска был использован закрытый ключ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= 123456789</m:t>
        </m:r>
      </m:oMath>
      <w:r w:rsidRPr="00782631">
        <w:rPr>
          <w:lang w:val="ru-RU"/>
        </w:rPr>
        <w:t xml:space="preserve">. Открытый ключ вычислен как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dP</m:t>
        </m:r>
      </m:oMath>
      <w:r w:rsidRPr="00782631">
        <w:rPr>
          <w:lang w:val="ru-RU"/>
        </w:rPr>
        <w:t>. Значения открытого ключа приведены в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_Ref229619520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т</w:t>
      </w:r>
      <w:r w:rsidRPr="00782631">
        <w:rPr>
          <w:lang w:val="ru-RU"/>
        </w:rPr>
        <w:t>аблиц</w:t>
      </w:r>
      <w:r>
        <w:rPr>
          <w:lang w:val="ru-RU"/>
        </w:rPr>
        <w:t>е</w:t>
      </w:r>
      <w:r w:rsidRPr="00782631">
        <w:rPr>
          <w:lang w:val="ru-RU"/>
        </w:rPr>
        <w:t xml:space="preserve"> </w:t>
      </w:r>
      <w:r w:rsidRPr="00782631">
        <w:rPr>
          <w:noProof/>
          <w:lang w:val="ru-RU"/>
        </w:rPr>
        <w:t>2</w:t>
      </w:r>
      <w:r>
        <w:rPr>
          <w:lang w:val="ru-RU"/>
        </w:rPr>
        <w:fldChar w:fldCharType="end"/>
      </w:r>
      <w:r w:rsidR="00FF487E" w:rsidRPr="00FF487E">
        <w:rPr>
          <w:rFonts w:eastAsia="Times New Roman"/>
          <w:lang w:val="ru-RU"/>
        </w:rPr>
        <w:t>.</w:t>
      </w:r>
    </w:p>
    <w:p w14:paraId="036C0B42" w14:textId="77777777" w:rsidR="00782631" w:rsidRDefault="00782631" w:rsidP="00782631">
      <w:pPr>
        <w:pStyle w:val="ab"/>
      </w:pPr>
      <w:bookmarkStart w:id="18" w:name="_Ref193195874"/>
      <w:bookmarkStart w:id="19" w:name="_Hlk229591431"/>
    </w:p>
    <w:p w14:paraId="62F88A9D" w14:textId="622B1260" w:rsidR="00782631" w:rsidRDefault="00782631" w:rsidP="00782631">
      <w:pPr>
        <w:pStyle w:val="ab"/>
      </w:pPr>
      <w:bookmarkStart w:id="20" w:name="_Ref229619520"/>
      <w:r w:rsidRPr="00782631">
        <w:t xml:space="preserve">Таблица </w:t>
      </w:r>
      <w:fldSimple w:instr=" SEQ Таблица \* ARABIC ">
        <w:r>
          <w:rPr>
            <w:noProof/>
          </w:rPr>
          <w:t>2</w:t>
        </w:r>
      </w:fldSimple>
      <w:bookmarkEnd w:id="20"/>
      <w:r>
        <w:t xml:space="preserve"> </w:t>
      </w:r>
      <w:r w:rsidRPr="0076561E">
        <w:t xml:space="preserve">– </w:t>
      </w:r>
      <w:r w:rsidRPr="00782631">
        <w:t>Закрытый и открытый ключи</w:t>
      </w:r>
    </w:p>
    <w:tbl>
      <w:tblPr>
        <w:tblStyle w:val="af5"/>
        <w:tblW w:w="9769" w:type="dxa"/>
        <w:jc w:val="center"/>
        <w:tblLook w:val="04A0" w:firstRow="1" w:lastRow="0" w:firstColumn="1" w:lastColumn="0" w:noHBand="0" w:noVBand="1"/>
      </w:tblPr>
      <w:tblGrid>
        <w:gridCol w:w="1433"/>
        <w:gridCol w:w="8336"/>
      </w:tblGrid>
      <w:tr w:rsidR="00782631" w14:paraId="63154BE7" w14:textId="77777777" w:rsidTr="00782631">
        <w:trPr>
          <w:jc w:val="center"/>
        </w:trPr>
        <w:tc>
          <w:tcPr>
            <w:tcW w:w="1507" w:type="dxa"/>
          </w:tcPr>
          <w:p w14:paraId="73EA863E" w14:textId="77777777" w:rsidR="00782631" w:rsidRPr="004F7A8D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262" w:type="dxa"/>
          </w:tcPr>
          <w:p w14:paraId="072CF73B" w14:textId="77777777" w:rsidR="00782631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782631" w14:paraId="7719B15F" w14:textId="77777777" w:rsidTr="00782631">
        <w:trPr>
          <w:jc w:val="center"/>
        </w:trPr>
        <w:tc>
          <w:tcPr>
            <w:tcW w:w="1507" w:type="dxa"/>
          </w:tcPr>
          <w:p w14:paraId="430DC2F8" w14:textId="62896042" w:rsidR="00782631" w:rsidRPr="005C08DA" w:rsidRDefault="00782631" w:rsidP="00782631">
            <w:pPr>
              <w:pStyle w:val="ad"/>
              <w:spacing w:line="276" w:lineRule="auto"/>
            </w:pPr>
            <w:r>
              <w:t>d</w:t>
            </w:r>
          </w:p>
        </w:tc>
        <w:tc>
          <w:tcPr>
            <w:tcW w:w="8262" w:type="dxa"/>
          </w:tcPr>
          <w:p w14:paraId="01FD8D13" w14:textId="3F60E842" w:rsidR="00782631" w:rsidRPr="005C08DA" w:rsidRDefault="00782631" w:rsidP="00782631">
            <w:pPr>
              <w:pStyle w:val="ad"/>
              <w:spacing w:line="276" w:lineRule="auto"/>
            </w:pPr>
            <w:r>
              <w:t>123456789</w:t>
            </w:r>
          </w:p>
        </w:tc>
      </w:tr>
      <w:tr w:rsidR="00782631" w14:paraId="19AFB0A8" w14:textId="77777777" w:rsidTr="00782631">
        <w:trPr>
          <w:jc w:val="center"/>
        </w:trPr>
        <w:tc>
          <w:tcPr>
            <w:tcW w:w="1507" w:type="dxa"/>
          </w:tcPr>
          <w:p w14:paraId="2FB66E72" w14:textId="37B8A1A9" w:rsidR="00782631" w:rsidRPr="005C08DA" w:rsidRDefault="00782631" w:rsidP="00782631">
            <w:pPr>
              <w:pStyle w:val="ad"/>
              <w:spacing w:line="276" w:lineRule="auto"/>
            </w:pPr>
            <w:proofErr w:type="spellStart"/>
            <w:r>
              <w:t>Q.x</w:t>
            </w:r>
            <w:proofErr w:type="spellEnd"/>
          </w:p>
        </w:tc>
        <w:tc>
          <w:tcPr>
            <w:tcW w:w="8262" w:type="dxa"/>
          </w:tcPr>
          <w:p w14:paraId="04B7C93C" w14:textId="3F62DD27" w:rsidR="00782631" w:rsidRPr="005C08DA" w:rsidRDefault="00782631" w:rsidP="00782631">
            <w:pPr>
              <w:pStyle w:val="ad"/>
              <w:spacing w:line="276" w:lineRule="auto"/>
            </w:pPr>
            <w:r>
              <w:t>2543045702302399326200225425985500535232011684917708293250</w:t>
            </w:r>
            <w:r>
              <w:br/>
              <w:t>6990180192002774338</w:t>
            </w:r>
          </w:p>
        </w:tc>
      </w:tr>
      <w:tr w:rsidR="00782631" w14:paraId="2958FBC3" w14:textId="77777777" w:rsidTr="00782631">
        <w:trPr>
          <w:jc w:val="center"/>
        </w:trPr>
        <w:tc>
          <w:tcPr>
            <w:tcW w:w="1507" w:type="dxa"/>
          </w:tcPr>
          <w:p w14:paraId="0418D6CE" w14:textId="1E7B6DF2" w:rsidR="00782631" w:rsidRPr="005C08DA" w:rsidRDefault="00782631" w:rsidP="00782631">
            <w:pPr>
              <w:pStyle w:val="ad"/>
              <w:spacing w:line="276" w:lineRule="auto"/>
            </w:pPr>
            <w:proofErr w:type="spellStart"/>
            <w:proofErr w:type="gramStart"/>
            <w:r>
              <w:t>Q.y</w:t>
            </w:r>
            <w:proofErr w:type="spellEnd"/>
            <w:proofErr w:type="gramEnd"/>
          </w:p>
        </w:tc>
        <w:tc>
          <w:tcPr>
            <w:tcW w:w="8262" w:type="dxa"/>
          </w:tcPr>
          <w:p w14:paraId="47F55209" w14:textId="4ECB0259" w:rsidR="00782631" w:rsidRPr="005C08DA" w:rsidRDefault="00782631" w:rsidP="00782631">
            <w:pPr>
              <w:pStyle w:val="ad"/>
              <w:spacing w:line="276" w:lineRule="auto"/>
            </w:pPr>
            <w:r>
              <w:t>5350453908189687268723302972595977287424103151734505379892</w:t>
            </w:r>
            <w:r>
              <w:br/>
              <w:t>3234020870867244235</w:t>
            </w:r>
          </w:p>
        </w:tc>
      </w:tr>
    </w:tbl>
    <w:p w14:paraId="7179A186" w14:textId="77777777" w:rsidR="00782631" w:rsidRDefault="00782631" w:rsidP="00782631">
      <w:pPr>
        <w:rPr>
          <w:lang w:val="ru-RU"/>
        </w:rPr>
      </w:pPr>
    </w:p>
    <w:bookmarkEnd w:id="18"/>
    <w:bookmarkEnd w:id="19"/>
    <w:p w14:paraId="15BFFD97" w14:textId="6BE691D6" w:rsidR="00940F89" w:rsidRPr="009965B5" w:rsidRDefault="00782631" w:rsidP="00940F89">
      <w:pPr>
        <w:pStyle w:val="21"/>
      </w:pPr>
      <w:r w:rsidRPr="00782631">
        <w:lastRenderedPageBreak/>
        <w:t>Хэширование сообщения</w:t>
      </w:r>
    </w:p>
    <w:p w14:paraId="60337275" w14:textId="2980BA11" w:rsidR="00340453" w:rsidRDefault="00782631" w:rsidP="00340453">
      <w:pPr>
        <w:rPr>
          <w:lang w:val="ru-RU"/>
        </w:rPr>
      </w:pPr>
      <w:r w:rsidRPr="00782631">
        <w:rPr>
          <w:lang w:val="ru-RU"/>
        </w:rPr>
        <w:t>Исходный файл содержит демонстрационное сообщение для подписи. Текст сообщения приведён в листинге 1</w:t>
      </w:r>
      <w:r>
        <w:rPr>
          <w:lang w:val="ru-RU"/>
        </w:rPr>
        <w:t>.</w:t>
      </w:r>
    </w:p>
    <w:p w14:paraId="417761F5" w14:textId="77777777" w:rsidR="00782631" w:rsidRDefault="00782631" w:rsidP="00782631">
      <w:pPr>
        <w:pStyle w:val="ab"/>
      </w:pPr>
    </w:p>
    <w:p w14:paraId="1BF5CD19" w14:textId="2CFFEE86" w:rsidR="00782631" w:rsidRDefault="00782631" w:rsidP="00782631">
      <w:pPr>
        <w:pStyle w:val="ab"/>
      </w:pPr>
      <w:r>
        <w:t xml:space="preserve">Листинг 1 – </w:t>
      </w:r>
      <w:r w:rsidRPr="00782631">
        <w:t>Текст подписываемого сообщения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82631" w:rsidRPr="0079749B" w14:paraId="7B6D50F0" w14:textId="77777777" w:rsidTr="009304BD">
        <w:tc>
          <w:tcPr>
            <w:tcW w:w="9622" w:type="dxa"/>
          </w:tcPr>
          <w:p w14:paraId="7226D9D5" w14:textId="77777777" w:rsidR="00782631" w:rsidRPr="00782631" w:rsidRDefault="00782631" w:rsidP="00782631">
            <w:pPr>
              <w:pStyle w:val="ac"/>
              <w:rPr>
                <w:lang w:val="ru-RU"/>
              </w:rPr>
            </w:pPr>
            <w:r w:rsidRPr="00782631">
              <w:rPr>
                <w:lang w:val="ru-RU"/>
              </w:rPr>
              <w:t>Лабораторная работа 6. ГОСТ Р 34.10-2018.</w:t>
            </w:r>
          </w:p>
          <w:p w14:paraId="7BD37CF2" w14:textId="577FB6EA" w:rsidR="00782631" w:rsidRPr="00782631" w:rsidRDefault="00782631" w:rsidP="00782631">
            <w:pPr>
              <w:pStyle w:val="ac"/>
              <w:rPr>
                <w:lang w:val="ru-RU"/>
              </w:rPr>
            </w:pPr>
            <w:r w:rsidRPr="00782631">
              <w:rPr>
                <w:lang w:val="ru-RU"/>
              </w:rPr>
              <w:t>Демонстрационное сообщение для подписи, вариант 8.</w:t>
            </w:r>
          </w:p>
        </w:tc>
      </w:tr>
    </w:tbl>
    <w:p w14:paraId="41D95587" w14:textId="77777777" w:rsidR="00782631" w:rsidRDefault="00782631" w:rsidP="00D57DA9">
      <w:pPr>
        <w:rPr>
          <w:lang w:val="ru-RU"/>
        </w:rPr>
      </w:pPr>
    </w:p>
    <w:p w14:paraId="38273A2B" w14:textId="230A68C9" w:rsidR="00D57DA9" w:rsidRDefault="00782631" w:rsidP="00D57DA9">
      <w:pPr>
        <w:rPr>
          <w:rFonts w:eastAsia="Times New Roman"/>
          <w:lang w:val="ru-RU"/>
        </w:rPr>
      </w:pPr>
      <w:r w:rsidRPr="00782631">
        <w:rPr>
          <w:lang w:val="ru-RU"/>
        </w:rPr>
        <w:t xml:space="preserve">Для сообщения был вычислен хэш </w:t>
      </w:r>
      <w:proofErr w:type="spellStart"/>
      <w:r>
        <w:t>Streebog</w:t>
      </w:r>
      <w:proofErr w:type="spellEnd"/>
      <w:r w:rsidRPr="00782631">
        <w:rPr>
          <w:lang w:val="ru-RU"/>
        </w:rPr>
        <w:t xml:space="preserve">-256. Полученные значения </w:t>
      </w:r>
      <m:oMath>
        <m:r>
          <w:rPr>
            <w:rFonts w:ascii="Cambria Math" w:hAnsi="Cambria Math"/>
          </w:rPr>
          <m:t>alp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a</m:t>
        </m:r>
      </m:oMath>
      <w:r w:rsidRPr="0078263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e</m:t>
        </m:r>
      </m:oMath>
      <w:r w:rsidRPr="00782631">
        <w:rPr>
          <w:lang w:val="ru-RU"/>
        </w:rPr>
        <w:t xml:space="preserve"> приведены в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_Ref229619829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т</w:t>
      </w:r>
      <w:r w:rsidRPr="00782631">
        <w:rPr>
          <w:lang w:val="ru-RU"/>
        </w:rPr>
        <w:t>аблиц</w:t>
      </w:r>
      <w:r>
        <w:rPr>
          <w:lang w:val="ru-RU"/>
        </w:rPr>
        <w:t>е</w:t>
      </w:r>
      <w:r w:rsidRPr="00782631">
        <w:rPr>
          <w:lang w:val="ru-RU"/>
        </w:rPr>
        <w:t xml:space="preserve"> </w:t>
      </w:r>
      <w:r w:rsidRPr="00782631">
        <w:rPr>
          <w:noProof/>
          <w:lang w:val="ru-RU"/>
        </w:rPr>
        <w:t>3</w:t>
      </w:r>
      <w:r>
        <w:rPr>
          <w:lang w:val="ru-RU"/>
        </w:rPr>
        <w:fldChar w:fldCharType="end"/>
      </w:r>
      <w:r w:rsidR="00D57DA9" w:rsidRPr="00D57DA9">
        <w:rPr>
          <w:rFonts w:eastAsia="Times New Roman"/>
          <w:lang w:val="ru-RU"/>
        </w:rPr>
        <w:t>.</w:t>
      </w:r>
    </w:p>
    <w:p w14:paraId="5674494E" w14:textId="77777777" w:rsidR="00782631" w:rsidRDefault="00782631" w:rsidP="00782631">
      <w:pPr>
        <w:pStyle w:val="ab"/>
      </w:pPr>
    </w:p>
    <w:p w14:paraId="462D1398" w14:textId="1D7BDE07" w:rsidR="00782631" w:rsidRDefault="00782631" w:rsidP="00782631">
      <w:pPr>
        <w:pStyle w:val="ab"/>
      </w:pPr>
      <w:bookmarkStart w:id="21" w:name="_Ref229619829"/>
      <w:r w:rsidRPr="00782631">
        <w:t xml:space="preserve">Таблица </w:t>
      </w:r>
      <w:fldSimple w:instr=" SEQ Таблица \* ARABIC ">
        <w:r>
          <w:rPr>
            <w:noProof/>
          </w:rPr>
          <w:t>3</w:t>
        </w:r>
      </w:fldSimple>
      <w:bookmarkEnd w:id="21"/>
      <w:r>
        <w:t xml:space="preserve"> </w:t>
      </w:r>
      <w:r w:rsidRPr="0076561E">
        <w:t xml:space="preserve">– </w:t>
      </w:r>
      <w:r w:rsidR="00D25D94" w:rsidRPr="00D25D94">
        <w:t>Хэш-образ сообщения и значение e</w:t>
      </w:r>
    </w:p>
    <w:tbl>
      <w:tblPr>
        <w:tblStyle w:val="af5"/>
        <w:tblW w:w="9563" w:type="dxa"/>
        <w:jc w:val="center"/>
        <w:tblLook w:val="04A0" w:firstRow="1" w:lastRow="0" w:firstColumn="1" w:lastColumn="0" w:noHBand="0" w:noVBand="1"/>
      </w:tblPr>
      <w:tblGrid>
        <w:gridCol w:w="2067"/>
        <w:gridCol w:w="7496"/>
      </w:tblGrid>
      <w:tr w:rsidR="00782631" w14:paraId="49972B71" w14:textId="77777777" w:rsidTr="00F10549">
        <w:trPr>
          <w:jc w:val="center"/>
        </w:trPr>
        <w:tc>
          <w:tcPr>
            <w:tcW w:w="2122" w:type="dxa"/>
          </w:tcPr>
          <w:p w14:paraId="4A559B64" w14:textId="77777777" w:rsidR="00782631" w:rsidRPr="004F7A8D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7441" w:type="dxa"/>
          </w:tcPr>
          <w:p w14:paraId="513717C1" w14:textId="77777777" w:rsidR="00782631" w:rsidRDefault="00782631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F10549" w14:paraId="3EB75CC1" w14:textId="77777777" w:rsidTr="00F10549">
        <w:trPr>
          <w:jc w:val="center"/>
        </w:trPr>
        <w:tc>
          <w:tcPr>
            <w:tcW w:w="2122" w:type="dxa"/>
          </w:tcPr>
          <w:p w14:paraId="476A7035" w14:textId="065B2A1B" w:rsidR="00F10549" w:rsidRPr="005C08DA" w:rsidRDefault="00F10549" w:rsidP="00F10549">
            <w:pPr>
              <w:pStyle w:val="ad"/>
              <w:spacing w:line="276" w:lineRule="auto"/>
            </w:pPr>
            <w:r>
              <w:t>Первые байты файла</w:t>
            </w:r>
          </w:p>
        </w:tc>
        <w:tc>
          <w:tcPr>
            <w:tcW w:w="7441" w:type="dxa"/>
          </w:tcPr>
          <w:p w14:paraId="595F7925" w14:textId="507E2A72" w:rsidR="00F10549" w:rsidRPr="00F10549" w:rsidRDefault="00F10549" w:rsidP="00F10549">
            <w:pPr>
              <w:pStyle w:val="ad"/>
              <w:spacing w:line="276" w:lineRule="auto"/>
              <w:rPr>
                <w:lang w:val="en-US"/>
              </w:rPr>
            </w:pPr>
            <w:r w:rsidRPr="00F10549">
              <w:rPr>
                <w:lang w:val="en-US"/>
              </w:rPr>
              <w:t xml:space="preserve">d0 9b d0 b0 d0 b1 d0 be d1 80 d0 b0 d1 82 d0 be d1 80 d0 bd d0 </w:t>
            </w:r>
            <w:r>
              <w:rPr>
                <w:lang w:val="en-US"/>
              </w:rPr>
              <w:br/>
            </w:r>
            <w:r w:rsidRPr="00F10549">
              <w:rPr>
                <w:lang w:val="en-US"/>
              </w:rPr>
              <w:t xml:space="preserve">b0 d1 8f 20 d1 80 d0 b0 d0 b1 d0 be d1 82 d0 b0 20 36 2e 20 d0 </w:t>
            </w:r>
            <w:r>
              <w:rPr>
                <w:lang w:val="en-US"/>
              </w:rPr>
              <w:br/>
            </w:r>
            <w:r w:rsidRPr="00F10549">
              <w:rPr>
                <w:lang w:val="en-US"/>
              </w:rPr>
              <w:t xml:space="preserve">93 d0 9e d0 a1 d0 a2 20 d0 a0 20 33 34 2e 31 30 2d 32 30 31 38 </w:t>
            </w:r>
            <w:r>
              <w:rPr>
                <w:lang w:val="en-US"/>
              </w:rPr>
              <w:br/>
            </w:r>
            <w:r w:rsidRPr="00F10549">
              <w:rPr>
                <w:lang w:val="en-US"/>
              </w:rPr>
              <w:t>2e</w:t>
            </w:r>
          </w:p>
        </w:tc>
      </w:tr>
      <w:tr w:rsidR="00F10549" w14:paraId="047895B4" w14:textId="77777777" w:rsidTr="00F10549">
        <w:trPr>
          <w:jc w:val="center"/>
        </w:trPr>
        <w:tc>
          <w:tcPr>
            <w:tcW w:w="2122" w:type="dxa"/>
          </w:tcPr>
          <w:p w14:paraId="1B6E2990" w14:textId="43AFDC59" w:rsidR="00F10549" w:rsidRPr="005C08DA" w:rsidRDefault="00F10549" w:rsidP="00F10549">
            <w:pPr>
              <w:pStyle w:val="ad"/>
              <w:spacing w:line="276" w:lineRule="auto"/>
            </w:pPr>
            <w:r>
              <w:t xml:space="preserve">Streebog-256 </w:t>
            </w:r>
            <w:proofErr w:type="spellStart"/>
            <w:r>
              <w:t>digest</w:t>
            </w:r>
            <w:proofErr w:type="spellEnd"/>
          </w:p>
        </w:tc>
        <w:tc>
          <w:tcPr>
            <w:tcW w:w="7441" w:type="dxa"/>
          </w:tcPr>
          <w:p w14:paraId="6C3D3DCB" w14:textId="132F4410" w:rsidR="00F10549" w:rsidRPr="005C08DA" w:rsidRDefault="00F10549" w:rsidP="00F10549">
            <w:pPr>
              <w:pStyle w:val="ad"/>
              <w:spacing w:line="276" w:lineRule="auto"/>
            </w:pPr>
            <w:r>
              <w:t>80cc787f5cf5b62a887c43f89c091cb9056e1ceb65e7da1b044426</w:t>
            </w:r>
            <w:r>
              <w:br/>
              <w:t>38f511037a</w:t>
            </w:r>
          </w:p>
        </w:tc>
      </w:tr>
      <w:tr w:rsidR="00F10549" w14:paraId="58708843" w14:textId="77777777" w:rsidTr="00F10549">
        <w:trPr>
          <w:jc w:val="center"/>
        </w:trPr>
        <w:tc>
          <w:tcPr>
            <w:tcW w:w="2122" w:type="dxa"/>
          </w:tcPr>
          <w:p w14:paraId="2113BEBC" w14:textId="7AB20681" w:rsidR="00F10549" w:rsidRPr="005C08DA" w:rsidRDefault="00F10549" w:rsidP="00F10549">
            <w:pPr>
              <w:pStyle w:val="ad"/>
              <w:spacing w:line="276" w:lineRule="auto"/>
            </w:pPr>
            <w:proofErr w:type="spellStart"/>
            <w:r>
              <w:t>alpha</w:t>
            </w:r>
            <w:proofErr w:type="spellEnd"/>
            <w:r>
              <w:t xml:space="preserve">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hash</w:t>
            </w:r>
            <w:proofErr w:type="spellEnd"/>
            <w:r>
              <w:t>)</w:t>
            </w:r>
          </w:p>
        </w:tc>
        <w:tc>
          <w:tcPr>
            <w:tcW w:w="7441" w:type="dxa"/>
          </w:tcPr>
          <w:p w14:paraId="0D88E973" w14:textId="1752DBD4" w:rsidR="00F10549" w:rsidRPr="005C08DA" w:rsidRDefault="00F10549" w:rsidP="00F10549">
            <w:pPr>
              <w:pStyle w:val="ad"/>
              <w:spacing w:line="276" w:lineRule="auto"/>
            </w:pPr>
            <w:r>
              <w:t>5825731306313754042815835692505626984715405274575683</w:t>
            </w:r>
            <w:r>
              <w:br/>
              <w:t>2099068785421798033392506</w:t>
            </w:r>
          </w:p>
        </w:tc>
      </w:tr>
      <w:tr w:rsidR="00F10549" w14:paraId="3213C881" w14:textId="77777777" w:rsidTr="00F10549">
        <w:trPr>
          <w:jc w:val="center"/>
        </w:trPr>
        <w:tc>
          <w:tcPr>
            <w:tcW w:w="2122" w:type="dxa"/>
          </w:tcPr>
          <w:p w14:paraId="702867FA" w14:textId="42C3E166" w:rsidR="00F10549" w:rsidRPr="0071679C" w:rsidRDefault="00F10549" w:rsidP="00F10549">
            <w:pPr>
              <w:pStyle w:val="ad"/>
              <w:spacing w:line="276" w:lineRule="auto"/>
            </w:pPr>
            <w:r>
              <w:t xml:space="preserve">e = </w:t>
            </w:r>
            <w:proofErr w:type="spellStart"/>
            <w:r>
              <w:t>alpha</w:t>
            </w:r>
            <w:proofErr w:type="spellEnd"/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q</w:t>
            </w:r>
          </w:p>
        </w:tc>
        <w:tc>
          <w:tcPr>
            <w:tcW w:w="7441" w:type="dxa"/>
          </w:tcPr>
          <w:p w14:paraId="5929C267" w14:textId="74F99CC3" w:rsidR="00F10549" w:rsidRPr="0071679C" w:rsidRDefault="00F10549" w:rsidP="00F10549">
            <w:pPr>
              <w:pStyle w:val="ad"/>
              <w:spacing w:line="276" w:lineRule="auto"/>
            </w:pPr>
            <w:r>
              <w:t>3612684341788217969453286495378585186803886992935760</w:t>
            </w:r>
            <w:r>
              <w:br/>
              <w:t>27326398435756071254632</w:t>
            </w:r>
          </w:p>
        </w:tc>
      </w:tr>
    </w:tbl>
    <w:p w14:paraId="70DA6387" w14:textId="77777777" w:rsidR="00A435B1" w:rsidRPr="00A435B1" w:rsidRDefault="00A435B1" w:rsidP="00D57DA9">
      <w:pPr>
        <w:rPr>
          <w:rFonts w:eastAsia="Times New Roman"/>
          <w:lang w:val="ru-RU"/>
        </w:rPr>
      </w:pPr>
    </w:p>
    <w:p w14:paraId="465E0928" w14:textId="089FAAA1" w:rsidR="00940F89" w:rsidRPr="009965B5" w:rsidRDefault="00F10549" w:rsidP="00940F89">
      <w:pPr>
        <w:pStyle w:val="21"/>
      </w:pPr>
      <w:r w:rsidRPr="00F10549">
        <w:t>Формирование подписи</w:t>
      </w:r>
    </w:p>
    <w:p w14:paraId="7F70799F" w14:textId="495E5A8B" w:rsidR="008C73B9" w:rsidRDefault="00F10549" w:rsidP="00940F89">
      <w:pPr>
        <w:rPr>
          <w:lang w:val="ru-RU"/>
        </w:rPr>
      </w:pPr>
      <w:r w:rsidRPr="00F10549">
        <w:rPr>
          <w:lang w:val="ru-RU"/>
        </w:rPr>
        <w:t xml:space="preserve">После вычисления </w:t>
      </w:r>
      <m:oMath>
        <m:r>
          <w:rPr>
            <w:rFonts w:ascii="Cambria Math" w:hAnsi="Cambria Math"/>
          </w:rPr>
          <m:t>e</m:t>
        </m:r>
      </m:oMath>
      <w:r w:rsidRPr="00F10549">
        <w:rPr>
          <w:lang w:val="ru-RU"/>
        </w:rPr>
        <w:t xml:space="preserve"> была сформирована подпись ГОСТ Р 34.10-2018. В отчётном генераторе для воспроизводимости используется демонстрационное значение </w:t>
      </w:r>
      <m:oMath>
        <m:r>
          <w:rPr>
            <w:rFonts w:ascii="Cambria Math" w:hAnsi="Cambria Math"/>
          </w:rPr>
          <m:t>k</m:t>
        </m:r>
      </m:oMath>
      <w:r w:rsidRPr="00F10549">
        <w:rPr>
          <w:lang w:val="ru-RU"/>
        </w:rPr>
        <w:t xml:space="preserve">. Полученные значения </w:t>
      </w:r>
      <m:oMath>
        <m:r>
          <w:rPr>
            <w:rFonts w:ascii="Cambria Math" w:hAnsi="Cambria Math"/>
          </w:rPr>
          <m:t>r</m:t>
        </m:r>
      </m:oMath>
      <w:r w:rsidRPr="00F1054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s</m:t>
        </m:r>
      </m:oMath>
      <w:r w:rsidRPr="00F10549">
        <w:rPr>
          <w:lang w:val="ru-RU"/>
        </w:rPr>
        <w:t xml:space="preserve"> приведены в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_Ref229620061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т</w:t>
      </w:r>
      <w:r w:rsidRPr="00F10549">
        <w:rPr>
          <w:lang w:val="ru-RU"/>
        </w:rPr>
        <w:t>аблиц</w:t>
      </w:r>
      <w:r>
        <w:rPr>
          <w:lang w:val="ru-RU"/>
        </w:rPr>
        <w:t>е</w:t>
      </w:r>
      <w:r w:rsidRPr="00F10549">
        <w:rPr>
          <w:lang w:val="ru-RU"/>
        </w:rPr>
        <w:t xml:space="preserve"> </w:t>
      </w:r>
      <w:r w:rsidRPr="00F10549">
        <w:rPr>
          <w:noProof/>
          <w:lang w:val="ru-RU"/>
        </w:rPr>
        <w:t>4</w:t>
      </w:r>
      <w:r>
        <w:rPr>
          <w:lang w:val="ru-RU"/>
        </w:rPr>
        <w:fldChar w:fldCharType="end"/>
      </w:r>
      <w:r w:rsidR="008C73B9">
        <w:rPr>
          <w:lang w:val="ru-RU"/>
        </w:rPr>
        <w:t>.</w:t>
      </w:r>
    </w:p>
    <w:p w14:paraId="4DC7EC73" w14:textId="77777777" w:rsidR="00F10549" w:rsidRDefault="00F10549" w:rsidP="00F10549">
      <w:pPr>
        <w:pStyle w:val="ab"/>
      </w:pPr>
    </w:p>
    <w:p w14:paraId="09C6E062" w14:textId="438F111B" w:rsidR="00F10549" w:rsidRDefault="00F10549" w:rsidP="00F10549">
      <w:pPr>
        <w:pStyle w:val="ab"/>
      </w:pPr>
      <w:bookmarkStart w:id="22" w:name="_Ref229620061"/>
      <w:r w:rsidRPr="00782631">
        <w:t xml:space="preserve">Таблица </w:t>
      </w:r>
      <w:fldSimple w:instr=" SEQ Таблица \* ARABIC ">
        <w:r>
          <w:rPr>
            <w:noProof/>
          </w:rPr>
          <w:t>4</w:t>
        </w:r>
      </w:fldSimple>
      <w:bookmarkEnd w:id="22"/>
      <w:r>
        <w:t xml:space="preserve"> </w:t>
      </w:r>
      <w:r w:rsidRPr="0076561E">
        <w:t xml:space="preserve">– </w:t>
      </w:r>
      <w:r w:rsidRPr="00F10549">
        <w:t>Значения подписи r и s</w:t>
      </w:r>
    </w:p>
    <w:tbl>
      <w:tblPr>
        <w:tblStyle w:val="af5"/>
        <w:tblW w:w="9705" w:type="dxa"/>
        <w:jc w:val="center"/>
        <w:tblLook w:val="04A0" w:firstRow="1" w:lastRow="0" w:firstColumn="1" w:lastColumn="0" w:noHBand="0" w:noVBand="1"/>
      </w:tblPr>
      <w:tblGrid>
        <w:gridCol w:w="1371"/>
        <w:gridCol w:w="8334"/>
      </w:tblGrid>
      <w:tr w:rsidR="00F10549" w14:paraId="11C67BA2" w14:textId="77777777" w:rsidTr="00F10549">
        <w:trPr>
          <w:jc w:val="center"/>
        </w:trPr>
        <w:tc>
          <w:tcPr>
            <w:tcW w:w="809" w:type="dxa"/>
          </w:tcPr>
          <w:p w14:paraId="2D9AB298" w14:textId="77777777" w:rsidR="00F10549" w:rsidRPr="004F7A8D" w:rsidRDefault="00F10549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896" w:type="dxa"/>
          </w:tcPr>
          <w:p w14:paraId="22C24464" w14:textId="77777777" w:rsidR="00F10549" w:rsidRDefault="00F10549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F10549" w14:paraId="309BBF1B" w14:textId="77777777" w:rsidTr="00F10549">
        <w:trPr>
          <w:jc w:val="center"/>
        </w:trPr>
        <w:tc>
          <w:tcPr>
            <w:tcW w:w="809" w:type="dxa"/>
          </w:tcPr>
          <w:p w14:paraId="0681BE63" w14:textId="12B0DE3C" w:rsidR="00F10549" w:rsidRPr="005C08DA" w:rsidRDefault="00F10549" w:rsidP="00F10549">
            <w:pPr>
              <w:pStyle w:val="ad"/>
              <w:spacing w:line="276" w:lineRule="auto"/>
            </w:pPr>
            <w:r>
              <w:t>r</w:t>
            </w:r>
          </w:p>
        </w:tc>
        <w:tc>
          <w:tcPr>
            <w:tcW w:w="8896" w:type="dxa"/>
          </w:tcPr>
          <w:p w14:paraId="3A7188D9" w14:textId="72D66B1D" w:rsidR="00F10549" w:rsidRPr="005C08DA" w:rsidRDefault="00F10549" w:rsidP="00F10549">
            <w:pPr>
              <w:pStyle w:val="ad"/>
              <w:spacing w:line="276" w:lineRule="auto"/>
            </w:pPr>
            <w:r>
              <w:t>104858742363763026540489796743146573214978251920625112257</w:t>
            </w:r>
            <w:r>
              <w:br/>
              <w:t>76966478011850356911</w:t>
            </w:r>
          </w:p>
        </w:tc>
      </w:tr>
      <w:tr w:rsidR="00F10549" w14:paraId="7F16D87A" w14:textId="77777777" w:rsidTr="00F10549">
        <w:trPr>
          <w:jc w:val="center"/>
        </w:trPr>
        <w:tc>
          <w:tcPr>
            <w:tcW w:w="809" w:type="dxa"/>
          </w:tcPr>
          <w:p w14:paraId="61FF3337" w14:textId="51C7A8AA" w:rsidR="00F10549" w:rsidRPr="005C08DA" w:rsidRDefault="00F10549" w:rsidP="00F10549">
            <w:pPr>
              <w:pStyle w:val="ad"/>
              <w:spacing w:line="276" w:lineRule="auto"/>
            </w:pPr>
            <w:r>
              <w:t>s</w:t>
            </w:r>
          </w:p>
        </w:tc>
        <w:tc>
          <w:tcPr>
            <w:tcW w:w="8896" w:type="dxa"/>
          </w:tcPr>
          <w:p w14:paraId="165CBEF7" w14:textId="26D81E6A" w:rsidR="00F10549" w:rsidRPr="005C08DA" w:rsidRDefault="00F10549" w:rsidP="00F10549">
            <w:pPr>
              <w:pStyle w:val="ad"/>
              <w:spacing w:line="276" w:lineRule="auto"/>
            </w:pPr>
            <w:r>
              <w:t>447698822194370043193920332714195594493840705575823585152</w:t>
            </w:r>
            <w:r>
              <w:br/>
              <w:t>2990464512984490822</w:t>
            </w:r>
          </w:p>
        </w:tc>
      </w:tr>
    </w:tbl>
    <w:p w14:paraId="0169E651" w14:textId="77777777" w:rsidR="008C73B9" w:rsidRDefault="008C73B9" w:rsidP="00F10549">
      <w:pPr>
        <w:ind w:firstLine="0"/>
        <w:rPr>
          <w:lang w:val="ru-RU"/>
        </w:rPr>
      </w:pPr>
    </w:p>
    <w:p w14:paraId="3D9B04CC" w14:textId="2C1BA0FA" w:rsidR="00940F89" w:rsidRPr="006014E2" w:rsidRDefault="00F10549" w:rsidP="00940F89">
      <w:pPr>
        <w:pStyle w:val="21"/>
      </w:pPr>
      <w:r w:rsidRPr="00F10549">
        <w:lastRenderedPageBreak/>
        <w:t>ASN.1 DER-контейнер подписи</w:t>
      </w:r>
    </w:p>
    <w:p w14:paraId="4254A3AC" w14:textId="7C2DA627" w:rsidR="008C73B9" w:rsidRDefault="00F10549" w:rsidP="00E60A96">
      <w:pPr>
        <w:rPr>
          <w:rFonts w:eastAsia="Times New Roman"/>
          <w:lang w:val="ru-RU" w:eastAsia="ru-RU"/>
        </w:rPr>
      </w:pPr>
      <w:r w:rsidRPr="00F10549">
        <w:rPr>
          <w:lang w:val="ru-RU"/>
        </w:rPr>
        <w:t xml:space="preserve">Подпись сохраняется в </w:t>
      </w:r>
      <w:r>
        <w:t>ASN</w:t>
      </w:r>
      <w:r w:rsidRPr="00F10549">
        <w:rPr>
          <w:lang w:val="ru-RU"/>
        </w:rPr>
        <w:t xml:space="preserve">.1 </w:t>
      </w:r>
      <w:r>
        <w:t>DER</w:t>
      </w:r>
      <w:r w:rsidRPr="00F10549">
        <w:rPr>
          <w:lang w:val="ru-RU"/>
        </w:rPr>
        <w:t xml:space="preserve">-контейнере по структуре приложения Г. Контейнер содержит идентификатор алгоритма, метку ключа, открытый ключ </w:t>
      </w:r>
      <m:oMath>
        <m:r>
          <w:rPr>
            <w:rFonts w:ascii="Cambria Math" w:hAnsi="Cambria Math"/>
          </w:rPr>
          <m:t>Q</m:t>
        </m:r>
      </m:oMath>
      <w:r w:rsidRPr="00F10549">
        <w:rPr>
          <w:lang w:val="ru-RU"/>
        </w:rPr>
        <w:t xml:space="preserve">, параметры кривой, значения подписи </w:t>
      </w:r>
      <m:oMath>
        <m:r>
          <w:rPr>
            <w:rFonts w:ascii="Cambria Math" w:hAnsi="Cambria Math"/>
          </w:rPr>
          <m:t>r</m:t>
        </m:r>
      </m:oMath>
      <w:r w:rsidRPr="00F1054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s</m:t>
        </m:r>
      </m:oMath>
      <w:r w:rsidRPr="00F10549">
        <w:rPr>
          <w:lang w:val="ru-RU"/>
        </w:rPr>
        <w:t xml:space="preserve">, а также пустую последовательность параметров файла. </w:t>
      </w:r>
      <w:r w:rsidRPr="00A838F0">
        <w:rPr>
          <w:lang w:val="ru-RU"/>
        </w:rPr>
        <w:t>Структура контейнера показана на</w:t>
      </w:r>
      <w:r w:rsidR="002E73D5" w:rsidRPr="002E73D5">
        <w:rPr>
          <w:lang w:val="ru-RU"/>
        </w:rPr>
        <w:t xml:space="preserve"> </w:t>
      </w:r>
      <w:r w:rsidR="002E73D5">
        <w:rPr>
          <w:lang w:val="ru-RU"/>
        </w:rPr>
        <w:fldChar w:fldCharType="begin"/>
      </w:r>
      <w:r w:rsidR="002E73D5">
        <w:rPr>
          <w:lang w:val="ru-RU"/>
        </w:rPr>
        <w:instrText xml:space="preserve"> REF _Ref229590847 \h </w:instrText>
      </w:r>
      <w:r w:rsidR="002E73D5">
        <w:rPr>
          <w:lang w:val="ru-RU"/>
        </w:rPr>
      </w:r>
      <w:r w:rsidR="002E73D5">
        <w:rPr>
          <w:lang w:val="ru-RU"/>
        </w:rPr>
        <w:fldChar w:fldCharType="separate"/>
      </w:r>
      <w:r>
        <w:rPr>
          <w:lang w:val="ru-RU"/>
        </w:rPr>
        <w:t>р</w:t>
      </w:r>
      <w:r w:rsidRPr="00A838F0">
        <w:rPr>
          <w:lang w:val="ru-RU"/>
        </w:rPr>
        <w:t>исунк</w:t>
      </w:r>
      <w:r>
        <w:rPr>
          <w:lang w:val="ru-RU"/>
        </w:rPr>
        <w:t>е</w:t>
      </w:r>
      <w:r w:rsidRPr="00A838F0">
        <w:rPr>
          <w:lang w:val="ru-RU"/>
        </w:rPr>
        <w:t xml:space="preserve"> </w:t>
      </w:r>
      <w:r w:rsidRPr="00A838F0">
        <w:rPr>
          <w:noProof/>
          <w:lang w:val="ru-RU"/>
        </w:rPr>
        <w:t>4</w:t>
      </w:r>
      <w:r w:rsidR="002E73D5">
        <w:rPr>
          <w:lang w:val="ru-RU"/>
        </w:rPr>
        <w:fldChar w:fldCharType="end"/>
      </w:r>
      <w:r w:rsidR="002E73D5" w:rsidRPr="00E60A96">
        <w:rPr>
          <w:rFonts w:eastAsia="Times New Roman"/>
          <w:lang w:val="ru-RU" w:eastAsia="ru-RU"/>
        </w:rPr>
        <w:t>.</w:t>
      </w:r>
    </w:p>
    <w:p w14:paraId="523AFBB3" w14:textId="77777777" w:rsidR="008C73B9" w:rsidRDefault="008C73B9" w:rsidP="00E60A96">
      <w:pPr>
        <w:rPr>
          <w:rFonts w:eastAsia="Times New Roman"/>
          <w:lang w:val="ru-RU" w:eastAsia="ru-RU"/>
        </w:rPr>
      </w:pPr>
    </w:p>
    <w:p w14:paraId="34CD60A9" w14:textId="68FEA214" w:rsidR="008C73B9" w:rsidRDefault="00F10549" w:rsidP="000B5E86">
      <w:pPr>
        <w:pStyle w:val="af6"/>
        <w:ind w:firstLine="0"/>
      </w:pPr>
      <w:r>
        <w:rPr>
          <w:noProof/>
        </w:rPr>
        <w:drawing>
          <wp:inline distT="0" distB="0" distL="0" distR="0" wp14:anchorId="37944AFA" wp14:editId="06F49BD4">
            <wp:extent cx="6059805" cy="3724275"/>
            <wp:effectExtent l="0" t="0" r="0" b="9525"/>
            <wp:docPr id="2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0418" w14:textId="687D7397" w:rsidR="008C73B9" w:rsidRDefault="008C73B9" w:rsidP="008C73B9">
      <w:pPr>
        <w:pStyle w:val="aa"/>
      </w:pPr>
      <w:bookmarkStart w:id="23" w:name="_Ref229590847"/>
      <w:r>
        <w:t xml:space="preserve">Рисунок </w:t>
      </w:r>
      <w:fldSimple w:instr=" SEQ Рисунок \* ARABIC ">
        <w:r w:rsidR="00F10549">
          <w:rPr>
            <w:noProof/>
          </w:rPr>
          <w:t>4</w:t>
        </w:r>
      </w:fldSimple>
      <w:bookmarkEnd w:id="23"/>
      <w:r>
        <w:t xml:space="preserve"> –</w:t>
      </w:r>
      <w:r w:rsidRPr="0016072B">
        <w:t xml:space="preserve"> </w:t>
      </w:r>
      <w:r w:rsidR="00D25D94">
        <w:t>Структура ASN.1 DER-контейнера подписи</w:t>
      </w:r>
    </w:p>
    <w:p w14:paraId="4B69C74B" w14:textId="62D2AD53" w:rsidR="00E60A96" w:rsidRDefault="00E60A96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72F66F8E" w14:textId="77777777" w:rsidR="00F10549" w:rsidRPr="00F10549" w:rsidRDefault="00F10549" w:rsidP="00F10549">
      <w:pPr>
        <w:rPr>
          <w:lang w:val="ru-RU"/>
        </w:rPr>
      </w:pPr>
      <w:r w:rsidRPr="00F10549">
        <w:rPr>
          <w:lang w:val="ru-RU"/>
        </w:rPr>
        <w:t>Первые 96 байт файла подписи представлены в листинге 2.</w:t>
      </w:r>
    </w:p>
    <w:p w14:paraId="69E5C74E" w14:textId="77777777" w:rsidR="00F10549" w:rsidRDefault="00F10549" w:rsidP="00F10549">
      <w:pPr>
        <w:pStyle w:val="ab"/>
      </w:pPr>
    </w:p>
    <w:p w14:paraId="2F1BECB4" w14:textId="5AB6E6D8" w:rsidR="00F10549" w:rsidRDefault="00F10549" w:rsidP="00F10549">
      <w:pPr>
        <w:pStyle w:val="ab"/>
      </w:pPr>
      <w:r>
        <w:t xml:space="preserve">Листинг 2 – </w:t>
      </w:r>
      <w:r w:rsidRPr="00F10549">
        <w:t>Первые 96 байт ASN.1 DER-контейнера подписи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F10549" w:rsidRPr="00F10549" w14:paraId="5BF4ED25" w14:textId="77777777" w:rsidTr="009304BD">
        <w:tc>
          <w:tcPr>
            <w:tcW w:w="9622" w:type="dxa"/>
          </w:tcPr>
          <w:p w14:paraId="61ED8C3B" w14:textId="77777777" w:rsidR="00F10549" w:rsidRPr="00F10549" w:rsidRDefault="00F10549" w:rsidP="00F10549">
            <w:pPr>
              <w:pStyle w:val="ac"/>
            </w:pPr>
            <w:r w:rsidRPr="00F10549">
              <w:t>0000: 30 82 01 60 31 82 01 5a 30 82 01 56 04 04 80 06</w:t>
            </w:r>
          </w:p>
          <w:p w14:paraId="71298F4B" w14:textId="77777777" w:rsidR="00F10549" w:rsidRPr="00F10549" w:rsidRDefault="00F10549" w:rsidP="00F10549">
            <w:pPr>
              <w:pStyle w:val="ac"/>
            </w:pPr>
            <w:r w:rsidRPr="00F10549">
              <w:t>0010: 07 00 0c 0b 67 6f 73 74 53 69 67 6e 4b 65 79 30</w:t>
            </w:r>
          </w:p>
          <w:p w14:paraId="626B249C" w14:textId="77777777" w:rsidR="00F10549" w:rsidRPr="00F10549" w:rsidRDefault="00F10549" w:rsidP="00F10549">
            <w:pPr>
              <w:pStyle w:val="ac"/>
            </w:pPr>
            <w:r w:rsidRPr="00F10549">
              <w:t xml:space="preserve">0020: 44 02 20 38 39 20 </w:t>
            </w:r>
            <w:proofErr w:type="spellStart"/>
            <w:r w:rsidRPr="00F10549">
              <w:t>ec</w:t>
            </w:r>
            <w:proofErr w:type="spellEnd"/>
            <w:r w:rsidRPr="00F10549">
              <w:t xml:space="preserve"> 0b c1 e3 cc 51 e4 59 a5 83</w:t>
            </w:r>
          </w:p>
          <w:p w14:paraId="436851F5" w14:textId="77777777" w:rsidR="00F10549" w:rsidRPr="00F10549" w:rsidRDefault="00F10549" w:rsidP="00F10549">
            <w:pPr>
              <w:pStyle w:val="ac"/>
            </w:pPr>
            <w:r w:rsidRPr="00F10549">
              <w:t>0030: b5 46 57 a1 63 33 e7 85 06 eb f4 b0 26 c3 bb 04</w:t>
            </w:r>
          </w:p>
          <w:p w14:paraId="141D0351" w14:textId="77777777" w:rsidR="00F10549" w:rsidRPr="00F10549" w:rsidRDefault="00F10549" w:rsidP="00F10549">
            <w:pPr>
              <w:pStyle w:val="ac"/>
            </w:pPr>
            <w:r w:rsidRPr="00F10549">
              <w:t>0040: 1c 15 42 02 20 76 4a 7e f6 85 cd f6 4c b3 58 c9</w:t>
            </w:r>
          </w:p>
          <w:p w14:paraId="0F0207E1" w14:textId="3814EFB3" w:rsidR="00F10549" w:rsidRPr="00F10549" w:rsidRDefault="00F10549" w:rsidP="00F10549">
            <w:pPr>
              <w:pStyle w:val="ac"/>
            </w:pPr>
            <w:r w:rsidRPr="00F10549">
              <w:t xml:space="preserve">0050: 61 3d 6e b6 c3 e7 4d 52 07 eb cc </w:t>
            </w:r>
            <w:proofErr w:type="spellStart"/>
            <w:r w:rsidRPr="00F10549">
              <w:t>ef</w:t>
            </w:r>
            <w:proofErr w:type="spellEnd"/>
            <w:r w:rsidRPr="00F10549">
              <w:t xml:space="preserve"> </w:t>
            </w:r>
            <w:proofErr w:type="spellStart"/>
            <w:r w:rsidRPr="00F10549">
              <w:t>fd</w:t>
            </w:r>
            <w:proofErr w:type="spellEnd"/>
            <w:r w:rsidRPr="00F10549">
              <w:t xml:space="preserve"> 61 09 8f</w:t>
            </w:r>
          </w:p>
        </w:tc>
      </w:tr>
    </w:tbl>
    <w:p w14:paraId="18EE3DAF" w14:textId="77777777" w:rsidR="00F10549" w:rsidRPr="00F10549" w:rsidRDefault="00F10549" w:rsidP="00D57DA9">
      <w:pPr>
        <w:rPr>
          <w:rFonts w:eastAsia="Times New Roman"/>
        </w:rPr>
      </w:pPr>
    </w:p>
    <w:p w14:paraId="41FC049D" w14:textId="7F45A920" w:rsidR="00C72E51" w:rsidRPr="00C72E51" w:rsidRDefault="00FE4C96" w:rsidP="00D57DA9">
      <w:pPr>
        <w:rPr>
          <w:rFonts w:eastAsia="Times New Roman"/>
          <w:lang w:val="ru-RU"/>
        </w:rPr>
      </w:pPr>
      <w:r w:rsidRPr="00FE4C96">
        <w:rPr>
          <w:lang w:val="ru-RU"/>
        </w:rPr>
        <w:t>Основные поля, извлечённые из контейнера, приведены в</w:t>
      </w:r>
      <w:r>
        <w:rPr>
          <w:lang w:val="ru-RU"/>
        </w:rPr>
        <w:t xml:space="preserve">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_Ref229620565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т</w:t>
      </w:r>
      <w:r w:rsidRPr="00FE4C96">
        <w:rPr>
          <w:lang w:val="ru-RU"/>
        </w:rPr>
        <w:t>аблиц</w:t>
      </w:r>
      <w:r>
        <w:rPr>
          <w:lang w:val="ru-RU"/>
        </w:rPr>
        <w:t>е</w:t>
      </w:r>
      <w:r w:rsidRPr="00FE4C96">
        <w:rPr>
          <w:lang w:val="ru-RU"/>
        </w:rPr>
        <w:t xml:space="preserve"> </w:t>
      </w:r>
      <w:r w:rsidRPr="00FE4C96">
        <w:rPr>
          <w:noProof/>
          <w:lang w:val="ru-RU"/>
        </w:rPr>
        <w:t>5</w:t>
      </w:r>
      <w:r>
        <w:rPr>
          <w:lang w:val="ru-RU"/>
        </w:rPr>
        <w:fldChar w:fldCharType="end"/>
      </w:r>
      <w:r w:rsidR="00C72E51" w:rsidRPr="00C72E51">
        <w:rPr>
          <w:rFonts w:eastAsia="Times New Roman"/>
          <w:lang w:val="ru-RU"/>
        </w:rPr>
        <w:t>.</w:t>
      </w:r>
    </w:p>
    <w:p w14:paraId="08DCF884" w14:textId="77777777" w:rsidR="00FE4C96" w:rsidRDefault="00FE4C96" w:rsidP="00FE4C96">
      <w:pPr>
        <w:pStyle w:val="ab"/>
      </w:pPr>
    </w:p>
    <w:p w14:paraId="203687D1" w14:textId="05CAE14A" w:rsidR="00FE4C96" w:rsidRDefault="00FE4C96" w:rsidP="00FE4C96">
      <w:pPr>
        <w:pStyle w:val="ab"/>
      </w:pPr>
      <w:bookmarkStart w:id="24" w:name="_Ref229620565"/>
      <w:r w:rsidRPr="00782631">
        <w:t xml:space="preserve">Таблица </w:t>
      </w:r>
      <w:fldSimple w:instr=" SEQ Таблица \* ARABIC ">
        <w:r>
          <w:rPr>
            <w:noProof/>
          </w:rPr>
          <w:t>5</w:t>
        </w:r>
      </w:fldSimple>
      <w:bookmarkEnd w:id="24"/>
      <w:r>
        <w:t xml:space="preserve"> </w:t>
      </w:r>
      <w:r w:rsidRPr="0076561E">
        <w:t xml:space="preserve">– </w:t>
      </w:r>
      <w:r w:rsidR="00D25D94">
        <w:t>Основные поля ASN.1 DER-контейнера подписи</w:t>
      </w:r>
    </w:p>
    <w:tbl>
      <w:tblPr>
        <w:tblStyle w:val="af5"/>
        <w:tblW w:w="9690" w:type="dxa"/>
        <w:jc w:val="center"/>
        <w:tblLook w:val="04A0" w:firstRow="1" w:lastRow="0" w:firstColumn="1" w:lastColumn="0" w:noHBand="0" w:noVBand="1"/>
      </w:tblPr>
      <w:tblGrid>
        <w:gridCol w:w="2207"/>
        <w:gridCol w:w="7483"/>
      </w:tblGrid>
      <w:tr w:rsidR="00FE4C96" w14:paraId="46E17D52" w14:textId="77777777" w:rsidTr="00FE4C96">
        <w:trPr>
          <w:jc w:val="center"/>
        </w:trPr>
        <w:tc>
          <w:tcPr>
            <w:tcW w:w="794" w:type="dxa"/>
          </w:tcPr>
          <w:p w14:paraId="670528AD" w14:textId="77777777" w:rsidR="00FE4C96" w:rsidRPr="004F7A8D" w:rsidRDefault="00FE4C96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896" w:type="dxa"/>
          </w:tcPr>
          <w:p w14:paraId="4BF66730" w14:textId="77777777" w:rsidR="00FE4C96" w:rsidRDefault="00FE4C96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FE4C96" w14:paraId="6386760C" w14:textId="77777777" w:rsidTr="00FE4C96">
        <w:trPr>
          <w:jc w:val="center"/>
        </w:trPr>
        <w:tc>
          <w:tcPr>
            <w:tcW w:w="794" w:type="dxa"/>
          </w:tcPr>
          <w:p w14:paraId="5391874F" w14:textId="74AAF7AD" w:rsidR="00FE4C96" w:rsidRPr="005C08DA" w:rsidRDefault="00FE4C96" w:rsidP="00FE4C96">
            <w:pPr>
              <w:pStyle w:val="ad"/>
              <w:spacing w:line="276" w:lineRule="auto"/>
            </w:pPr>
            <w:proofErr w:type="spellStart"/>
            <w:r>
              <w:t>algorithm_id_hex</w:t>
            </w:r>
            <w:proofErr w:type="spellEnd"/>
          </w:p>
        </w:tc>
        <w:tc>
          <w:tcPr>
            <w:tcW w:w="8896" w:type="dxa"/>
          </w:tcPr>
          <w:p w14:paraId="1100B758" w14:textId="59935C81" w:rsidR="00FE4C96" w:rsidRPr="005C08DA" w:rsidRDefault="00FE4C96" w:rsidP="00FE4C96">
            <w:pPr>
              <w:pStyle w:val="ad"/>
              <w:spacing w:line="276" w:lineRule="auto"/>
            </w:pPr>
            <w:r>
              <w:t>80 06 07 00</w:t>
            </w:r>
          </w:p>
        </w:tc>
      </w:tr>
      <w:tr w:rsidR="00FE4C96" w14:paraId="0072D3B4" w14:textId="77777777" w:rsidTr="00FE4C96">
        <w:trPr>
          <w:jc w:val="center"/>
        </w:trPr>
        <w:tc>
          <w:tcPr>
            <w:tcW w:w="794" w:type="dxa"/>
          </w:tcPr>
          <w:p w14:paraId="386B8459" w14:textId="031D3C9B" w:rsidR="00FE4C96" w:rsidRPr="005C08DA" w:rsidRDefault="00FE4C96" w:rsidP="00FE4C96">
            <w:pPr>
              <w:pStyle w:val="ad"/>
              <w:spacing w:line="276" w:lineRule="auto"/>
            </w:pPr>
            <w:proofErr w:type="spellStart"/>
            <w:r>
              <w:t>key_label</w:t>
            </w:r>
            <w:proofErr w:type="spellEnd"/>
          </w:p>
        </w:tc>
        <w:tc>
          <w:tcPr>
            <w:tcW w:w="8896" w:type="dxa"/>
          </w:tcPr>
          <w:p w14:paraId="0FC129F2" w14:textId="17CB8404" w:rsidR="00FE4C96" w:rsidRPr="005C08DA" w:rsidRDefault="00FE4C96" w:rsidP="00FE4C96">
            <w:pPr>
              <w:pStyle w:val="ad"/>
              <w:spacing w:line="276" w:lineRule="auto"/>
            </w:pPr>
            <w:proofErr w:type="spellStart"/>
            <w:r>
              <w:t>gostSignKey</w:t>
            </w:r>
            <w:proofErr w:type="spellEnd"/>
          </w:p>
        </w:tc>
      </w:tr>
      <w:tr w:rsidR="00FE4C96" w14:paraId="6C715D7E" w14:textId="77777777" w:rsidTr="00FE4C96">
        <w:trPr>
          <w:jc w:val="center"/>
        </w:trPr>
        <w:tc>
          <w:tcPr>
            <w:tcW w:w="794" w:type="dxa"/>
          </w:tcPr>
          <w:p w14:paraId="50304900" w14:textId="54A56F75" w:rsidR="00FE4C96" w:rsidRPr="005C08DA" w:rsidRDefault="00FE4C96" w:rsidP="00FE4C96">
            <w:pPr>
              <w:pStyle w:val="ad"/>
              <w:spacing w:line="276" w:lineRule="auto"/>
            </w:pPr>
            <w:proofErr w:type="spellStart"/>
            <w:r>
              <w:t>hash_alg</w:t>
            </w:r>
            <w:proofErr w:type="spellEnd"/>
          </w:p>
        </w:tc>
        <w:tc>
          <w:tcPr>
            <w:tcW w:w="8896" w:type="dxa"/>
          </w:tcPr>
          <w:p w14:paraId="676D7012" w14:textId="642D241E" w:rsidR="00FE4C96" w:rsidRPr="005C08DA" w:rsidRDefault="00FE4C96" w:rsidP="00FE4C96">
            <w:pPr>
              <w:pStyle w:val="ad"/>
              <w:spacing w:line="276" w:lineRule="auto"/>
            </w:pPr>
            <w:r>
              <w:t>streebog256</w:t>
            </w:r>
          </w:p>
        </w:tc>
      </w:tr>
      <w:tr w:rsidR="00FE4C96" w14:paraId="6D44AB1D" w14:textId="77777777" w:rsidTr="00FE4C96">
        <w:trPr>
          <w:jc w:val="center"/>
        </w:trPr>
        <w:tc>
          <w:tcPr>
            <w:tcW w:w="794" w:type="dxa"/>
          </w:tcPr>
          <w:p w14:paraId="541CADBF" w14:textId="5E34762C" w:rsidR="00FE4C96" w:rsidRPr="0071679C" w:rsidRDefault="00FE4C96" w:rsidP="00FE4C96">
            <w:pPr>
              <w:pStyle w:val="ad"/>
              <w:spacing w:line="276" w:lineRule="auto"/>
            </w:pPr>
            <w:proofErr w:type="spellStart"/>
            <w:r>
              <w:t>curve_id</w:t>
            </w:r>
            <w:proofErr w:type="spellEnd"/>
          </w:p>
        </w:tc>
        <w:tc>
          <w:tcPr>
            <w:tcW w:w="8896" w:type="dxa"/>
          </w:tcPr>
          <w:p w14:paraId="6B4265B4" w14:textId="10232566" w:rsidR="00FE4C96" w:rsidRPr="0071679C" w:rsidRDefault="00FE4C96" w:rsidP="00FE4C96">
            <w:pPr>
              <w:pStyle w:val="ad"/>
              <w:spacing w:line="276" w:lineRule="auto"/>
            </w:pPr>
            <w:r>
              <w:t>gost3410-2018-var8</w:t>
            </w:r>
          </w:p>
        </w:tc>
      </w:tr>
      <w:tr w:rsidR="00FE4C96" w14:paraId="4CB935B7" w14:textId="77777777" w:rsidTr="00FE4C96">
        <w:trPr>
          <w:jc w:val="center"/>
        </w:trPr>
        <w:tc>
          <w:tcPr>
            <w:tcW w:w="794" w:type="dxa"/>
          </w:tcPr>
          <w:p w14:paraId="7E657A22" w14:textId="52ED9F7A" w:rsidR="00FE4C96" w:rsidRPr="0071679C" w:rsidRDefault="00FE4C96" w:rsidP="00FE4C96">
            <w:pPr>
              <w:pStyle w:val="ad"/>
              <w:spacing w:line="276" w:lineRule="auto"/>
            </w:pPr>
            <w:proofErr w:type="spellStart"/>
            <w:r>
              <w:t>Q.x</w:t>
            </w:r>
            <w:proofErr w:type="spellEnd"/>
          </w:p>
        </w:tc>
        <w:tc>
          <w:tcPr>
            <w:tcW w:w="8896" w:type="dxa"/>
          </w:tcPr>
          <w:p w14:paraId="160B5B45" w14:textId="5C413B81" w:rsidR="00FE4C96" w:rsidRPr="0071679C" w:rsidRDefault="00FE4C96" w:rsidP="00FE4C96">
            <w:pPr>
              <w:pStyle w:val="ad"/>
              <w:spacing w:line="276" w:lineRule="auto"/>
            </w:pPr>
            <w:r>
              <w:t>254304570230239932620022542598550053523201168491770</w:t>
            </w:r>
            <w:r>
              <w:br/>
              <w:t>82932506990180192002774338</w:t>
            </w:r>
          </w:p>
        </w:tc>
      </w:tr>
      <w:tr w:rsidR="00FE4C96" w14:paraId="5B661FA1" w14:textId="77777777" w:rsidTr="00FE4C96">
        <w:trPr>
          <w:jc w:val="center"/>
        </w:trPr>
        <w:tc>
          <w:tcPr>
            <w:tcW w:w="794" w:type="dxa"/>
          </w:tcPr>
          <w:p w14:paraId="784E8A8A" w14:textId="1EBC1369" w:rsidR="00FE4C96" w:rsidRPr="0071679C" w:rsidRDefault="00FE4C96" w:rsidP="00FE4C96">
            <w:pPr>
              <w:pStyle w:val="ad"/>
              <w:spacing w:line="276" w:lineRule="auto"/>
            </w:pPr>
            <w:proofErr w:type="spellStart"/>
            <w:proofErr w:type="gramStart"/>
            <w:r>
              <w:t>Q.y</w:t>
            </w:r>
            <w:proofErr w:type="spellEnd"/>
            <w:proofErr w:type="gramEnd"/>
          </w:p>
        </w:tc>
        <w:tc>
          <w:tcPr>
            <w:tcW w:w="8896" w:type="dxa"/>
          </w:tcPr>
          <w:p w14:paraId="7825C0E6" w14:textId="4EAA5AC3" w:rsidR="00FE4C96" w:rsidRPr="0071679C" w:rsidRDefault="00FE4C96" w:rsidP="00FE4C96">
            <w:pPr>
              <w:pStyle w:val="ad"/>
              <w:spacing w:line="276" w:lineRule="auto"/>
            </w:pPr>
            <w:r>
              <w:t>535045390818968726872330297259597728742410315173450</w:t>
            </w:r>
            <w:r>
              <w:br/>
              <w:t>53798923234020870867244235</w:t>
            </w:r>
          </w:p>
        </w:tc>
      </w:tr>
      <w:tr w:rsidR="00FE4C96" w14:paraId="4FEB6AFD" w14:textId="77777777" w:rsidTr="00FE4C96">
        <w:trPr>
          <w:jc w:val="center"/>
        </w:trPr>
        <w:tc>
          <w:tcPr>
            <w:tcW w:w="794" w:type="dxa"/>
          </w:tcPr>
          <w:p w14:paraId="77D848DD" w14:textId="76717839" w:rsidR="00FE4C96" w:rsidRPr="0071679C" w:rsidRDefault="00FE4C96" w:rsidP="00FE4C96">
            <w:pPr>
              <w:pStyle w:val="ad"/>
              <w:spacing w:line="276" w:lineRule="auto"/>
            </w:pPr>
            <w:r>
              <w:t>p</w:t>
            </w:r>
          </w:p>
        </w:tc>
        <w:tc>
          <w:tcPr>
            <w:tcW w:w="8896" w:type="dxa"/>
          </w:tcPr>
          <w:p w14:paraId="3F703D46" w14:textId="4CA61A22" w:rsidR="00FE4C96" w:rsidRPr="0071679C" w:rsidRDefault="00FE4C96" w:rsidP="00FE4C96">
            <w:pPr>
              <w:pStyle w:val="ad"/>
              <w:spacing w:line="276" w:lineRule="auto"/>
            </w:pPr>
            <w:r>
              <w:t>578960446289587186312130282755184113284761495997897</w:t>
            </w:r>
            <w:r>
              <w:br/>
              <w:t>70738757218840632915517411</w:t>
            </w:r>
          </w:p>
        </w:tc>
      </w:tr>
      <w:tr w:rsidR="00FE4C96" w14:paraId="434DC07E" w14:textId="77777777" w:rsidTr="00FE4C96">
        <w:trPr>
          <w:jc w:val="center"/>
        </w:trPr>
        <w:tc>
          <w:tcPr>
            <w:tcW w:w="794" w:type="dxa"/>
          </w:tcPr>
          <w:p w14:paraId="49F81D44" w14:textId="472EA148" w:rsidR="00FE4C96" w:rsidRDefault="00FE4C96" w:rsidP="00FE4C96">
            <w:pPr>
              <w:pStyle w:val="ad"/>
              <w:spacing w:line="276" w:lineRule="auto"/>
            </w:pPr>
            <w:r>
              <w:t>a</w:t>
            </w:r>
          </w:p>
        </w:tc>
        <w:tc>
          <w:tcPr>
            <w:tcW w:w="8896" w:type="dxa"/>
          </w:tcPr>
          <w:p w14:paraId="4E879AE2" w14:textId="62EE28C9" w:rsidR="00FE4C96" w:rsidRDefault="00FE4C96" w:rsidP="00FE4C96">
            <w:pPr>
              <w:pStyle w:val="ad"/>
              <w:spacing w:line="276" w:lineRule="auto"/>
            </w:pPr>
            <w:r>
              <w:t>-1</w:t>
            </w:r>
          </w:p>
        </w:tc>
      </w:tr>
      <w:tr w:rsidR="00FE4C96" w14:paraId="0819EFF6" w14:textId="77777777" w:rsidTr="00FE4C96">
        <w:trPr>
          <w:jc w:val="center"/>
        </w:trPr>
        <w:tc>
          <w:tcPr>
            <w:tcW w:w="794" w:type="dxa"/>
          </w:tcPr>
          <w:p w14:paraId="11D32258" w14:textId="659F9ADB" w:rsidR="00FE4C96" w:rsidRDefault="00FE4C96" w:rsidP="00FE4C96">
            <w:pPr>
              <w:pStyle w:val="ad"/>
              <w:spacing w:line="276" w:lineRule="auto"/>
            </w:pPr>
            <w:r>
              <w:t>b</w:t>
            </w:r>
          </w:p>
        </w:tc>
        <w:tc>
          <w:tcPr>
            <w:tcW w:w="8896" w:type="dxa"/>
          </w:tcPr>
          <w:p w14:paraId="6BD93D84" w14:textId="4F0D89E3" w:rsidR="00FE4C96" w:rsidRDefault="00FE4C96" w:rsidP="00FE4C96">
            <w:pPr>
              <w:pStyle w:val="ad"/>
              <w:spacing w:line="276" w:lineRule="auto"/>
            </w:pPr>
            <w:r>
              <w:t>445164239480196618254208139279655923416758392708498</w:t>
            </w:r>
            <w:r>
              <w:br/>
              <w:t>60441861020678502941837466</w:t>
            </w:r>
          </w:p>
        </w:tc>
      </w:tr>
      <w:tr w:rsidR="00FE4C96" w14:paraId="7BE63FE6" w14:textId="77777777" w:rsidTr="00FE4C96">
        <w:trPr>
          <w:jc w:val="center"/>
        </w:trPr>
        <w:tc>
          <w:tcPr>
            <w:tcW w:w="794" w:type="dxa"/>
          </w:tcPr>
          <w:p w14:paraId="208F9808" w14:textId="4BC8ADAB" w:rsidR="00FE4C96" w:rsidRDefault="00FE4C96" w:rsidP="00FE4C96">
            <w:pPr>
              <w:pStyle w:val="ad"/>
              <w:spacing w:line="276" w:lineRule="auto"/>
            </w:pPr>
            <w:proofErr w:type="spellStart"/>
            <w:r>
              <w:t>P.x</w:t>
            </w:r>
            <w:proofErr w:type="spellEnd"/>
          </w:p>
        </w:tc>
        <w:tc>
          <w:tcPr>
            <w:tcW w:w="8896" w:type="dxa"/>
          </w:tcPr>
          <w:p w14:paraId="3FC822A7" w14:textId="38936518" w:rsidR="00FE4C96" w:rsidRDefault="00FE4C96" w:rsidP="00FE4C96">
            <w:pPr>
              <w:pStyle w:val="ad"/>
              <w:spacing w:line="276" w:lineRule="auto"/>
            </w:pPr>
            <w:r>
              <w:t>232357605860195666472096670804572630891662782474170</w:t>
            </w:r>
            <w:r>
              <w:br/>
              <w:t>7729836708887517232685058</w:t>
            </w:r>
          </w:p>
        </w:tc>
      </w:tr>
      <w:tr w:rsidR="00FE4C96" w14:paraId="4E2F0906" w14:textId="77777777" w:rsidTr="00FE4C96">
        <w:trPr>
          <w:jc w:val="center"/>
        </w:trPr>
        <w:tc>
          <w:tcPr>
            <w:tcW w:w="794" w:type="dxa"/>
          </w:tcPr>
          <w:p w14:paraId="5E043E7A" w14:textId="69E8F359" w:rsidR="00FE4C96" w:rsidRDefault="00FE4C96" w:rsidP="00FE4C96">
            <w:pPr>
              <w:pStyle w:val="ad"/>
              <w:spacing w:line="276" w:lineRule="auto"/>
            </w:pPr>
            <w:proofErr w:type="spellStart"/>
            <w:proofErr w:type="gramStart"/>
            <w:r>
              <w:t>P.y</w:t>
            </w:r>
            <w:proofErr w:type="spellEnd"/>
            <w:proofErr w:type="gramEnd"/>
          </w:p>
        </w:tc>
        <w:tc>
          <w:tcPr>
            <w:tcW w:w="8896" w:type="dxa"/>
          </w:tcPr>
          <w:p w14:paraId="63DDC72E" w14:textId="76229B59" w:rsidR="00FE4C96" w:rsidRDefault="00FE4C96" w:rsidP="00FE4C96">
            <w:pPr>
              <w:pStyle w:val="ad"/>
              <w:spacing w:line="276" w:lineRule="auto"/>
            </w:pPr>
            <w:r>
              <w:t>207723020110539913901274352622977150103670183831314</w:t>
            </w:r>
            <w:r>
              <w:br/>
              <w:t>67831609444907978987653753</w:t>
            </w:r>
          </w:p>
        </w:tc>
      </w:tr>
      <w:tr w:rsidR="00FE4C96" w14:paraId="768257F9" w14:textId="77777777" w:rsidTr="00FE4C96">
        <w:trPr>
          <w:jc w:val="center"/>
        </w:trPr>
        <w:tc>
          <w:tcPr>
            <w:tcW w:w="794" w:type="dxa"/>
          </w:tcPr>
          <w:p w14:paraId="00AF6217" w14:textId="488B9311" w:rsidR="00FE4C96" w:rsidRDefault="00FE4C96" w:rsidP="00FE4C96">
            <w:pPr>
              <w:pStyle w:val="ad"/>
              <w:spacing w:line="276" w:lineRule="auto"/>
            </w:pPr>
            <w:r>
              <w:t>q</w:t>
            </w:r>
          </w:p>
        </w:tc>
        <w:tc>
          <w:tcPr>
            <w:tcW w:w="8896" w:type="dxa"/>
          </w:tcPr>
          <w:p w14:paraId="6352B1F8" w14:textId="4C2BABE2" w:rsidR="00FE4C96" w:rsidRDefault="00FE4C96" w:rsidP="00FE4C96">
            <w:pPr>
              <w:pStyle w:val="ad"/>
              <w:spacing w:line="276" w:lineRule="auto"/>
            </w:pPr>
            <w:r>
              <w:t>289480223144793593156065141377592056642368320232316</w:t>
            </w:r>
            <w:r>
              <w:br/>
              <w:t>28035871193493020981068937</w:t>
            </w:r>
          </w:p>
        </w:tc>
      </w:tr>
      <w:tr w:rsidR="00FE4C96" w14:paraId="09953B65" w14:textId="77777777" w:rsidTr="00FE4C96">
        <w:trPr>
          <w:jc w:val="center"/>
        </w:trPr>
        <w:tc>
          <w:tcPr>
            <w:tcW w:w="794" w:type="dxa"/>
          </w:tcPr>
          <w:p w14:paraId="7D0E2478" w14:textId="69148B09" w:rsidR="00FE4C96" w:rsidRDefault="00FE4C96" w:rsidP="00FE4C96">
            <w:pPr>
              <w:pStyle w:val="ad"/>
              <w:spacing w:line="276" w:lineRule="auto"/>
            </w:pPr>
            <w:r>
              <w:t>r</w:t>
            </w:r>
          </w:p>
        </w:tc>
        <w:tc>
          <w:tcPr>
            <w:tcW w:w="8896" w:type="dxa"/>
          </w:tcPr>
          <w:p w14:paraId="229A03EC" w14:textId="0A3214DB" w:rsidR="00FE4C96" w:rsidRDefault="00FE4C96" w:rsidP="00FE4C96">
            <w:pPr>
              <w:pStyle w:val="ad"/>
              <w:spacing w:line="276" w:lineRule="auto"/>
            </w:pPr>
            <w:r>
              <w:t>104858742363763026540489796743146573214978251920625</w:t>
            </w:r>
            <w:r>
              <w:br/>
              <w:t>11225776966478011850356911</w:t>
            </w:r>
          </w:p>
        </w:tc>
      </w:tr>
      <w:tr w:rsidR="00FE4C96" w14:paraId="36F0BF0C" w14:textId="77777777" w:rsidTr="00FE4C96">
        <w:trPr>
          <w:jc w:val="center"/>
        </w:trPr>
        <w:tc>
          <w:tcPr>
            <w:tcW w:w="794" w:type="dxa"/>
          </w:tcPr>
          <w:p w14:paraId="06536891" w14:textId="6C662403" w:rsidR="00FE4C96" w:rsidRDefault="00FE4C96" w:rsidP="00FE4C96">
            <w:pPr>
              <w:pStyle w:val="ad"/>
              <w:spacing w:line="276" w:lineRule="auto"/>
            </w:pPr>
            <w:r>
              <w:t>s</w:t>
            </w:r>
          </w:p>
        </w:tc>
        <w:tc>
          <w:tcPr>
            <w:tcW w:w="8896" w:type="dxa"/>
          </w:tcPr>
          <w:p w14:paraId="48DF3B3F" w14:textId="244B3A59" w:rsidR="00FE4C96" w:rsidRDefault="00FE4C96" w:rsidP="00FE4C96">
            <w:pPr>
              <w:pStyle w:val="ad"/>
              <w:spacing w:line="276" w:lineRule="auto"/>
            </w:pPr>
            <w:r>
              <w:t>447698822194370043193920332714195594493840705575823</w:t>
            </w:r>
            <w:r>
              <w:br/>
              <w:t>5851522990464512984490822</w:t>
            </w:r>
          </w:p>
        </w:tc>
      </w:tr>
      <w:tr w:rsidR="00FE4C96" w14:paraId="0D67EC6E" w14:textId="77777777" w:rsidTr="00FE4C96">
        <w:trPr>
          <w:jc w:val="center"/>
        </w:trPr>
        <w:tc>
          <w:tcPr>
            <w:tcW w:w="794" w:type="dxa"/>
          </w:tcPr>
          <w:p w14:paraId="30726AA1" w14:textId="4DD065A2" w:rsidR="00FE4C96" w:rsidRDefault="00FE4C96" w:rsidP="00FE4C96">
            <w:pPr>
              <w:pStyle w:val="ad"/>
              <w:spacing w:line="276" w:lineRule="auto"/>
            </w:pPr>
            <w:proofErr w:type="spellStart"/>
            <w:r>
              <w:t>file_params</w:t>
            </w:r>
            <w:proofErr w:type="spellEnd"/>
          </w:p>
        </w:tc>
        <w:tc>
          <w:tcPr>
            <w:tcW w:w="8896" w:type="dxa"/>
          </w:tcPr>
          <w:p w14:paraId="307180D3" w14:textId="4ED7CB79" w:rsidR="00FE4C96" w:rsidRDefault="00FE4C96" w:rsidP="00FE4C96">
            <w:pPr>
              <w:pStyle w:val="ad"/>
              <w:spacing w:line="276" w:lineRule="auto"/>
            </w:pPr>
            <w:proofErr w:type="spellStart"/>
            <w:r>
              <w:t>empty</w:t>
            </w:r>
            <w:proofErr w:type="spellEnd"/>
            <w:r>
              <w:t xml:space="preserve"> SEQUENCE</w:t>
            </w:r>
          </w:p>
        </w:tc>
      </w:tr>
    </w:tbl>
    <w:p w14:paraId="228F9729" w14:textId="45B48F79" w:rsidR="0062250A" w:rsidRPr="00C72E51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3DB4D7AA" w14:textId="17D74070" w:rsidR="000B5E86" w:rsidRPr="006014E2" w:rsidRDefault="00A838F0" w:rsidP="000B5E86">
      <w:pPr>
        <w:pStyle w:val="21"/>
      </w:pPr>
      <w:r w:rsidRPr="00A838F0">
        <w:t>Проверка подписи</w:t>
      </w:r>
    </w:p>
    <w:p w14:paraId="3AF0F77D" w14:textId="288C1E89" w:rsidR="008F20FC" w:rsidRDefault="00A838F0" w:rsidP="000B5E86">
      <w:pPr>
        <w:rPr>
          <w:rFonts w:eastAsia="Times New Roman"/>
          <w:lang w:val="ru-RU"/>
        </w:rPr>
      </w:pPr>
      <w:r w:rsidRPr="00A838F0">
        <w:rPr>
          <w:lang w:val="ru-RU"/>
        </w:rPr>
        <w:t xml:space="preserve">Корректность реализации проверялась на трёх случаях: исходное сообщение должно проходить проверку, изменённое сообщение должно отклоняться, испорченная подпись также должна отклоняться.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 w:rsidR="000B5E86" w:rsidRPr="002E73D5">
        <w:rPr>
          <w:lang w:val="ru-RU"/>
        </w:rPr>
        <w:t xml:space="preserve"> </w:t>
      </w:r>
      <w:r w:rsidR="000B5E86">
        <w:rPr>
          <w:lang w:val="ru-RU"/>
        </w:rPr>
        <w:fldChar w:fldCharType="begin"/>
      </w:r>
      <w:r w:rsidR="000B5E86">
        <w:rPr>
          <w:lang w:val="ru-RU"/>
        </w:rPr>
        <w:instrText xml:space="preserve"> REF _Ref229604441 \h </w:instrText>
      </w:r>
      <w:r w:rsidR="000B5E86">
        <w:rPr>
          <w:lang w:val="ru-RU"/>
        </w:rPr>
      </w:r>
      <w:r w:rsidR="000B5E86">
        <w:rPr>
          <w:lang w:val="ru-RU"/>
        </w:rPr>
        <w:fldChar w:fldCharType="separate"/>
      </w:r>
      <w:r>
        <w:rPr>
          <w:lang w:val="ru-RU"/>
        </w:rPr>
        <w:t>р</w:t>
      </w:r>
      <w:proofErr w:type="spellStart"/>
      <w:r>
        <w:t>исунк</w:t>
      </w:r>
      <w:proofErr w:type="spellEnd"/>
      <w:r>
        <w:rPr>
          <w:lang w:val="ru-RU"/>
        </w:rPr>
        <w:t>е</w:t>
      </w:r>
      <w:r>
        <w:t xml:space="preserve"> </w:t>
      </w:r>
      <w:r>
        <w:rPr>
          <w:noProof/>
        </w:rPr>
        <w:t>5</w:t>
      </w:r>
      <w:r w:rsidR="000B5E86">
        <w:rPr>
          <w:lang w:val="ru-RU"/>
        </w:rPr>
        <w:fldChar w:fldCharType="end"/>
      </w:r>
      <w:r w:rsidR="009B0B3D">
        <w:rPr>
          <w:lang w:val="ru-RU"/>
        </w:rPr>
        <w:t>.</w:t>
      </w:r>
      <w:r w:rsidR="000B5E86">
        <w:rPr>
          <w:lang w:val="ru-RU"/>
        </w:rPr>
        <w:fldChar w:fldCharType="begin"/>
      </w:r>
      <w:r w:rsidR="000B5E86">
        <w:rPr>
          <w:lang w:val="ru-RU"/>
        </w:rPr>
        <w:instrText xml:space="preserve"> REF _Ref229590847 \h  \* MERGEFORMAT </w:instrText>
      </w:r>
      <w:r w:rsidR="000B5E86">
        <w:rPr>
          <w:lang w:val="ru-RU"/>
        </w:rPr>
      </w:r>
      <w:r w:rsidR="00C534E8">
        <w:rPr>
          <w:lang w:val="ru-RU"/>
        </w:rPr>
        <w:fldChar w:fldCharType="separate"/>
      </w:r>
      <w:r w:rsidR="000B5E86">
        <w:rPr>
          <w:lang w:val="ru-RU"/>
        </w:rPr>
        <w:fldChar w:fldCharType="end"/>
      </w:r>
    </w:p>
    <w:p w14:paraId="31E0D40D" w14:textId="77777777" w:rsidR="000B5E86" w:rsidRDefault="000B5E86" w:rsidP="000B5E86">
      <w:pPr>
        <w:rPr>
          <w:rFonts w:eastAsia="Times New Roman"/>
          <w:lang w:val="ru-RU" w:eastAsia="ru-RU"/>
        </w:rPr>
      </w:pPr>
    </w:p>
    <w:p w14:paraId="1933CEEA" w14:textId="2870DF47" w:rsidR="000B5E86" w:rsidRDefault="00A838F0" w:rsidP="000B5E86">
      <w:pPr>
        <w:pStyle w:val="af6"/>
        <w:ind w:firstLine="0"/>
      </w:pPr>
      <w:r>
        <w:rPr>
          <w:noProof/>
        </w:rPr>
        <w:lastRenderedPageBreak/>
        <w:drawing>
          <wp:inline distT="0" distB="0" distL="0" distR="0" wp14:anchorId="0FDD3AAC" wp14:editId="3520830B">
            <wp:extent cx="5212080" cy="1281430"/>
            <wp:effectExtent l="0" t="0" r="762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B8D4" w14:textId="4BA1A426" w:rsidR="000B5E86" w:rsidRDefault="000B5E86" w:rsidP="000B5E86">
      <w:pPr>
        <w:pStyle w:val="aa"/>
      </w:pPr>
      <w:bookmarkStart w:id="25" w:name="_Ref229604441"/>
      <w:r>
        <w:t xml:space="preserve">Рисунок </w:t>
      </w:r>
      <w:fldSimple w:instr=" SEQ Рисунок \* ARABIC ">
        <w:r w:rsidR="00A838F0">
          <w:rPr>
            <w:noProof/>
          </w:rPr>
          <w:t>5</w:t>
        </w:r>
      </w:fldSimple>
      <w:bookmarkEnd w:id="25"/>
      <w:r>
        <w:t xml:space="preserve"> –</w:t>
      </w:r>
      <w:r w:rsidRPr="0016072B">
        <w:t xml:space="preserve"> </w:t>
      </w:r>
      <w:r w:rsidR="00D25D94">
        <w:t>Итоговая схема проверки подписи</w:t>
      </w:r>
    </w:p>
    <w:p w14:paraId="20E160F7" w14:textId="77777777" w:rsidR="009873B4" w:rsidRDefault="009873B4" w:rsidP="009873B4">
      <w:pPr>
        <w:rPr>
          <w:rFonts w:eastAsia="Times New Roman"/>
          <w:lang w:val="ru-RU"/>
        </w:rPr>
      </w:pPr>
    </w:p>
    <w:p w14:paraId="58780068" w14:textId="018F0018" w:rsidR="009873B4" w:rsidRDefault="00A838F0" w:rsidP="009873B4">
      <w:pPr>
        <w:rPr>
          <w:rFonts w:eastAsia="Times New Roman"/>
          <w:lang w:val="ru-RU" w:eastAsia="ru-RU"/>
        </w:rPr>
      </w:pPr>
      <w:r w:rsidRPr="00A838F0">
        <w:rPr>
          <w:lang w:val="ru-RU"/>
        </w:rPr>
        <w:t>Журнал проверки приведён в листинге 3</w:t>
      </w:r>
      <w:r w:rsidR="009873B4" w:rsidRPr="009873B4">
        <w:rPr>
          <w:rFonts w:eastAsia="Times New Roman"/>
          <w:lang w:val="ru-RU"/>
        </w:rPr>
        <w:t>.</w:t>
      </w:r>
    </w:p>
    <w:p w14:paraId="739E8879" w14:textId="77777777" w:rsidR="00A838F0" w:rsidRDefault="00A838F0" w:rsidP="00A838F0">
      <w:pPr>
        <w:pStyle w:val="ab"/>
      </w:pPr>
    </w:p>
    <w:p w14:paraId="23E68D4F" w14:textId="4009AE84" w:rsidR="00A838F0" w:rsidRDefault="00A838F0" w:rsidP="00A838F0">
      <w:pPr>
        <w:pStyle w:val="ab"/>
      </w:pPr>
      <w:r>
        <w:t xml:space="preserve">Листинг 3 – </w:t>
      </w:r>
      <w:r w:rsidRPr="00A838F0">
        <w:t>Журнал проверки подписи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838F0" w:rsidRPr="00F10549" w14:paraId="61A62890" w14:textId="77777777" w:rsidTr="009304BD">
        <w:tc>
          <w:tcPr>
            <w:tcW w:w="9622" w:type="dxa"/>
          </w:tcPr>
          <w:p w14:paraId="75B54A92" w14:textId="77777777" w:rsidR="00A838F0" w:rsidRDefault="00A838F0" w:rsidP="00A838F0">
            <w:pPr>
              <w:pStyle w:val="ac"/>
            </w:pPr>
            <w:r>
              <w:t>Verification log</w:t>
            </w:r>
          </w:p>
          <w:p w14:paraId="46FAC3D7" w14:textId="77777777" w:rsidR="00A838F0" w:rsidRDefault="00A838F0" w:rsidP="00A838F0">
            <w:pPr>
              <w:pStyle w:val="ac"/>
            </w:pPr>
            <w:r>
              <w:t>original message: VALID</w:t>
            </w:r>
          </w:p>
          <w:p w14:paraId="1D37F23D" w14:textId="77777777" w:rsidR="00A838F0" w:rsidRDefault="00A838F0" w:rsidP="00A838F0">
            <w:pPr>
              <w:pStyle w:val="ac"/>
            </w:pPr>
            <w:r>
              <w:t>modified message: INVALID</w:t>
            </w:r>
          </w:p>
          <w:p w14:paraId="6AB29FB7" w14:textId="0654CD8E" w:rsidR="00A838F0" w:rsidRPr="00F10549" w:rsidRDefault="00A838F0" w:rsidP="00A838F0">
            <w:pPr>
              <w:pStyle w:val="ac"/>
            </w:pPr>
            <w:r>
              <w:t>corrupted signature: INVALID</w:t>
            </w:r>
          </w:p>
        </w:tc>
      </w:tr>
    </w:tbl>
    <w:p w14:paraId="3E6F0A88" w14:textId="77777777" w:rsidR="00A838F0" w:rsidRPr="00F10549" w:rsidRDefault="00A838F0" w:rsidP="00A838F0">
      <w:pPr>
        <w:rPr>
          <w:rFonts w:eastAsia="Times New Roman"/>
        </w:rPr>
      </w:pPr>
    </w:p>
    <w:p w14:paraId="5EAAED8D" w14:textId="249C52E4" w:rsidR="0091120B" w:rsidRPr="00A838F0" w:rsidRDefault="00A838F0" w:rsidP="009873B4">
      <w:pPr>
        <w:rPr>
          <w:rFonts w:eastAsia="Times New Roman"/>
          <w:lang w:val="ru-RU"/>
        </w:rPr>
      </w:pPr>
      <w:r w:rsidRPr="00A838F0">
        <w:rPr>
          <w:lang w:val="ru-RU"/>
        </w:rPr>
        <w:t>Результаты автоматического запуска тестов и генерации отчётных материалов приведены на</w:t>
      </w:r>
      <w:r w:rsidR="00C72E51">
        <w:rPr>
          <w:rFonts w:eastAsia="Times New Roman"/>
          <w:lang w:val="ru-RU"/>
        </w:rPr>
        <w:t xml:space="preserve"> </w:t>
      </w:r>
      <w:r w:rsidR="00C72E51">
        <w:rPr>
          <w:rFonts w:eastAsia="Times New Roman"/>
          <w:lang w:val="ru-RU"/>
        </w:rPr>
        <w:fldChar w:fldCharType="begin"/>
      </w:r>
      <w:r w:rsidR="00C72E51">
        <w:rPr>
          <w:rFonts w:eastAsia="Times New Roman"/>
          <w:lang w:val="ru-RU"/>
        </w:rPr>
        <w:instrText xml:space="preserve"> REF _Ref229611385 \h </w:instrText>
      </w:r>
      <w:r w:rsidR="00C72E51">
        <w:rPr>
          <w:rFonts w:eastAsia="Times New Roman"/>
          <w:lang w:val="ru-RU"/>
        </w:rPr>
      </w:r>
      <w:r w:rsidR="00C72E51"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 w:rsidRPr="00A838F0">
        <w:rPr>
          <w:lang w:val="ru-RU"/>
        </w:rPr>
        <w:t>исунк</w:t>
      </w:r>
      <w:r>
        <w:rPr>
          <w:lang w:val="ru-RU"/>
        </w:rPr>
        <w:t>е</w:t>
      </w:r>
      <w:r w:rsidRPr="00A838F0">
        <w:rPr>
          <w:lang w:val="ru-RU"/>
        </w:rPr>
        <w:t xml:space="preserve"> </w:t>
      </w:r>
      <w:r w:rsidRPr="00A838F0">
        <w:rPr>
          <w:noProof/>
          <w:lang w:val="ru-RU"/>
        </w:rPr>
        <w:t>6</w:t>
      </w:r>
      <w:r w:rsidR="00C72E51">
        <w:rPr>
          <w:rFonts w:eastAsia="Times New Roman"/>
          <w:lang w:val="ru-RU"/>
        </w:rPr>
        <w:fldChar w:fldCharType="end"/>
      </w:r>
      <w:r w:rsidR="00C72E51" w:rsidRPr="00A838F0">
        <w:rPr>
          <w:rFonts w:eastAsia="Times New Roman"/>
          <w:lang w:val="ru-RU"/>
        </w:rPr>
        <w:t>.</w:t>
      </w:r>
    </w:p>
    <w:p w14:paraId="16031DED" w14:textId="77777777" w:rsidR="00C72E51" w:rsidRDefault="00C72E51" w:rsidP="00C72E51">
      <w:pPr>
        <w:rPr>
          <w:rFonts w:eastAsia="Times New Roman"/>
          <w:lang w:val="ru-RU" w:eastAsia="ru-RU"/>
        </w:rPr>
      </w:pPr>
    </w:p>
    <w:p w14:paraId="109FD34F" w14:textId="5D112DCE" w:rsidR="00C72E51" w:rsidRDefault="00A838F0" w:rsidP="00C72E51">
      <w:pPr>
        <w:pStyle w:val="af6"/>
        <w:ind w:firstLine="0"/>
      </w:pPr>
      <w:r>
        <w:rPr>
          <w:noProof/>
        </w:rPr>
        <w:drawing>
          <wp:inline distT="0" distB="0" distL="0" distR="0" wp14:anchorId="77171AF7" wp14:editId="4C725B7C">
            <wp:extent cx="5669280" cy="2745740"/>
            <wp:effectExtent l="0" t="0" r="762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8BE" w14:textId="7BD2E235" w:rsidR="00C72E51" w:rsidRDefault="00C72E51" w:rsidP="00C72E51">
      <w:pPr>
        <w:pStyle w:val="aa"/>
      </w:pPr>
      <w:bookmarkStart w:id="26" w:name="_Ref229611385"/>
      <w:r>
        <w:t xml:space="preserve">Рисунок </w:t>
      </w:r>
      <w:fldSimple w:instr=" SEQ Рисунок \* ARABIC ">
        <w:r w:rsidR="00A838F0">
          <w:rPr>
            <w:noProof/>
          </w:rPr>
          <w:t>6</w:t>
        </w:r>
      </w:fldSimple>
      <w:bookmarkEnd w:id="26"/>
      <w:r>
        <w:t xml:space="preserve"> –</w:t>
      </w:r>
      <w:r w:rsidRPr="0016072B">
        <w:t xml:space="preserve"> </w:t>
      </w:r>
      <w:r w:rsidR="00A838F0" w:rsidRPr="00A838F0">
        <w:t>Проверка тестов и журнала выполнения ЛР6</w:t>
      </w:r>
    </w:p>
    <w:p w14:paraId="73B10EEA" w14:textId="77777777" w:rsidR="001368F0" w:rsidRDefault="001368F0" w:rsidP="009873B4">
      <w:pPr>
        <w:rPr>
          <w:rFonts w:eastAsia="Times New Roman"/>
          <w:lang w:val="ru-RU"/>
        </w:rPr>
      </w:pPr>
    </w:p>
    <w:p w14:paraId="421FA101" w14:textId="77777777" w:rsidR="009873B4" w:rsidRDefault="009873B4" w:rsidP="009873B4">
      <w:pPr>
        <w:rPr>
          <w:rFonts w:eastAsia="Times New Roman"/>
          <w:lang w:val="ru-RU"/>
        </w:rPr>
      </w:pPr>
    </w:p>
    <w:p w14:paraId="43AB63C2" w14:textId="1D943E1A" w:rsidR="00940F89" w:rsidRDefault="00940F89" w:rsidP="00940F89">
      <w:pPr>
        <w:pStyle w:val="1"/>
      </w:pPr>
      <w:bookmarkStart w:id="27" w:name="_Toc229576258"/>
      <w:bookmarkStart w:id="28" w:name="_Toc229576774"/>
      <w:r>
        <w:lastRenderedPageBreak/>
        <w:t>Контрольные вопросы</w:t>
      </w:r>
      <w:bookmarkEnd w:id="27"/>
      <w:bookmarkEnd w:id="28"/>
    </w:p>
    <w:p w14:paraId="211EF0CE" w14:textId="68ECE688" w:rsidR="00940F89" w:rsidRPr="006014E2" w:rsidRDefault="00A838F0" w:rsidP="00940F89">
      <w:pPr>
        <w:pStyle w:val="21"/>
      </w:pPr>
      <w:bookmarkStart w:id="29" w:name="_Toc229576259"/>
      <w:bookmarkStart w:id="30" w:name="_Toc229576775"/>
      <w:r w:rsidRPr="00A838F0">
        <w:t>Преимущества криптосистем на эллиптических кривых по сравнению с другими криптосистемами</w:t>
      </w:r>
      <w:r w:rsidR="00F25842">
        <w:t>?</w:t>
      </w:r>
      <w:bookmarkEnd w:id="29"/>
      <w:bookmarkEnd w:id="30"/>
    </w:p>
    <w:p w14:paraId="063F895A" w14:textId="77777777" w:rsid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Основное преимущество криптосистем на эллиптических кривых состоит в том, что они обеспечивают сопоставимый уровень криптографической стойкости при меньшей длине ключа. Например, для достижения уровня стойкости, аналогичного </w:t>
      </w:r>
      <w:r>
        <w:t>RSA</w:t>
      </w:r>
      <w:r w:rsidRPr="00EE20F6">
        <w:rPr>
          <w:lang w:val="ru-RU"/>
        </w:rPr>
        <w:t xml:space="preserve"> с большим модулем, в эллиптических схемах можно использовать существенно меньшие параметры. Это уменьшает объём ключевой информации, подписи и передаваемых данных.</w:t>
      </w:r>
    </w:p>
    <w:p w14:paraId="558A67B4" w14:textId="77777777" w:rsid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В практических системах это особенно важно для устройств с ограниченными ресурсами: смарт-карт, мобильных устройств, встроенных систем и сетевых протоколов. Меньший размер ключей снижает требования к памяти, ускоряет передачу данных и уменьшает нагрузку на канал связи. Кроме того, операции над точками эллиптической кривой при правильно выбранных параметрах могут быть эффективнее операций с очень большими </w:t>
      </w:r>
      <w:r>
        <w:t>RSA</w:t>
      </w:r>
      <w:r w:rsidRPr="00EE20F6">
        <w:rPr>
          <w:lang w:val="ru-RU"/>
        </w:rPr>
        <w:t>-модулями.</w:t>
      </w:r>
    </w:p>
    <w:p w14:paraId="3B08D4D2" w14:textId="39B93983" w:rsidR="00940F89" w:rsidRPr="00F25842" w:rsidRDefault="00EE20F6" w:rsidP="00940F89">
      <w:pPr>
        <w:rPr>
          <w:rFonts w:eastAsia="Times New Roman"/>
          <w:lang w:val="ru-RU"/>
        </w:rPr>
      </w:pPr>
      <w:r w:rsidRPr="00EE20F6">
        <w:rPr>
          <w:lang w:val="ru-RU"/>
        </w:rPr>
        <w:t>С точки зрения безопасности стойкость эллиптических криптосистем основана на сложности задачи дискретного логарифмирования в группе точек эллиптической кривой. При корректном выборе кривой, базовой точки и порядка подгруппы эта задача считается вычислительно сложной. Поэтому ГОСТ Р 34.10-2018 использует именно эллиптические кривые для построения электронной подписи.</w:t>
      </w:r>
    </w:p>
    <w:p w14:paraId="5CD948CA" w14:textId="77777777" w:rsidR="00940F89" w:rsidRPr="00F25842" w:rsidRDefault="00940F89" w:rsidP="00940F89">
      <w:pPr>
        <w:rPr>
          <w:lang w:val="ru-RU"/>
        </w:rPr>
      </w:pPr>
    </w:p>
    <w:p w14:paraId="16CA58AF" w14:textId="3FAC4FB7" w:rsidR="00940F89" w:rsidRPr="006014E2" w:rsidRDefault="00A838F0" w:rsidP="00940F89">
      <w:pPr>
        <w:pStyle w:val="21"/>
      </w:pPr>
      <w:bookmarkStart w:id="31" w:name="_Toc229576260"/>
      <w:bookmarkStart w:id="32" w:name="_Toc229576776"/>
      <w:r w:rsidRPr="00A838F0">
        <w:t>Почему в ГОСТ Р 34.10-2018 требуется #E(F_p</w:t>
      </w:r>
      <w:proofErr w:type="gramStart"/>
      <w:r w:rsidRPr="00A838F0">
        <w:t>) !</w:t>
      </w:r>
      <w:proofErr w:type="gramEnd"/>
      <w:r w:rsidRPr="00A838F0">
        <w:t>= p</w:t>
      </w:r>
      <w:r w:rsidR="00940F89" w:rsidRPr="006014E2">
        <w:t>?</w:t>
      </w:r>
      <w:bookmarkEnd w:id="31"/>
      <w:bookmarkEnd w:id="32"/>
    </w:p>
    <w:p w14:paraId="6637133A" w14:textId="77777777" w:rsidR="00EE20F6" w:rsidRDefault="00EE20F6" w:rsidP="00085DC4">
      <w:pPr>
        <w:rPr>
          <w:lang w:val="ru-RU"/>
        </w:rPr>
      </w:pPr>
      <w:r w:rsidRPr="00EE20F6">
        <w:rPr>
          <w:lang w:val="ru-RU"/>
        </w:rPr>
        <w:t>Условие #</w:t>
      </w:r>
      <w:r>
        <w:t>E</w:t>
      </w:r>
      <w:r w:rsidRPr="00EE20F6">
        <w:rPr>
          <w:lang w:val="ru-RU"/>
        </w:rPr>
        <w:t>(</w:t>
      </w:r>
      <w:r>
        <w:t>F</w:t>
      </w:r>
      <w:r w:rsidRPr="00EE20F6">
        <w:rPr>
          <w:lang w:val="ru-RU"/>
        </w:rPr>
        <w:t>_</w:t>
      </w:r>
      <w:r>
        <w:t>p</w:t>
      </w:r>
      <w:proofErr w:type="gramStart"/>
      <w:r w:rsidRPr="00EE20F6">
        <w:rPr>
          <w:lang w:val="ru-RU"/>
        </w:rPr>
        <w:t>) !</w:t>
      </w:r>
      <w:proofErr w:type="gramEnd"/>
      <w:r w:rsidRPr="00EE20F6">
        <w:rPr>
          <w:lang w:val="ru-RU"/>
        </w:rPr>
        <w:t xml:space="preserve">= </w:t>
      </w:r>
      <w:r>
        <w:t>p</w:t>
      </w:r>
      <w:r w:rsidRPr="00EE20F6">
        <w:rPr>
          <w:lang w:val="ru-RU"/>
        </w:rPr>
        <w:t xml:space="preserve"> связано с исключением так называемых аномальных эллиптических кривых. Здесь #</w:t>
      </w:r>
      <w:r>
        <w:t>E</w:t>
      </w:r>
      <w:r w:rsidRPr="00EE20F6">
        <w:rPr>
          <w:lang w:val="ru-RU"/>
        </w:rPr>
        <w:t>(</w:t>
      </w:r>
      <w:r>
        <w:t>F</w:t>
      </w:r>
      <w:r w:rsidRPr="00EE20F6">
        <w:rPr>
          <w:lang w:val="ru-RU"/>
        </w:rPr>
        <w:t>_</w:t>
      </w:r>
      <w:r>
        <w:t>p</w:t>
      </w:r>
      <w:r w:rsidRPr="00EE20F6">
        <w:rPr>
          <w:lang w:val="ru-RU"/>
        </w:rPr>
        <w:t xml:space="preserve">) обозначает число точек эллиптической кривой над конечным полем </w:t>
      </w:r>
      <w:r>
        <w:t>F</w:t>
      </w:r>
      <w:r w:rsidRPr="00EE20F6">
        <w:rPr>
          <w:lang w:val="ru-RU"/>
        </w:rPr>
        <w:t>_</w:t>
      </w:r>
      <w:r>
        <w:t>p</w:t>
      </w:r>
      <w:r w:rsidRPr="00EE20F6">
        <w:rPr>
          <w:lang w:val="ru-RU"/>
        </w:rPr>
        <w:t xml:space="preserve">. Если число точек кривой совпадает с характеристикой поля </w:t>
      </w:r>
      <w:r>
        <w:t>p</w:t>
      </w:r>
      <w:r w:rsidRPr="00EE20F6">
        <w:rPr>
          <w:lang w:val="ru-RU"/>
        </w:rPr>
        <w:t>, такая кривая имеет специальные алгебраические свойства, которые делают её небезопасной для криптографического применения.</w:t>
      </w:r>
      <w:r w:rsidRPr="00EE20F6">
        <w:rPr>
          <w:lang w:val="ru-RU"/>
        </w:rPr>
        <w:br/>
      </w:r>
    </w:p>
    <w:p w14:paraId="1FE7BDD5" w14:textId="1474F711" w:rsidR="00EE20F6" w:rsidRDefault="00EE20F6" w:rsidP="00085DC4">
      <w:pPr>
        <w:rPr>
          <w:lang w:val="ru-RU"/>
        </w:rPr>
      </w:pPr>
      <w:r w:rsidRPr="00EE20F6">
        <w:rPr>
          <w:lang w:val="ru-RU"/>
        </w:rPr>
        <w:lastRenderedPageBreak/>
        <w:t xml:space="preserve">Для аномальных кривых известны атаки, которые позволяют свести задачу дискретного логарифмирования на эллиптической кривой к более простой задаче в конечном поле. В результате задача нахождения закрытого ключа </w:t>
      </w:r>
      <w:r>
        <w:t>d</w:t>
      </w:r>
      <w:r w:rsidRPr="00EE20F6">
        <w:rPr>
          <w:lang w:val="ru-RU"/>
        </w:rPr>
        <w:t xml:space="preserve"> по открытому ключу </w:t>
      </w:r>
      <w:r>
        <w:t>Q</w:t>
      </w:r>
      <w:r w:rsidRPr="00EE20F6">
        <w:rPr>
          <w:lang w:val="ru-RU"/>
        </w:rPr>
        <w:t xml:space="preserve"> = </w:t>
      </w:r>
      <w:proofErr w:type="spellStart"/>
      <w:r>
        <w:t>dP</w:t>
      </w:r>
      <w:proofErr w:type="spellEnd"/>
      <w:r w:rsidRPr="00EE20F6">
        <w:rPr>
          <w:lang w:val="ru-RU"/>
        </w:rPr>
        <w:t xml:space="preserve"> становится существенно проще, чем должна быть в корректно выбранной эллиптической группе.</w:t>
      </w:r>
    </w:p>
    <w:p w14:paraId="6BB8E93E" w14:textId="186A56C5" w:rsidR="00940F89" w:rsidRPr="00085DC4" w:rsidRDefault="00EE20F6" w:rsidP="00085DC4">
      <w:pPr>
        <w:rPr>
          <w:lang w:val="ru-RU"/>
        </w:rPr>
      </w:pPr>
      <w:r w:rsidRPr="00EE20F6">
        <w:rPr>
          <w:lang w:val="ru-RU"/>
        </w:rPr>
        <w:t>Именно поэтому стандарт требует исключать случай #</w:t>
      </w:r>
      <w:r>
        <w:t>E</w:t>
      </w:r>
      <w:r w:rsidRPr="00EE20F6">
        <w:rPr>
          <w:lang w:val="ru-RU"/>
        </w:rPr>
        <w:t>(</w:t>
      </w:r>
      <w:r>
        <w:t>F</w:t>
      </w:r>
      <w:r w:rsidRPr="00EE20F6">
        <w:rPr>
          <w:lang w:val="ru-RU"/>
        </w:rPr>
        <w:t>_</w:t>
      </w:r>
      <w:r>
        <w:t>p</w:t>
      </w:r>
      <w:r w:rsidRPr="00EE20F6">
        <w:rPr>
          <w:lang w:val="ru-RU"/>
        </w:rPr>
        <w:t xml:space="preserve">) = </w:t>
      </w:r>
      <w:r>
        <w:t>p</w:t>
      </w:r>
      <w:r w:rsidRPr="00EE20F6">
        <w:rPr>
          <w:lang w:val="ru-RU"/>
        </w:rPr>
        <w:t xml:space="preserve">. Это требование является частью проверки корректности параметров кривой. Оно гарантирует, что выбранная кривая не относится к классу заведомо слабых кривых и не допускает известных специальных атак, нарушающих стойкость схемы электронной </w:t>
      </w:r>
      <w:proofErr w:type="gramStart"/>
      <w:r w:rsidRPr="00EE20F6">
        <w:rPr>
          <w:lang w:val="ru-RU"/>
        </w:rPr>
        <w:t>подписи.</w:t>
      </w:r>
      <w:r w:rsidR="00085DC4" w:rsidRPr="00085DC4">
        <w:rPr>
          <w:lang w:val="ru-RU"/>
        </w:rPr>
        <w:t>.</w:t>
      </w:r>
      <w:proofErr w:type="gramEnd"/>
    </w:p>
    <w:p w14:paraId="2FD8EE27" w14:textId="77777777" w:rsidR="00940F89" w:rsidRPr="00613952" w:rsidRDefault="00940F89" w:rsidP="00940F89">
      <w:pPr>
        <w:rPr>
          <w:lang w:val="ru-RU"/>
        </w:rPr>
      </w:pPr>
    </w:p>
    <w:p w14:paraId="3035271C" w14:textId="15D93329" w:rsidR="00940F89" w:rsidRPr="006014E2" w:rsidRDefault="00A838F0" w:rsidP="00940F89">
      <w:pPr>
        <w:pStyle w:val="21"/>
      </w:pPr>
      <w:bookmarkStart w:id="33" w:name="_Toc229576261"/>
      <w:bookmarkStart w:id="34" w:name="_Toc229576777"/>
      <w:r w:rsidRPr="00A838F0">
        <w:t>Как злоумышленник мог бы подделать сообщение и подпись, если умеет обращать хэш-функцию</w:t>
      </w:r>
      <w:r w:rsidR="00085DC4" w:rsidRPr="00085DC4">
        <w:t>?</w:t>
      </w:r>
      <w:bookmarkEnd w:id="33"/>
      <w:bookmarkEnd w:id="34"/>
    </w:p>
    <w:p w14:paraId="62B3444E" w14:textId="77777777" w:rsid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При проверке электронной подписи проверяется не само сообщение напрямую, а его хэш-образ. В ГОСТ Р 34.10-2018 сообщение </w:t>
      </w:r>
      <w:r>
        <w:t>M</w:t>
      </w:r>
      <w:r w:rsidRPr="00EE20F6">
        <w:rPr>
          <w:lang w:val="ru-RU"/>
        </w:rPr>
        <w:t xml:space="preserve"> сначала обрабатывается хэш-функцией, после чего полученное значение </w:t>
      </w:r>
      <w:r>
        <w:t>alpha</w:t>
      </w:r>
      <w:r w:rsidRPr="00EE20F6">
        <w:rPr>
          <w:lang w:val="ru-RU"/>
        </w:rPr>
        <w:t xml:space="preserve"> = </w:t>
      </w:r>
      <w:r>
        <w:t>H</w:t>
      </w:r>
      <w:r w:rsidRPr="00EE20F6">
        <w:rPr>
          <w:lang w:val="ru-RU"/>
        </w:rPr>
        <w:t>(</w:t>
      </w:r>
      <w:r>
        <w:t>M</w:t>
      </w:r>
      <w:r w:rsidRPr="00EE20F6">
        <w:rPr>
          <w:lang w:val="ru-RU"/>
        </w:rPr>
        <w:t>) используется в алгоритме проверки подписи. Следовательно, безопасность подписи зависит не только от сложности задачи дискретного логарифмирования, но и от криптографической стойкости хэш-функции.</w:t>
      </w:r>
    </w:p>
    <w:p w14:paraId="0774DB0E" w14:textId="281903CB" w:rsidR="00EE20F6" w:rsidRP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Если злоумышленник умеет обращать хэш-функцию, то есть может по заданному значению хэша подобрать сообщение с таким же хэш-образом, он получает возможность подделки. Например, он может взять уже существующую корректную подпись для некоторого сообщения и попытаться подобрать другое сообщение, имеющее тот же хэш. Так как проверка подписи использует только </w:t>
      </w:r>
      <w:r>
        <w:t>H</w:t>
      </w:r>
      <w:r w:rsidRPr="00EE20F6">
        <w:rPr>
          <w:lang w:val="ru-RU"/>
        </w:rPr>
        <w:t>(</w:t>
      </w:r>
      <w:r>
        <w:t>M</w:t>
      </w:r>
      <w:r w:rsidRPr="00EE20F6">
        <w:rPr>
          <w:lang w:val="ru-RU"/>
        </w:rPr>
        <w:t xml:space="preserve">), новое сообщение будет </w:t>
      </w:r>
      <w:proofErr w:type="gramStart"/>
      <w:r w:rsidRPr="00EE20F6">
        <w:rPr>
          <w:lang w:val="ru-RU"/>
        </w:rPr>
        <w:t>принято</w:t>
      </w:r>
      <w:proofErr w:type="gramEnd"/>
      <w:r w:rsidRPr="00EE20F6">
        <w:rPr>
          <w:lang w:val="ru-RU"/>
        </w:rPr>
        <w:t xml:space="preserve"> как подписанное, хотя владелец закрытого ключа его не подписывал.</w:t>
      </w:r>
    </w:p>
    <w:p w14:paraId="022A27F4" w14:textId="12506212" w:rsidR="00940F89" w:rsidRPr="00940F89" w:rsidRDefault="00EE20F6" w:rsidP="00940F89">
      <w:pPr>
        <w:rPr>
          <w:rFonts w:eastAsia="Times New Roman"/>
          <w:lang w:val="ru-RU"/>
        </w:rPr>
      </w:pPr>
      <w:r w:rsidRPr="00EE20F6">
        <w:rPr>
          <w:lang w:val="ru-RU"/>
        </w:rPr>
        <w:t xml:space="preserve">Также опасна возможность подбора сообщения под заранее нужное значение хэша. В этом случае злоумышленник может строить сообщение так, чтобы его хэш участвовал в проверке подписи нужным образом. Поэтому для электронной подписи требуется </w:t>
      </w:r>
      <w:proofErr w:type="spellStart"/>
      <w:r w:rsidRPr="00EE20F6">
        <w:rPr>
          <w:lang w:val="ru-RU"/>
        </w:rPr>
        <w:t>криптографически</w:t>
      </w:r>
      <w:proofErr w:type="spellEnd"/>
      <w:r w:rsidRPr="00EE20F6">
        <w:rPr>
          <w:lang w:val="ru-RU"/>
        </w:rPr>
        <w:t xml:space="preserve"> стойкая хэш-функция, </w:t>
      </w:r>
      <w:r w:rsidRPr="00EE20F6">
        <w:rPr>
          <w:lang w:val="ru-RU"/>
        </w:rPr>
        <w:lastRenderedPageBreak/>
        <w:t>обладающая устойчивостью к поиску прообраза, второго прообраза и коллизий. В данной работе используется Стрибог-256, который предназначен для применения в российских криптографических схемах, включая электронную подпись.</w:t>
      </w:r>
    </w:p>
    <w:p w14:paraId="264B79C2" w14:textId="77777777" w:rsidR="00940F89" w:rsidRPr="00940F89" w:rsidRDefault="00940F89" w:rsidP="00940F89">
      <w:pPr>
        <w:rPr>
          <w:lang w:val="ru-RU"/>
        </w:rPr>
      </w:pPr>
    </w:p>
    <w:p w14:paraId="388AD136" w14:textId="773D5B36" w:rsidR="00940F89" w:rsidRPr="006014E2" w:rsidRDefault="00A838F0" w:rsidP="00940F89">
      <w:pPr>
        <w:pStyle w:val="21"/>
      </w:pPr>
      <w:bookmarkStart w:id="35" w:name="_Toc229576262"/>
      <w:bookmarkStart w:id="36" w:name="_Toc229576778"/>
      <w:r w:rsidRPr="00A838F0">
        <w:t>Почему случайное k не должно повторяться в течение срока жизни ключа подписи</w:t>
      </w:r>
      <w:r>
        <w:t>?</w:t>
      </w:r>
      <w:bookmarkEnd w:id="35"/>
      <w:bookmarkEnd w:id="36"/>
    </w:p>
    <w:p w14:paraId="045A76CF" w14:textId="3909B3D0" w:rsid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Случайное число </w:t>
      </w:r>
      <w:r>
        <w:t>k</w:t>
      </w:r>
      <w:r w:rsidRPr="00EE20F6">
        <w:rPr>
          <w:lang w:val="ru-RU"/>
        </w:rPr>
        <w:t xml:space="preserve"> в алгоритме ГОСТ Р 34.10-2018 является критически важным секретным параметром каждой конкретной подписи. Оно используется при вычислении точки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kP</m:t>
        </m:r>
      </m:oMath>
      <w:r w:rsidRPr="00EE20F6">
        <w:rPr>
          <w:lang w:val="ru-RU"/>
        </w:rPr>
        <w:t xml:space="preserve">, затем значения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EE20F6">
        <w:rPr>
          <w:lang w:val="ru-RU"/>
        </w:rPr>
        <w:t xml:space="preserve"> и значения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modq</m:t>
        </m:r>
      </m:oMath>
      <w:r w:rsidRPr="00EE20F6">
        <w:rPr>
          <w:lang w:val="ru-RU"/>
        </w:rPr>
        <w:t xml:space="preserve">. Хотя </w:t>
      </w:r>
      <w:r>
        <w:t>k</w:t>
      </w:r>
      <w:r w:rsidRPr="00EE20F6">
        <w:rPr>
          <w:lang w:val="ru-RU"/>
        </w:rPr>
        <w:t xml:space="preserve"> не входит в подпись напрямую, оно математически связано с подписью, хэшем сообщения и закрытым ключом </w:t>
      </w:r>
      <w:r>
        <w:t>d</w:t>
      </w:r>
      <w:r w:rsidRPr="00EE20F6">
        <w:rPr>
          <w:lang w:val="ru-RU"/>
        </w:rPr>
        <w:t>.</w:t>
      </w:r>
    </w:p>
    <w:p w14:paraId="78F13E74" w14:textId="0E7046D8" w:rsidR="00EE20F6" w:rsidRDefault="00EE20F6" w:rsidP="00940F89">
      <w:pPr>
        <w:rPr>
          <w:lang w:val="ru-RU"/>
        </w:rPr>
      </w:pPr>
      <w:r w:rsidRPr="00EE20F6">
        <w:rPr>
          <w:lang w:val="ru-RU"/>
        </w:rPr>
        <w:t xml:space="preserve">Если одно и то же </w:t>
      </w:r>
      <w:r>
        <w:t>k</w:t>
      </w:r>
      <w:r w:rsidRPr="00EE20F6">
        <w:rPr>
          <w:lang w:val="ru-RU"/>
        </w:rPr>
        <w:t xml:space="preserve"> будет использовано повторно для двух разных сообщений, то между двумя подписями возникнет система сравнений с одним и тем же неизвестным </w:t>
      </w:r>
      <w:r>
        <w:t>k</w:t>
      </w:r>
      <w:r w:rsidRPr="00EE20F6">
        <w:rPr>
          <w:lang w:val="ru-RU"/>
        </w:rPr>
        <w:t xml:space="preserve"> и одним и тем же закрытым ключом </w:t>
      </w:r>
      <w:r>
        <w:t>d</w:t>
      </w:r>
      <w:r w:rsidRPr="00EE20F6">
        <w:rPr>
          <w:lang w:val="ru-RU"/>
        </w:rPr>
        <w:t xml:space="preserve">. Зная две подписи и хэши соответствующих сообщений, злоумышленник может исключить </w:t>
      </w:r>
      <w:r>
        <w:t>k</w:t>
      </w:r>
      <w:r w:rsidRPr="00EE20F6">
        <w:rPr>
          <w:lang w:val="ru-RU"/>
        </w:rPr>
        <w:t xml:space="preserve"> или сначала восстановить </w:t>
      </w:r>
      <w:r>
        <w:t>k</w:t>
      </w:r>
      <w:r w:rsidRPr="00EE20F6">
        <w:rPr>
          <w:lang w:val="ru-RU"/>
        </w:rPr>
        <w:t xml:space="preserve">, а затем вычислить закрытый ключ </w:t>
      </w:r>
      <w:r>
        <w:t>d</w:t>
      </w:r>
      <w:r w:rsidRPr="00EE20F6">
        <w:rPr>
          <w:lang w:val="ru-RU"/>
        </w:rPr>
        <w:t xml:space="preserve">. После восстановления </w:t>
      </w:r>
      <w:r>
        <w:t>d</w:t>
      </w:r>
      <w:r w:rsidRPr="00EE20F6">
        <w:rPr>
          <w:lang w:val="ru-RU"/>
        </w:rPr>
        <w:t xml:space="preserve"> он сможет формировать корректные подписи от имени владельца ключа.</w:t>
      </w:r>
    </w:p>
    <w:p w14:paraId="7C6BE7CF" w14:textId="0106B242" w:rsidR="00085DC4" w:rsidRDefault="00EE20F6" w:rsidP="00940F89">
      <w:pPr>
        <w:rPr>
          <w:lang w:val="ru-RU"/>
        </w:rPr>
      </w:pPr>
      <w:r w:rsidRPr="00EE20F6">
        <w:rPr>
          <w:lang w:val="ru-RU"/>
        </w:rPr>
        <w:t xml:space="preserve">Поэтому </w:t>
      </w:r>
      <w:r>
        <w:t>k</w:t>
      </w:r>
      <w:r w:rsidRPr="00EE20F6">
        <w:rPr>
          <w:lang w:val="ru-RU"/>
        </w:rPr>
        <w:t xml:space="preserve"> должно быть уникальным, случайным и непредсказуемым для каждой подписи. Повторение </w:t>
      </w:r>
      <w:r>
        <w:t>k</w:t>
      </w:r>
      <w:r w:rsidRPr="00EE20F6">
        <w:rPr>
          <w:lang w:val="ru-RU"/>
        </w:rPr>
        <w:t xml:space="preserve"> является одной из самых опасных ошибок в реализациях схем электронной подписи на эллиптических кривых. На практике для генерации </w:t>
      </w:r>
      <w:r>
        <w:t>k</w:t>
      </w:r>
      <w:r w:rsidRPr="00EE20F6">
        <w:rPr>
          <w:lang w:val="ru-RU"/>
        </w:rPr>
        <w:t xml:space="preserve"> используют </w:t>
      </w:r>
      <w:proofErr w:type="spellStart"/>
      <w:r w:rsidRPr="00EE20F6">
        <w:rPr>
          <w:lang w:val="ru-RU"/>
        </w:rPr>
        <w:t>криптографически</w:t>
      </w:r>
      <w:proofErr w:type="spellEnd"/>
      <w:r w:rsidRPr="00EE20F6">
        <w:rPr>
          <w:lang w:val="ru-RU"/>
        </w:rPr>
        <w:t xml:space="preserve"> стойкий генератор случайных чисел или специальные детерминированные методы генерации </w:t>
      </w:r>
      <w:r>
        <w:t>k</w:t>
      </w:r>
      <w:r w:rsidRPr="00EE20F6">
        <w:rPr>
          <w:lang w:val="ru-RU"/>
        </w:rPr>
        <w:t xml:space="preserve"> на основе закрытого ключа и хэша сообщения. В учебной реализации для воспроизводимости отчётных данных использовалось фиксированное демонстрационное значение </w:t>
      </w:r>
      <w:r>
        <w:t>k</w:t>
      </w:r>
      <w:r w:rsidRPr="00EE20F6">
        <w:rPr>
          <w:lang w:val="ru-RU"/>
        </w:rPr>
        <w:t>, но в реальной системе так делать нельзя.</w:t>
      </w:r>
    </w:p>
    <w:p w14:paraId="2A3F92B7" w14:textId="77777777" w:rsidR="00940F89" w:rsidRPr="00940F89" w:rsidRDefault="00940F89" w:rsidP="00940F89">
      <w:pPr>
        <w:rPr>
          <w:lang w:val="ru-RU"/>
        </w:rPr>
      </w:pPr>
    </w:p>
    <w:p w14:paraId="63EC4275" w14:textId="77777777" w:rsidR="00940F89" w:rsidRPr="00940F89" w:rsidRDefault="00940F89" w:rsidP="00940F89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  <w:lang w:val="ru-RU"/>
        </w:rPr>
      </w:pPr>
      <w:r w:rsidRPr="00940F89">
        <w:rPr>
          <w:lang w:val="ru-RU"/>
        </w:rPr>
        <w:br w:type="page"/>
      </w:r>
    </w:p>
    <w:p w14:paraId="79BE6EE2" w14:textId="77777777" w:rsidR="00940F89" w:rsidRDefault="00940F89" w:rsidP="00940F89">
      <w:pPr>
        <w:pStyle w:val="1"/>
      </w:pPr>
      <w:bookmarkStart w:id="37" w:name="_Toc229576272"/>
      <w:bookmarkStart w:id="38" w:name="_Toc229576788"/>
      <w:r>
        <w:lastRenderedPageBreak/>
        <w:t>Выводы</w:t>
      </w:r>
      <w:bookmarkEnd w:id="37"/>
      <w:bookmarkEnd w:id="38"/>
    </w:p>
    <w:p w14:paraId="55B347AB" w14:textId="77777777" w:rsidR="00A838F0" w:rsidRPr="00A838F0" w:rsidRDefault="00A838F0" w:rsidP="00A838F0">
      <w:pPr>
        <w:rPr>
          <w:lang w:val="ru-RU"/>
        </w:rPr>
      </w:pPr>
      <w:r w:rsidRPr="00A838F0">
        <w:rPr>
          <w:lang w:val="ru-RU"/>
        </w:rPr>
        <w:t xml:space="preserve">В ходе лабораторной работы была реализована учебная схема формирования и проверки электронной цифровой подписи ГОСТ Р 34.10-2018 на эллиптических кривых. В программе использованы параметры варианта 8, ручная арифметика точек эллиптической кривой, хэширование Стрибог-256, формирование подписи с вычислением </w:t>
      </w:r>
      <w:r>
        <w:t>r</w:t>
      </w:r>
      <w:r w:rsidRPr="00A838F0">
        <w:rPr>
          <w:lang w:val="ru-RU"/>
        </w:rPr>
        <w:t xml:space="preserve"> и </w:t>
      </w:r>
      <w:r>
        <w:t>s</w:t>
      </w:r>
      <w:r w:rsidRPr="00A838F0">
        <w:rPr>
          <w:lang w:val="ru-RU"/>
        </w:rPr>
        <w:t xml:space="preserve">, а также </w:t>
      </w:r>
      <w:r>
        <w:t>ASN</w:t>
      </w:r>
      <w:r w:rsidRPr="00A838F0">
        <w:rPr>
          <w:lang w:val="ru-RU"/>
        </w:rPr>
        <w:t xml:space="preserve">.1 </w:t>
      </w:r>
      <w:r>
        <w:t>DER</w:t>
      </w:r>
      <w:r w:rsidRPr="00A838F0">
        <w:rPr>
          <w:lang w:val="ru-RU"/>
        </w:rPr>
        <w:t>-контейнер подписи.</w:t>
      </w:r>
    </w:p>
    <w:p w14:paraId="59D14735" w14:textId="77777777" w:rsidR="00A838F0" w:rsidRPr="00A838F0" w:rsidRDefault="00A838F0" w:rsidP="00A838F0">
      <w:pPr>
        <w:rPr>
          <w:lang w:val="ru-RU"/>
        </w:rPr>
      </w:pPr>
      <w:r w:rsidRPr="00A838F0">
        <w:rPr>
          <w:lang w:val="ru-RU"/>
        </w:rPr>
        <w:t xml:space="preserve">Проверка показала, что подпись корректно подтверждает исходное сообщение и отклоняется при изменении сообщения или порче значения подписи. Это подтверждает корректность связи между хэш-образом сообщения, открытым ключом </w:t>
      </w:r>
      <w:r>
        <w:t>Q</w:t>
      </w:r>
      <w:r w:rsidRPr="00A838F0">
        <w:rPr>
          <w:lang w:val="ru-RU"/>
        </w:rPr>
        <w:t xml:space="preserve"> и значениями подписи </w:t>
      </w:r>
      <w:r>
        <w:t>r</w:t>
      </w:r>
      <w:r w:rsidRPr="00A838F0">
        <w:rPr>
          <w:lang w:val="ru-RU"/>
        </w:rPr>
        <w:t xml:space="preserve"> и </w:t>
      </w:r>
      <w:r>
        <w:t>s</w:t>
      </w:r>
      <w:r w:rsidRPr="00A838F0">
        <w:rPr>
          <w:lang w:val="ru-RU"/>
        </w:rPr>
        <w:t>.</w:t>
      </w:r>
    </w:p>
    <w:p w14:paraId="5D5359DF" w14:textId="61F06E89" w:rsidR="005878C0" w:rsidRPr="00940F89" w:rsidRDefault="00A838F0" w:rsidP="00A838F0">
      <w:pPr>
        <w:rPr>
          <w:lang w:val="ru-RU"/>
        </w:rPr>
      </w:pPr>
      <w:r w:rsidRPr="00A838F0">
        <w:rPr>
          <w:lang w:val="ru-RU"/>
        </w:rPr>
        <w:t xml:space="preserve">Реализация является учебной и предназначена для демонстрации алгоритма. Для промышленного применения необходимы сертифицированные библиотеки, защищённая генерация случайного параметра </w:t>
      </w:r>
      <w:r>
        <w:t>k</w:t>
      </w:r>
      <w:r w:rsidRPr="00A838F0">
        <w:rPr>
          <w:lang w:val="ru-RU"/>
        </w:rPr>
        <w:t>, защита от побочных каналов и безопасное хранение закрытого ключа</w:t>
      </w:r>
      <w:r w:rsidR="00A35680" w:rsidRPr="00A35680">
        <w:rPr>
          <w:lang w:val="ru-RU"/>
        </w:rPr>
        <w:t xml:space="preserve">. </w:t>
      </w:r>
      <w:r w:rsidR="00A35680" w:rsidRPr="00115811">
        <w:rPr>
          <w:lang w:val="ru-RU"/>
        </w:rPr>
        <w:t>Полный исходный код разработанной программы приведён в приложениях 1–</w:t>
      </w:r>
      <w:r w:rsidR="00D25D94">
        <w:rPr>
          <w:lang w:val="ru-RU"/>
        </w:rPr>
        <w:t>6</w:t>
      </w:r>
      <w:r w:rsidR="00A35680" w:rsidRPr="00115811">
        <w:rPr>
          <w:lang w:val="ru-RU"/>
        </w:rPr>
        <w:t>.</w:t>
      </w:r>
    </w:p>
    <w:p w14:paraId="58C8B387" w14:textId="269C3330" w:rsidR="003C0C94" w:rsidRDefault="003C0C94" w:rsidP="003C0C94">
      <w:pPr>
        <w:rPr>
          <w:lang w:val="ru-RU" w:eastAsia="ru-RU"/>
        </w:rPr>
      </w:pPr>
    </w:p>
    <w:p w14:paraId="586737C4" w14:textId="78A156D3" w:rsidR="00714A4A" w:rsidRPr="007066ED" w:rsidRDefault="00714A4A" w:rsidP="00714A4A">
      <w:pPr>
        <w:pStyle w:val="af9"/>
        <w:jc w:val="right"/>
      </w:pPr>
      <w:r>
        <w:lastRenderedPageBreak/>
        <w:t xml:space="preserve">Приложение 1. </w:t>
      </w:r>
      <w:r w:rsidR="00541917">
        <w:t>Листинг</w:t>
      </w:r>
      <w:r w:rsidR="00541917" w:rsidRPr="007066ED">
        <w:t xml:space="preserve"> </w:t>
      </w:r>
      <w:r w:rsidR="007066ED">
        <w:t xml:space="preserve">Файла </w:t>
      </w:r>
      <w:r w:rsidR="00A838F0" w:rsidRPr="00A838F0">
        <w:t>SRC/ECC.PY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541917" w14:paraId="0DFFF158" w14:textId="77777777" w:rsidTr="009304BD">
        <w:tc>
          <w:tcPr>
            <w:tcW w:w="9622" w:type="dxa"/>
          </w:tcPr>
          <w:p w14:paraId="4F6BEA79" w14:textId="77777777" w:rsidR="00A838F0" w:rsidRPr="00A838F0" w:rsidRDefault="00A838F0" w:rsidP="00A838F0">
            <w:pPr>
              <w:pStyle w:val="ac"/>
            </w:pPr>
            <w:r w:rsidRPr="00A838F0">
              <w:t>"""Manual elliptic curve arithmetic for educational purposes.</w:t>
            </w:r>
          </w:p>
          <w:p w14:paraId="7A0EF1F4" w14:textId="77777777" w:rsidR="00A838F0" w:rsidRPr="00A838F0" w:rsidRDefault="00A838F0" w:rsidP="00A838F0">
            <w:pPr>
              <w:pStyle w:val="ac"/>
            </w:pPr>
          </w:p>
          <w:p w14:paraId="2A652137" w14:textId="77777777" w:rsidR="00A838F0" w:rsidRPr="00A838F0" w:rsidRDefault="00A838F0" w:rsidP="00A838F0">
            <w:pPr>
              <w:pStyle w:val="ac"/>
            </w:pPr>
            <w:r w:rsidRPr="00A838F0">
              <w:t xml:space="preserve">Implements operations on curves in short </w:t>
            </w:r>
            <w:proofErr w:type="spellStart"/>
            <w:r w:rsidRPr="00A838F0">
              <w:t>Weierstrass</w:t>
            </w:r>
            <w:proofErr w:type="spellEnd"/>
            <w:r w:rsidRPr="00A838F0">
              <w:t xml:space="preserve"> form:</w:t>
            </w:r>
          </w:p>
          <w:p w14:paraId="04B81353" w14:textId="77777777" w:rsidR="00A838F0" w:rsidRPr="00A838F0" w:rsidRDefault="00A838F0" w:rsidP="00A838F0">
            <w:pPr>
              <w:pStyle w:val="ac"/>
            </w:pPr>
            <w:r w:rsidRPr="00A838F0">
              <w:t xml:space="preserve">    y^2 = x^3 + a*x + b (mod p)</w:t>
            </w:r>
          </w:p>
          <w:p w14:paraId="24CA108D" w14:textId="77777777" w:rsidR="00A838F0" w:rsidRPr="00A838F0" w:rsidRDefault="00A838F0" w:rsidP="00A838F0">
            <w:pPr>
              <w:pStyle w:val="ac"/>
            </w:pPr>
            <w:r w:rsidRPr="00A838F0">
              <w:t>"""</w:t>
            </w:r>
          </w:p>
          <w:p w14:paraId="76E9A9F1" w14:textId="77777777" w:rsidR="00A838F0" w:rsidRPr="00A838F0" w:rsidRDefault="00A838F0" w:rsidP="00A838F0">
            <w:pPr>
              <w:pStyle w:val="ac"/>
            </w:pPr>
          </w:p>
          <w:p w14:paraId="7D296FA5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39ACF8C4" w14:textId="77777777" w:rsidR="00A838F0" w:rsidRPr="00A838F0" w:rsidRDefault="00A838F0" w:rsidP="00A838F0">
            <w:pPr>
              <w:pStyle w:val="ac"/>
            </w:pPr>
          </w:p>
          <w:p w14:paraId="3BD0395E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dataclasses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dataclass</w:t>
            </w:r>
            <w:proofErr w:type="spellEnd"/>
          </w:p>
          <w:p w14:paraId="3E358D89" w14:textId="77777777" w:rsidR="00A838F0" w:rsidRPr="00A838F0" w:rsidRDefault="00A838F0" w:rsidP="00A838F0">
            <w:pPr>
              <w:pStyle w:val="ac"/>
            </w:pPr>
          </w:p>
          <w:p w14:paraId="27839810" w14:textId="77777777" w:rsidR="00A838F0" w:rsidRPr="00A838F0" w:rsidRDefault="00A838F0" w:rsidP="00A838F0">
            <w:pPr>
              <w:pStyle w:val="ac"/>
            </w:pPr>
          </w:p>
          <w:p w14:paraId="7E6D68BD" w14:textId="77777777" w:rsidR="00A838F0" w:rsidRPr="00A838F0" w:rsidRDefault="00A838F0" w:rsidP="00A838F0">
            <w:pPr>
              <w:pStyle w:val="ac"/>
            </w:pPr>
            <w:r w:rsidRPr="00A838F0">
              <w:t>@</w:t>
            </w:r>
            <w:proofErr w:type="gramStart"/>
            <w:r w:rsidRPr="00A838F0">
              <w:t>dataclass</w:t>
            </w:r>
            <w:proofErr w:type="gramEnd"/>
            <w:r w:rsidRPr="00A838F0">
              <w:t>(frozen=True)</w:t>
            </w:r>
          </w:p>
          <w:p w14:paraId="46580D13" w14:textId="77777777" w:rsidR="00A838F0" w:rsidRPr="00A838F0" w:rsidRDefault="00A838F0" w:rsidP="00A838F0">
            <w:pPr>
              <w:pStyle w:val="ac"/>
            </w:pPr>
            <w:r w:rsidRPr="00A838F0">
              <w:t xml:space="preserve">class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3AFA79D4" w14:textId="77777777" w:rsidR="00A838F0" w:rsidRPr="00A838F0" w:rsidRDefault="00A838F0" w:rsidP="00A838F0">
            <w:pPr>
              <w:pStyle w:val="ac"/>
            </w:pPr>
            <w:r w:rsidRPr="00A838F0">
              <w:t xml:space="preserve">    """Point on an elliptic curve."""</w:t>
            </w:r>
          </w:p>
          <w:p w14:paraId="36209162" w14:textId="77777777" w:rsidR="00A838F0" w:rsidRPr="00A838F0" w:rsidRDefault="00A838F0" w:rsidP="00A838F0">
            <w:pPr>
              <w:pStyle w:val="ac"/>
            </w:pPr>
          </w:p>
          <w:p w14:paraId="1A762E80" w14:textId="77777777" w:rsidR="00A838F0" w:rsidRPr="00A838F0" w:rsidRDefault="00A838F0" w:rsidP="00A838F0">
            <w:pPr>
              <w:pStyle w:val="ac"/>
            </w:pPr>
            <w:r w:rsidRPr="00A838F0">
              <w:t xml:space="preserve">    x: int = 0</w:t>
            </w:r>
          </w:p>
          <w:p w14:paraId="42E2AC6E" w14:textId="77777777" w:rsidR="00A838F0" w:rsidRPr="00A838F0" w:rsidRDefault="00A838F0" w:rsidP="00A838F0">
            <w:pPr>
              <w:pStyle w:val="ac"/>
            </w:pPr>
            <w:r w:rsidRPr="00A838F0">
              <w:t xml:space="preserve">    y: int = 0</w:t>
            </w:r>
          </w:p>
          <w:p w14:paraId="0CFDE03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is_infinity</w:t>
            </w:r>
            <w:proofErr w:type="spellEnd"/>
            <w:r w:rsidRPr="00A838F0">
              <w:t>: bool = False</w:t>
            </w:r>
          </w:p>
          <w:p w14:paraId="028E5E51" w14:textId="77777777" w:rsidR="00A838F0" w:rsidRPr="00A838F0" w:rsidRDefault="00A838F0" w:rsidP="00A838F0">
            <w:pPr>
              <w:pStyle w:val="ac"/>
            </w:pPr>
          </w:p>
          <w:p w14:paraId="2AC50AD7" w14:textId="77777777" w:rsidR="00A838F0" w:rsidRPr="00A838F0" w:rsidRDefault="00A838F0" w:rsidP="00A838F0">
            <w:pPr>
              <w:pStyle w:val="ac"/>
            </w:pPr>
            <w:r w:rsidRPr="00A838F0">
              <w:t xml:space="preserve">    @</w:t>
            </w:r>
            <w:proofErr w:type="gramStart"/>
            <w:r w:rsidRPr="00A838F0">
              <w:t>staticmethod</w:t>
            </w:r>
            <w:proofErr w:type="gramEnd"/>
          </w:p>
          <w:p w14:paraId="643DA389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gramStart"/>
            <w:r w:rsidRPr="00A838F0">
              <w:t>infinity(</w:t>
            </w:r>
            <w:proofErr w:type="gramEnd"/>
            <w:r w:rsidRPr="00A838F0">
              <w:t>) -&gt; "</w:t>
            </w:r>
            <w:proofErr w:type="spellStart"/>
            <w:r w:rsidRPr="00A838F0">
              <w:t>ECPoint</w:t>
            </w:r>
            <w:proofErr w:type="spellEnd"/>
            <w:r w:rsidRPr="00A838F0">
              <w:t>":</w:t>
            </w:r>
          </w:p>
          <w:p w14:paraId="2BB7AFEA" w14:textId="77777777" w:rsidR="00A838F0" w:rsidRPr="00A838F0" w:rsidRDefault="00A838F0" w:rsidP="00A838F0">
            <w:pPr>
              <w:pStyle w:val="ac"/>
            </w:pPr>
            <w:r w:rsidRPr="00A838F0">
              <w:t xml:space="preserve">        """Return the point at infinity."""</w:t>
            </w:r>
          </w:p>
          <w:p w14:paraId="40E46220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r w:rsidRPr="00A838F0">
              <w:t>ECPoint</w:t>
            </w:r>
            <w:proofErr w:type="spellEnd"/>
            <w:r w:rsidRPr="00A838F0">
              <w:t>(</w:t>
            </w:r>
            <w:proofErr w:type="spellStart"/>
            <w:r w:rsidRPr="00A838F0">
              <w:t>is_infinity</w:t>
            </w:r>
            <w:proofErr w:type="spellEnd"/>
            <w:r w:rsidRPr="00A838F0">
              <w:t>=True)</w:t>
            </w:r>
          </w:p>
          <w:p w14:paraId="14952F5B" w14:textId="77777777" w:rsidR="00A838F0" w:rsidRPr="00A838F0" w:rsidRDefault="00A838F0" w:rsidP="00A838F0">
            <w:pPr>
              <w:pStyle w:val="ac"/>
            </w:pPr>
          </w:p>
          <w:p w14:paraId="3A4685B5" w14:textId="77777777" w:rsidR="00A838F0" w:rsidRPr="00A838F0" w:rsidRDefault="00A838F0" w:rsidP="00A838F0">
            <w:pPr>
              <w:pStyle w:val="ac"/>
            </w:pPr>
          </w:p>
          <w:p w14:paraId="3E844DD1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mod_</w:t>
            </w:r>
            <w:proofErr w:type="gramStart"/>
            <w:r w:rsidRPr="00A838F0">
              <w:t>inv</w:t>
            </w:r>
            <w:proofErr w:type="spellEnd"/>
            <w:r w:rsidRPr="00A838F0">
              <w:t>(</w:t>
            </w:r>
            <w:proofErr w:type="gramEnd"/>
            <w:r w:rsidRPr="00A838F0">
              <w:t>value: int, modulus: int) -&gt; int:</w:t>
            </w:r>
          </w:p>
          <w:p w14:paraId="74AA1554" w14:textId="77777777" w:rsidR="00A838F0" w:rsidRPr="00A838F0" w:rsidRDefault="00A838F0" w:rsidP="00A838F0">
            <w:pPr>
              <w:pStyle w:val="ac"/>
            </w:pPr>
            <w:r w:rsidRPr="00A838F0">
              <w:t xml:space="preserve">    """Compute modular inverse using the extended Euclidean algorithm."""</w:t>
            </w:r>
          </w:p>
          <w:p w14:paraId="3C011F84" w14:textId="77777777" w:rsidR="00A838F0" w:rsidRPr="00A838F0" w:rsidRDefault="00A838F0" w:rsidP="00A838F0">
            <w:pPr>
              <w:pStyle w:val="ac"/>
            </w:pPr>
            <w:r w:rsidRPr="00A838F0">
              <w:t xml:space="preserve">    if modulus &lt;= 0:</w:t>
            </w:r>
          </w:p>
          <w:p w14:paraId="1222E94A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"Modulus must be positive")</w:t>
            </w:r>
          </w:p>
          <w:p w14:paraId="605C89A8" w14:textId="77777777" w:rsidR="00A838F0" w:rsidRPr="00A838F0" w:rsidRDefault="00A838F0" w:rsidP="00A838F0">
            <w:pPr>
              <w:pStyle w:val="ac"/>
            </w:pPr>
          </w:p>
          <w:p w14:paraId="5919E0B3" w14:textId="77777777" w:rsidR="00A838F0" w:rsidRPr="00A838F0" w:rsidRDefault="00A838F0" w:rsidP="00A838F0">
            <w:pPr>
              <w:pStyle w:val="ac"/>
            </w:pPr>
            <w:r w:rsidRPr="00A838F0">
              <w:t xml:space="preserve">    value %= modulus</w:t>
            </w:r>
          </w:p>
          <w:p w14:paraId="50CE17BB" w14:textId="77777777" w:rsidR="00A838F0" w:rsidRPr="00A838F0" w:rsidRDefault="00A838F0" w:rsidP="00A838F0">
            <w:pPr>
              <w:pStyle w:val="ac"/>
            </w:pPr>
            <w:r w:rsidRPr="00A838F0">
              <w:t xml:space="preserve">    if value == 0:</w:t>
            </w:r>
          </w:p>
          <w:p w14:paraId="0D713F92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"Inverse does not exist for zero")</w:t>
            </w:r>
          </w:p>
          <w:p w14:paraId="4CA08753" w14:textId="77777777" w:rsidR="00A838F0" w:rsidRPr="00A838F0" w:rsidRDefault="00A838F0" w:rsidP="00A838F0">
            <w:pPr>
              <w:pStyle w:val="ac"/>
            </w:pPr>
          </w:p>
          <w:p w14:paraId="45745956" w14:textId="77777777" w:rsidR="00A838F0" w:rsidRPr="00A838F0" w:rsidRDefault="00A838F0" w:rsidP="00A838F0">
            <w:pPr>
              <w:pStyle w:val="ac"/>
            </w:pPr>
            <w:r w:rsidRPr="00A838F0">
              <w:t xml:space="preserve">    t, </w:t>
            </w:r>
            <w:proofErr w:type="spellStart"/>
            <w:r w:rsidRPr="00A838F0">
              <w:t>new_t</w:t>
            </w:r>
            <w:proofErr w:type="spellEnd"/>
            <w:r w:rsidRPr="00A838F0">
              <w:t xml:space="preserve"> = 0, 1</w:t>
            </w:r>
          </w:p>
          <w:p w14:paraId="1B941E72" w14:textId="77777777" w:rsidR="00A838F0" w:rsidRPr="00A838F0" w:rsidRDefault="00A838F0" w:rsidP="00A838F0">
            <w:pPr>
              <w:pStyle w:val="ac"/>
            </w:pPr>
            <w:r w:rsidRPr="00A838F0">
              <w:t xml:space="preserve">    r, </w:t>
            </w:r>
            <w:proofErr w:type="spellStart"/>
            <w:r w:rsidRPr="00A838F0">
              <w:t>new_r</w:t>
            </w:r>
            <w:proofErr w:type="spellEnd"/>
            <w:r w:rsidRPr="00A838F0">
              <w:t xml:space="preserve"> = modulus, value</w:t>
            </w:r>
          </w:p>
          <w:p w14:paraId="1C60CBF7" w14:textId="77777777" w:rsidR="00A838F0" w:rsidRPr="00A838F0" w:rsidRDefault="00A838F0" w:rsidP="00A838F0">
            <w:pPr>
              <w:pStyle w:val="ac"/>
            </w:pPr>
          </w:p>
          <w:p w14:paraId="487D8052" w14:textId="77777777" w:rsidR="00A838F0" w:rsidRPr="00A838F0" w:rsidRDefault="00A838F0" w:rsidP="00A838F0">
            <w:pPr>
              <w:pStyle w:val="ac"/>
            </w:pPr>
            <w:r w:rsidRPr="00A838F0">
              <w:t xml:space="preserve">    while </w:t>
            </w:r>
            <w:proofErr w:type="spellStart"/>
            <w:r w:rsidRPr="00A838F0">
              <w:t>new_</w:t>
            </w:r>
            <w:proofErr w:type="gramStart"/>
            <w:r w:rsidRPr="00A838F0">
              <w:t>r</w:t>
            </w:r>
            <w:proofErr w:type="spellEnd"/>
            <w:r w:rsidRPr="00A838F0">
              <w:t xml:space="preserve"> !</w:t>
            </w:r>
            <w:proofErr w:type="gramEnd"/>
            <w:r w:rsidRPr="00A838F0">
              <w:t>= 0:</w:t>
            </w:r>
          </w:p>
          <w:p w14:paraId="11B0AF78" w14:textId="77777777" w:rsidR="00A838F0" w:rsidRPr="00A838F0" w:rsidRDefault="00A838F0" w:rsidP="00A838F0">
            <w:pPr>
              <w:pStyle w:val="ac"/>
            </w:pPr>
            <w:r w:rsidRPr="00A838F0">
              <w:t xml:space="preserve">        quotient = r // </w:t>
            </w:r>
            <w:proofErr w:type="spellStart"/>
            <w:r w:rsidRPr="00A838F0">
              <w:t>new_r</w:t>
            </w:r>
            <w:proofErr w:type="spellEnd"/>
          </w:p>
          <w:p w14:paraId="424854BA" w14:textId="77777777" w:rsidR="00A838F0" w:rsidRPr="00A838F0" w:rsidRDefault="00A838F0" w:rsidP="00A838F0">
            <w:pPr>
              <w:pStyle w:val="ac"/>
            </w:pPr>
            <w:r w:rsidRPr="00A838F0">
              <w:t xml:space="preserve">        t, </w:t>
            </w:r>
            <w:proofErr w:type="spellStart"/>
            <w:r w:rsidRPr="00A838F0">
              <w:t>new_t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new_t</w:t>
            </w:r>
            <w:proofErr w:type="spellEnd"/>
            <w:r w:rsidRPr="00A838F0">
              <w:t xml:space="preserve">, t - quotient * </w:t>
            </w:r>
            <w:proofErr w:type="spellStart"/>
            <w:r w:rsidRPr="00A838F0">
              <w:t>new_t</w:t>
            </w:r>
            <w:proofErr w:type="spellEnd"/>
          </w:p>
          <w:p w14:paraId="6BE73E02" w14:textId="77777777" w:rsidR="00A838F0" w:rsidRPr="00A838F0" w:rsidRDefault="00A838F0" w:rsidP="00A838F0">
            <w:pPr>
              <w:pStyle w:val="ac"/>
            </w:pPr>
            <w:r w:rsidRPr="00A838F0">
              <w:t xml:space="preserve">        r, </w:t>
            </w:r>
            <w:proofErr w:type="spellStart"/>
            <w:r w:rsidRPr="00A838F0">
              <w:t>new_r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new_r</w:t>
            </w:r>
            <w:proofErr w:type="spellEnd"/>
            <w:r w:rsidRPr="00A838F0">
              <w:t xml:space="preserve">, r - quotient * </w:t>
            </w:r>
            <w:proofErr w:type="spellStart"/>
            <w:r w:rsidRPr="00A838F0">
              <w:t>new_r</w:t>
            </w:r>
            <w:proofErr w:type="spellEnd"/>
          </w:p>
          <w:p w14:paraId="2142B5C9" w14:textId="77777777" w:rsidR="00A838F0" w:rsidRPr="00A838F0" w:rsidRDefault="00A838F0" w:rsidP="00A838F0">
            <w:pPr>
              <w:pStyle w:val="ac"/>
            </w:pPr>
          </w:p>
          <w:p w14:paraId="17449898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gramStart"/>
            <w:r w:rsidRPr="00A838F0">
              <w:t>r !</w:t>
            </w:r>
            <w:proofErr w:type="gramEnd"/>
            <w:r w:rsidRPr="00A838F0">
              <w:t>= 1:</w:t>
            </w:r>
          </w:p>
          <w:p w14:paraId="3D9EB804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"Inverse does not exist")</w:t>
            </w:r>
          </w:p>
          <w:p w14:paraId="0D063F28" w14:textId="77777777" w:rsidR="00A838F0" w:rsidRPr="00A838F0" w:rsidRDefault="00A838F0" w:rsidP="00A838F0">
            <w:pPr>
              <w:pStyle w:val="ac"/>
            </w:pPr>
            <w:r w:rsidRPr="00A838F0">
              <w:t xml:space="preserve">    if t &lt; 0:</w:t>
            </w:r>
          </w:p>
          <w:p w14:paraId="43B1A2DE" w14:textId="77777777" w:rsidR="00A838F0" w:rsidRPr="00A838F0" w:rsidRDefault="00A838F0" w:rsidP="00A838F0">
            <w:pPr>
              <w:pStyle w:val="ac"/>
            </w:pPr>
            <w:r w:rsidRPr="00A838F0">
              <w:t xml:space="preserve">        t += modulus</w:t>
            </w:r>
          </w:p>
          <w:p w14:paraId="10C2077A" w14:textId="77777777" w:rsidR="00A838F0" w:rsidRPr="00A838F0" w:rsidRDefault="00A838F0" w:rsidP="00A838F0">
            <w:pPr>
              <w:pStyle w:val="ac"/>
            </w:pPr>
            <w:r w:rsidRPr="00A838F0">
              <w:t xml:space="preserve">    return t</w:t>
            </w:r>
          </w:p>
          <w:p w14:paraId="7EA58B37" w14:textId="77777777" w:rsidR="00A838F0" w:rsidRPr="00A838F0" w:rsidRDefault="00A838F0" w:rsidP="00A838F0">
            <w:pPr>
              <w:pStyle w:val="ac"/>
            </w:pPr>
          </w:p>
          <w:p w14:paraId="2FDAAA27" w14:textId="77777777" w:rsidR="00A838F0" w:rsidRPr="00A838F0" w:rsidRDefault="00A838F0" w:rsidP="00A838F0">
            <w:pPr>
              <w:pStyle w:val="ac"/>
            </w:pPr>
          </w:p>
          <w:p w14:paraId="72BE66AB" w14:textId="77777777" w:rsidR="00A838F0" w:rsidRPr="00A838F0" w:rsidRDefault="00A838F0" w:rsidP="00A838F0">
            <w:pPr>
              <w:pStyle w:val="ac"/>
            </w:pPr>
            <w:r w:rsidRPr="00A838F0">
              <w:t>@</w:t>
            </w:r>
            <w:proofErr w:type="gramStart"/>
            <w:r w:rsidRPr="00A838F0">
              <w:t>dataclass</w:t>
            </w:r>
            <w:proofErr w:type="gramEnd"/>
            <w:r w:rsidRPr="00A838F0">
              <w:t>(frozen=True)</w:t>
            </w:r>
          </w:p>
          <w:p w14:paraId="0D75996C" w14:textId="77777777" w:rsidR="00A838F0" w:rsidRPr="00A838F0" w:rsidRDefault="00A838F0" w:rsidP="00A838F0">
            <w:pPr>
              <w:pStyle w:val="ac"/>
            </w:pPr>
            <w:r w:rsidRPr="00A838F0">
              <w:t xml:space="preserve">class </w:t>
            </w:r>
            <w:proofErr w:type="spellStart"/>
            <w:r w:rsidRPr="00A838F0">
              <w:t>EllipticCurve</w:t>
            </w:r>
            <w:proofErr w:type="spellEnd"/>
            <w:r w:rsidRPr="00A838F0">
              <w:t>:</w:t>
            </w:r>
          </w:p>
          <w:p w14:paraId="738B7BE7" w14:textId="77777777" w:rsidR="00A838F0" w:rsidRPr="00A838F0" w:rsidRDefault="00A838F0" w:rsidP="00A838F0">
            <w:pPr>
              <w:pStyle w:val="ac"/>
            </w:pPr>
            <w:r w:rsidRPr="00A838F0">
              <w:t xml:space="preserve">    """Elliptic curve with base point and subgroup order."""</w:t>
            </w:r>
          </w:p>
          <w:p w14:paraId="491D4B8C" w14:textId="77777777" w:rsidR="00A838F0" w:rsidRPr="00A838F0" w:rsidRDefault="00A838F0" w:rsidP="00A838F0">
            <w:pPr>
              <w:pStyle w:val="ac"/>
            </w:pPr>
          </w:p>
          <w:p w14:paraId="03E812CE" w14:textId="77777777" w:rsidR="00A838F0" w:rsidRPr="00A838F0" w:rsidRDefault="00A838F0" w:rsidP="00A838F0">
            <w:pPr>
              <w:pStyle w:val="ac"/>
            </w:pPr>
            <w:r w:rsidRPr="00A838F0">
              <w:t xml:space="preserve">    p: int</w:t>
            </w:r>
          </w:p>
          <w:p w14:paraId="79260D3F" w14:textId="77777777" w:rsidR="00A838F0" w:rsidRPr="00A838F0" w:rsidRDefault="00A838F0" w:rsidP="00A838F0">
            <w:pPr>
              <w:pStyle w:val="ac"/>
            </w:pPr>
            <w:r w:rsidRPr="00A838F0">
              <w:t xml:space="preserve">    a: int</w:t>
            </w:r>
          </w:p>
          <w:p w14:paraId="43D734BB" w14:textId="77777777" w:rsidR="00A838F0" w:rsidRPr="00A838F0" w:rsidRDefault="00A838F0" w:rsidP="00A838F0">
            <w:pPr>
              <w:pStyle w:val="ac"/>
            </w:pPr>
            <w:r w:rsidRPr="00A838F0">
              <w:t xml:space="preserve">    b: int</w:t>
            </w:r>
          </w:p>
          <w:p w14:paraId="320EB3BD" w14:textId="77777777" w:rsidR="00A838F0" w:rsidRPr="00A838F0" w:rsidRDefault="00A838F0" w:rsidP="00A838F0">
            <w:pPr>
              <w:pStyle w:val="ac"/>
            </w:pPr>
            <w:r w:rsidRPr="00A838F0">
              <w:t xml:space="preserve">    q: int</w:t>
            </w:r>
          </w:p>
          <w:p w14:paraId="7912304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base_point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ECPoint</w:t>
            </w:r>
            <w:proofErr w:type="spellEnd"/>
          </w:p>
          <w:p w14:paraId="49D2ECB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curve_id</w:t>
            </w:r>
            <w:proofErr w:type="spellEnd"/>
            <w:r w:rsidRPr="00A838F0">
              <w:t>: str</w:t>
            </w:r>
          </w:p>
          <w:p w14:paraId="3BD0B327" w14:textId="77777777" w:rsidR="00A838F0" w:rsidRPr="00A838F0" w:rsidRDefault="00A838F0" w:rsidP="00A838F0">
            <w:pPr>
              <w:pStyle w:val="ac"/>
            </w:pPr>
          </w:p>
          <w:p w14:paraId="5075A440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spellStart"/>
            <w:r w:rsidRPr="00A838F0">
              <w:t>is_on_</w:t>
            </w:r>
            <w:proofErr w:type="gramStart"/>
            <w:r w:rsidRPr="00A838F0">
              <w:t>curve</w:t>
            </w:r>
            <w:proofErr w:type="spellEnd"/>
            <w:r w:rsidRPr="00A838F0">
              <w:t>(</w:t>
            </w:r>
            <w:proofErr w:type="gramEnd"/>
            <w:r w:rsidRPr="00A838F0">
              <w:t xml:space="preserve">self, point: </w:t>
            </w:r>
            <w:proofErr w:type="spellStart"/>
            <w:r w:rsidRPr="00A838F0">
              <w:t>ECPoint</w:t>
            </w:r>
            <w:proofErr w:type="spellEnd"/>
            <w:r w:rsidRPr="00A838F0">
              <w:t>) -&gt; bool:</w:t>
            </w:r>
          </w:p>
          <w:p w14:paraId="4C2B1739" w14:textId="77777777" w:rsidR="00A838F0" w:rsidRPr="00A838F0" w:rsidRDefault="00A838F0" w:rsidP="00A838F0">
            <w:pPr>
              <w:pStyle w:val="ac"/>
            </w:pPr>
            <w:r w:rsidRPr="00A838F0">
              <w:t xml:space="preserve">        """Check if point belongs to the curve."""</w:t>
            </w:r>
          </w:p>
          <w:p w14:paraId="2C26B5BB" w14:textId="77777777" w:rsidR="00A838F0" w:rsidRPr="00A838F0" w:rsidRDefault="00A838F0" w:rsidP="00A838F0">
            <w:pPr>
              <w:pStyle w:val="ac"/>
            </w:pPr>
            <w:r w:rsidRPr="00A838F0">
              <w:t xml:space="preserve">        if </w:t>
            </w:r>
            <w:proofErr w:type="spellStart"/>
            <w:r w:rsidRPr="00A838F0">
              <w:t>point.is_infinity</w:t>
            </w:r>
            <w:proofErr w:type="spellEnd"/>
            <w:r w:rsidRPr="00A838F0">
              <w:t>:</w:t>
            </w:r>
          </w:p>
          <w:p w14:paraId="6416A079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True</w:t>
            </w:r>
          </w:p>
          <w:p w14:paraId="53171E1E" w14:textId="77777777" w:rsidR="00A838F0" w:rsidRPr="00A838F0" w:rsidRDefault="00A838F0" w:rsidP="00A838F0">
            <w:pPr>
              <w:pStyle w:val="ac"/>
            </w:pPr>
            <w:r w:rsidRPr="00A838F0">
              <w:t xml:space="preserve">        left = (</w:t>
            </w:r>
            <w:proofErr w:type="spellStart"/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 xml:space="preserve"> * </w:t>
            </w:r>
            <w:proofErr w:type="spellStart"/>
            <w:r w:rsidRPr="00A838F0">
              <w:t>point.y</w:t>
            </w:r>
            <w:proofErr w:type="spell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</w:p>
          <w:p w14:paraId="38EB4EC6" w14:textId="77777777" w:rsidR="00A838F0" w:rsidRPr="00A838F0" w:rsidRDefault="00A838F0" w:rsidP="00A838F0">
            <w:pPr>
              <w:pStyle w:val="ac"/>
            </w:pPr>
            <w:r w:rsidRPr="00A838F0">
              <w:t xml:space="preserve">        right = (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+ </w:t>
            </w:r>
            <w:proofErr w:type="spellStart"/>
            <w:proofErr w:type="gramStart"/>
            <w:r w:rsidRPr="00A838F0">
              <w:t>self.a</w:t>
            </w:r>
            <w:proofErr w:type="spellEnd"/>
            <w:proofErr w:type="gramEnd"/>
            <w:r w:rsidRPr="00A838F0">
              <w:t xml:space="preserve">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+ </w:t>
            </w:r>
            <w:proofErr w:type="spellStart"/>
            <w:r w:rsidRPr="00A838F0">
              <w:t>self.b</w:t>
            </w:r>
            <w:proofErr w:type="spell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</w:p>
          <w:p w14:paraId="3639CEA8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left == right</w:t>
            </w:r>
          </w:p>
          <w:p w14:paraId="62B9DCDE" w14:textId="77777777" w:rsidR="00A838F0" w:rsidRPr="00A838F0" w:rsidRDefault="00A838F0" w:rsidP="00A838F0">
            <w:pPr>
              <w:pStyle w:val="ac"/>
            </w:pPr>
          </w:p>
          <w:p w14:paraId="0F5B28B0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gramStart"/>
            <w:r w:rsidRPr="00A838F0">
              <w:t>negate(</w:t>
            </w:r>
            <w:proofErr w:type="gramEnd"/>
            <w:r w:rsidRPr="00A838F0">
              <w:t xml:space="preserve">self, point: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) -&gt;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37349AF7" w14:textId="77777777" w:rsidR="00A838F0" w:rsidRPr="00A838F0" w:rsidRDefault="00A838F0" w:rsidP="00A838F0">
            <w:pPr>
              <w:pStyle w:val="ac"/>
            </w:pPr>
            <w:r w:rsidRPr="00A838F0">
              <w:t xml:space="preserve">        """Return additive inverse of a point."""</w:t>
            </w:r>
          </w:p>
          <w:p w14:paraId="7829C3F4" w14:textId="77777777" w:rsidR="00A838F0" w:rsidRPr="00A838F0" w:rsidRDefault="00A838F0" w:rsidP="00A838F0">
            <w:pPr>
              <w:pStyle w:val="ac"/>
            </w:pPr>
            <w:r w:rsidRPr="00A838F0">
              <w:t xml:space="preserve">        if </w:t>
            </w:r>
            <w:proofErr w:type="spellStart"/>
            <w:r w:rsidRPr="00A838F0">
              <w:t>point.is_infinity</w:t>
            </w:r>
            <w:proofErr w:type="spellEnd"/>
            <w:r w:rsidRPr="00A838F0">
              <w:t>:</w:t>
            </w:r>
          </w:p>
          <w:p w14:paraId="754F59C1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point</w:t>
            </w:r>
          </w:p>
          <w:p w14:paraId="00333388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proofErr w:type="gramStart"/>
            <w:r w:rsidRPr="00A838F0">
              <w:t>ECPoint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point.x</w:t>
            </w:r>
            <w:proofErr w:type="spellEnd"/>
            <w:r w:rsidRPr="00A838F0">
              <w:t>, (-</w:t>
            </w:r>
            <w:proofErr w:type="spellStart"/>
            <w:r w:rsidRPr="00A838F0">
              <w:t>point.y</w:t>
            </w:r>
            <w:proofErr w:type="spell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  <w:r w:rsidRPr="00A838F0">
              <w:t>)</w:t>
            </w:r>
          </w:p>
          <w:p w14:paraId="474CA9F8" w14:textId="77777777" w:rsidR="00A838F0" w:rsidRPr="00A838F0" w:rsidRDefault="00A838F0" w:rsidP="00A838F0">
            <w:pPr>
              <w:pStyle w:val="ac"/>
            </w:pPr>
          </w:p>
          <w:p w14:paraId="63216676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gramStart"/>
            <w:r w:rsidRPr="00A838F0">
              <w:t>add(</w:t>
            </w:r>
            <w:proofErr w:type="gramEnd"/>
            <w:r w:rsidRPr="00A838F0">
              <w:t xml:space="preserve">self, p1: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, p2: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) -&gt;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13649D27" w14:textId="77777777" w:rsidR="00A838F0" w:rsidRPr="00A838F0" w:rsidRDefault="00A838F0" w:rsidP="00A838F0">
            <w:pPr>
              <w:pStyle w:val="ac"/>
            </w:pPr>
            <w:r w:rsidRPr="00A838F0">
              <w:t xml:space="preserve">        """Add two points on the curve."""</w:t>
            </w:r>
          </w:p>
          <w:p w14:paraId="15EDA44E" w14:textId="77777777" w:rsidR="00A838F0" w:rsidRPr="00A838F0" w:rsidRDefault="00A838F0" w:rsidP="00A838F0">
            <w:pPr>
              <w:pStyle w:val="ac"/>
            </w:pPr>
            <w:r w:rsidRPr="00A838F0">
              <w:t xml:space="preserve">        if p1.is_infinity:</w:t>
            </w:r>
          </w:p>
          <w:p w14:paraId="58C51495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p2</w:t>
            </w:r>
          </w:p>
          <w:p w14:paraId="1BB38693" w14:textId="77777777" w:rsidR="00A838F0" w:rsidRPr="00A838F0" w:rsidRDefault="00A838F0" w:rsidP="00A838F0">
            <w:pPr>
              <w:pStyle w:val="ac"/>
            </w:pPr>
            <w:r w:rsidRPr="00A838F0">
              <w:t xml:space="preserve">        if p2.is_infinity:</w:t>
            </w:r>
          </w:p>
          <w:p w14:paraId="513E8533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p1</w:t>
            </w:r>
          </w:p>
          <w:p w14:paraId="6688E086" w14:textId="77777777" w:rsidR="00A838F0" w:rsidRPr="00A838F0" w:rsidRDefault="00A838F0" w:rsidP="00A838F0">
            <w:pPr>
              <w:pStyle w:val="ac"/>
            </w:pPr>
          </w:p>
          <w:p w14:paraId="2C1A5D35" w14:textId="77777777" w:rsidR="00A838F0" w:rsidRPr="00A838F0" w:rsidRDefault="00A838F0" w:rsidP="00A838F0">
            <w:pPr>
              <w:pStyle w:val="ac"/>
            </w:pPr>
            <w:r w:rsidRPr="00A838F0">
              <w:t xml:space="preserve">        if p1.x == p2.x and (p1.y + p2.y)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  <w:r w:rsidRPr="00A838F0">
              <w:t xml:space="preserve"> == 0:</w:t>
            </w:r>
          </w:p>
          <w:p w14:paraId="0A767CA5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</w:t>
            </w:r>
            <w:proofErr w:type="spellStart"/>
            <w:r w:rsidRPr="00A838F0">
              <w:t>ECPoint.infinity</w:t>
            </w:r>
            <w:proofErr w:type="spellEnd"/>
            <w:r w:rsidRPr="00A838F0">
              <w:t>()</w:t>
            </w:r>
          </w:p>
          <w:p w14:paraId="7E9876DE" w14:textId="77777777" w:rsidR="00A838F0" w:rsidRPr="00A838F0" w:rsidRDefault="00A838F0" w:rsidP="00A838F0">
            <w:pPr>
              <w:pStyle w:val="ac"/>
            </w:pPr>
          </w:p>
          <w:p w14:paraId="3A1513F1" w14:textId="77777777" w:rsidR="00A838F0" w:rsidRPr="00A838F0" w:rsidRDefault="00A838F0" w:rsidP="00A838F0">
            <w:pPr>
              <w:pStyle w:val="ac"/>
            </w:pPr>
            <w:r w:rsidRPr="00A838F0">
              <w:t xml:space="preserve">        if p1 == p2:</w:t>
            </w:r>
          </w:p>
          <w:p w14:paraId="55AAD09A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</w:t>
            </w:r>
            <w:proofErr w:type="spellStart"/>
            <w:proofErr w:type="gramStart"/>
            <w:r w:rsidRPr="00A838F0">
              <w:t>self.double</w:t>
            </w:r>
            <w:proofErr w:type="spellEnd"/>
            <w:proofErr w:type="gramEnd"/>
            <w:r w:rsidRPr="00A838F0">
              <w:t>(p1)</w:t>
            </w:r>
          </w:p>
          <w:p w14:paraId="15118BCD" w14:textId="77777777" w:rsidR="00A838F0" w:rsidRPr="00A838F0" w:rsidRDefault="00A838F0" w:rsidP="00A838F0">
            <w:pPr>
              <w:pStyle w:val="ac"/>
            </w:pPr>
          </w:p>
          <w:p w14:paraId="5D2CE182" w14:textId="77777777" w:rsidR="00A838F0" w:rsidRPr="00A838F0" w:rsidRDefault="00A838F0" w:rsidP="00A838F0">
            <w:pPr>
              <w:pStyle w:val="ac"/>
            </w:pPr>
            <w:r w:rsidRPr="00A838F0">
              <w:t xml:space="preserve">        numerator = (p2.y - p1.y)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</w:p>
          <w:p w14:paraId="1DD40E3F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    denominator = (p2.x - p1.x)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</w:p>
          <w:p w14:paraId="6B334E71" w14:textId="77777777" w:rsidR="00A838F0" w:rsidRPr="00A838F0" w:rsidRDefault="00A838F0" w:rsidP="00A838F0">
            <w:pPr>
              <w:pStyle w:val="ac"/>
            </w:pPr>
            <w:r w:rsidRPr="00A838F0">
              <w:t xml:space="preserve">        lam = (numerator * </w:t>
            </w:r>
            <w:proofErr w:type="spellStart"/>
            <w:r w:rsidRPr="00A838F0">
              <w:t>mod_</w:t>
            </w:r>
            <w:proofErr w:type="gramStart"/>
            <w:r w:rsidRPr="00A838F0">
              <w:t>inv</w:t>
            </w:r>
            <w:proofErr w:type="spellEnd"/>
            <w:r w:rsidRPr="00A838F0">
              <w:t>(</w:t>
            </w:r>
            <w:proofErr w:type="gramEnd"/>
            <w:r w:rsidRPr="00A838F0">
              <w:t xml:space="preserve">denominator, </w:t>
            </w:r>
            <w:proofErr w:type="spellStart"/>
            <w:r w:rsidRPr="00A838F0">
              <w:t>self.p</w:t>
            </w:r>
            <w:proofErr w:type="spellEnd"/>
            <w:r w:rsidRPr="00A838F0">
              <w:t xml:space="preserve">)) % </w:t>
            </w:r>
            <w:proofErr w:type="spellStart"/>
            <w:r w:rsidRPr="00A838F0">
              <w:t>self.p</w:t>
            </w:r>
            <w:proofErr w:type="spellEnd"/>
          </w:p>
          <w:p w14:paraId="2A5530CD" w14:textId="77777777" w:rsidR="00A838F0" w:rsidRPr="00A838F0" w:rsidRDefault="00A838F0" w:rsidP="00A838F0">
            <w:pPr>
              <w:pStyle w:val="ac"/>
            </w:pPr>
          </w:p>
          <w:p w14:paraId="213DE3BE" w14:textId="77777777" w:rsidR="00A838F0" w:rsidRPr="00A838F0" w:rsidRDefault="00A838F0" w:rsidP="00A838F0">
            <w:pPr>
              <w:pStyle w:val="ac"/>
            </w:pPr>
            <w:r w:rsidRPr="00A838F0">
              <w:t xml:space="preserve">        x3 = (lam * lam - p1.x - p2.x)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</w:p>
          <w:p w14:paraId="5E56BD7F" w14:textId="77777777" w:rsidR="00A838F0" w:rsidRPr="00A838F0" w:rsidRDefault="00A838F0" w:rsidP="00A838F0">
            <w:pPr>
              <w:pStyle w:val="ac"/>
            </w:pPr>
            <w:r w:rsidRPr="00A838F0">
              <w:t xml:space="preserve">        y3 = (lam * (p1.x - x3) - p1.y)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</w:p>
          <w:p w14:paraId="40B0AA4C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proofErr w:type="gramStart"/>
            <w:r w:rsidRPr="00A838F0">
              <w:t>ECPoint</w:t>
            </w:r>
            <w:proofErr w:type="spellEnd"/>
            <w:r w:rsidRPr="00A838F0">
              <w:t>(</w:t>
            </w:r>
            <w:proofErr w:type="gramEnd"/>
            <w:r w:rsidRPr="00A838F0">
              <w:t>x3, y3)</w:t>
            </w:r>
          </w:p>
          <w:p w14:paraId="5481F46F" w14:textId="77777777" w:rsidR="00A838F0" w:rsidRPr="00A838F0" w:rsidRDefault="00A838F0" w:rsidP="00A838F0">
            <w:pPr>
              <w:pStyle w:val="ac"/>
            </w:pPr>
          </w:p>
          <w:p w14:paraId="188B2376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gramStart"/>
            <w:r w:rsidRPr="00A838F0">
              <w:t>double(</w:t>
            </w:r>
            <w:proofErr w:type="gramEnd"/>
            <w:r w:rsidRPr="00A838F0">
              <w:t xml:space="preserve">self, point: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) -&gt;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2CDC373E" w14:textId="77777777" w:rsidR="00A838F0" w:rsidRPr="00A838F0" w:rsidRDefault="00A838F0" w:rsidP="00A838F0">
            <w:pPr>
              <w:pStyle w:val="ac"/>
            </w:pPr>
            <w:r w:rsidRPr="00A838F0">
              <w:t xml:space="preserve">        """Double a point on the curve."""</w:t>
            </w:r>
          </w:p>
          <w:p w14:paraId="1740030B" w14:textId="77777777" w:rsidR="00A838F0" w:rsidRPr="00A838F0" w:rsidRDefault="00A838F0" w:rsidP="00A838F0">
            <w:pPr>
              <w:pStyle w:val="ac"/>
            </w:pPr>
            <w:r w:rsidRPr="00A838F0">
              <w:t xml:space="preserve">        if </w:t>
            </w:r>
            <w:proofErr w:type="spellStart"/>
            <w:r w:rsidRPr="00A838F0">
              <w:t>point.is_infinity</w:t>
            </w:r>
            <w:proofErr w:type="spellEnd"/>
            <w:r w:rsidRPr="00A838F0">
              <w:t>:</w:t>
            </w:r>
          </w:p>
          <w:p w14:paraId="0DC17558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point</w:t>
            </w:r>
          </w:p>
          <w:p w14:paraId="51BF7B39" w14:textId="77777777" w:rsidR="00A838F0" w:rsidRPr="00A838F0" w:rsidRDefault="00A838F0" w:rsidP="00A838F0">
            <w:pPr>
              <w:pStyle w:val="ac"/>
            </w:pPr>
            <w:r w:rsidRPr="00A838F0">
              <w:t xml:space="preserve">        if </w:t>
            </w:r>
            <w:proofErr w:type="spellStart"/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 xml:space="preserve"> % </w:t>
            </w:r>
            <w:proofErr w:type="spellStart"/>
            <w:r w:rsidRPr="00A838F0">
              <w:t>self.p</w:t>
            </w:r>
            <w:proofErr w:type="spellEnd"/>
            <w:r w:rsidRPr="00A838F0">
              <w:t xml:space="preserve"> == 0:</w:t>
            </w:r>
          </w:p>
          <w:p w14:paraId="39E713C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</w:t>
            </w:r>
            <w:proofErr w:type="spellStart"/>
            <w:r w:rsidRPr="00A838F0">
              <w:t>ECPoint.infinity</w:t>
            </w:r>
            <w:proofErr w:type="spellEnd"/>
            <w:r w:rsidRPr="00A838F0">
              <w:t>()</w:t>
            </w:r>
          </w:p>
          <w:p w14:paraId="70EE5324" w14:textId="77777777" w:rsidR="00A838F0" w:rsidRPr="00A838F0" w:rsidRDefault="00A838F0" w:rsidP="00A838F0">
            <w:pPr>
              <w:pStyle w:val="ac"/>
            </w:pPr>
          </w:p>
          <w:p w14:paraId="01F87F79" w14:textId="77777777" w:rsidR="00A838F0" w:rsidRPr="00A838F0" w:rsidRDefault="00A838F0" w:rsidP="00A838F0">
            <w:pPr>
              <w:pStyle w:val="ac"/>
            </w:pPr>
            <w:r w:rsidRPr="00A838F0">
              <w:t xml:space="preserve">        numerator = (3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+ </w:t>
            </w:r>
            <w:proofErr w:type="spellStart"/>
            <w:proofErr w:type="gramStart"/>
            <w:r w:rsidRPr="00A838F0">
              <w:t>self.a</w:t>
            </w:r>
            <w:proofErr w:type="spellEnd"/>
            <w:proofErr w:type="gram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</w:p>
          <w:p w14:paraId="353EEDF2" w14:textId="77777777" w:rsidR="00A838F0" w:rsidRPr="00A838F0" w:rsidRDefault="00A838F0" w:rsidP="00A838F0">
            <w:pPr>
              <w:pStyle w:val="ac"/>
            </w:pPr>
            <w:r w:rsidRPr="00A838F0">
              <w:t xml:space="preserve">        denominator = (2 * </w:t>
            </w:r>
            <w:proofErr w:type="spellStart"/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</w:p>
          <w:p w14:paraId="4A3B1E1B" w14:textId="77777777" w:rsidR="00A838F0" w:rsidRPr="00A838F0" w:rsidRDefault="00A838F0" w:rsidP="00A838F0">
            <w:pPr>
              <w:pStyle w:val="ac"/>
            </w:pPr>
            <w:r w:rsidRPr="00A838F0">
              <w:t xml:space="preserve">        lam = (numerator * </w:t>
            </w:r>
            <w:proofErr w:type="spellStart"/>
            <w:r w:rsidRPr="00A838F0">
              <w:t>mod_</w:t>
            </w:r>
            <w:proofErr w:type="gramStart"/>
            <w:r w:rsidRPr="00A838F0">
              <w:t>inv</w:t>
            </w:r>
            <w:proofErr w:type="spellEnd"/>
            <w:r w:rsidRPr="00A838F0">
              <w:t>(</w:t>
            </w:r>
            <w:proofErr w:type="gramEnd"/>
            <w:r w:rsidRPr="00A838F0">
              <w:t xml:space="preserve">denominator, </w:t>
            </w:r>
            <w:proofErr w:type="spellStart"/>
            <w:r w:rsidRPr="00A838F0">
              <w:t>self.p</w:t>
            </w:r>
            <w:proofErr w:type="spellEnd"/>
            <w:r w:rsidRPr="00A838F0">
              <w:t xml:space="preserve">)) % </w:t>
            </w:r>
            <w:proofErr w:type="spellStart"/>
            <w:r w:rsidRPr="00A838F0">
              <w:t>self.p</w:t>
            </w:r>
            <w:proofErr w:type="spellEnd"/>
          </w:p>
          <w:p w14:paraId="58FEBD56" w14:textId="77777777" w:rsidR="00A838F0" w:rsidRPr="00A838F0" w:rsidRDefault="00A838F0" w:rsidP="00A838F0">
            <w:pPr>
              <w:pStyle w:val="ac"/>
            </w:pPr>
          </w:p>
          <w:p w14:paraId="3FB269AE" w14:textId="77777777" w:rsidR="00A838F0" w:rsidRPr="00A838F0" w:rsidRDefault="00A838F0" w:rsidP="00A838F0">
            <w:pPr>
              <w:pStyle w:val="ac"/>
            </w:pPr>
            <w:r w:rsidRPr="00A838F0">
              <w:t xml:space="preserve">        x3 = (lam * lam - 2 * 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) % </w:t>
            </w:r>
            <w:proofErr w:type="spellStart"/>
            <w:proofErr w:type="gramStart"/>
            <w:r w:rsidRPr="00A838F0">
              <w:t>self.p</w:t>
            </w:r>
            <w:proofErr w:type="spellEnd"/>
            <w:proofErr w:type="gramEnd"/>
          </w:p>
          <w:p w14:paraId="3A8CFF18" w14:textId="77777777" w:rsidR="00A838F0" w:rsidRPr="00A838F0" w:rsidRDefault="00A838F0" w:rsidP="00A838F0">
            <w:pPr>
              <w:pStyle w:val="ac"/>
            </w:pPr>
            <w:r w:rsidRPr="00A838F0">
              <w:t xml:space="preserve">        y3 = (lam * (</w:t>
            </w:r>
            <w:proofErr w:type="spellStart"/>
            <w:r w:rsidRPr="00A838F0">
              <w:t>point.x</w:t>
            </w:r>
            <w:proofErr w:type="spellEnd"/>
            <w:r w:rsidRPr="00A838F0">
              <w:t xml:space="preserve"> - x3) - </w:t>
            </w:r>
            <w:proofErr w:type="spellStart"/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 xml:space="preserve">) % </w:t>
            </w:r>
            <w:proofErr w:type="spellStart"/>
            <w:r w:rsidRPr="00A838F0">
              <w:t>self.p</w:t>
            </w:r>
            <w:proofErr w:type="spellEnd"/>
          </w:p>
          <w:p w14:paraId="4E230F1D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proofErr w:type="gramStart"/>
            <w:r w:rsidRPr="00A838F0">
              <w:t>ECPoint</w:t>
            </w:r>
            <w:proofErr w:type="spellEnd"/>
            <w:r w:rsidRPr="00A838F0">
              <w:t>(</w:t>
            </w:r>
            <w:proofErr w:type="gramEnd"/>
            <w:r w:rsidRPr="00A838F0">
              <w:t>x3, y3)</w:t>
            </w:r>
          </w:p>
          <w:p w14:paraId="3207ABBF" w14:textId="77777777" w:rsidR="00A838F0" w:rsidRPr="00A838F0" w:rsidRDefault="00A838F0" w:rsidP="00A838F0">
            <w:pPr>
              <w:pStyle w:val="ac"/>
            </w:pPr>
          </w:p>
          <w:p w14:paraId="6B547A8D" w14:textId="77777777" w:rsidR="00A838F0" w:rsidRPr="00A838F0" w:rsidRDefault="00A838F0" w:rsidP="00A838F0">
            <w:pPr>
              <w:pStyle w:val="ac"/>
            </w:pPr>
            <w:r w:rsidRPr="00A838F0">
              <w:t xml:space="preserve">    def </w:t>
            </w:r>
            <w:proofErr w:type="spellStart"/>
            <w:r w:rsidRPr="00A838F0">
              <w:t>scalar_</w:t>
            </w:r>
            <w:proofErr w:type="gramStart"/>
            <w:r w:rsidRPr="00A838F0">
              <w:t>mul</w:t>
            </w:r>
            <w:proofErr w:type="spellEnd"/>
            <w:r w:rsidRPr="00A838F0">
              <w:t>(</w:t>
            </w:r>
            <w:proofErr w:type="gramEnd"/>
            <w:r w:rsidRPr="00A838F0">
              <w:t xml:space="preserve">self, scalar: int, point: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) -&gt;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22EE6DF5" w14:textId="77777777" w:rsidR="00A838F0" w:rsidRPr="00A838F0" w:rsidRDefault="00A838F0" w:rsidP="00A838F0">
            <w:pPr>
              <w:pStyle w:val="ac"/>
            </w:pPr>
            <w:r w:rsidRPr="00A838F0">
              <w:t xml:space="preserve">        """Multiply point by integer using binary method (double-and-add)."""</w:t>
            </w:r>
          </w:p>
          <w:p w14:paraId="2FFD17DD" w14:textId="77777777" w:rsidR="00A838F0" w:rsidRPr="00A838F0" w:rsidRDefault="00A838F0" w:rsidP="00A838F0">
            <w:pPr>
              <w:pStyle w:val="ac"/>
            </w:pPr>
            <w:r w:rsidRPr="00A838F0">
              <w:t xml:space="preserve">        if scalar == 0 or </w:t>
            </w:r>
            <w:proofErr w:type="spellStart"/>
            <w:r w:rsidRPr="00A838F0">
              <w:t>point.is_infinity</w:t>
            </w:r>
            <w:proofErr w:type="spellEnd"/>
            <w:r w:rsidRPr="00A838F0">
              <w:t>:</w:t>
            </w:r>
          </w:p>
          <w:p w14:paraId="1B89342E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</w:t>
            </w:r>
            <w:proofErr w:type="spellStart"/>
            <w:r w:rsidRPr="00A838F0">
              <w:t>ECPoint.infinity</w:t>
            </w:r>
            <w:proofErr w:type="spellEnd"/>
            <w:r w:rsidRPr="00A838F0">
              <w:t>()</w:t>
            </w:r>
          </w:p>
          <w:p w14:paraId="79A399B5" w14:textId="77777777" w:rsidR="00A838F0" w:rsidRPr="00A838F0" w:rsidRDefault="00A838F0" w:rsidP="00A838F0">
            <w:pPr>
              <w:pStyle w:val="ac"/>
            </w:pPr>
            <w:r w:rsidRPr="00A838F0">
              <w:t xml:space="preserve">        if scalar &lt; 0:</w:t>
            </w:r>
          </w:p>
          <w:p w14:paraId="144C9C28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</w:t>
            </w:r>
            <w:proofErr w:type="spellStart"/>
            <w:proofErr w:type="gramStart"/>
            <w:r w:rsidRPr="00A838F0">
              <w:t>self.scalar</w:t>
            </w:r>
            <w:proofErr w:type="gramEnd"/>
            <w:r w:rsidRPr="00A838F0">
              <w:t>_mul</w:t>
            </w:r>
            <w:proofErr w:type="spellEnd"/>
            <w:r w:rsidRPr="00A838F0">
              <w:t xml:space="preserve">(-scalar, </w:t>
            </w:r>
            <w:proofErr w:type="spellStart"/>
            <w:r w:rsidRPr="00A838F0">
              <w:t>self.negate</w:t>
            </w:r>
            <w:proofErr w:type="spellEnd"/>
            <w:r w:rsidRPr="00A838F0">
              <w:t>(point))</w:t>
            </w:r>
          </w:p>
          <w:p w14:paraId="5A0F777B" w14:textId="77777777" w:rsidR="00A838F0" w:rsidRPr="00A838F0" w:rsidRDefault="00A838F0" w:rsidP="00A838F0">
            <w:pPr>
              <w:pStyle w:val="ac"/>
            </w:pPr>
          </w:p>
          <w:p w14:paraId="1E67986E" w14:textId="77777777" w:rsidR="00A838F0" w:rsidRPr="00A838F0" w:rsidRDefault="00A838F0" w:rsidP="00A838F0">
            <w:pPr>
              <w:pStyle w:val="ac"/>
            </w:pPr>
            <w:r w:rsidRPr="00A838F0">
              <w:t xml:space="preserve">        result = </w:t>
            </w:r>
            <w:proofErr w:type="spellStart"/>
            <w:r w:rsidRPr="00A838F0">
              <w:t>ECPoint.infinity</w:t>
            </w:r>
            <w:proofErr w:type="spellEnd"/>
            <w:r w:rsidRPr="00A838F0">
              <w:t>()</w:t>
            </w:r>
          </w:p>
          <w:p w14:paraId="074F7946" w14:textId="77777777" w:rsidR="00A838F0" w:rsidRPr="00A838F0" w:rsidRDefault="00A838F0" w:rsidP="00A838F0">
            <w:pPr>
              <w:pStyle w:val="ac"/>
            </w:pPr>
            <w:r w:rsidRPr="00A838F0">
              <w:t xml:space="preserve">        addend = point</w:t>
            </w:r>
          </w:p>
          <w:p w14:paraId="0EEC2695" w14:textId="77777777" w:rsidR="00A838F0" w:rsidRPr="00A838F0" w:rsidRDefault="00A838F0" w:rsidP="00A838F0">
            <w:pPr>
              <w:pStyle w:val="ac"/>
            </w:pPr>
            <w:r w:rsidRPr="00A838F0">
              <w:t xml:space="preserve">        k = scalar</w:t>
            </w:r>
          </w:p>
          <w:p w14:paraId="1490E5CB" w14:textId="77777777" w:rsidR="00A838F0" w:rsidRPr="00A838F0" w:rsidRDefault="00A838F0" w:rsidP="00A838F0">
            <w:pPr>
              <w:pStyle w:val="ac"/>
            </w:pPr>
          </w:p>
          <w:p w14:paraId="15CC510D" w14:textId="77777777" w:rsidR="00A838F0" w:rsidRPr="00A838F0" w:rsidRDefault="00A838F0" w:rsidP="00A838F0">
            <w:pPr>
              <w:pStyle w:val="ac"/>
            </w:pPr>
            <w:r w:rsidRPr="00A838F0">
              <w:t xml:space="preserve">        while k &gt; 0:</w:t>
            </w:r>
          </w:p>
          <w:p w14:paraId="5A4E0AF4" w14:textId="77777777" w:rsidR="00A838F0" w:rsidRPr="00A838F0" w:rsidRDefault="00A838F0" w:rsidP="00A838F0">
            <w:pPr>
              <w:pStyle w:val="ac"/>
            </w:pPr>
            <w:r w:rsidRPr="00A838F0">
              <w:t xml:space="preserve">            if k &amp; 1:</w:t>
            </w:r>
          </w:p>
          <w:p w14:paraId="7F072B6C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result = </w:t>
            </w:r>
            <w:proofErr w:type="spellStart"/>
            <w:proofErr w:type="gramStart"/>
            <w:r w:rsidRPr="00A838F0">
              <w:t>self.add</w:t>
            </w:r>
            <w:proofErr w:type="spellEnd"/>
            <w:r w:rsidRPr="00A838F0">
              <w:t>(</w:t>
            </w:r>
            <w:proofErr w:type="gramEnd"/>
            <w:r w:rsidRPr="00A838F0">
              <w:t>result, addend)</w:t>
            </w:r>
          </w:p>
          <w:p w14:paraId="5119C6F1" w14:textId="77777777" w:rsidR="00A838F0" w:rsidRPr="00A838F0" w:rsidRDefault="00A838F0" w:rsidP="00A838F0">
            <w:pPr>
              <w:pStyle w:val="ac"/>
            </w:pPr>
            <w:r w:rsidRPr="00A838F0">
              <w:t xml:space="preserve">            addend = </w:t>
            </w:r>
            <w:proofErr w:type="spellStart"/>
            <w:proofErr w:type="gramStart"/>
            <w:r w:rsidRPr="00A838F0">
              <w:t>self.double</w:t>
            </w:r>
            <w:proofErr w:type="spellEnd"/>
            <w:proofErr w:type="gramEnd"/>
            <w:r w:rsidRPr="00A838F0">
              <w:t>(addend)</w:t>
            </w:r>
          </w:p>
          <w:p w14:paraId="64F1FD5D" w14:textId="77777777" w:rsidR="00A838F0" w:rsidRPr="00A838F0" w:rsidRDefault="00A838F0" w:rsidP="00A838F0">
            <w:pPr>
              <w:pStyle w:val="ac"/>
            </w:pPr>
            <w:r w:rsidRPr="00A838F0">
              <w:t xml:space="preserve">            k &gt;&gt;= 1</w:t>
            </w:r>
          </w:p>
          <w:p w14:paraId="3291D59E" w14:textId="77777777" w:rsidR="00A838F0" w:rsidRPr="00A838F0" w:rsidRDefault="00A838F0" w:rsidP="00A838F0">
            <w:pPr>
              <w:pStyle w:val="ac"/>
            </w:pPr>
          </w:p>
          <w:p w14:paraId="322D46C0" w14:textId="1FBCD967" w:rsidR="00541917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rPr>
                <w:lang w:val="ru-RU"/>
              </w:rPr>
              <w:t>return</w:t>
            </w:r>
            <w:proofErr w:type="spellEnd"/>
            <w:r w:rsidRPr="00A838F0">
              <w:rPr>
                <w:lang w:val="ru-RU"/>
              </w:rPr>
              <w:t xml:space="preserve"> </w:t>
            </w:r>
            <w:proofErr w:type="spellStart"/>
            <w:r w:rsidRPr="00A838F0">
              <w:rPr>
                <w:lang w:val="ru-RU"/>
              </w:rPr>
              <w:t>result</w:t>
            </w:r>
            <w:proofErr w:type="spellEnd"/>
          </w:p>
        </w:tc>
      </w:tr>
    </w:tbl>
    <w:p w14:paraId="5EC7BAEB" w14:textId="6DE14850" w:rsidR="00187A63" w:rsidRDefault="00187A63" w:rsidP="00187A63">
      <w:pPr>
        <w:rPr>
          <w:lang w:eastAsia="ru-RU"/>
        </w:rPr>
      </w:pPr>
    </w:p>
    <w:p w14:paraId="761EFD4D" w14:textId="35323185" w:rsidR="007066ED" w:rsidRPr="007066ED" w:rsidRDefault="007066ED" w:rsidP="007066ED">
      <w:pPr>
        <w:pStyle w:val="af9"/>
        <w:jc w:val="right"/>
      </w:pPr>
      <w:r>
        <w:lastRenderedPageBreak/>
        <w:t>Приложение 2. Листинг</w:t>
      </w:r>
      <w:r w:rsidRPr="007066ED">
        <w:t xml:space="preserve"> </w:t>
      </w:r>
      <w:r>
        <w:t xml:space="preserve">Файла </w:t>
      </w:r>
      <w:r w:rsidR="00A838F0" w:rsidRPr="00A838F0">
        <w:t>SRC/HASHING.PY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0EFA5A6" w14:textId="77777777" w:rsidTr="009304BD">
        <w:tc>
          <w:tcPr>
            <w:tcW w:w="9622" w:type="dxa"/>
          </w:tcPr>
          <w:p w14:paraId="277987F7" w14:textId="77777777" w:rsidR="00A838F0" w:rsidRPr="00A838F0" w:rsidRDefault="00A838F0" w:rsidP="00A838F0">
            <w:pPr>
              <w:pStyle w:val="ac"/>
            </w:pPr>
            <w:r w:rsidRPr="00A838F0">
              <w:t xml:space="preserve">"""Hashing helpers based on </w:t>
            </w:r>
            <w:proofErr w:type="spellStart"/>
            <w:r w:rsidRPr="00A838F0">
              <w:t>gostcrypto</w:t>
            </w:r>
            <w:proofErr w:type="spellEnd"/>
            <w:r w:rsidRPr="00A838F0">
              <w:t xml:space="preserve"> (</w:t>
            </w:r>
            <w:proofErr w:type="spellStart"/>
            <w:r w:rsidRPr="00A838F0">
              <w:t>Streebog</w:t>
            </w:r>
            <w:proofErr w:type="spellEnd"/>
            <w:r w:rsidRPr="00A838F0">
              <w:t>)."""</w:t>
            </w:r>
          </w:p>
          <w:p w14:paraId="7C61C859" w14:textId="77777777" w:rsidR="00A838F0" w:rsidRPr="00A838F0" w:rsidRDefault="00A838F0" w:rsidP="00A838F0">
            <w:pPr>
              <w:pStyle w:val="ac"/>
            </w:pPr>
          </w:p>
          <w:p w14:paraId="4E4FF252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6C101485" w14:textId="77777777" w:rsidR="00A838F0" w:rsidRPr="00A838F0" w:rsidRDefault="00A838F0" w:rsidP="00A838F0">
            <w:pPr>
              <w:pStyle w:val="ac"/>
            </w:pPr>
          </w:p>
          <w:p w14:paraId="3FF01F43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pathlib</w:t>
            </w:r>
            <w:proofErr w:type="spellEnd"/>
            <w:r w:rsidRPr="00A838F0">
              <w:t xml:space="preserve"> import Path</w:t>
            </w:r>
          </w:p>
          <w:p w14:paraId="79EC2B5F" w14:textId="77777777" w:rsidR="00A838F0" w:rsidRPr="00A838F0" w:rsidRDefault="00A838F0" w:rsidP="00A838F0">
            <w:pPr>
              <w:pStyle w:val="ac"/>
            </w:pPr>
            <w:r w:rsidRPr="00A838F0">
              <w:t>from typing import Literal</w:t>
            </w:r>
          </w:p>
          <w:p w14:paraId="7448DA23" w14:textId="77777777" w:rsidR="00A838F0" w:rsidRPr="00A838F0" w:rsidRDefault="00A838F0" w:rsidP="00A838F0">
            <w:pPr>
              <w:pStyle w:val="ac"/>
            </w:pPr>
          </w:p>
          <w:p w14:paraId="29E57005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gostcrypto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gosthash</w:t>
            </w:r>
            <w:proofErr w:type="spellEnd"/>
          </w:p>
          <w:p w14:paraId="62073AAB" w14:textId="77777777" w:rsidR="00A838F0" w:rsidRPr="00A838F0" w:rsidRDefault="00A838F0" w:rsidP="00A838F0">
            <w:pPr>
              <w:pStyle w:val="ac"/>
            </w:pPr>
          </w:p>
          <w:p w14:paraId="4A629D91" w14:textId="77777777" w:rsidR="00A838F0" w:rsidRPr="00A838F0" w:rsidRDefault="00A838F0" w:rsidP="00A838F0">
            <w:pPr>
              <w:pStyle w:val="ac"/>
            </w:pPr>
            <w:proofErr w:type="spellStart"/>
            <w:r w:rsidRPr="00A838F0">
              <w:t>HashAlg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Literal[</w:t>
            </w:r>
            <w:proofErr w:type="gramEnd"/>
            <w:r w:rsidRPr="00A838F0">
              <w:t>"streebog256", "streebog512"]</w:t>
            </w:r>
          </w:p>
          <w:p w14:paraId="4443AFA6" w14:textId="77777777" w:rsidR="00A838F0" w:rsidRPr="00A838F0" w:rsidRDefault="00A838F0" w:rsidP="00A838F0">
            <w:pPr>
              <w:pStyle w:val="ac"/>
            </w:pPr>
          </w:p>
          <w:p w14:paraId="73B64353" w14:textId="77777777" w:rsidR="00A838F0" w:rsidRPr="00A838F0" w:rsidRDefault="00A838F0" w:rsidP="00A838F0">
            <w:pPr>
              <w:pStyle w:val="ac"/>
            </w:pPr>
          </w:p>
          <w:p w14:paraId="3241C70E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hash_</w:t>
            </w:r>
            <w:proofErr w:type="gramStart"/>
            <w:r w:rsidRPr="00A838F0">
              <w:t>bytes</w:t>
            </w:r>
            <w:proofErr w:type="spellEnd"/>
            <w:r w:rsidRPr="00A838F0">
              <w:t>(</w:t>
            </w:r>
            <w:proofErr w:type="gramEnd"/>
            <w:r w:rsidRPr="00A838F0">
              <w:t xml:space="preserve">data: bytes,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HashAlg</w:t>
            </w:r>
            <w:proofErr w:type="spellEnd"/>
            <w:r w:rsidRPr="00A838F0">
              <w:t>) -&gt; bytes:</w:t>
            </w:r>
          </w:p>
          <w:p w14:paraId="207E4053" w14:textId="77777777" w:rsidR="00A838F0" w:rsidRPr="00A838F0" w:rsidRDefault="00A838F0" w:rsidP="00A838F0">
            <w:pPr>
              <w:pStyle w:val="ac"/>
            </w:pPr>
            <w:r w:rsidRPr="00A838F0">
              <w:t xml:space="preserve">    """Return digest bytes for input data."""</w:t>
            </w:r>
          </w:p>
          <w:p w14:paraId="26767AA2" w14:textId="77777777" w:rsidR="00A838F0" w:rsidRPr="00A838F0" w:rsidRDefault="00A838F0" w:rsidP="00A838F0">
            <w:pPr>
              <w:pStyle w:val="ac"/>
            </w:pPr>
            <w:r w:rsidRPr="00A838F0">
              <w:t xml:space="preserve">    hasher = </w:t>
            </w:r>
            <w:proofErr w:type="spellStart"/>
            <w:r w:rsidRPr="00A838F0">
              <w:t>gosthash.new</w:t>
            </w:r>
            <w:proofErr w:type="spellEnd"/>
            <w:r w:rsidRPr="00A838F0">
              <w:t>(</w:t>
            </w:r>
            <w:proofErr w:type="spellStart"/>
            <w:r w:rsidRPr="00A838F0">
              <w:t>hash_alg</w:t>
            </w:r>
            <w:proofErr w:type="spellEnd"/>
            <w:r w:rsidRPr="00A838F0">
              <w:t>)</w:t>
            </w:r>
          </w:p>
          <w:p w14:paraId="2A4B617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hasher.update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bytearray</w:t>
            </w:r>
            <w:proofErr w:type="spellEnd"/>
            <w:r w:rsidRPr="00A838F0">
              <w:t>(data))</w:t>
            </w:r>
          </w:p>
          <w:p w14:paraId="28E69FB8" w14:textId="77777777" w:rsidR="00A838F0" w:rsidRPr="00A838F0" w:rsidRDefault="00A838F0" w:rsidP="00A838F0">
            <w:pPr>
              <w:pStyle w:val="ac"/>
            </w:pPr>
            <w:r w:rsidRPr="00A838F0">
              <w:t xml:space="preserve">    return bytes(</w:t>
            </w:r>
            <w:proofErr w:type="spellStart"/>
            <w:proofErr w:type="gramStart"/>
            <w:r w:rsidRPr="00A838F0">
              <w:t>hasher.digest</w:t>
            </w:r>
            <w:proofErr w:type="spellEnd"/>
            <w:proofErr w:type="gramEnd"/>
            <w:r w:rsidRPr="00A838F0">
              <w:t>())</w:t>
            </w:r>
          </w:p>
          <w:p w14:paraId="328A23FF" w14:textId="77777777" w:rsidR="00A838F0" w:rsidRPr="00A838F0" w:rsidRDefault="00A838F0" w:rsidP="00A838F0">
            <w:pPr>
              <w:pStyle w:val="ac"/>
            </w:pPr>
          </w:p>
          <w:p w14:paraId="7893B26B" w14:textId="77777777" w:rsidR="00A838F0" w:rsidRPr="00A838F0" w:rsidRDefault="00A838F0" w:rsidP="00A838F0">
            <w:pPr>
              <w:pStyle w:val="ac"/>
            </w:pPr>
          </w:p>
          <w:p w14:paraId="5530A955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hash_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 xml:space="preserve">: Path,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HashAlg</w:t>
            </w:r>
            <w:proofErr w:type="spellEnd"/>
            <w:r w:rsidRPr="00A838F0">
              <w:t>) -&gt; bytes:</w:t>
            </w:r>
          </w:p>
          <w:p w14:paraId="46DD0276" w14:textId="77777777" w:rsidR="00A838F0" w:rsidRPr="00A838F0" w:rsidRDefault="00A838F0" w:rsidP="00A838F0">
            <w:pPr>
              <w:pStyle w:val="ac"/>
            </w:pPr>
            <w:r w:rsidRPr="00A838F0">
              <w:t xml:space="preserve">    """Read file and hash its contents."""</w:t>
            </w:r>
          </w:p>
          <w:p w14:paraId="27B447E1" w14:textId="77777777" w:rsidR="00A838F0" w:rsidRPr="00A838F0" w:rsidRDefault="00A838F0" w:rsidP="00A838F0">
            <w:pPr>
              <w:pStyle w:val="ac"/>
            </w:pPr>
            <w:r w:rsidRPr="00A838F0">
              <w:t xml:space="preserve">    data = </w:t>
            </w:r>
            <w:proofErr w:type="spellStart"/>
            <w:r w:rsidRPr="00A838F0">
              <w:t>file_</w:t>
            </w:r>
            <w:proofErr w:type="gramStart"/>
            <w:r w:rsidRPr="00A838F0">
              <w:t>path.read</w:t>
            </w:r>
            <w:proofErr w:type="gramEnd"/>
            <w:r w:rsidRPr="00A838F0">
              <w:t>_bytes</w:t>
            </w:r>
            <w:proofErr w:type="spellEnd"/>
            <w:r w:rsidRPr="00A838F0">
              <w:t>()</w:t>
            </w:r>
          </w:p>
          <w:p w14:paraId="4A364281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r w:rsidRPr="00A838F0">
              <w:t>hash_</w:t>
            </w:r>
            <w:proofErr w:type="gramStart"/>
            <w:r w:rsidRPr="00A838F0">
              <w:t>bytes</w:t>
            </w:r>
            <w:proofErr w:type="spellEnd"/>
            <w:r w:rsidRPr="00A838F0">
              <w:t>(</w:t>
            </w:r>
            <w:proofErr w:type="gramEnd"/>
            <w:r w:rsidRPr="00A838F0">
              <w:t xml:space="preserve">data, </w:t>
            </w:r>
            <w:proofErr w:type="spellStart"/>
            <w:r w:rsidRPr="00A838F0">
              <w:t>hash_alg</w:t>
            </w:r>
            <w:proofErr w:type="spellEnd"/>
            <w:r w:rsidRPr="00A838F0">
              <w:t>)</w:t>
            </w:r>
          </w:p>
          <w:p w14:paraId="1EA21872" w14:textId="77777777" w:rsidR="00A838F0" w:rsidRPr="00A838F0" w:rsidRDefault="00A838F0" w:rsidP="00A838F0">
            <w:pPr>
              <w:pStyle w:val="ac"/>
            </w:pPr>
          </w:p>
          <w:p w14:paraId="4B908F20" w14:textId="77777777" w:rsidR="00A838F0" w:rsidRPr="00A838F0" w:rsidRDefault="00A838F0" w:rsidP="00A838F0">
            <w:pPr>
              <w:pStyle w:val="ac"/>
            </w:pPr>
          </w:p>
          <w:p w14:paraId="03CFA3EF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hash_to_</w:t>
            </w:r>
            <w:proofErr w:type="gramStart"/>
            <w:r w:rsidRPr="00A838F0">
              <w:t>alpha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 xml:space="preserve">: Path,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HashAlg</w:t>
            </w:r>
            <w:proofErr w:type="spellEnd"/>
            <w:r w:rsidRPr="00A838F0">
              <w:t>) -&gt; int:</w:t>
            </w:r>
          </w:p>
          <w:p w14:paraId="4FD0AB1D" w14:textId="77777777" w:rsidR="00A838F0" w:rsidRPr="00A838F0" w:rsidRDefault="00A838F0" w:rsidP="00A838F0">
            <w:pPr>
              <w:pStyle w:val="ac"/>
            </w:pPr>
            <w:r w:rsidRPr="00A838F0">
              <w:t xml:space="preserve">    """Compute alpha = int(h(M)) for signature steps."""</w:t>
            </w:r>
          </w:p>
          <w:p w14:paraId="13416695" w14:textId="77777777" w:rsidR="00A838F0" w:rsidRPr="00A838F0" w:rsidRDefault="00A838F0" w:rsidP="00A838F0">
            <w:pPr>
              <w:pStyle w:val="ac"/>
            </w:pPr>
            <w:r w:rsidRPr="00A838F0">
              <w:t xml:space="preserve">    digest = </w:t>
            </w:r>
            <w:proofErr w:type="spellStart"/>
            <w:r w:rsidRPr="00A838F0">
              <w:t>hash_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hash_alg</w:t>
            </w:r>
            <w:proofErr w:type="spellEnd"/>
            <w:r w:rsidRPr="00A838F0">
              <w:t>)</w:t>
            </w:r>
          </w:p>
          <w:p w14:paraId="29A8847E" w14:textId="4F091CF2" w:rsidR="007066ED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proofErr w:type="gramStart"/>
            <w:r w:rsidRPr="00A838F0">
              <w:t>int.from</w:t>
            </w:r>
            <w:proofErr w:type="gramEnd"/>
            <w:r w:rsidRPr="00A838F0">
              <w:t>_bytes</w:t>
            </w:r>
            <w:proofErr w:type="spellEnd"/>
            <w:r w:rsidRPr="00A838F0">
              <w:t xml:space="preserve">(digest, </w:t>
            </w:r>
            <w:proofErr w:type="spellStart"/>
            <w:r w:rsidRPr="00A838F0">
              <w:t>byteorder</w:t>
            </w:r>
            <w:proofErr w:type="spellEnd"/>
            <w:r w:rsidRPr="00A838F0">
              <w:t>="big")</w:t>
            </w:r>
          </w:p>
        </w:tc>
      </w:tr>
    </w:tbl>
    <w:p w14:paraId="0C09DBE0" w14:textId="6A961497" w:rsidR="007066ED" w:rsidRPr="00A838F0" w:rsidRDefault="007066ED" w:rsidP="007066ED">
      <w:pPr>
        <w:pStyle w:val="af9"/>
        <w:jc w:val="right"/>
      </w:pPr>
      <w:r>
        <w:lastRenderedPageBreak/>
        <w:t>Приложение</w:t>
      </w:r>
      <w:r w:rsidRPr="00A838F0">
        <w:t xml:space="preserve"> 3. </w:t>
      </w:r>
      <w:r>
        <w:t>Листинг</w:t>
      </w:r>
      <w:r w:rsidRPr="00A838F0">
        <w:t xml:space="preserve"> </w:t>
      </w:r>
      <w:r>
        <w:t>Файла</w:t>
      </w:r>
      <w:r w:rsidRPr="00A838F0">
        <w:t xml:space="preserve"> </w:t>
      </w:r>
      <w:r w:rsidR="00A838F0" w:rsidRPr="00A838F0">
        <w:rPr>
          <w:lang w:val="en-US"/>
        </w:rPr>
        <w:t>SRC</w:t>
      </w:r>
      <w:r w:rsidR="00A838F0" w:rsidRPr="0079749B">
        <w:t>/</w:t>
      </w:r>
      <w:r w:rsidR="00A838F0" w:rsidRPr="00A838F0">
        <w:rPr>
          <w:lang w:val="en-US"/>
        </w:rPr>
        <w:t>SIGFILE</w:t>
      </w:r>
      <w:r w:rsidR="00A838F0" w:rsidRPr="0079749B">
        <w:t>.</w:t>
      </w:r>
      <w:r w:rsidR="00A838F0" w:rsidRPr="00A838F0">
        <w:rPr>
          <w:lang w:val="en-US"/>
        </w:rPr>
        <w:t>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5ACFA8D3" w14:textId="77777777" w:rsidTr="009304BD">
        <w:tc>
          <w:tcPr>
            <w:tcW w:w="9622" w:type="dxa"/>
          </w:tcPr>
          <w:p w14:paraId="71A203EB" w14:textId="77777777" w:rsidR="00A838F0" w:rsidRPr="00A838F0" w:rsidRDefault="00A838F0" w:rsidP="00A838F0">
            <w:pPr>
              <w:pStyle w:val="ac"/>
            </w:pPr>
            <w:r w:rsidRPr="00A838F0">
              <w:t>"""ASN.1 DER signature container for GOST R 34.10-2018 lab work.</w:t>
            </w:r>
          </w:p>
          <w:p w14:paraId="6F7D3CBD" w14:textId="77777777" w:rsidR="00A838F0" w:rsidRPr="00A838F0" w:rsidRDefault="00A838F0" w:rsidP="00A838F0">
            <w:pPr>
              <w:pStyle w:val="ac"/>
            </w:pPr>
          </w:p>
          <w:p w14:paraId="32900DEE" w14:textId="77777777" w:rsidR="00A838F0" w:rsidRPr="00A838F0" w:rsidRDefault="00A838F0" w:rsidP="00A838F0">
            <w:pPr>
              <w:pStyle w:val="ac"/>
            </w:pPr>
            <w:r w:rsidRPr="00A838F0">
              <w:t>Format from Appendix G:</w:t>
            </w:r>
          </w:p>
          <w:p w14:paraId="5B733342" w14:textId="77777777" w:rsidR="00A838F0" w:rsidRPr="00A838F0" w:rsidRDefault="00A838F0" w:rsidP="00A838F0">
            <w:pPr>
              <w:pStyle w:val="ac"/>
            </w:pPr>
          </w:p>
          <w:p w14:paraId="6D8255F9" w14:textId="77777777" w:rsidR="00A838F0" w:rsidRPr="00A838F0" w:rsidRDefault="00A838F0" w:rsidP="00A838F0">
            <w:pPr>
              <w:pStyle w:val="ac"/>
            </w:pPr>
            <w:r w:rsidRPr="00A838F0">
              <w:t>SEQUENCE {</w:t>
            </w:r>
          </w:p>
          <w:p w14:paraId="3C2919FC" w14:textId="77777777" w:rsidR="00A838F0" w:rsidRPr="00A838F0" w:rsidRDefault="00A838F0" w:rsidP="00A838F0">
            <w:pPr>
              <w:pStyle w:val="ac"/>
            </w:pPr>
            <w:r w:rsidRPr="00A838F0">
              <w:t xml:space="preserve">    SET {</w:t>
            </w:r>
          </w:p>
          <w:p w14:paraId="0FD69B03" w14:textId="77777777" w:rsidR="00A838F0" w:rsidRPr="00A838F0" w:rsidRDefault="00A838F0" w:rsidP="00A838F0">
            <w:pPr>
              <w:pStyle w:val="ac"/>
            </w:pPr>
            <w:r w:rsidRPr="00A838F0">
              <w:t xml:space="preserve">        SEQUENCE {</w:t>
            </w:r>
          </w:p>
          <w:p w14:paraId="370579FD" w14:textId="77777777" w:rsidR="00A838F0" w:rsidRPr="00A838F0" w:rsidRDefault="00A838F0" w:rsidP="00A838F0">
            <w:pPr>
              <w:pStyle w:val="ac"/>
            </w:pPr>
            <w:r w:rsidRPr="00A838F0">
              <w:t xml:space="preserve">            OCTET STRING      -- algorithm identifier bytes: 80 06 07 00</w:t>
            </w:r>
          </w:p>
          <w:p w14:paraId="6825A5B7" w14:textId="77777777" w:rsidR="00A838F0" w:rsidRPr="00A838F0" w:rsidRDefault="00A838F0" w:rsidP="00A838F0">
            <w:pPr>
              <w:pStyle w:val="ac"/>
            </w:pPr>
            <w:r w:rsidRPr="00A838F0">
              <w:t xml:space="preserve">            UTF8String        -- '</w:t>
            </w:r>
            <w:proofErr w:type="spellStart"/>
            <w:r w:rsidRPr="00A838F0">
              <w:t>gostSignKey</w:t>
            </w:r>
            <w:proofErr w:type="spellEnd"/>
            <w:r w:rsidRPr="00A838F0">
              <w:t>'</w:t>
            </w:r>
          </w:p>
          <w:p w14:paraId="0753504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    -- public key Q</w:t>
            </w:r>
          </w:p>
          <w:p w14:paraId="223B4B6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INTEGER </w:t>
            </w:r>
            <w:proofErr w:type="spellStart"/>
            <w:r w:rsidRPr="00A838F0">
              <w:t>qx</w:t>
            </w:r>
            <w:proofErr w:type="spellEnd"/>
          </w:p>
          <w:p w14:paraId="57C843D9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INTEGER </w:t>
            </w:r>
            <w:proofErr w:type="spellStart"/>
            <w:r w:rsidRPr="00A838F0">
              <w:t>qy</w:t>
            </w:r>
            <w:proofErr w:type="spellEnd"/>
          </w:p>
          <w:p w14:paraId="38DFB3B9" w14:textId="77777777" w:rsidR="00A838F0" w:rsidRPr="00A838F0" w:rsidRDefault="00A838F0" w:rsidP="00A838F0">
            <w:pPr>
              <w:pStyle w:val="ac"/>
            </w:pPr>
            <w:r w:rsidRPr="00A838F0">
              <w:t xml:space="preserve">            }</w:t>
            </w:r>
          </w:p>
          <w:p w14:paraId="78FE9C84" w14:textId="77777777" w:rsidR="00A838F0" w:rsidRPr="00A838F0" w:rsidRDefault="00A838F0" w:rsidP="00A838F0">
            <w:pPr>
              <w:pStyle w:val="ac"/>
            </w:pPr>
            <w:r w:rsidRPr="00A838F0">
              <w:t xml:space="preserve">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    -- curve parameters</w:t>
            </w:r>
          </w:p>
          <w:p w14:paraId="5AC76BC3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-- field params</w:t>
            </w:r>
          </w:p>
          <w:p w14:paraId="2F7E02C4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    INTEGER p</w:t>
            </w:r>
          </w:p>
          <w:p w14:paraId="103CD46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}</w:t>
            </w:r>
          </w:p>
          <w:p w14:paraId="08AD1391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-- curve params</w:t>
            </w:r>
          </w:p>
          <w:p w14:paraId="72D4523A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    INTEGER a</w:t>
            </w:r>
          </w:p>
          <w:p w14:paraId="56636FE2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    INTEGER b</w:t>
            </w:r>
          </w:p>
          <w:p w14:paraId="3FC811D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}</w:t>
            </w:r>
          </w:p>
          <w:p w14:paraId="79610552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-- base point P</w:t>
            </w:r>
          </w:p>
          <w:p w14:paraId="1A161F0A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    INTEGER px</w:t>
            </w:r>
          </w:p>
          <w:p w14:paraId="5DB18D09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    INTEGER </w:t>
            </w:r>
            <w:proofErr w:type="spellStart"/>
            <w:r w:rsidRPr="00A838F0">
              <w:t>py</w:t>
            </w:r>
            <w:proofErr w:type="spellEnd"/>
          </w:p>
          <w:p w14:paraId="7F7C7A44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}</w:t>
            </w:r>
          </w:p>
          <w:p w14:paraId="656B876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INTEGER q</w:t>
            </w:r>
          </w:p>
          <w:p w14:paraId="69364844" w14:textId="77777777" w:rsidR="00A838F0" w:rsidRPr="00A838F0" w:rsidRDefault="00A838F0" w:rsidP="00A838F0">
            <w:pPr>
              <w:pStyle w:val="ac"/>
            </w:pPr>
            <w:r w:rsidRPr="00A838F0">
              <w:t xml:space="preserve">            }</w:t>
            </w:r>
          </w:p>
          <w:p w14:paraId="627F4E57" w14:textId="77777777" w:rsidR="00A838F0" w:rsidRPr="00A838F0" w:rsidRDefault="00A838F0" w:rsidP="00A838F0">
            <w:pPr>
              <w:pStyle w:val="ac"/>
            </w:pPr>
            <w:r w:rsidRPr="00A838F0">
              <w:t xml:space="preserve">            SEQUENCE </w:t>
            </w:r>
            <w:proofErr w:type="gramStart"/>
            <w:r w:rsidRPr="00A838F0">
              <w:t xml:space="preserve">{  </w:t>
            </w:r>
            <w:proofErr w:type="gramEnd"/>
            <w:r w:rsidRPr="00A838F0">
              <w:t xml:space="preserve">      -- signature</w:t>
            </w:r>
          </w:p>
          <w:p w14:paraId="48ED4030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INTEGER r</w:t>
            </w:r>
          </w:p>
          <w:p w14:paraId="50C45072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INTEGER s</w:t>
            </w:r>
          </w:p>
          <w:p w14:paraId="164F0B8B" w14:textId="77777777" w:rsidR="00A838F0" w:rsidRPr="00A838F0" w:rsidRDefault="00A838F0" w:rsidP="00A838F0">
            <w:pPr>
              <w:pStyle w:val="ac"/>
            </w:pPr>
            <w:r w:rsidRPr="00A838F0">
              <w:t xml:space="preserve">            }</w:t>
            </w:r>
          </w:p>
          <w:p w14:paraId="717A9D13" w14:textId="77777777" w:rsidR="00A838F0" w:rsidRPr="00A838F0" w:rsidRDefault="00A838F0" w:rsidP="00A838F0">
            <w:pPr>
              <w:pStyle w:val="ac"/>
            </w:pPr>
            <w:r w:rsidRPr="00A838F0">
              <w:t xml:space="preserve">        }</w:t>
            </w:r>
          </w:p>
          <w:p w14:paraId="07E8C9FB" w14:textId="77777777" w:rsidR="00A838F0" w:rsidRPr="00A838F0" w:rsidRDefault="00A838F0" w:rsidP="00A838F0">
            <w:pPr>
              <w:pStyle w:val="ac"/>
            </w:pPr>
            <w:r w:rsidRPr="00A838F0">
              <w:t xml:space="preserve">    }</w:t>
            </w:r>
          </w:p>
          <w:p w14:paraId="08996134" w14:textId="77777777" w:rsidR="00A838F0" w:rsidRPr="00A838F0" w:rsidRDefault="00A838F0" w:rsidP="00A838F0">
            <w:pPr>
              <w:pStyle w:val="ac"/>
            </w:pPr>
            <w:r w:rsidRPr="00A838F0">
              <w:t xml:space="preserve">    SEQUENCE </w:t>
            </w:r>
            <w:proofErr w:type="gramStart"/>
            <w:r w:rsidRPr="00A838F0">
              <w:t xml:space="preserve">{}   </w:t>
            </w:r>
            <w:proofErr w:type="gramEnd"/>
            <w:r w:rsidRPr="00A838F0">
              <w:t xml:space="preserve">           -- file params, unused</w:t>
            </w:r>
          </w:p>
          <w:p w14:paraId="7F32B226" w14:textId="77777777" w:rsidR="00A838F0" w:rsidRPr="00A838F0" w:rsidRDefault="00A838F0" w:rsidP="00A838F0">
            <w:pPr>
              <w:pStyle w:val="ac"/>
            </w:pPr>
            <w:r w:rsidRPr="00A838F0">
              <w:t>}</w:t>
            </w:r>
          </w:p>
          <w:p w14:paraId="56E946BA" w14:textId="77777777" w:rsidR="00A838F0" w:rsidRPr="00A838F0" w:rsidRDefault="00A838F0" w:rsidP="00A838F0">
            <w:pPr>
              <w:pStyle w:val="ac"/>
            </w:pPr>
            <w:r w:rsidRPr="00A838F0">
              <w:t>"""</w:t>
            </w:r>
          </w:p>
          <w:p w14:paraId="4E4B2F34" w14:textId="77777777" w:rsidR="00A838F0" w:rsidRPr="00A838F0" w:rsidRDefault="00A838F0" w:rsidP="00A838F0">
            <w:pPr>
              <w:pStyle w:val="ac"/>
            </w:pPr>
          </w:p>
          <w:p w14:paraId="355EAB5E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0BE107F3" w14:textId="77777777" w:rsidR="00A838F0" w:rsidRPr="00A838F0" w:rsidRDefault="00A838F0" w:rsidP="00A838F0">
            <w:pPr>
              <w:pStyle w:val="ac"/>
            </w:pPr>
          </w:p>
          <w:p w14:paraId="52FA9DBD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dataclasses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dataclass</w:t>
            </w:r>
            <w:proofErr w:type="spellEnd"/>
          </w:p>
          <w:p w14:paraId="738238CB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pathlib</w:t>
            </w:r>
            <w:proofErr w:type="spellEnd"/>
            <w:r w:rsidRPr="00A838F0">
              <w:t xml:space="preserve"> import Path</w:t>
            </w:r>
          </w:p>
          <w:p w14:paraId="65C9BB7B" w14:textId="77777777" w:rsidR="00A838F0" w:rsidRPr="00A838F0" w:rsidRDefault="00A838F0" w:rsidP="00A838F0">
            <w:pPr>
              <w:pStyle w:val="ac"/>
            </w:pPr>
          </w:p>
          <w:p w14:paraId="072A41B7" w14:textId="77777777" w:rsidR="00A838F0" w:rsidRPr="00A838F0" w:rsidRDefault="00A838F0" w:rsidP="00A838F0">
            <w:pPr>
              <w:pStyle w:val="ac"/>
            </w:pPr>
            <w:r w:rsidRPr="00A838F0">
              <w:t>import asn1</w:t>
            </w:r>
          </w:p>
          <w:p w14:paraId="7B27CFC3" w14:textId="77777777" w:rsidR="00A838F0" w:rsidRPr="00A838F0" w:rsidRDefault="00A838F0" w:rsidP="00A838F0">
            <w:pPr>
              <w:pStyle w:val="ac"/>
            </w:pPr>
          </w:p>
          <w:p w14:paraId="415A5437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src.config</w:t>
            </w:r>
            <w:proofErr w:type="spellEnd"/>
            <w:r w:rsidRPr="00A838F0">
              <w:t xml:space="preserve"> import APP_CONFIG</w:t>
            </w:r>
          </w:p>
          <w:p w14:paraId="415D9CDE" w14:textId="77777777" w:rsidR="00A838F0" w:rsidRPr="00A838F0" w:rsidRDefault="00A838F0" w:rsidP="00A838F0">
            <w:pPr>
              <w:pStyle w:val="ac"/>
            </w:pPr>
          </w:p>
          <w:p w14:paraId="3F57D727" w14:textId="77777777" w:rsidR="00A838F0" w:rsidRPr="00A838F0" w:rsidRDefault="00A838F0" w:rsidP="00A838F0">
            <w:pPr>
              <w:pStyle w:val="ac"/>
            </w:pPr>
          </w:p>
          <w:p w14:paraId="27E5B93A" w14:textId="77777777" w:rsidR="00A838F0" w:rsidRPr="00A838F0" w:rsidRDefault="00A838F0" w:rsidP="00A838F0">
            <w:pPr>
              <w:pStyle w:val="ac"/>
            </w:pPr>
            <w:r w:rsidRPr="00A838F0">
              <w:t>@</w:t>
            </w:r>
            <w:proofErr w:type="gramStart"/>
            <w:r w:rsidRPr="00A838F0">
              <w:t>dataclass</w:t>
            </w:r>
            <w:proofErr w:type="gramEnd"/>
            <w:r w:rsidRPr="00A838F0">
              <w:t>(frozen=True)</w:t>
            </w:r>
          </w:p>
          <w:p w14:paraId="32FFB98B" w14:textId="77777777" w:rsidR="00A838F0" w:rsidRPr="00A838F0" w:rsidRDefault="00A838F0" w:rsidP="00A838F0">
            <w:pPr>
              <w:pStyle w:val="ac"/>
            </w:pPr>
            <w:r w:rsidRPr="00A838F0">
              <w:t xml:space="preserve">class </w:t>
            </w:r>
            <w:proofErr w:type="spellStart"/>
            <w:r w:rsidRPr="00A838F0">
              <w:t>SignaturePayload</w:t>
            </w:r>
            <w:proofErr w:type="spellEnd"/>
            <w:r w:rsidRPr="00A838F0">
              <w:t>:</w:t>
            </w:r>
          </w:p>
          <w:p w14:paraId="177DCA50" w14:textId="77777777" w:rsidR="00A838F0" w:rsidRPr="00A838F0" w:rsidRDefault="00A838F0" w:rsidP="00A838F0">
            <w:pPr>
              <w:pStyle w:val="ac"/>
            </w:pPr>
            <w:r w:rsidRPr="00A838F0">
              <w:t xml:space="preserve">    """Signature payload stored inside ASN.1 container."""</w:t>
            </w:r>
          </w:p>
          <w:p w14:paraId="4FC7171C" w14:textId="77777777" w:rsidR="00A838F0" w:rsidRPr="00A838F0" w:rsidRDefault="00A838F0" w:rsidP="00A838F0">
            <w:pPr>
              <w:pStyle w:val="ac"/>
            </w:pPr>
          </w:p>
          <w:p w14:paraId="23CE61E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hash_alg</w:t>
            </w:r>
            <w:proofErr w:type="spellEnd"/>
            <w:r w:rsidRPr="00A838F0">
              <w:t>: str</w:t>
            </w:r>
          </w:p>
          <w:p w14:paraId="3F8F388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curve_id</w:t>
            </w:r>
            <w:proofErr w:type="spellEnd"/>
            <w:r w:rsidRPr="00A838F0">
              <w:t>: str</w:t>
            </w:r>
          </w:p>
          <w:p w14:paraId="747984A9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qx</w:t>
            </w:r>
            <w:proofErr w:type="spellEnd"/>
            <w:r w:rsidRPr="00A838F0">
              <w:t>: int</w:t>
            </w:r>
          </w:p>
          <w:p w14:paraId="74E348D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qy</w:t>
            </w:r>
            <w:proofErr w:type="spellEnd"/>
            <w:r w:rsidRPr="00A838F0">
              <w:t>: int</w:t>
            </w:r>
          </w:p>
          <w:p w14:paraId="4E6F680E" w14:textId="77777777" w:rsidR="00A838F0" w:rsidRPr="00A838F0" w:rsidRDefault="00A838F0" w:rsidP="00A838F0">
            <w:pPr>
              <w:pStyle w:val="ac"/>
            </w:pPr>
            <w:r w:rsidRPr="00A838F0">
              <w:t xml:space="preserve">    p: int</w:t>
            </w:r>
          </w:p>
          <w:p w14:paraId="22F7C139" w14:textId="77777777" w:rsidR="00A838F0" w:rsidRPr="00A838F0" w:rsidRDefault="00A838F0" w:rsidP="00A838F0">
            <w:pPr>
              <w:pStyle w:val="ac"/>
            </w:pPr>
            <w:r w:rsidRPr="00A838F0">
              <w:t xml:space="preserve">    a: int</w:t>
            </w:r>
          </w:p>
          <w:p w14:paraId="15BC5CE9" w14:textId="77777777" w:rsidR="00A838F0" w:rsidRPr="00A838F0" w:rsidRDefault="00A838F0" w:rsidP="00A838F0">
            <w:pPr>
              <w:pStyle w:val="ac"/>
            </w:pPr>
            <w:r w:rsidRPr="00A838F0">
              <w:t xml:space="preserve">    b: int</w:t>
            </w:r>
          </w:p>
          <w:p w14:paraId="764508C5" w14:textId="77777777" w:rsidR="00A838F0" w:rsidRPr="00A838F0" w:rsidRDefault="00A838F0" w:rsidP="00A838F0">
            <w:pPr>
              <w:pStyle w:val="ac"/>
            </w:pPr>
            <w:r w:rsidRPr="00A838F0">
              <w:t xml:space="preserve">    px: int</w:t>
            </w:r>
          </w:p>
          <w:p w14:paraId="516E5B4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py</w:t>
            </w:r>
            <w:proofErr w:type="spellEnd"/>
            <w:r w:rsidRPr="00A838F0">
              <w:t>: int</w:t>
            </w:r>
          </w:p>
          <w:p w14:paraId="11AFF02F" w14:textId="77777777" w:rsidR="00A838F0" w:rsidRPr="00A838F0" w:rsidRDefault="00A838F0" w:rsidP="00A838F0">
            <w:pPr>
              <w:pStyle w:val="ac"/>
            </w:pPr>
            <w:r w:rsidRPr="00A838F0">
              <w:t xml:space="preserve">    q: int</w:t>
            </w:r>
          </w:p>
          <w:p w14:paraId="259E028F" w14:textId="77777777" w:rsidR="00A838F0" w:rsidRPr="00A838F0" w:rsidRDefault="00A838F0" w:rsidP="00A838F0">
            <w:pPr>
              <w:pStyle w:val="ac"/>
            </w:pPr>
            <w:r w:rsidRPr="00A838F0">
              <w:t xml:space="preserve">    r: int</w:t>
            </w:r>
          </w:p>
          <w:p w14:paraId="39D4E65D" w14:textId="77777777" w:rsidR="00A838F0" w:rsidRPr="00A838F0" w:rsidRDefault="00A838F0" w:rsidP="00A838F0">
            <w:pPr>
              <w:pStyle w:val="ac"/>
            </w:pPr>
            <w:r w:rsidRPr="00A838F0">
              <w:t xml:space="preserve">    s: int</w:t>
            </w:r>
          </w:p>
          <w:p w14:paraId="37966364" w14:textId="77777777" w:rsidR="00A838F0" w:rsidRPr="00A838F0" w:rsidRDefault="00A838F0" w:rsidP="00A838F0">
            <w:pPr>
              <w:pStyle w:val="ac"/>
            </w:pPr>
          </w:p>
          <w:p w14:paraId="1F6FB27F" w14:textId="77777777" w:rsidR="00A838F0" w:rsidRPr="00A838F0" w:rsidRDefault="00A838F0" w:rsidP="00A838F0">
            <w:pPr>
              <w:pStyle w:val="ac"/>
            </w:pPr>
          </w:p>
          <w:p w14:paraId="1B1F6A56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encode_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gramEnd"/>
            <w:r w:rsidRPr="00A838F0">
              <w:t xml:space="preserve">payload: </w:t>
            </w:r>
            <w:proofErr w:type="spellStart"/>
            <w:r w:rsidRPr="00A838F0">
              <w:t>SignaturePayload</w:t>
            </w:r>
            <w:proofErr w:type="spellEnd"/>
            <w:r w:rsidRPr="00A838F0">
              <w:t>) -&gt; bytes:</w:t>
            </w:r>
          </w:p>
          <w:p w14:paraId="1F3F2190" w14:textId="77777777" w:rsidR="00A838F0" w:rsidRPr="00A838F0" w:rsidRDefault="00A838F0" w:rsidP="00A838F0">
            <w:pPr>
              <w:pStyle w:val="ac"/>
            </w:pPr>
            <w:r w:rsidRPr="00A838F0">
              <w:t xml:space="preserve">    """Encode signature payload to ASN.1 DER bytes."""</w:t>
            </w:r>
          </w:p>
          <w:p w14:paraId="53F74D41" w14:textId="77777777" w:rsidR="00A838F0" w:rsidRPr="00A838F0" w:rsidRDefault="00A838F0" w:rsidP="00A838F0">
            <w:pPr>
              <w:pStyle w:val="ac"/>
            </w:pPr>
            <w:r w:rsidRPr="00A838F0">
              <w:t xml:space="preserve">    encoder = asn1.Encoder()</w:t>
            </w:r>
          </w:p>
          <w:p w14:paraId="515B9C7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encoder.start</w:t>
            </w:r>
            <w:proofErr w:type="spellEnd"/>
            <w:proofErr w:type="gramEnd"/>
            <w:r w:rsidRPr="00A838F0">
              <w:t>()</w:t>
            </w:r>
          </w:p>
          <w:p w14:paraId="428D6F1F" w14:textId="77777777" w:rsidR="00A838F0" w:rsidRPr="00A838F0" w:rsidRDefault="00A838F0" w:rsidP="00A838F0">
            <w:pPr>
              <w:pStyle w:val="ac"/>
            </w:pPr>
          </w:p>
          <w:p w14:paraId="46ECCA7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051FCE50" w14:textId="77777777" w:rsidR="00A838F0" w:rsidRPr="00A838F0" w:rsidRDefault="00A838F0" w:rsidP="00A838F0">
            <w:pPr>
              <w:pStyle w:val="ac"/>
            </w:pPr>
          </w:p>
          <w:p w14:paraId="303A847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(asn1.Numbers.Set)</w:t>
            </w:r>
          </w:p>
          <w:p w14:paraId="4FF7B16D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6C5E7C49" w14:textId="77777777" w:rsidR="00A838F0" w:rsidRPr="00A838F0" w:rsidRDefault="00A838F0" w:rsidP="00A838F0">
            <w:pPr>
              <w:pStyle w:val="ac"/>
            </w:pPr>
          </w:p>
          <w:p w14:paraId="7FD2E69D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APP_CONFIG.gost_algorithm_id</w:t>
            </w:r>
            <w:proofErr w:type="spellEnd"/>
            <w:r w:rsidRPr="00A838F0">
              <w:t>, asn1.Numbers.OctetString)</w:t>
            </w:r>
          </w:p>
          <w:p w14:paraId="58E61D0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APP_CONFIG.signature_key_label</w:t>
            </w:r>
            <w:proofErr w:type="spellEnd"/>
            <w:r w:rsidRPr="00A838F0">
              <w:t>, asn1.Numbers.UTF8String)</w:t>
            </w:r>
          </w:p>
          <w:p w14:paraId="0EF48976" w14:textId="77777777" w:rsidR="00A838F0" w:rsidRPr="00A838F0" w:rsidRDefault="00A838F0" w:rsidP="00A838F0">
            <w:pPr>
              <w:pStyle w:val="ac"/>
            </w:pPr>
          </w:p>
          <w:p w14:paraId="564A2744" w14:textId="77777777" w:rsidR="00A838F0" w:rsidRPr="00A838F0" w:rsidRDefault="00A838F0" w:rsidP="00A838F0">
            <w:pPr>
              <w:pStyle w:val="ac"/>
            </w:pPr>
            <w:r w:rsidRPr="00A838F0">
              <w:t xml:space="preserve">    # Public key Q</w:t>
            </w:r>
          </w:p>
          <w:p w14:paraId="75D14CC4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797AFF1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payload.qx</w:t>
            </w:r>
            <w:proofErr w:type="spellEnd"/>
            <w:r w:rsidRPr="00A838F0">
              <w:t>, asn1.Numbers.Integer)</w:t>
            </w:r>
          </w:p>
          <w:p w14:paraId="7E98701D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payload.qy</w:t>
            </w:r>
            <w:proofErr w:type="spellEnd"/>
            <w:r w:rsidRPr="00A838F0">
              <w:t>, asn1.Numbers.Integer)</w:t>
            </w:r>
          </w:p>
          <w:p w14:paraId="3911FE40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02539E84" w14:textId="77777777" w:rsidR="00A838F0" w:rsidRPr="00A838F0" w:rsidRDefault="00A838F0" w:rsidP="00A838F0">
            <w:pPr>
              <w:pStyle w:val="ac"/>
            </w:pPr>
          </w:p>
          <w:p w14:paraId="5CF4E972" w14:textId="77777777" w:rsidR="00A838F0" w:rsidRPr="00A838F0" w:rsidRDefault="00A838F0" w:rsidP="00A838F0">
            <w:pPr>
              <w:pStyle w:val="ac"/>
            </w:pPr>
            <w:r w:rsidRPr="00A838F0">
              <w:t xml:space="preserve">    # Curve parameters</w:t>
            </w:r>
          </w:p>
          <w:p w14:paraId="3AAC9CC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0B081B8C" w14:textId="77777777" w:rsidR="00A838F0" w:rsidRPr="00A838F0" w:rsidRDefault="00A838F0" w:rsidP="00A838F0">
            <w:pPr>
              <w:pStyle w:val="ac"/>
            </w:pPr>
          </w:p>
          <w:p w14:paraId="511590BE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# Field parameters</w:t>
            </w:r>
          </w:p>
          <w:p w14:paraId="435E9C6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1FA3951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payload.p</w:t>
            </w:r>
            <w:proofErr w:type="spellEnd"/>
            <w:r w:rsidRPr="00A838F0">
              <w:t>, asn1.Numbers.Integer)</w:t>
            </w:r>
          </w:p>
          <w:p w14:paraId="619B02C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12C7207B" w14:textId="77777777" w:rsidR="00A838F0" w:rsidRPr="00A838F0" w:rsidRDefault="00A838F0" w:rsidP="00A838F0">
            <w:pPr>
              <w:pStyle w:val="ac"/>
            </w:pPr>
          </w:p>
          <w:p w14:paraId="7C35D663" w14:textId="77777777" w:rsidR="00A838F0" w:rsidRPr="00A838F0" w:rsidRDefault="00A838F0" w:rsidP="00A838F0">
            <w:pPr>
              <w:pStyle w:val="ac"/>
            </w:pPr>
            <w:r w:rsidRPr="00A838F0">
              <w:t xml:space="preserve">    # Curve coefficients</w:t>
            </w:r>
          </w:p>
          <w:p w14:paraId="386E8DA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043CF28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payload.a</w:t>
            </w:r>
            <w:proofErr w:type="spellEnd"/>
            <w:r w:rsidRPr="00A838F0">
              <w:t>, asn1.Numbers.Integer)</w:t>
            </w:r>
          </w:p>
          <w:p w14:paraId="3131A52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payload.b</w:t>
            </w:r>
            <w:proofErr w:type="spellEnd"/>
            <w:r w:rsidRPr="00A838F0">
              <w:t>, asn1.Numbers.Integer)</w:t>
            </w:r>
          </w:p>
          <w:p w14:paraId="589976C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126F61B4" w14:textId="77777777" w:rsidR="00A838F0" w:rsidRPr="00A838F0" w:rsidRDefault="00A838F0" w:rsidP="00A838F0">
            <w:pPr>
              <w:pStyle w:val="ac"/>
            </w:pPr>
          </w:p>
          <w:p w14:paraId="5603F7F4" w14:textId="77777777" w:rsidR="00A838F0" w:rsidRPr="00A838F0" w:rsidRDefault="00A838F0" w:rsidP="00A838F0">
            <w:pPr>
              <w:pStyle w:val="ac"/>
            </w:pPr>
            <w:r w:rsidRPr="00A838F0">
              <w:t xml:space="preserve">    # Base point P</w:t>
            </w:r>
          </w:p>
          <w:p w14:paraId="714C230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10E7D5A0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payload.px</w:t>
            </w:r>
            <w:proofErr w:type="spellEnd"/>
            <w:r w:rsidRPr="00A838F0">
              <w:t>, asn1.Numbers.Integer)</w:t>
            </w:r>
          </w:p>
          <w:p w14:paraId="28FB232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(payload.py, asn1.Numbers.Integer)</w:t>
            </w:r>
          </w:p>
          <w:p w14:paraId="457F982F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4AFE0BD4" w14:textId="77777777" w:rsidR="00A838F0" w:rsidRPr="00A838F0" w:rsidRDefault="00A838F0" w:rsidP="00A838F0">
            <w:pPr>
              <w:pStyle w:val="ac"/>
            </w:pPr>
          </w:p>
          <w:p w14:paraId="0F18AC2B" w14:textId="77777777" w:rsidR="00A838F0" w:rsidRPr="00A838F0" w:rsidRDefault="00A838F0" w:rsidP="00A838F0">
            <w:pPr>
              <w:pStyle w:val="ac"/>
            </w:pPr>
            <w:r w:rsidRPr="00A838F0">
              <w:t xml:space="preserve">    # Subgroup order q</w:t>
            </w:r>
          </w:p>
          <w:p w14:paraId="4091B38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payload.q</w:t>
            </w:r>
            <w:proofErr w:type="spellEnd"/>
            <w:r w:rsidRPr="00A838F0">
              <w:t>, asn1.Numbers.Integer)</w:t>
            </w:r>
          </w:p>
          <w:p w14:paraId="30A12DF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326C3F9B" w14:textId="77777777" w:rsidR="00A838F0" w:rsidRPr="00A838F0" w:rsidRDefault="00A838F0" w:rsidP="00A838F0">
            <w:pPr>
              <w:pStyle w:val="ac"/>
            </w:pPr>
          </w:p>
          <w:p w14:paraId="7DD0FAF7" w14:textId="77777777" w:rsidR="00A838F0" w:rsidRPr="00A838F0" w:rsidRDefault="00A838F0" w:rsidP="00A838F0">
            <w:pPr>
              <w:pStyle w:val="ac"/>
            </w:pPr>
            <w:r w:rsidRPr="00A838F0">
              <w:t xml:space="preserve">    # Signature (r, s)</w:t>
            </w:r>
          </w:p>
          <w:p w14:paraId="5538D7E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00BEC03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payload.r</w:t>
            </w:r>
            <w:proofErr w:type="spellEnd"/>
            <w:r w:rsidRPr="00A838F0">
              <w:t>, asn1.Numbers.Integer)</w:t>
            </w:r>
          </w:p>
          <w:p w14:paraId="30E0998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encoder.write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payload.s</w:t>
            </w:r>
            <w:proofErr w:type="spellEnd"/>
            <w:r w:rsidRPr="00A838F0">
              <w:t>, asn1.Numbers.Integer)</w:t>
            </w:r>
          </w:p>
          <w:p w14:paraId="336FB06F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5ED05B1E" w14:textId="77777777" w:rsidR="00A838F0" w:rsidRPr="00A838F0" w:rsidRDefault="00A838F0" w:rsidP="00A838F0">
            <w:pPr>
              <w:pStyle w:val="ac"/>
            </w:pPr>
          </w:p>
          <w:p w14:paraId="7A446659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2D1761C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750E5260" w14:textId="77777777" w:rsidR="00A838F0" w:rsidRPr="00A838F0" w:rsidRDefault="00A838F0" w:rsidP="00A838F0">
            <w:pPr>
              <w:pStyle w:val="ac"/>
            </w:pPr>
          </w:p>
          <w:p w14:paraId="417B133A" w14:textId="77777777" w:rsidR="00A838F0" w:rsidRPr="00A838F0" w:rsidRDefault="00A838F0" w:rsidP="00A838F0">
            <w:pPr>
              <w:pStyle w:val="ac"/>
            </w:pPr>
            <w:r w:rsidRPr="00A838F0">
              <w:t xml:space="preserve">    # Unused file params</w:t>
            </w:r>
          </w:p>
          <w:p w14:paraId="299D76B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encoder.enter</w:t>
            </w:r>
            <w:proofErr w:type="spellEnd"/>
            <w:proofErr w:type="gramEnd"/>
            <w:r w:rsidRPr="00A838F0">
              <w:t>(asn1.Numbers.Sequence)</w:t>
            </w:r>
          </w:p>
          <w:p w14:paraId="18DFC10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5AFD7AD1" w14:textId="77777777" w:rsidR="00A838F0" w:rsidRPr="00A838F0" w:rsidRDefault="00A838F0" w:rsidP="00A838F0">
            <w:pPr>
              <w:pStyle w:val="ac"/>
            </w:pPr>
          </w:p>
          <w:p w14:paraId="495D8A2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encoder.leave</w:t>
            </w:r>
            <w:proofErr w:type="spellEnd"/>
            <w:proofErr w:type="gramEnd"/>
            <w:r w:rsidRPr="00A838F0">
              <w:t>()</w:t>
            </w:r>
          </w:p>
          <w:p w14:paraId="2488E48A" w14:textId="77777777" w:rsidR="00A838F0" w:rsidRPr="00A838F0" w:rsidRDefault="00A838F0" w:rsidP="00A838F0">
            <w:pPr>
              <w:pStyle w:val="ac"/>
            </w:pPr>
          </w:p>
          <w:p w14:paraId="32B43FBA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proofErr w:type="gramStart"/>
            <w:r w:rsidRPr="00A838F0">
              <w:t>encoder.output</w:t>
            </w:r>
            <w:proofErr w:type="spellEnd"/>
            <w:proofErr w:type="gramEnd"/>
            <w:r w:rsidRPr="00A838F0">
              <w:t>()</w:t>
            </w:r>
          </w:p>
          <w:p w14:paraId="47FD81E2" w14:textId="77777777" w:rsidR="00A838F0" w:rsidRPr="00A838F0" w:rsidRDefault="00A838F0" w:rsidP="00A838F0">
            <w:pPr>
              <w:pStyle w:val="ac"/>
            </w:pPr>
          </w:p>
          <w:p w14:paraId="636CA799" w14:textId="77777777" w:rsidR="00A838F0" w:rsidRPr="00A838F0" w:rsidRDefault="00A838F0" w:rsidP="00A838F0">
            <w:pPr>
              <w:pStyle w:val="ac"/>
            </w:pPr>
          </w:p>
          <w:p w14:paraId="5A667305" w14:textId="77777777" w:rsidR="00A838F0" w:rsidRPr="00A838F0" w:rsidRDefault="00A838F0" w:rsidP="00A838F0">
            <w:pPr>
              <w:pStyle w:val="ac"/>
            </w:pPr>
            <w:r w:rsidRPr="00A838F0">
              <w:t>def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decoder: asn1.Decoder, nr: int) -&gt; None:</w:t>
            </w:r>
          </w:p>
          <w:p w14:paraId="275769E0" w14:textId="77777777" w:rsidR="00A838F0" w:rsidRPr="00A838F0" w:rsidRDefault="00A838F0" w:rsidP="00A838F0">
            <w:pPr>
              <w:pStyle w:val="ac"/>
            </w:pPr>
            <w:r w:rsidRPr="00A838F0">
              <w:t xml:space="preserve">    """Enter a constructed ASN.1 object of the expected type."""</w:t>
            </w:r>
          </w:p>
          <w:p w14:paraId="5F856ECB" w14:textId="77777777" w:rsidR="00A838F0" w:rsidRPr="00A838F0" w:rsidRDefault="00A838F0" w:rsidP="00A838F0">
            <w:pPr>
              <w:pStyle w:val="ac"/>
            </w:pPr>
            <w:r w:rsidRPr="00A838F0">
              <w:t xml:space="preserve">    tag = </w:t>
            </w:r>
            <w:proofErr w:type="spellStart"/>
            <w:proofErr w:type="gramStart"/>
            <w:r w:rsidRPr="00A838F0">
              <w:t>decoder.peek</w:t>
            </w:r>
            <w:proofErr w:type="spellEnd"/>
            <w:proofErr w:type="gramEnd"/>
            <w:r w:rsidRPr="00A838F0">
              <w:t>()</w:t>
            </w:r>
          </w:p>
          <w:p w14:paraId="1CF85956" w14:textId="77777777" w:rsidR="00A838F0" w:rsidRPr="00A838F0" w:rsidRDefault="00A838F0" w:rsidP="00A838F0">
            <w:pPr>
              <w:pStyle w:val="ac"/>
            </w:pPr>
            <w:r w:rsidRPr="00A838F0">
              <w:t xml:space="preserve">    if tag is None:</w:t>
            </w:r>
          </w:p>
          <w:p w14:paraId="7E87E7D1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"Unexpected end of ASN.1 data")</w:t>
            </w:r>
          </w:p>
          <w:p w14:paraId="3ED54A3E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gramStart"/>
            <w:r w:rsidRPr="00A838F0">
              <w:t>tag.nr !</w:t>
            </w:r>
            <w:proofErr w:type="gramEnd"/>
            <w:r w:rsidRPr="00A838F0">
              <w:t xml:space="preserve">= nr or </w:t>
            </w:r>
            <w:proofErr w:type="spellStart"/>
            <w:r w:rsidRPr="00A838F0">
              <w:t>tag.typ</w:t>
            </w:r>
            <w:proofErr w:type="spellEnd"/>
            <w:r w:rsidRPr="00A838F0">
              <w:t xml:space="preserve"> != asn1.Types.Constructed:</w:t>
            </w:r>
          </w:p>
          <w:p w14:paraId="178DF62E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f"Expected</w:t>
            </w:r>
            <w:proofErr w:type="spellEnd"/>
            <w:r w:rsidRPr="00A838F0">
              <w:t xml:space="preserve"> constructed ASN.1 tag {nr}, got {tag}")</w:t>
            </w:r>
          </w:p>
          <w:p w14:paraId="3C2A0B64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decoder.enter</w:t>
            </w:r>
            <w:proofErr w:type="spellEnd"/>
            <w:proofErr w:type="gramEnd"/>
            <w:r w:rsidRPr="00A838F0">
              <w:t>()</w:t>
            </w:r>
          </w:p>
          <w:p w14:paraId="3403DC83" w14:textId="77777777" w:rsidR="00A838F0" w:rsidRPr="00A838F0" w:rsidRDefault="00A838F0" w:rsidP="00A838F0">
            <w:pPr>
              <w:pStyle w:val="ac"/>
            </w:pPr>
          </w:p>
          <w:p w14:paraId="132F579F" w14:textId="77777777" w:rsidR="00A838F0" w:rsidRPr="00A838F0" w:rsidRDefault="00A838F0" w:rsidP="00A838F0">
            <w:pPr>
              <w:pStyle w:val="ac"/>
            </w:pPr>
          </w:p>
          <w:p w14:paraId="1A4133EC" w14:textId="77777777" w:rsidR="00A838F0" w:rsidRPr="00A838F0" w:rsidRDefault="00A838F0" w:rsidP="00A838F0">
            <w:pPr>
              <w:pStyle w:val="ac"/>
            </w:pPr>
            <w:r w:rsidRPr="00A838F0">
              <w:t>def _</w:t>
            </w:r>
            <w:proofErr w:type="spellStart"/>
            <w:r w:rsidRPr="00A838F0">
              <w:t>read_</w:t>
            </w:r>
            <w:proofErr w:type="gramStart"/>
            <w:r w:rsidRPr="00A838F0">
              <w:t>primitive</w:t>
            </w:r>
            <w:proofErr w:type="spellEnd"/>
            <w:r w:rsidRPr="00A838F0">
              <w:t>(</w:t>
            </w:r>
            <w:proofErr w:type="gramEnd"/>
            <w:r w:rsidRPr="00A838F0">
              <w:t>decoder: asn1.Decoder, nr: int):</w:t>
            </w:r>
          </w:p>
          <w:p w14:paraId="5271B14F" w14:textId="77777777" w:rsidR="00A838F0" w:rsidRPr="00A838F0" w:rsidRDefault="00A838F0" w:rsidP="00A838F0">
            <w:pPr>
              <w:pStyle w:val="ac"/>
            </w:pPr>
            <w:r w:rsidRPr="00A838F0">
              <w:t xml:space="preserve">    """Read a primitive ASN.1 value of the expected type."""</w:t>
            </w:r>
          </w:p>
          <w:p w14:paraId="6EAC15F6" w14:textId="77777777" w:rsidR="00A838F0" w:rsidRPr="00A838F0" w:rsidRDefault="00A838F0" w:rsidP="00A838F0">
            <w:pPr>
              <w:pStyle w:val="ac"/>
            </w:pPr>
            <w:r w:rsidRPr="00A838F0">
              <w:t xml:space="preserve">    tag, value = </w:t>
            </w:r>
            <w:proofErr w:type="spellStart"/>
            <w:proofErr w:type="gramStart"/>
            <w:r w:rsidRPr="00A838F0">
              <w:t>decoder.read</w:t>
            </w:r>
            <w:proofErr w:type="spellEnd"/>
            <w:proofErr w:type="gramEnd"/>
            <w:r w:rsidRPr="00A838F0">
              <w:t>()</w:t>
            </w:r>
          </w:p>
          <w:p w14:paraId="5AD37EA5" w14:textId="77777777" w:rsidR="00A838F0" w:rsidRPr="00A838F0" w:rsidRDefault="00A838F0" w:rsidP="00A838F0">
            <w:pPr>
              <w:pStyle w:val="ac"/>
            </w:pPr>
            <w:r w:rsidRPr="00A838F0">
              <w:t xml:space="preserve">    if tag is None:</w:t>
            </w:r>
          </w:p>
          <w:p w14:paraId="7EAE5894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"Unexpected end of ASN.1 data")</w:t>
            </w:r>
          </w:p>
          <w:p w14:paraId="01892167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gramStart"/>
            <w:r w:rsidRPr="00A838F0">
              <w:t>tag.nr !</w:t>
            </w:r>
            <w:proofErr w:type="gramEnd"/>
            <w:r w:rsidRPr="00A838F0">
              <w:t xml:space="preserve">= nr or </w:t>
            </w:r>
            <w:proofErr w:type="spellStart"/>
            <w:r w:rsidRPr="00A838F0">
              <w:t>tag.typ</w:t>
            </w:r>
            <w:proofErr w:type="spellEnd"/>
            <w:r w:rsidRPr="00A838F0">
              <w:t xml:space="preserve"> != asn1.Types.Primitive:</w:t>
            </w:r>
          </w:p>
          <w:p w14:paraId="04D314CF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f"Expected</w:t>
            </w:r>
            <w:proofErr w:type="spellEnd"/>
            <w:r w:rsidRPr="00A838F0">
              <w:t xml:space="preserve"> primitive ASN.1 tag {nr}, got {tag}")</w:t>
            </w:r>
          </w:p>
          <w:p w14:paraId="30D1F902" w14:textId="77777777" w:rsidR="00A838F0" w:rsidRPr="00A838F0" w:rsidRDefault="00A838F0" w:rsidP="00A838F0">
            <w:pPr>
              <w:pStyle w:val="ac"/>
            </w:pPr>
            <w:r w:rsidRPr="00A838F0">
              <w:t xml:space="preserve">    return value</w:t>
            </w:r>
          </w:p>
          <w:p w14:paraId="024A7C5B" w14:textId="77777777" w:rsidR="00A838F0" w:rsidRPr="00A838F0" w:rsidRDefault="00A838F0" w:rsidP="00A838F0">
            <w:pPr>
              <w:pStyle w:val="ac"/>
            </w:pPr>
          </w:p>
          <w:p w14:paraId="7E917334" w14:textId="77777777" w:rsidR="00A838F0" w:rsidRPr="00A838F0" w:rsidRDefault="00A838F0" w:rsidP="00A838F0">
            <w:pPr>
              <w:pStyle w:val="ac"/>
            </w:pPr>
          </w:p>
          <w:p w14:paraId="2CFD86AC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decode_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gramEnd"/>
            <w:r w:rsidRPr="00A838F0">
              <w:t xml:space="preserve">blob: bytes) -&gt; </w:t>
            </w:r>
            <w:proofErr w:type="spellStart"/>
            <w:r w:rsidRPr="00A838F0">
              <w:t>SignaturePayload</w:t>
            </w:r>
            <w:proofErr w:type="spellEnd"/>
            <w:r w:rsidRPr="00A838F0">
              <w:t>:</w:t>
            </w:r>
          </w:p>
          <w:p w14:paraId="15242F28" w14:textId="77777777" w:rsidR="00A838F0" w:rsidRPr="00A838F0" w:rsidRDefault="00A838F0" w:rsidP="00A838F0">
            <w:pPr>
              <w:pStyle w:val="ac"/>
            </w:pPr>
            <w:r w:rsidRPr="00A838F0">
              <w:t xml:space="preserve">    """Decode ASN.1 DER signature container."""</w:t>
            </w:r>
          </w:p>
          <w:p w14:paraId="2831CDA0" w14:textId="77777777" w:rsidR="00A838F0" w:rsidRPr="00A838F0" w:rsidRDefault="00A838F0" w:rsidP="00A838F0">
            <w:pPr>
              <w:pStyle w:val="ac"/>
            </w:pPr>
            <w:r w:rsidRPr="00A838F0">
              <w:t xml:space="preserve">    decoder = asn1.Decoder()</w:t>
            </w:r>
          </w:p>
          <w:p w14:paraId="19AA408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decoder.start</w:t>
            </w:r>
            <w:proofErr w:type="spellEnd"/>
            <w:proofErr w:type="gramEnd"/>
            <w:r w:rsidRPr="00A838F0">
              <w:t>(blob)</w:t>
            </w:r>
          </w:p>
          <w:p w14:paraId="337A46DF" w14:textId="77777777" w:rsidR="00A838F0" w:rsidRPr="00A838F0" w:rsidRDefault="00A838F0" w:rsidP="00A838F0">
            <w:pPr>
              <w:pStyle w:val="ac"/>
            </w:pPr>
          </w:p>
          <w:p w14:paraId="74FDABF4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42BAB2C4" w14:textId="77777777" w:rsidR="00A838F0" w:rsidRPr="00A838F0" w:rsidRDefault="00A838F0" w:rsidP="00A838F0">
            <w:pPr>
              <w:pStyle w:val="ac"/>
            </w:pPr>
          </w:p>
          <w:p w14:paraId="0F68DE40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asn1.Numbers.Set)</w:t>
            </w:r>
          </w:p>
          <w:p w14:paraId="4522F6F2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69687682" w14:textId="77777777" w:rsidR="00A838F0" w:rsidRPr="00A838F0" w:rsidRDefault="00A838F0" w:rsidP="00A838F0">
            <w:pPr>
              <w:pStyle w:val="ac"/>
            </w:pPr>
          </w:p>
          <w:p w14:paraId="679735D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algorithm_id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bytes(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asn1.Numbers.OctetString))</w:t>
            </w:r>
          </w:p>
          <w:p w14:paraId="2EF94010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algorithm_</w:t>
            </w:r>
            <w:proofErr w:type="gramStart"/>
            <w:r w:rsidRPr="00A838F0">
              <w:t>id</w:t>
            </w:r>
            <w:proofErr w:type="spellEnd"/>
            <w:r w:rsidRPr="00A838F0">
              <w:t xml:space="preserve"> !</w:t>
            </w:r>
            <w:proofErr w:type="gramEnd"/>
            <w:r w:rsidRPr="00A838F0">
              <w:t xml:space="preserve">= </w:t>
            </w:r>
            <w:proofErr w:type="spellStart"/>
            <w:r w:rsidRPr="00A838F0">
              <w:t>APP_CONFIG.gost_algorithm_id</w:t>
            </w:r>
            <w:proofErr w:type="spellEnd"/>
            <w:r w:rsidRPr="00A838F0">
              <w:t>:</w:t>
            </w:r>
          </w:p>
          <w:p w14:paraId="2B1B802D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"Unexpected algorithm identifier")</w:t>
            </w:r>
          </w:p>
          <w:p w14:paraId="59111A6F" w14:textId="77777777" w:rsidR="00A838F0" w:rsidRPr="00A838F0" w:rsidRDefault="00A838F0" w:rsidP="00A838F0">
            <w:pPr>
              <w:pStyle w:val="ac"/>
            </w:pPr>
          </w:p>
          <w:p w14:paraId="002FF73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key_label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read_</w:t>
            </w:r>
            <w:proofErr w:type="gramStart"/>
            <w:r w:rsidRPr="00A838F0">
              <w:t>primitive</w:t>
            </w:r>
            <w:proofErr w:type="spellEnd"/>
            <w:r w:rsidRPr="00A838F0">
              <w:t>(</w:t>
            </w:r>
            <w:proofErr w:type="gramEnd"/>
            <w:r w:rsidRPr="00A838F0">
              <w:t>decoder, asn1.Numbers.UTF8String)</w:t>
            </w:r>
          </w:p>
          <w:p w14:paraId="4B2C6348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proofErr w:type="gramStart"/>
            <w:r w:rsidRPr="00A838F0">
              <w:t>isinstance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key_label</w:t>
            </w:r>
            <w:proofErr w:type="spellEnd"/>
            <w:r w:rsidRPr="00A838F0">
              <w:t>, str):</w:t>
            </w:r>
          </w:p>
          <w:p w14:paraId="00E99AA0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"Invalid key label type")</w:t>
            </w:r>
          </w:p>
          <w:p w14:paraId="1CDDA958" w14:textId="77777777" w:rsidR="00A838F0" w:rsidRPr="00A838F0" w:rsidRDefault="00A838F0" w:rsidP="00A838F0">
            <w:pPr>
              <w:pStyle w:val="ac"/>
            </w:pPr>
          </w:p>
          <w:p w14:paraId="7EB657CD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34536014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qx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7D99A03A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qy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09A4BD6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10037E87" w14:textId="77777777" w:rsidR="00A838F0" w:rsidRPr="00A838F0" w:rsidRDefault="00A838F0" w:rsidP="00A838F0">
            <w:pPr>
              <w:pStyle w:val="ac"/>
            </w:pPr>
          </w:p>
          <w:p w14:paraId="7119AD8C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0123D005" w14:textId="77777777" w:rsidR="00A838F0" w:rsidRPr="00A838F0" w:rsidRDefault="00A838F0" w:rsidP="00A838F0">
            <w:pPr>
              <w:pStyle w:val="ac"/>
            </w:pPr>
          </w:p>
          <w:p w14:paraId="55F0028B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739E6736" w14:textId="77777777" w:rsidR="00A838F0" w:rsidRPr="00A838F0" w:rsidRDefault="00A838F0" w:rsidP="00A838F0">
            <w:pPr>
              <w:pStyle w:val="ac"/>
            </w:pPr>
            <w:r w:rsidRPr="00A838F0">
              <w:t xml:space="preserve">    p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1EEA6A5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21FD8E41" w14:textId="77777777" w:rsidR="00A838F0" w:rsidRPr="00A838F0" w:rsidRDefault="00A838F0" w:rsidP="00A838F0">
            <w:pPr>
              <w:pStyle w:val="ac"/>
            </w:pPr>
          </w:p>
          <w:p w14:paraId="17470B83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1B916766" w14:textId="77777777" w:rsidR="00A838F0" w:rsidRPr="00A838F0" w:rsidRDefault="00A838F0" w:rsidP="00A838F0">
            <w:pPr>
              <w:pStyle w:val="ac"/>
            </w:pPr>
            <w:r w:rsidRPr="00A838F0">
              <w:t xml:space="preserve">    a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3438807C" w14:textId="77777777" w:rsidR="00A838F0" w:rsidRPr="00A838F0" w:rsidRDefault="00A838F0" w:rsidP="00A838F0">
            <w:pPr>
              <w:pStyle w:val="ac"/>
            </w:pPr>
            <w:r w:rsidRPr="00A838F0">
              <w:t xml:space="preserve">    b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76A5D30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529CFC3F" w14:textId="77777777" w:rsidR="00A838F0" w:rsidRPr="00A838F0" w:rsidRDefault="00A838F0" w:rsidP="00A838F0">
            <w:pPr>
              <w:pStyle w:val="ac"/>
            </w:pPr>
          </w:p>
          <w:p w14:paraId="6B85D4ED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0846725A" w14:textId="77777777" w:rsidR="00A838F0" w:rsidRPr="00A838F0" w:rsidRDefault="00A838F0" w:rsidP="00A838F0">
            <w:pPr>
              <w:pStyle w:val="ac"/>
            </w:pPr>
            <w:r w:rsidRPr="00A838F0">
              <w:t xml:space="preserve">    px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119D89B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py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63B7F81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23B6157A" w14:textId="77777777" w:rsidR="00A838F0" w:rsidRPr="00A838F0" w:rsidRDefault="00A838F0" w:rsidP="00A838F0">
            <w:pPr>
              <w:pStyle w:val="ac"/>
            </w:pPr>
          </w:p>
          <w:p w14:paraId="1B62B1DA" w14:textId="77777777" w:rsidR="00A838F0" w:rsidRPr="00A838F0" w:rsidRDefault="00A838F0" w:rsidP="00A838F0">
            <w:pPr>
              <w:pStyle w:val="ac"/>
            </w:pPr>
            <w:r w:rsidRPr="00A838F0">
              <w:t xml:space="preserve">    q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344DCB7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27828053" w14:textId="77777777" w:rsidR="00A838F0" w:rsidRPr="00A838F0" w:rsidRDefault="00A838F0" w:rsidP="00A838F0">
            <w:pPr>
              <w:pStyle w:val="ac"/>
            </w:pPr>
          </w:p>
          <w:p w14:paraId="5481B490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0EF8CBF0" w14:textId="77777777" w:rsidR="00A838F0" w:rsidRPr="00A838F0" w:rsidRDefault="00A838F0" w:rsidP="00A838F0">
            <w:pPr>
              <w:pStyle w:val="ac"/>
            </w:pPr>
            <w:r w:rsidRPr="00A838F0">
              <w:t xml:space="preserve">    r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79B45E92" w14:textId="77777777" w:rsidR="00A838F0" w:rsidRPr="00A838F0" w:rsidRDefault="00A838F0" w:rsidP="00A838F0">
            <w:pPr>
              <w:pStyle w:val="ac"/>
            </w:pPr>
            <w:r w:rsidRPr="00A838F0">
              <w:t xml:space="preserve">    s = </w:t>
            </w:r>
            <w:proofErr w:type="gramStart"/>
            <w:r w:rsidRPr="00A838F0">
              <w:t>int(</w:t>
            </w:r>
            <w:proofErr w:type="gramEnd"/>
            <w:r w:rsidRPr="00A838F0">
              <w:t>_</w:t>
            </w:r>
            <w:proofErr w:type="spellStart"/>
            <w:r w:rsidRPr="00A838F0">
              <w:t>read_primitive</w:t>
            </w:r>
            <w:proofErr w:type="spellEnd"/>
            <w:r w:rsidRPr="00A838F0">
              <w:t>(decoder, asn1.Numbers.Integer))</w:t>
            </w:r>
          </w:p>
          <w:p w14:paraId="179D039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7D9ECDAE" w14:textId="77777777" w:rsidR="00A838F0" w:rsidRPr="00A838F0" w:rsidRDefault="00A838F0" w:rsidP="00A838F0">
            <w:pPr>
              <w:pStyle w:val="ac"/>
            </w:pPr>
          </w:p>
          <w:p w14:paraId="50457DA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14F249CF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2E065162" w14:textId="77777777" w:rsidR="00A838F0" w:rsidRPr="00A838F0" w:rsidRDefault="00A838F0" w:rsidP="00A838F0">
            <w:pPr>
              <w:pStyle w:val="ac"/>
            </w:pPr>
          </w:p>
          <w:p w14:paraId="436CE582" w14:textId="77777777" w:rsidR="00A838F0" w:rsidRPr="00A838F0" w:rsidRDefault="00A838F0" w:rsidP="00A838F0">
            <w:pPr>
              <w:pStyle w:val="ac"/>
            </w:pPr>
            <w:r w:rsidRPr="00A838F0">
              <w:t xml:space="preserve">    _</w:t>
            </w:r>
            <w:proofErr w:type="spellStart"/>
            <w:r w:rsidRPr="00A838F0">
              <w:t>expect_</w:t>
            </w:r>
            <w:proofErr w:type="gramStart"/>
            <w:r w:rsidRPr="00A838F0">
              <w:t>constructed</w:t>
            </w:r>
            <w:proofErr w:type="spellEnd"/>
            <w:r w:rsidRPr="00A838F0">
              <w:t>(</w:t>
            </w:r>
            <w:proofErr w:type="gramEnd"/>
            <w:r w:rsidRPr="00A838F0">
              <w:t>decoder, asn1.Numbers.Sequence)</w:t>
            </w:r>
          </w:p>
          <w:p w14:paraId="43AD7BF3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proofErr w:type="gramStart"/>
            <w:r w:rsidRPr="00A838F0">
              <w:t>decoder.eof</w:t>
            </w:r>
            <w:proofErr w:type="spellEnd"/>
            <w:r w:rsidRPr="00A838F0">
              <w:t>(</w:t>
            </w:r>
            <w:proofErr w:type="gramEnd"/>
            <w:r w:rsidRPr="00A838F0">
              <w:t>):</w:t>
            </w:r>
          </w:p>
          <w:p w14:paraId="7178FD4E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"File params sequence must be empty")</w:t>
            </w:r>
          </w:p>
          <w:p w14:paraId="499A85F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4812D6B5" w14:textId="77777777" w:rsidR="00A838F0" w:rsidRPr="00A838F0" w:rsidRDefault="00A838F0" w:rsidP="00A838F0">
            <w:pPr>
              <w:pStyle w:val="ac"/>
            </w:pPr>
          </w:p>
          <w:p w14:paraId="15C3C68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decoder.leave</w:t>
            </w:r>
            <w:proofErr w:type="spellEnd"/>
            <w:proofErr w:type="gramEnd"/>
            <w:r w:rsidRPr="00A838F0">
              <w:t>()</w:t>
            </w:r>
          </w:p>
          <w:p w14:paraId="12A31A28" w14:textId="77777777" w:rsidR="00A838F0" w:rsidRPr="00A838F0" w:rsidRDefault="00A838F0" w:rsidP="00A838F0">
            <w:pPr>
              <w:pStyle w:val="ac"/>
            </w:pPr>
          </w:p>
          <w:p w14:paraId="162F3B76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proofErr w:type="gramStart"/>
            <w:r w:rsidRPr="00A838F0">
              <w:t>decoder.eof</w:t>
            </w:r>
            <w:proofErr w:type="spellEnd"/>
            <w:r w:rsidRPr="00A838F0">
              <w:t>(</w:t>
            </w:r>
            <w:proofErr w:type="gramEnd"/>
            <w:r w:rsidRPr="00A838F0">
              <w:t>):</w:t>
            </w:r>
          </w:p>
          <w:p w14:paraId="2D08E9EC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"Unexpected trailing bytes after ASN.1 container")</w:t>
            </w:r>
          </w:p>
          <w:p w14:paraId="4A02C439" w14:textId="77777777" w:rsidR="00A838F0" w:rsidRPr="00A838F0" w:rsidRDefault="00A838F0" w:rsidP="00A838F0">
            <w:pPr>
              <w:pStyle w:val="ac"/>
            </w:pPr>
          </w:p>
          <w:p w14:paraId="672E8F1A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proofErr w:type="gramStart"/>
            <w:r w:rsidRPr="00A838F0">
              <w:t>SignaturePayload</w:t>
            </w:r>
            <w:proofErr w:type="spellEnd"/>
            <w:r w:rsidRPr="00A838F0">
              <w:t>(</w:t>
            </w:r>
            <w:proofErr w:type="gramEnd"/>
          </w:p>
          <w:p w14:paraId="0034D4D5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r w:rsidRPr="00A838F0">
              <w:t>APP_CONFIG.default_hash_alg</w:t>
            </w:r>
            <w:proofErr w:type="spellEnd"/>
            <w:r w:rsidRPr="00A838F0">
              <w:t>,</w:t>
            </w:r>
          </w:p>
          <w:p w14:paraId="05D59093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</w:t>
            </w:r>
            <w:proofErr w:type="spellStart"/>
            <w:r w:rsidRPr="00A838F0">
              <w:t>APP_CONFIG.default_curve_id</w:t>
            </w:r>
            <w:proofErr w:type="spellEnd"/>
            <w:r w:rsidRPr="00A838F0">
              <w:t>,</w:t>
            </w:r>
          </w:p>
          <w:p w14:paraId="6D181CC9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qx</w:t>
            </w:r>
            <w:proofErr w:type="spellEnd"/>
            <w:r w:rsidRPr="00A838F0">
              <w:t>=</w:t>
            </w:r>
            <w:proofErr w:type="spellStart"/>
            <w:r w:rsidRPr="00A838F0">
              <w:t>qx</w:t>
            </w:r>
            <w:proofErr w:type="spellEnd"/>
            <w:r w:rsidRPr="00A838F0">
              <w:t>,</w:t>
            </w:r>
          </w:p>
          <w:p w14:paraId="51153ADF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qy</w:t>
            </w:r>
            <w:proofErr w:type="spellEnd"/>
            <w:r w:rsidRPr="00A838F0">
              <w:t>=</w:t>
            </w:r>
            <w:proofErr w:type="spellStart"/>
            <w:r w:rsidRPr="00A838F0">
              <w:t>qy</w:t>
            </w:r>
            <w:proofErr w:type="spellEnd"/>
            <w:r w:rsidRPr="00A838F0">
              <w:t>,</w:t>
            </w:r>
          </w:p>
          <w:p w14:paraId="36806DA1" w14:textId="77777777" w:rsidR="00A838F0" w:rsidRPr="00A838F0" w:rsidRDefault="00A838F0" w:rsidP="00A838F0">
            <w:pPr>
              <w:pStyle w:val="ac"/>
            </w:pPr>
            <w:r w:rsidRPr="00A838F0">
              <w:t xml:space="preserve">        p=p,</w:t>
            </w:r>
          </w:p>
          <w:p w14:paraId="77FA938D" w14:textId="77777777" w:rsidR="00A838F0" w:rsidRPr="00A838F0" w:rsidRDefault="00A838F0" w:rsidP="00A838F0">
            <w:pPr>
              <w:pStyle w:val="ac"/>
            </w:pPr>
            <w:r w:rsidRPr="00A838F0">
              <w:t xml:space="preserve">        a=a,</w:t>
            </w:r>
          </w:p>
          <w:p w14:paraId="62FB6ECC" w14:textId="77777777" w:rsidR="00A838F0" w:rsidRPr="00A838F0" w:rsidRDefault="00A838F0" w:rsidP="00A838F0">
            <w:pPr>
              <w:pStyle w:val="ac"/>
            </w:pPr>
            <w:r w:rsidRPr="00A838F0">
              <w:t xml:space="preserve">        b=b,</w:t>
            </w:r>
          </w:p>
          <w:p w14:paraId="62D67B92" w14:textId="77777777" w:rsidR="00A838F0" w:rsidRPr="00A838F0" w:rsidRDefault="00A838F0" w:rsidP="00A838F0">
            <w:pPr>
              <w:pStyle w:val="ac"/>
            </w:pPr>
            <w:r w:rsidRPr="00A838F0">
              <w:t xml:space="preserve">        px=px,</w:t>
            </w:r>
          </w:p>
          <w:p w14:paraId="594F8CB8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py</w:t>
            </w:r>
            <w:proofErr w:type="spellEnd"/>
            <w:r w:rsidRPr="00A838F0">
              <w:t>=</w:t>
            </w:r>
            <w:proofErr w:type="spellStart"/>
            <w:r w:rsidRPr="00A838F0">
              <w:t>py</w:t>
            </w:r>
            <w:proofErr w:type="spellEnd"/>
            <w:r w:rsidRPr="00A838F0">
              <w:t>,</w:t>
            </w:r>
          </w:p>
          <w:p w14:paraId="5BD65246" w14:textId="77777777" w:rsidR="00A838F0" w:rsidRPr="00A838F0" w:rsidRDefault="00A838F0" w:rsidP="00A838F0">
            <w:pPr>
              <w:pStyle w:val="ac"/>
            </w:pPr>
            <w:r w:rsidRPr="00A838F0">
              <w:t xml:space="preserve">        q=q,</w:t>
            </w:r>
          </w:p>
          <w:p w14:paraId="481F22B1" w14:textId="77777777" w:rsidR="00A838F0" w:rsidRPr="00A838F0" w:rsidRDefault="00A838F0" w:rsidP="00A838F0">
            <w:pPr>
              <w:pStyle w:val="ac"/>
            </w:pPr>
            <w:r w:rsidRPr="00A838F0">
              <w:t xml:space="preserve">        r=r,</w:t>
            </w:r>
          </w:p>
          <w:p w14:paraId="6D82C347" w14:textId="77777777" w:rsidR="00A838F0" w:rsidRPr="00A838F0" w:rsidRDefault="00A838F0" w:rsidP="00A838F0">
            <w:pPr>
              <w:pStyle w:val="ac"/>
            </w:pPr>
            <w:r w:rsidRPr="00A838F0">
              <w:t xml:space="preserve">        s=s,</w:t>
            </w:r>
          </w:p>
          <w:p w14:paraId="4C8A78F9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774FBDCC" w14:textId="77777777" w:rsidR="00A838F0" w:rsidRPr="00A838F0" w:rsidRDefault="00A838F0" w:rsidP="00A838F0">
            <w:pPr>
              <w:pStyle w:val="ac"/>
            </w:pPr>
          </w:p>
          <w:p w14:paraId="4931370A" w14:textId="77777777" w:rsidR="00A838F0" w:rsidRPr="00A838F0" w:rsidRDefault="00A838F0" w:rsidP="00A838F0">
            <w:pPr>
              <w:pStyle w:val="ac"/>
            </w:pPr>
          </w:p>
          <w:p w14:paraId="00196543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save_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gramEnd"/>
            <w:r w:rsidRPr="00A838F0">
              <w:t xml:space="preserve">path: Path, payload: </w:t>
            </w:r>
            <w:proofErr w:type="spellStart"/>
            <w:r w:rsidRPr="00A838F0">
              <w:t>SignaturePayload</w:t>
            </w:r>
            <w:proofErr w:type="spellEnd"/>
            <w:r w:rsidRPr="00A838F0">
              <w:t>) -&gt; None:</w:t>
            </w:r>
          </w:p>
          <w:p w14:paraId="694E5AA8" w14:textId="77777777" w:rsidR="00A838F0" w:rsidRPr="00A838F0" w:rsidRDefault="00A838F0" w:rsidP="00A838F0">
            <w:pPr>
              <w:pStyle w:val="ac"/>
            </w:pPr>
            <w:r w:rsidRPr="00A838F0">
              <w:t xml:space="preserve">    """Write signature payload to file."""</w:t>
            </w:r>
          </w:p>
          <w:p w14:paraId="7DF8DC6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path.write</w:t>
            </w:r>
            <w:proofErr w:type="gramEnd"/>
            <w:r w:rsidRPr="00A838F0">
              <w:t>_bytes</w:t>
            </w:r>
            <w:proofErr w:type="spellEnd"/>
            <w:r w:rsidRPr="00A838F0">
              <w:t>(</w:t>
            </w:r>
            <w:proofErr w:type="spellStart"/>
            <w:r w:rsidRPr="00A838F0">
              <w:t>encode_signature</w:t>
            </w:r>
            <w:proofErr w:type="spellEnd"/>
            <w:r w:rsidRPr="00A838F0">
              <w:t>(payload))</w:t>
            </w:r>
          </w:p>
          <w:p w14:paraId="4F2BA505" w14:textId="77777777" w:rsidR="00A838F0" w:rsidRPr="00A838F0" w:rsidRDefault="00A838F0" w:rsidP="00A838F0">
            <w:pPr>
              <w:pStyle w:val="ac"/>
            </w:pPr>
          </w:p>
          <w:p w14:paraId="58668FC0" w14:textId="77777777" w:rsidR="00A838F0" w:rsidRPr="00A838F0" w:rsidRDefault="00A838F0" w:rsidP="00A838F0">
            <w:pPr>
              <w:pStyle w:val="ac"/>
            </w:pPr>
          </w:p>
          <w:p w14:paraId="71A597E8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load_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gramEnd"/>
            <w:r w:rsidRPr="00A838F0">
              <w:t xml:space="preserve">path: Path) -&gt; </w:t>
            </w:r>
            <w:proofErr w:type="spellStart"/>
            <w:r w:rsidRPr="00A838F0">
              <w:t>SignaturePayload</w:t>
            </w:r>
            <w:proofErr w:type="spellEnd"/>
            <w:r w:rsidRPr="00A838F0">
              <w:t>:</w:t>
            </w:r>
          </w:p>
          <w:p w14:paraId="78C19358" w14:textId="77777777" w:rsidR="00A838F0" w:rsidRPr="00A838F0" w:rsidRDefault="00A838F0" w:rsidP="00A838F0">
            <w:pPr>
              <w:pStyle w:val="ac"/>
            </w:pPr>
            <w:r w:rsidRPr="00A838F0">
              <w:t xml:space="preserve">    """Read and parse signature payload from file."""</w:t>
            </w:r>
          </w:p>
          <w:p w14:paraId="026AEB40" w14:textId="353E7EBF" w:rsidR="007066ED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r w:rsidRPr="00A838F0">
              <w:t>decode_signature</w:t>
            </w:r>
            <w:proofErr w:type="spellEnd"/>
            <w:r w:rsidRPr="00A838F0">
              <w:t>(</w:t>
            </w:r>
            <w:proofErr w:type="spellStart"/>
            <w:proofErr w:type="gramStart"/>
            <w:r w:rsidRPr="00A838F0">
              <w:t>path.read</w:t>
            </w:r>
            <w:proofErr w:type="gramEnd"/>
            <w:r w:rsidRPr="00A838F0">
              <w:t>_bytes</w:t>
            </w:r>
            <w:proofErr w:type="spellEnd"/>
            <w:r w:rsidRPr="00A838F0">
              <w:t>())</w:t>
            </w:r>
          </w:p>
        </w:tc>
      </w:tr>
    </w:tbl>
    <w:p w14:paraId="4C1FE8A3" w14:textId="336C4CC3" w:rsidR="007066ED" w:rsidRPr="007066ED" w:rsidRDefault="007066ED" w:rsidP="007066ED">
      <w:pPr>
        <w:pStyle w:val="af9"/>
        <w:jc w:val="right"/>
      </w:pPr>
      <w:r>
        <w:lastRenderedPageBreak/>
        <w:t>Приложение 4. Листинг</w:t>
      </w:r>
      <w:r w:rsidRPr="007066ED">
        <w:t xml:space="preserve"> </w:t>
      </w:r>
      <w:r>
        <w:t xml:space="preserve">Файла </w:t>
      </w:r>
      <w:r w:rsidR="00A838F0" w:rsidRPr="00A838F0">
        <w:t>SRC/SIGN.PY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E69F271" w14:textId="77777777" w:rsidTr="009304BD">
        <w:tc>
          <w:tcPr>
            <w:tcW w:w="9622" w:type="dxa"/>
          </w:tcPr>
          <w:p w14:paraId="21121D1B" w14:textId="77777777" w:rsidR="00A838F0" w:rsidRPr="00A838F0" w:rsidRDefault="00A838F0" w:rsidP="00A838F0">
            <w:pPr>
              <w:pStyle w:val="ac"/>
            </w:pPr>
            <w:r w:rsidRPr="00A838F0">
              <w:t>"""Signing and verification logic for GOST R 34.10-2018 (educational build)."""</w:t>
            </w:r>
          </w:p>
          <w:p w14:paraId="4EF35C4A" w14:textId="77777777" w:rsidR="00A838F0" w:rsidRPr="00A838F0" w:rsidRDefault="00A838F0" w:rsidP="00A838F0">
            <w:pPr>
              <w:pStyle w:val="ac"/>
            </w:pPr>
          </w:p>
          <w:p w14:paraId="692867A9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4E1DA3FF" w14:textId="77777777" w:rsidR="00A838F0" w:rsidRPr="00A838F0" w:rsidRDefault="00A838F0" w:rsidP="00A838F0">
            <w:pPr>
              <w:pStyle w:val="ac"/>
            </w:pPr>
          </w:p>
          <w:p w14:paraId="6229532A" w14:textId="77777777" w:rsidR="00A838F0" w:rsidRPr="00A838F0" w:rsidRDefault="00A838F0" w:rsidP="00A838F0">
            <w:pPr>
              <w:pStyle w:val="ac"/>
            </w:pPr>
            <w:r w:rsidRPr="00A838F0">
              <w:t>import json</w:t>
            </w:r>
          </w:p>
          <w:p w14:paraId="666850D1" w14:textId="77777777" w:rsidR="00A838F0" w:rsidRPr="00A838F0" w:rsidRDefault="00A838F0" w:rsidP="00A838F0">
            <w:pPr>
              <w:pStyle w:val="ac"/>
            </w:pPr>
            <w:r w:rsidRPr="00A838F0">
              <w:t>import secrets</w:t>
            </w:r>
          </w:p>
          <w:p w14:paraId="4AF1449B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dataclasses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dataclass</w:t>
            </w:r>
            <w:proofErr w:type="spellEnd"/>
          </w:p>
          <w:p w14:paraId="24E1D09E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pathlib</w:t>
            </w:r>
            <w:proofErr w:type="spellEnd"/>
            <w:r w:rsidRPr="00A838F0">
              <w:t xml:space="preserve"> import Path</w:t>
            </w:r>
          </w:p>
          <w:p w14:paraId="060CFCDE" w14:textId="77777777" w:rsidR="00A838F0" w:rsidRPr="00A838F0" w:rsidRDefault="00A838F0" w:rsidP="00A838F0">
            <w:pPr>
              <w:pStyle w:val="ac"/>
            </w:pPr>
            <w:r w:rsidRPr="00A838F0">
              <w:t>from typing import Any, cast</w:t>
            </w:r>
          </w:p>
          <w:p w14:paraId="3B4D7E5B" w14:textId="77777777" w:rsidR="00A838F0" w:rsidRPr="00A838F0" w:rsidRDefault="00A838F0" w:rsidP="00A838F0">
            <w:pPr>
              <w:pStyle w:val="ac"/>
            </w:pPr>
          </w:p>
          <w:p w14:paraId="26F53B42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src.config</w:t>
            </w:r>
            <w:proofErr w:type="spellEnd"/>
            <w:r w:rsidRPr="00A838F0">
              <w:t xml:space="preserve"> import APP_CONFIG, </w:t>
            </w:r>
            <w:proofErr w:type="spellStart"/>
            <w:r w:rsidRPr="00A838F0">
              <w:t>CurveParams</w:t>
            </w:r>
            <w:proofErr w:type="spellEnd"/>
          </w:p>
          <w:p w14:paraId="28EF106B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src.ecc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EllipticCurve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mod_inv</w:t>
            </w:r>
            <w:proofErr w:type="spellEnd"/>
          </w:p>
          <w:p w14:paraId="7655B09C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proofErr w:type="gramStart"/>
            <w:r w:rsidRPr="00A838F0">
              <w:t>src.hashing</w:t>
            </w:r>
            <w:proofErr w:type="spellEnd"/>
            <w:proofErr w:type="gramEnd"/>
            <w:r w:rsidRPr="00A838F0">
              <w:t xml:space="preserve"> import </w:t>
            </w:r>
            <w:proofErr w:type="spellStart"/>
            <w:r w:rsidRPr="00A838F0">
              <w:t>HashAlg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hash_to_alpha</w:t>
            </w:r>
            <w:proofErr w:type="spellEnd"/>
          </w:p>
          <w:p w14:paraId="50654569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proofErr w:type="gramStart"/>
            <w:r w:rsidRPr="00A838F0">
              <w:t>src.sigfile</w:t>
            </w:r>
            <w:proofErr w:type="spellEnd"/>
            <w:proofErr w:type="gramEnd"/>
            <w:r w:rsidRPr="00A838F0">
              <w:t xml:space="preserve"> import </w:t>
            </w:r>
            <w:proofErr w:type="spellStart"/>
            <w:r w:rsidRPr="00A838F0">
              <w:t>SignaturePayload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load_signature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save_signature</w:t>
            </w:r>
            <w:proofErr w:type="spellEnd"/>
          </w:p>
          <w:p w14:paraId="5824A6FB" w14:textId="77777777" w:rsidR="00A838F0" w:rsidRPr="00A838F0" w:rsidRDefault="00A838F0" w:rsidP="00A838F0">
            <w:pPr>
              <w:pStyle w:val="ac"/>
            </w:pPr>
          </w:p>
          <w:p w14:paraId="1126E339" w14:textId="77777777" w:rsidR="00A838F0" w:rsidRPr="00A838F0" w:rsidRDefault="00A838F0" w:rsidP="00A838F0">
            <w:pPr>
              <w:pStyle w:val="ac"/>
            </w:pPr>
          </w:p>
          <w:p w14:paraId="1BE7B4BC" w14:textId="77777777" w:rsidR="00A838F0" w:rsidRPr="00A838F0" w:rsidRDefault="00A838F0" w:rsidP="00A838F0">
            <w:pPr>
              <w:pStyle w:val="ac"/>
            </w:pPr>
            <w:r w:rsidRPr="00A838F0">
              <w:t>@</w:t>
            </w:r>
            <w:proofErr w:type="gramStart"/>
            <w:r w:rsidRPr="00A838F0">
              <w:t>dataclass</w:t>
            </w:r>
            <w:proofErr w:type="gramEnd"/>
            <w:r w:rsidRPr="00A838F0">
              <w:t>(frozen=True)</w:t>
            </w:r>
          </w:p>
          <w:p w14:paraId="230D5E86" w14:textId="77777777" w:rsidR="00A838F0" w:rsidRPr="00A838F0" w:rsidRDefault="00A838F0" w:rsidP="00A838F0">
            <w:pPr>
              <w:pStyle w:val="ac"/>
            </w:pPr>
            <w:r w:rsidRPr="00A838F0">
              <w:t xml:space="preserve">class </w:t>
            </w:r>
            <w:proofErr w:type="spellStart"/>
            <w:r w:rsidRPr="00A838F0">
              <w:t>PrivateKey</w:t>
            </w:r>
            <w:proofErr w:type="spellEnd"/>
            <w:r w:rsidRPr="00A838F0">
              <w:t>:</w:t>
            </w:r>
          </w:p>
          <w:p w14:paraId="52F0066E" w14:textId="77777777" w:rsidR="00A838F0" w:rsidRPr="00A838F0" w:rsidRDefault="00A838F0" w:rsidP="00A838F0">
            <w:pPr>
              <w:pStyle w:val="ac"/>
            </w:pPr>
            <w:r w:rsidRPr="00A838F0">
              <w:t xml:space="preserve">    """Private key with curve parameters."""</w:t>
            </w:r>
          </w:p>
          <w:p w14:paraId="5D339C4D" w14:textId="77777777" w:rsidR="00A838F0" w:rsidRPr="00A838F0" w:rsidRDefault="00A838F0" w:rsidP="00A838F0">
            <w:pPr>
              <w:pStyle w:val="ac"/>
            </w:pPr>
          </w:p>
          <w:p w14:paraId="200016DB" w14:textId="77777777" w:rsidR="00A838F0" w:rsidRPr="00A838F0" w:rsidRDefault="00A838F0" w:rsidP="00A838F0">
            <w:pPr>
              <w:pStyle w:val="ac"/>
            </w:pPr>
            <w:r w:rsidRPr="00A838F0">
              <w:t xml:space="preserve">    curve: </w:t>
            </w:r>
            <w:proofErr w:type="spellStart"/>
            <w:r w:rsidRPr="00A838F0">
              <w:t>EllipticCurve</w:t>
            </w:r>
            <w:proofErr w:type="spellEnd"/>
          </w:p>
          <w:p w14:paraId="3E79A414" w14:textId="77777777" w:rsidR="00A838F0" w:rsidRPr="00A838F0" w:rsidRDefault="00A838F0" w:rsidP="00A838F0">
            <w:pPr>
              <w:pStyle w:val="ac"/>
            </w:pPr>
            <w:r w:rsidRPr="00A838F0">
              <w:t xml:space="preserve">    d: int</w:t>
            </w:r>
          </w:p>
          <w:p w14:paraId="5B9868E8" w14:textId="77777777" w:rsidR="00A838F0" w:rsidRPr="00A838F0" w:rsidRDefault="00A838F0" w:rsidP="00A838F0">
            <w:pPr>
              <w:pStyle w:val="ac"/>
            </w:pPr>
          </w:p>
          <w:p w14:paraId="00FD7DBA" w14:textId="77777777" w:rsidR="00A838F0" w:rsidRPr="00A838F0" w:rsidRDefault="00A838F0" w:rsidP="00A838F0">
            <w:pPr>
              <w:pStyle w:val="ac"/>
            </w:pPr>
          </w:p>
          <w:p w14:paraId="17CCFC33" w14:textId="77777777" w:rsidR="00A838F0" w:rsidRPr="00A838F0" w:rsidRDefault="00A838F0" w:rsidP="00A838F0">
            <w:pPr>
              <w:pStyle w:val="ac"/>
            </w:pPr>
            <w:r w:rsidRPr="00A838F0">
              <w:t>@</w:t>
            </w:r>
            <w:proofErr w:type="gramStart"/>
            <w:r w:rsidRPr="00A838F0">
              <w:t>dataclass</w:t>
            </w:r>
            <w:proofErr w:type="gramEnd"/>
            <w:r w:rsidRPr="00A838F0">
              <w:t>(frozen=True)</w:t>
            </w:r>
          </w:p>
          <w:p w14:paraId="2DF3E9C6" w14:textId="77777777" w:rsidR="00A838F0" w:rsidRPr="00A838F0" w:rsidRDefault="00A838F0" w:rsidP="00A838F0">
            <w:pPr>
              <w:pStyle w:val="ac"/>
            </w:pPr>
            <w:r w:rsidRPr="00A838F0">
              <w:t xml:space="preserve">class </w:t>
            </w:r>
            <w:proofErr w:type="spellStart"/>
            <w:r w:rsidRPr="00A838F0">
              <w:t>PublicKey</w:t>
            </w:r>
            <w:proofErr w:type="spellEnd"/>
            <w:r w:rsidRPr="00A838F0">
              <w:t>:</w:t>
            </w:r>
          </w:p>
          <w:p w14:paraId="015C2D95" w14:textId="77777777" w:rsidR="00A838F0" w:rsidRPr="00A838F0" w:rsidRDefault="00A838F0" w:rsidP="00A838F0">
            <w:pPr>
              <w:pStyle w:val="ac"/>
            </w:pPr>
            <w:r w:rsidRPr="00A838F0">
              <w:t xml:space="preserve">    """Public key with curve parameters."""</w:t>
            </w:r>
          </w:p>
          <w:p w14:paraId="484D6463" w14:textId="77777777" w:rsidR="00A838F0" w:rsidRPr="00A838F0" w:rsidRDefault="00A838F0" w:rsidP="00A838F0">
            <w:pPr>
              <w:pStyle w:val="ac"/>
            </w:pPr>
          </w:p>
          <w:p w14:paraId="5C111573" w14:textId="77777777" w:rsidR="00A838F0" w:rsidRPr="00A838F0" w:rsidRDefault="00A838F0" w:rsidP="00A838F0">
            <w:pPr>
              <w:pStyle w:val="ac"/>
            </w:pPr>
            <w:r w:rsidRPr="00A838F0">
              <w:t xml:space="preserve">    curve: </w:t>
            </w:r>
            <w:proofErr w:type="spellStart"/>
            <w:r w:rsidRPr="00A838F0">
              <w:t>EllipticCurve</w:t>
            </w:r>
            <w:proofErr w:type="spellEnd"/>
          </w:p>
          <w:p w14:paraId="1670C48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q_point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ECPoint</w:t>
            </w:r>
            <w:proofErr w:type="spellEnd"/>
          </w:p>
          <w:p w14:paraId="7F314503" w14:textId="77777777" w:rsidR="00A838F0" w:rsidRPr="00A838F0" w:rsidRDefault="00A838F0" w:rsidP="00A838F0">
            <w:pPr>
              <w:pStyle w:val="ac"/>
            </w:pPr>
          </w:p>
          <w:p w14:paraId="20318498" w14:textId="77777777" w:rsidR="00A838F0" w:rsidRPr="00A838F0" w:rsidRDefault="00A838F0" w:rsidP="00A838F0">
            <w:pPr>
              <w:pStyle w:val="ac"/>
            </w:pPr>
          </w:p>
          <w:p w14:paraId="26B8827A" w14:textId="77777777" w:rsidR="00A838F0" w:rsidRPr="00A838F0" w:rsidRDefault="00A838F0" w:rsidP="00A838F0">
            <w:pPr>
              <w:pStyle w:val="ac"/>
            </w:pPr>
            <w:r w:rsidRPr="00A838F0">
              <w:t>def _</w:t>
            </w:r>
            <w:proofErr w:type="spellStart"/>
            <w:r w:rsidRPr="00A838F0">
              <w:t>parse_</w:t>
            </w:r>
            <w:proofErr w:type="gramStart"/>
            <w:r w:rsidRPr="00A838F0">
              <w:t>point</w:t>
            </w:r>
            <w:proofErr w:type="spellEnd"/>
            <w:r w:rsidRPr="00A838F0">
              <w:t>(</w:t>
            </w:r>
            <w:proofErr w:type="gramEnd"/>
            <w:r w:rsidRPr="00A838F0">
              <w:t xml:space="preserve">raw: Any, </w:t>
            </w:r>
            <w:proofErr w:type="spellStart"/>
            <w:r w:rsidRPr="00A838F0">
              <w:t>field_name</w:t>
            </w:r>
            <w:proofErr w:type="spellEnd"/>
            <w:r w:rsidRPr="00A838F0">
              <w:t xml:space="preserve">: str) -&gt; </w:t>
            </w:r>
            <w:proofErr w:type="spellStart"/>
            <w:r w:rsidRPr="00A838F0">
              <w:t>ECPoint</w:t>
            </w:r>
            <w:proofErr w:type="spellEnd"/>
            <w:r w:rsidRPr="00A838F0">
              <w:t>:</w:t>
            </w:r>
          </w:p>
          <w:p w14:paraId="0F725232" w14:textId="77777777" w:rsidR="00A838F0" w:rsidRPr="00A838F0" w:rsidRDefault="00A838F0" w:rsidP="00A838F0">
            <w:pPr>
              <w:pStyle w:val="ac"/>
            </w:pPr>
            <w:r w:rsidRPr="00A838F0">
              <w:t xml:space="preserve">    """Parse point from JSON as {'x': int, 'y': int} or [x, y]."""</w:t>
            </w:r>
          </w:p>
          <w:p w14:paraId="2FC813C5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isinstance</w:t>
            </w:r>
            <w:proofErr w:type="spellEnd"/>
            <w:r w:rsidRPr="00A838F0">
              <w:t>(</w:t>
            </w:r>
            <w:proofErr w:type="gramEnd"/>
            <w:r w:rsidRPr="00A838F0">
              <w:t xml:space="preserve">raw, </w:t>
            </w:r>
            <w:proofErr w:type="spellStart"/>
            <w:r w:rsidRPr="00A838F0">
              <w:t>dict</w:t>
            </w:r>
            <w:proofErr w:type="spellEnd"/>
            <w:r w:rsidRPr="00A838F0">
              <w:t>):</w:t>
            </w:r>
          </w:p>
          <w:p w14:paraId="29AB2A9C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r w:rsidRPr="00A838F0">
              <w:t>ECPoint</w:t>
            </w:r>
            <w:proofErr w:type="spellEnd"/>
            <w:r w:rsidRPr="00A838F0">
              <w:t>(int(raw["x"]), int(raw["y"]))</w:t>
            </w:r>
          </w:p>
          <w:p w14:paraId="268E656F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isinstance</w:t>
            </w:r>
            <w:proofErr w:type="spellEnd"/>
            <w:r w:rsidRPr="00A838F0">
              <w:t>(</w:t>
            </w:r>
            <w:proofErr w:type="gramEnd"/>
            <w:r w:rsidRPr="00A838F0">
              <w:t xml:space="preserve">raw, list) and </w:t>
            </w:r>
            <w:proofErr w:type="spellStart"/>
            <w:r w:rsidRPr="00A838F0">
              <w:t>len</w:t>
            </w:r>
            <w:proofErr w:type="spellEnd"/>
            <w:r w:rsidRPr="00A838F0">
              <w:t>(raw) == 2:</w:t>
            </w:r>
          </w:p>
          <w:p w14:paraId="3FD62718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</w:t>
            </w:r>
            <w:proofErr w:type="spellStart"/>
            <w:r w:rsidRPr="00A838F0">
              <w:t>ECPoint</w:t>
            </w:r>
            <w:proofErr w:type="spellEnd"/>
            <w:r w:rsidRPr="00A838F0">
              <w:t>(int(</w:t>
            </w:r>
            <w:proofErr w:type="gramStart"/>
            <w:r w:rsidRPr="00A838F0">
              <w:t>raw[</w:t>
            </w:r>
            <w:proofErr w:type="gramEnd"/>
            <w:r w:rsidRPr="00A838F0">
              <w:t>0]), int(raw[1]))</w:t>
            </w:r>
          </w:p>
          <w:p w14:paraId="15A6A068" w14:textId="77777777" w:rsidR="00A838F0" w:rsidRPr="00A838F0" w:rsidRDefault="00A838F0" w:rsidP="00A838F0">
            <w:pPr>
              <w:pStyle w:val="ac"/>
            </w:pPr>
            <w:r w:rsidRPr="00A838F0">
              <w:t xml:space="preserve">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f"Field</w:t>
            </w:r>
            <w:proofErr w:type="spellEnd"/>
            <w:r w:rsidRPr="00A838F0">
              <w:t xml:space="preserve"> '{</w:t>
            </w:r>
            <w:proofErr w:type="spellStart"/>
            <w:r w:rsidRPr="00A838F0">
              <w:t>field_name</w:t>
            </w:r>
            <w:proofErr w:type="spellEnd"/>
            <w:r w:rsidRPr="00A838F0">
              <w:t>}' must be point object or [x, y]")</w:t>
            </w:r>
          </w:p>
          <w:p w14:paraId="346483B5" w14:textId="77777777" w:rsidR="00A838F0" w:rsidRPr="00A838F0" w:rsidRDefault="00A838F0" w:rsidP="00A838F0">
            <w:pPr>
              <w:pStyle w:val="ac"/>
            </w:pPr>
          </w:p>
          <w:p w14:paraId="0F1D8D00" w14:textId="77777777" w:rsidR="00A838F0" w:rsidRPr="00A838F0" w:rsidRDefault="00A838F0" w:rsidP="00A838F0">
            <w:pPr>
              <w:pStyle w:val="ac"/>
            </w:pPr>
          </w:p>
          <w:p w14:paraId="7BB6EF18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>def _</w:t>
            </w:r>
            <w:proofErr w:type="spellStart"/>
            <w:r w:rsidRPr="00A838F0">
              <w:t>curve_from_key_</w:t>
            </w:r>
            <w:proofErr w:type="gramStart"/>
            <w:r w:rsidRPr="00A838F0">
              <w:t>json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key_data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dict</w:t>
            </w:r>
            <w:proofErr w:type="spellEnd"/>
            <w:r w:rsidRPr="00A838F0">
              <w:t xml:space="preserve">[str, Any]) -&gt; </w:t>
            </w:r>
            <w:proofErr w:type="spellStart"/>
            <w:r w:rsidRPr="00A838F0">
              <w:t>EllipticCurve</w:t>
            </w:r>
            <w:proofErr w:type="spellEnd"/>
            <w:r w:rsidRPr="00A838F0">
              <w:t>:</w:t>
            </w:r>
          </w:p>
          <w:p w14:paraId="33FF7178" w14:textId="77777777" w:rsidR="00A838F0" w:rsidRPr="00A838F0" w:rsidRDefault="00A838F0" w:rsidP="00A838F0">
            <w:pPr>
              <w:pStyle w:val="ac"/>
            </w:pPr>
            <w:r w:rsidRPr="00A838F0">
              <w:t xml:space="preserve">    """Build curve object from key JSON fields."""</w:t>
            </w:r>
          </w:p>
          <w:p w14:paraId="69B0C4E9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base_point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parse_point</w:t>
            </w:r>
            <w:proofErr w:type="spellEnd"/>
            <w:r w:rsidRPr="00A838F0">
              <w:t>(</w:t>
            </w:r>
            <w:proofErr w:type="spellStart"/>
            <w:r w:rsidRPr="00A838F0">
              <w:t>key_data</w:t>
            </w:r>
            <w:proofErr w:type="spellEnd"/>
            <w:r w:rsidRPr="00A838F0">
              <w:t>["P"], "P")</w:t>
            </w:r>
          </w:p>
          <w:p w14:paraId="3D7F00F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curve_params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CurveParams</w:t>
            </w:r>
            <w:proofErr w:type="spellEnd"/>
            <w:r w:rsidRPr="00A838F0">
              <w:t>(</w:t>
            </w:r>
            <w:proofErr w:type="gramEnd"/>
          </w:p>
          <w:p w14:paraId="4C54501B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</w:t>
            </w:r>
            <w:proofErr w:type="gramStart"/>
            <w:r w:rsidRPr="00A838F0">
              <w:t>str(</w:t>
            </w:r>
            <w:proofErr w:type="spellStart"/>
            <w:proofErr w:type="gramEnd"/>
            <w:r w:rsidRPr="00A838F0">
              <w:t>key_data.get</w:t>
            </w:r>
            <w:proofErr w:type="spellEnd"/>
            <w:r w:rsidRPr="00A838F0">
              <w:t>("</w:t>
            </w:r>
            <w:proofErr w:type="spellStart"/>
            <w:r w:rsidRPr="00A838F0">
              <w:t>curve_id</w:t>
            </w:r>
            <w:proofErr w:type="spellEnd"/>
            <w:r w:rsidRPr="00A838F0">
              <w:t xml:space="preserve">", </w:t>
            </w:r>
            <w:proofErr w:type="spellStart"/>
            <w:r w:rsidRPr="00A838F0">
              <w:t>APP_CONFIG.default_curve_id</w:t>
            </w:r>
            <w:proofErr w:type="spellEnd"/>
            <w:r w:rsidRPr="00A838F0">
              <w:t>)),</w:t>
            </w:r>
          </w:p>
          <w:p w14:paraId="5991EFE0" w14:textId="77777777" w:rsidR="00A838F0" w:rsidRPr="00A838F0" w:rsidRDefault="00A838F0" w:rsidP="00A838F0">
            <w:pPr>
              <w:pStyle w:val="ac"/>
            </w:pPr>
            <w:r w:rsidRPr="00A838F0">
              <w:t xml:space="preserve">        p=int(</w:t>
            </w:r>
            <w:proofErr w:type="spellStart"/>
            <w:r w:rsidRPr="00A838F0">
              <w:t>key_data</w:t>
            </w:r>
            <w:proofErr w:type="spellEnd"/>
            <w:r w:rsidRPr="00A838F0">
              <w:t>["p"]),</w:t>
            </w:r>
          </w:p>
          <w:p w14:paraId="4EAC5CEF" w14:textId="77777777" w:rsidR="00A838F0" w:rsidRPr="00A838F0" w:rsidRDefault="00A838F0" w:rsidP="00A838F0">
            <w:pPr>
              <w:pStyle w:val="ac"/>
            </w:pPr>
            <w:r w:rsidRPr="00A838F0">
              <w:t xml:space="preserve">        a=int(</w:t>
            </w:r>
            <w:proofErr w:type="spellStart"/>
            <w:r w:rsidRPr="00A838F0">
              <w:t>key_data</w:t>
            </w:r>
            <w:proofErr w:type="spellEnd"/>
            <w:r w:rsidRPr="00A838F0">
              <w:t>["a"]),</w:t>
            </w:r>
          </w:p>
          <w:p w14:paraId="457620A1" w14:textId="77777777" w:rsidR="00A838F0" w:rsidRPr="00A838F0" w:rsidRDefault="00A838F0" w:rsidP="00A838F0">
            <w:pPr>
              <w:pStyle w:val="ac"/>
            </w:pPr>
            <w:r w:rsidRPr="00A838F0">
              <w:t xml:space="preserve">        b=int(</w:t>
            </w:r>
            <w:proofErr w:type="spellStart"/>
            <w:r w:rsidRPr="00A838F0">
              <w:t>key_data</w:t>
            </w:r>
            <w:proofErr w:type="spellEnd"/>
            <w:r w:rsidRPr="00A838F0">
              <w:t>["b"]),</w:t>
            </w:r>
          </w:p>
          <w:p w14:paraId="5FCE983A" w14:textId="77777777" w:rsidR="00A838F0" w:rsidRPr="00A838F0" w:rsidRDefault="00A838F0" w:rsidP="00A838F0">
            <w:pPr>
              <w:pStyle w:val="ac"/>
            </w:pPr>
            <w:r w:rsidRPr="00A838F0">
              <w:t xml:space="preserve">        q=int(</w:t>
            </w:r>
            <w:proofErr w:type="spellStart"/>
            <w:r w:rsidRPr="00A838F0">
              <w:t>key_data</w:t>
            </w:r>
            <w:proofErr w:type="spellEnd"/>
            <w:r w:rsidRPr="00A838F0">
              <w:t>["q"]),</w:t>
            </w:r>
          </w:p>
          <w:p w14:paraId="13B2DDD0" w14:textId="77777777" w:rsidR="00A838F0" w:rsidRPr="00A838F0" w:rsidRDefault="00A838F0" w:rsidP="00A838F0">
            <w:pPr>
              <w:pStyle w:val="ac"/>
            </w:pPr>
            <w:r w:rsidRPr="00A838F0">
              <w:t xml:space="preserve">        px=</w:t>
            </w:r>
            <w:proofErr w:type="spellStart"/>
            <w:r w:rsidRPr="00A838F0">
              <w:t>base_point.x</w:t>
            </w:r>
            <w:proofErr w:type="spellEnd"/>
            <w:r w:rsidRPr="00A838F0">
              <w:t>,</w:t>
            </w:r>
          </w:p>
          <w:p w14:paraId="4FF427E3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py</w:t>
            </w:r>
            <w:proofErr w:type="spellEnd"/>
            <w:r w:rsidRPr="00A838F0">
              <w:t>=</w:t>
            </w:r>
            <w:proofErr w:type="spellStart"/>
            <w:r w:rsidRPr="00A838F0">
              <w:t>base_</w:t>
            </w:r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>,</w:t>
            </w:r>
          </w:p>
          <w:p w14:paraId="64AB1990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13008AF2" w14:textId="77777777" w:rsidR="00A838F0" w:rsidRPr="00A838F0" w:rsidRDefault="00A838F0" w:rsidP="00A838F0">
            <w:pPr>
              <w:pStyle w:val="ac"/>
            </w:pPr>
            <w:r w:rsidRPr="00A838F0">
              <w:t xml:space="preserve">    curve = </w:t>
            </w:r>
            <w:proofErr w:type="spellStart"/>
            <w:proofErr w:type="gramStart"/>
            <w:r w:rsidRPr="00A838F0">
              <w:t>EllipticCurve</w:t>
            </w:r>
            <w:proofErr w:type="spellEnd"/>
            <w:r w:rsidRPr="00A838F0">
              <w:t>(</w:t>
            </w:r>
            <w:proofErr w:type="gramEnd"/>
          </w:p>
          <w:p w14:paraId="16DF3365" w14:textId="77777777" w:rsidR="00A838F0" w:rsidRPr="00A838F0" w:rsidRDefault="00A838F0" w:rsidP="00A838F0">
            <w:pPr>
              <w:pStyle w:val="ac"/>
            </w:pPr>
            <w:r w:rsidRPr="00A838F0">
              <w:t xml:space="preserve">        p=</w:t>
            </w:r>
            <w:proofErr w:type="spellStart"/>
            <w:r w:rsidRPr="00A838F0">
              <w:t>curve_</w:t>
            </w:r>
            <w:proofErr w:type="gramStart"/>
            <w:r w:rsidRPr="00A838F0">
              <w:t>params.p</w:t>
            </w:r>
            <w:proofErr w:type="spellEnd"/>
            <w:proofErr w:type="gramEnd"/>
            <w:r w:rsidRPr="00A838F0">
              <w:t>,</w:t>
            </w:r>
          </w:p>
          <w:p w14:paraId="0BC35621" w14:textId="77777777" w:rsidR="00A838F0" w:rsidRPr="00A838F0" w:rsidRDefault="00A838F0" w:rsidP="00A838F0">
            <w:pPr>
              <w:pStyle w:val="ac"/>
            </w:pPr>
            <w:r w:rsidRPr="00A838F0">
              <w:t xml:space="preserve">        a=</w:t>
            </w:r>
            <w:proofErr w:type="spellStart"/>
            <w:r w:rsidRPr="00A838F0">
              <w:t>curve_</w:t>
            </w:r>
            <w:proofErr w:type="gramStart"/>
            <w:r w:rsidRPr="00A838F0">
              <w:t>params.a</w:t>
            </w:r>
            <w:proofErr w:type="spellEnd"/>
            <w:proofErr w:type="gramEnd"/>
            <w:r w:rsidRPr="00A838F0">
              <w:t>,</w:t>
            </w:r>
          </w:p>
          <w:p w14:paraId="5FCBD873" w14:textId="77777777" w:rsidR="00A838F0" w:rsidRPr="00A838F0" w:rsidRDefault="00A838F0" w:rsidP="00A838F0">
            <w:pPr>
              <w:pStyle w:val="ac"/>
            </w:pPr>
            <w:r w:rsidRPr="00A838F0">
              <w:t xml:space="preserve">        b=</w:t>
            </w:r>
            <w:proofErr w:type="spellStart"/>
            <w:r w:rsidRPr="00A838F0">
              <w:t>curve_</w:t>
            </w:r>
            <w:proofErr w:type="gramStart"/>
            <w:r w:rsidRPr="00A838F0">
              <w:t>params.b</w:t>
            </w:r>
            <w:proofErr w:type="spellEnd"/>
            <w:proofErr w:type="gramEnd"/>
            <w:r w:rsidRPr="00A838F0">
              <w:t>,</w:t>
            </w:r>
          </w:p>
          <w:p w14:paraId="2A3B90EA" w14:textId="77777777" w:rsidR="00A838F0" w:rsidRPr="00A838F0" w:rsidRDefault="00A838F0" w:rsidP="00A838F0">
            <w:pPr>
              <w:pStyle w:val="ac"/>
            </w:pPr>
            <w:r w:rsidRPr="00A838F0">
              <w:t xml:space="preserve">        q=</w:t>
            </w:r>
            <w:proofErr w:type="spellStart"/>
            <w:r w:rsidRPr="00A838F0">
              <w:t>curve_</w:t>
            </w:r>
            <w:proofErr w:type="gramStart"/>
            <w:r w:rsidRPr="00A838F0">
              <w:t>params.q</w:t>
            </w:r>
            <w:proofErr w:type="spellEnd"/>
            <w:proofErr w:type="gramEnd"/>
            <w:r w:rsidRPr="00A838F0">
              <w:t>,</w:t>
            </w:r>
          </w:p>
          <w:p w14:paraId="4A333261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base_point</w:t>
            </w:r>
            <w:proofErr w:type="spellEnd"/>
            <w:r w:rsidRPr="00A838F0">
              <w:t>=</w:t>
            </w:r>
            <w:proofErr w:type="spellStart"/>
            <w:r w:rsidRPr="00A838F0">
              <w:t>base_point</w:t>
            </w:r>
            <w:proofErr w:type="spellEnd"/>
            <w:r w:rsidRPr="00A838F0">
              <w:t>,</w:t>
            </w:r>
          </w:p>
          <w:p w14:paraId="2920971F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</w:t>
            </w:r>
            <w:proofErr w:type="spellStart"/>
            <w:r w:rsidRPr="00A838F0">
              <w:t>curve_</w:t>
            </w:r>
            <w:proofErr w:type="gramStart"/>
            <w:r w:rsidRPr="00A838F0">
              <w:t>params.curve</w:t>
            </w:r>
            <w:proofErr w:type="gramEnd"/>
            <w:r w:rsidRPr="00A838F0">
              <w:t>_id</w:t>
            </w:r>
            <w:proofErr w:type="spellEnd"/>
            <w:r w:rsidRPr="00A838F0">
              <w:t>,</w:t>
            </w:r>
          </w:p>
          <w:p w14:paraId="6252389B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075282EE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r w:rsidRPr="00A838F0">
              <w:t>curve.is_on_curve</w:t>
            </w:r>
            <w:proofErr w:type="spellEnd"/>
            <w:r w:rsidRPr="00A838F0">
              <w:t>(</w:t>
            </w:r>
            <w:proofErr w:type="spellStart"/>
            <w:proofErr w:type="gramStart"/>
            <w:r w:rsidRPr="00A838F0">
              <w:t>curve.base</w:t>
            </w:r>
            <w:proofErr w:type="gramEnd"/>
            <w:r w:rsidRPr="00A838F0">
              <w:t>_point</w:t>
            </w:r>
            <w:proofErr w:type="spellEnd"/>
            <w:r w:rsidRPr="00A838F0">
              <w:t>):</w:t>
            </w:r>
          </w:p>
          <w:p w14:paraId="0375982A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"Base point P is not on the curve")</w:t>
            </w:r>
          </w:p>
          <w:p w14:paraId="515B4378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curve.base_point.is_infinity</w:t>
            </w:r>
            <w:proofErr w:type="spellEnd"/>
            <w:r w:rsidRPr="00A838F0">
              <w:t>:</w:t>
            </w:r>
          </w:p>
          <w:p w14:paraId="353845FC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"Base point P must not be infinity")</w:t>
            </w:r>
          </w:p>
          <w:p w14:paraId="4AE1A3E5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>(</w:t>
            </w:r>
            <w:proofErr w:type="spellStart"/>
            <w:r w:rsidRPr="00A838F0">
              <w:t>curve.q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curve.base_point</w:t>
            </w:r>
            <w:proofErr w:type="spellEnd"/>
            <w:r w:rsidRPr="00A838F0">
              <w:t>).</w:t>
            </w:r>
            <w:proofErr w:type="spellStart"/>
            <w:r w:rsidRPr="00A838F0">
              <w:t>is_infinity</w:t>
            </w:r>
            <w:proofErr w:type="spellEnd"/>
            <w:r w:rsidRPr="00A838F0">
              <w:t>:</w:t>
            </w:r>
          </w:p>
          <w:p w14:paraId="4D596FBE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"Base point P must have order q")</w:t>
            </w:r>
          </w:p>
          <w:p w14:paraId="7B20A6E8" w14:textId="77777777" w:rsidR="00A838F0" w:rsidRPr="00A838F0" w:rsidRDefault="00A838F0" w:rsidP="00A838F0">
            <w:pPr>
              <w:pStyle w:val="ac"/>
            </w:pPr>
            <w:r w:rsidRPr="00A838F0">
              <w:t xml:space="preserve">    return curve</w:t>
            </w:r>
          </w:p>
          <w:p w14:paraId="2EB01F26" w14:textId="77777777" w:rsidR="00A838F0" w:rsidRPr="00A838F0" w:rsidRDefault="00A838F0" w:rsidP="00A838F0">
            <w:pPr>
              <w:pStyle w:val="ac"/>
            </w:pPr>
          </w:p>
          <w:p w14:paraId="35A7BADD" w14:textId="77777777" w:rsidR="00A838F0" w:rsidRPr="00A838F0" w:rsidRDefault="00A838F0" w:rsidP="00A838F0">
            <w:pPr>
              <w:pStyle w:val="ac"/>
            </w:pPr>
          </w:p>
          <w:p w14:paraId="7EB883C0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load_private_</w:t>
            </w:r>
            <w:proofErr w:type="gramStart"/>
            <w:r w:rsidRPr="00A838F0">
              <w:t>key</w:t>
            </w:r>
            <w:proofErr w:type="spellEnd"/>
            <w:r w:rsidRPr="00A838F0">
              <w:t>(</w:t>
            </w:r>
            <w:proofErr w:type="gramEnd"/>
            <w:r w:rsidRPr="00A838F0">
              <w:t xml:space="preserve">path: Path) -&gt; </w:t>
            </w:r>
            <w:proofErr w:type="spellStart"/>
            <w:r w:rsidRPr="00A838F0">
              <w:t>PrivateKey</w:t>
            </w:r>
            <w:proofErr w:type="spellEnd"/>
            <w:r w:rsidRPr="00A838F0">
              <w:t>:</w:t>
            </w:r>
          </w:p>
          <w:p w14:paraId="07A36A4B" w14:textId="77777777" w:rsidR="00A838F0" w:rsidRPr="00A838F0" w:rsidRDefault="00A838F0" w:rsidP="00A838F0">
            <w:pPr>
              <w:pStyle w:val="ac"/>
            </w:pPr>
            <w:r w:rsidRPr="00A838F0">
              <w:t xml:space="preserve">    """Load private key from JSON file."""</w:t>
            </w:r>
          </w:p>
          <w:p w14:paraId="2331775F" w14:textId="77777777" w:rsidR="00A838F0" w:rsidRPr="00A838F0" w:rsidRDefault="00A838F0" w:rsidP="00A838F0">
            <w:pPr>
              <w:pStyle w:val="ac"/>
            </w:pPr>
            <w:r w:rsidRPr="00A838F0">
              <w:t xml:space="preserve">    data = </w:t>
            </w:r>
            <w:proofErr w:type="spellStart"/>
            <w:proofErr w:type="gramStart"/>
            <w:r w:rsidRPr="00A838F0">
              <w:t>json.loads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path.read_text</w:t>
            </w:r>
            <w:proofErr w:type="spellEnd"/>
            <w:r w:rsidRPr="00A838F0">
              <w:t>(encoding="utf-8"))</w:t>
            </w:r>
          </w:p>
          <w:p w14:paraId="3BBD2CDC" w14:textId="77777777" w:rsidR="00A838F0" w:rsidRPr="00A838F0" w:rsidRDefault="00A838F0" w:rsidP="00A838F0">
            <w:pPr>
              <w:pStyle w:val="ac"/>
            </w:pPr>
            <w:r w:rsidRPr="00A838F0">
              <w:t xml:space="preserve">    curve = _</w:t>
            </w:r>
            <w:proofErr w:type="spellStart"/>
            <w:r w:rsidRPr="00A838F0">
              <w:t>curve_from_key_json</w:t>
            </w:r>
            <w:proofErr w:type="spellEnd"/>
            <w:r w:rsidRPr="00A838F0">
              <w:t>(data)</w:t>
            </w:r>
          </w:p>
          <w:p w14:paraId="636EDA59" w14:textId="77777777" w:rsidR="00A838F0" w:rsidRPr="00A838F0" w:rsidRDefault="00A838F0" w:rsidP="00A838F0">
            <w:pPr>
              <w:pStyle w:val="ac"/>
            </w:pPr>
            <w:r w:rsidRPr="00A838F0">
              <w:t xml:space="preserve">    d = int(data["d"])</w:t>
            </w:r>
          </w:p>
          <w:p w14:paraId="2EBB6DC9" w14:textId="77777777" w:rsidR="00A838F0" w:rsidRPr="00A838F0" w:rsidRDefault="00A838F0" w:rsidP="00A838F0">
            <w:pPr>
              <w:pStyle w:val="ac"/>
            </w:pPr>
            <w:r w:rsidRPr="00A838F0">
              <w:t xml:space="preserve">    if not (0 &lt; d &lt;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  <w:r w:rsidRPr="00A838F0">
              <w:t>):</w:t>
            </w:r>
          </w:p>
          <w:p w14:paraId="676F8F9C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"Private key d must satisfy 0 &lt; d &lt; q")</w:t>
            </w:r>
          </w:p>
          <w:p w14:paraId="3DE53A79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proofErr w:type="gramStart"/>
            <w:r w:rsidRPr="00A838F0">
              <w:t>PrivateKey</w:t>
            </w:r>
            <w:proofErr w:type="spellEnd"/>
            <w:r w:rsidRPr="00A838F0">
              <w:t>(</w:t>
            </w:r>
            <w:proofErr w:type="gramEnd"/>
            <w:r w:rsidRPr="00A838F0">
              <w:t>curve=curve, d=d)</w:t>
            </w:r>
          </w:p>
          <w:p w14:paraId="1E0115E4" w14:textId="77777777" w:rsidR="00A838F0" w:rsidRPr="00A838F0" w:rsidRDefault="00A838F0" w:rsidP="00A838F0">
            <w:pPr>
              <w:pStyle w:val="ac"/>
            </w:pPr>
          </w:p>
          <w:p w14:paraId="2AB18ED1" w14:textId="77777777" w:rsidR="00A838F0" w:rsidRPr="00A838F0" w:rsidRDefault="00A838F0" w:rsidP="00A838F0">
            <w:pPr>
              <w:pStyle w:val="ac"/>
            </w:pPr>
          </w:p>
          <w:p w14:paraId="78C0AA3C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load_public_</w:t>
            </w:r>
            <w:proofErr w:type="gramStart"/>
            <w:r w:rsidRPr="00A838F0">
              <w:t>key</w:t>
            </w:r>
            <w:proofErr w:type="spellEnd"/>
            <w:r w:rsidRPr="00A838F0">
              <w:t>(</w:t>
            </w:r>
            <w:proofErr w:type="gramEnd"/>
            <w:r w:rsidRPr="00A838F0">
              <w:t xml:space="preserve">path: Path) -&gt; </w:t>
            </w:r>
            <w:proofErr w:type="spellStart"/>
            <w:r w:rsidRPr="00A838F0">
              <w:t>PublicKey</w:t>
            </w:r>
            <w:proofErr w:type="spellEnd"/>
            <w:r w:rsidRPr="00A838F0">
              <w:t>:</w:t>
            </w:r>
          </w:p>
          <w:p w14:paraId="124FB67D" w14:textId="77777777" w:rsidR="00A838F0" w:rsidRPr="00A838F0" w:rsidRDefault="00A838F0" w:rsidP="00A838F0">
            <w:pPr>
              <w:pStyle w:val="ac"/>
            </w:pPr>
            <w:r w:rsidRPr="00A838F0">
              <w:t xml:space="preserve">    """Load public key from JSON file."""</w:t>
            </w:r>
          </w:p>
          <w:p w14:paraId="17188219" w14:textId="77777777" w:rsidR="00A838F0" w:rsidRPr="00A838F0" w:rsidRDefault="00A838F0" w:rsidP="00A838F0">
            <w:pPr>
              <w:pStyle w:val="ac"/>
            </w:pPr>
            <w:r w:rsidRPr="00A838F0">
              <w:t xml:space="preserve">    data = </w:t>
            </w:r>
            <w:proofErr w:type="spellStart"/>
            <w:proofErr w:type="gramStart"/>
            <w:r w:rsidRPr="00A838F0">
              <w:t>json.loads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path.read_text</w:t>
            </w:r>
            <w:proofErr w:type="spellEnd"/>
            <w:r w:rsidRPr="00A838F0">
              <w:t>(encoding="utf-8"))</w:t>
            </w:r>
          </w:p>
          <w:p w14:paraId="2243C4C3" w14:textId="77777777" w:rsidR="00A838F0" w:rsidRPr="00A838F0" w:rsidRDefault="00A838F0" w:rsidP="00A838F0">
            <w:pPr>
              <w:pStyle w:val="ac"/>
            </w:pPr>
            <w:r w:rsidRPr="00A838F0">
              <w:t xml:space="preserve">    curve = _</w:t>
            </w:r>
            <w:proofErr w:type="spellStart"/>
            <w:r w:rsidRPr="00A838F0">
              <w:t>curve_from_key_json</w:t>
            </w:r>
            <w:proofErr w:type="spellEnd"/>
            <w:r w:rsidRPr="00A838F0">
              <w:t>(data)</w:t>
            </w:r>
          </w:p>
          <w:p w14:paraId="1CE031DA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</w:t>
            </w:r>
            <w:proofErr w:type="spellStart"/>
            <w:r w:rsidRPr="00A838F0">
              <w:t>q_point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parse_point</w:t>
            </w:r>
            <w:proofErr w:type="spellEnd"/>
            <w:r w:rsidRPr="00A838F0">
              <w:t>(data["Q"], "Q")</w:t>
            </w:r>
          </w:p>
          <w:p w14:paraId="5FE536D5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r w:rsidRPr="00A838F0">
              <w:t>curve.is_on_curve</w:t>
            </w:r>
            <w:proofErr w:type="spellEnd"/>
            <w:r w:rsidRPr="00A838F0">
              <w:t>(</w:t>
            </w:r>
            <w:proofErr w:type="spellStart"/>
            <w:r w:rsidRPr="00A838F0">
              <w:t>q_point</w:t>
            </w:r>
            <w:proofErr w:type="spellEnd"/>
            <w:r w:rsidRPr="00A838F0">
              <w:t>):</w:t>
            </w:r>
          </w:p>
          <w:p w14:paraId="777583E2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"Public key point Q is not on the curve")</w:t>
            </w:r>
          </w:p>
          <w:p w14:paraId="725174A0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q_point.is_infinity</w:t>
            </w:r>
            <w:proofErr w:type="spellEnd"/>
            <w:r w:rsidRPr="00A838F0">
              <w:t>:</w:t>
            </w:r>
          </w:p>
          <w:p w14:paraId="39F42453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"Public key point Q must not be infinity")</w:t>
            </w:r>
          </w:p>
          <w:p w14:paraId="662243EA" w14:textId="77777777" w:rsidR="00A838F0" w:rsidRPr="00A838F0" w:rsidRDefault="00A838F0" w:rsidP="00A838F0">
            <w:pPr>
              <w:pStyle w:val="ac"/>
            </w:pPr>
            <w:r w:rsidRPr="00A838F0">
              <w:t xml:space="preserve">    if not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>(</w:t>
            </w:r>
            <w:proofErr w:type="spellStart"/>
            <w:r w:rsidRPr="00A838F0">
              <w:t>curve.q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q_point</w:t>
            </w:r>
            <w:proofErr w:type="spellEnd"/>
            <w:r w:rsidRPr="00A838F0">
              <w:t>).</w:t>
            </w:r>
            <w:proofErr w:type="spellStart"/>
            <w:r w:rsidRPr="00A838F0">
              <w:t>is_infinity</w:t>
            </w:r>
            <w:proofErr w:type="spellEnd"/>
            <w:r w:rsidRPr="00A838F0">
              <w:t>:</w:t>
            </w:r>
          </w:p>
          <w:p w14:paraId="4B9457F3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</w:p>
          <w:p w14:paraId="14FEED5B" w14:textId="77777777" w:rsidR="00A838F0" w:rsidRPr="00A838F0" w:rsidRDefault="00A838F0" w:rsidP="00A838F0">
            <w:pPr>
              <w:pStyle w:val="ac"/>
            </w:pPr>
            <w:r w:rsidRPr="00A838F0">
              <w:t xml:space="preserve">            "Public key point Q must belong to subgroup of order q")</w:t>
            </w:r>
          </w:p>
          <w:p w14:paraId="12E47B00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proofErr w:type="gramStart"/>
            <w:r w:rsidRPr="00A838F0">
              <w:t>PublicKey</w:t>
            </w:r>
            <w:proofErr w:type="spellEnd"/>
            <w:r w:rsidRPr="00A838F0">
              <w:t>(</w:t>
            </w:r>
            <w:proofErr w:type="gramEnd"/>
            <w:r w:rsidRPr="00A838F0">
              <w:t xml:space="preserve">curve=curve, </w:t>
            </w:r>
            <w:proofErr w:type="spellStart"/>
            <w:r w:rsidRPr="00A838F0">
              <w:t>q_point</w:t>
            </w:r>
            <w:proofErr w:type="spellEnd"/>
            <w:r w:rsidRPr="00A838F0">
              <w:t>=</w:t>
            </w:r>
            <w:proofErr w:type="spellStart"/>
            <w:r w:rsidRPr="00A838F0">
              <w:t>q_point</w:t>
            </w:r>
            <w:proofErr w:type="spellEnd"/>
            <w:r w:rsidRPr="00A838F0">
              <w:t>)</w:t>
            </w:r>
          </w:p>
          <w:p w14:paraId="624F78A7" w14:textId="77777777" w:rsidR="00A838F0" w:rsidRPr="00A838F0" w:rsidRDefault="00A838F0" w:rsidP="00A838F0">
            <w:pPr>
              <w:pStyle w:val="ac"/>
            </w:pPr>
          </w:p>
          <w:p w14:paraId="1DD48DB7" w14:textId="77777777" w:rsidR="00A838F0" w:rsidRPr="00A838F0" w:rsidRDefault="00A838F0" w:rsidP="00A838F0">
            <w:pPr>
              <w:pStyle w:val="ac"/>
            </w:pPr>
          </w:p>
          <w:p w14:paraId="7E4D604C" w14:textId="77777777" w:rsidR="00A838F0" w:rsidRPr="00A838F0" w:rsidRDefault="00A838F0" w:rsidP="00A838F0">
            <w:pPr>
              <w:pStyle w:val="ac"/>
            </w:pPr>
            <w:r w:rsidRPr="00A838F0">
              <w:t>def _</w:t>
            </w:r>
            <w:proofErr w:type="spellStart"/>
            <w:r w:rsidRPr="00A838F0">
              <w:t>compute_</w:t>
            </w:r>
            <w:proofErr w:type="gramStart"/>
            <w:r w:rsidRPr="00A838F0">
              <w:t>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 xml:space="preserve">: Path,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HashAlg</w:t>
            </w:r>
            <w:proofErr w:type="spellEnd"/>
            <w:r w:rsidRPr="00A838F0">
              <w:t>, q: int) -&gt; int:</w:t>
            </w:r>
          </w:p>
          <w:p w14:paraId="79743400" w14:textId="77777777" w:rsidR="00A838F0" w:rsidRPr="00A838F0" w:rsidRDefault="00A838F0" w:rsidP="00A838F0">
            <w:pPr>
              <w:pStyle w:val="ac"/>
            </w:pPr>
            <w:r w:rsidRPr="00A838F0">
              <w:t xml:space="preserve">    """Compute e = alpha mod q, where alpha = h(M)."""</w:t>
            </w:r>
          </w:p>
          <w:p w14:paraId="79FBCF85" w14:textId="77777777" w:rsidR="00A838F0" w:rsidRPr="00A838F0" w:rsidRDefault="00A838F0" w:rsidP="00A838F0">
            <w:pPr>
              <w:pStyle w:val="ac"/>
            </w:pPr>
            <w:r w:rsidRPr="00A838F0">
              <w:t xml:space="preserve">    alpha = </w:t>
            </w:r>
            <w:proofErr w:type="spellStart"/>
            <w:r w:rsidRPr="00A838F0">
              <w:t>hash_to_</w:t>
            </w:r>
            <w:proofErr w:type="gramStart"/>
            <w:r w:rsidRPr="00A838F0">
              <w:t>alpha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hash_alg</w:t>
            </w:r>
            <w:proofErr w:type="spellEnd"/>
            <w:r w:rsidRPr="00A838F0">
              <w:t>)</w:t>
            </w:r>
          </w:p>
          <w:p w14:paraId="4C551455" w14:textId="77777777" w:rsidR="00A838F0" w:rsidRPr="00A838F0" w:rsidRDefault="00A838F0" w:rsidP="00A838F0">
            <w:pPr>
              <w:pStyle w:val="ac"/>
            </w:pPr>
            <w:r w:rsidRPr="00A838F0">
              <w:t xml:space="preserve">    e = alpha % q</w:t>
            </w:r>
          </w:p>
          <w:p w14:paraId="76F9D3D2" w14:textId="77777777" w:rsidR="00A838F0" w:rsidRPr="00A838F0" w:rsidRDefault="00A838F0" w:rsidP="00A838F0">
            <w:pPr>
              <w:pStyle w:val="ac"/>
            </w:pPr>
            <w:r w:rsidRPr="00A838F0">
              <w:t xml:space="preserve">    return 1 if e == 0 else e</w:t>
            </w:r>
          </w:p>
          <w:p w14:paraId="69402269" w14:textId="77777777" w:rsidR="00A838F0" w:rsidRPr="00A838F0" w:rsidRDefault="00A838F0" w:rsidP="00A838F0">
            <w:pPr>
              <w:pStyle w:val="ac"/>
            </w:pPr>
          </w:p>
          <w:p w14:paraId="5C75118D" w14:textId="77777777" w:rsidR="00A838F0" w:rsidRPr="00A838F0" w:rsidRDefault="00A838F0" w:rsidP="00A838F0">
            <w:pPr>
              <w:pStyle w:val="ac"/>
            </w:pPr>
          </w:p>
          <w:p w14:paraId="122F2E49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sign_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gramEnd"/>
          </w:p>
          <w:p w14:paraId="370F54C0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file_path</w:t>
            </w:r>
            <w:proofErr w:type="spellEnd"/>
            <w:r w:rsidRPr="00A838F0">
              <w:t>: Path,</w:t>
            </w:r>
          </w:p>
          <w:p w14:paraId="6233265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private_key_path</w:t>
            </w:r>
            <w:proofErr w:type="spellEnd"/>
            <w:r w:rsidRPr="00A838F0">
              <w:t>: Path,</w:t>
            </w:r>
          </w:p>
          <w:p w14:paraId="5F5384B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signature_path</w:t>
            </w:r>
            <w:proofErr w:type="spellEnd"/>
            <w:r w:rsidRPr="00A838F0">
              <w:t>: Path,</w:t>
            </w:r>
          </w:p>
          <w:p w14:paraId="22184764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: </w:t>
            </w:r>
            <w:proofErr w:type="spellStart"/>
            <w:r w:rsidRPr="00A838F0">
              <w:t>HashAlg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cast(</w:t>
            </w:r>
            <w:proofErr w:type="spellStart"/>
            <w:proofErr w:type="gramEnd"/>
            <w:r w:rsidRPr="00A838F0">
              <w:t>HashAlg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APP_CONFIG.default_hash_alg</w:t>
            </w:r>
            <w:proofErr w:type="spellEnd"/>
            <w:r w:rsidRPr="00A838F0">
              <w:t>),</w:t>
            </w:r>
          </w:p>
          <w:p w14:paraId="18777D0E" w14:textId="77777777" w:rsidR="00A838F0" w:rsidRPr="00A838F0" w:rsidRDefault="00A838F0" w:rsidP="00A838F0">
            <w:pPr>
              <w:pStyle w:val="ac"/>
            </w:pPr>
            <w:r w:rsidRPr="00A838F0">
              <w:t xml:space="preserve">) -&gt; </w:t>
            </w:r>
            <w:proofErr w:type="spellStart"/>
            <w:r w:rsidRPr="00A838F0">
              <w:t>SignaturePayload</w:t>
            </w:r>
            <w:proofErr w:type="spellEnd"/>
            <w:r w:rsidRPr="00A838F0">
              <w:t>:</w:t>
            </w:r>
          </w:p>
          <w:p w14:paraId="3B053EA1" w14:textId="77777777" w:rsidR="00A838F0" w:rsidRPr="00A838F0" w:rsidRDefault="00A838F0" w:rsidP="00A838F0">
            <w:pPr>
              <w:pStyle w:val="ac"/>
            </w:pPr>
            <w:r w:rsidRPr="00A838F0">
              <w:t xml:space="preserve">    """Create signature and save it in temporary binary container."""</w:t>
            </w:r>
          </w:p>
          <w:p w14:paraId="53407756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load_private_key</w:t>
            </w:r>
            <w:proofErr w:type="spellEnd"/>
            <w:r w:rsidRPr="00A838F0">
              <w:t>(</w:t>
            </w:r>
            <w:proofErr w:type="spellStart"/>
            <w:r w:rsidRPr="00A838F0">
              <w:t>private_key_path</w:t>
            </w:r>
            <w:proofErr w:type="spellEnd"/>
            <w:r w:rsidRPr="00A838F0">
              <w:t>)</w:t>
            </w:r>
          </w:p>
          <w:p w14:paraId="6B2EF7B4" w14:textId="77777777" w:rsidR="00A838F0" w:rsidRPr="00A838F0" w:rsidRDefault="00A838F0" w:rsidP="00A838F0">
            <w:pPr>
              <w:pStyle w:val="ac"/>
            </w:pPr>
            <w:r w:rsidRPr="00A838F0">
              <w:t xml:space="preserve">    curve = </w:t>
            </w:r>
            <w:proofErr w:type="spellStart"/>
            <w:r w:rsidRPr="00A838F0">
              <w:t>private_</w:t>
            </w:r>
            <w:proofErr w:type="gramStart"/>
            <w:r w:rsidRPr="00A838F0">
              <w:t>key.curve</w:t>
            </w:r>
            <w:proofErr w:type="spellEnd"/>
            <w:proofErr w:type="gramEnd"/>
          </w:p>
          <w:p w14:paraId="03E1AFF4" w14:textId="77777777" w:rsidR="00A838F0" w:rsidRPr="00A838F0" w:rsidRDefault="00A838F0" w:rsidP="00A838F0">
            <w:pPr>
              <w:pStyle w:val="ac"/>
            </w:pPr>
            <w:r w:rsidRPr="00A838F0">
              <w:t xml:space="preserve">    e = _</w:t>
            </w:r>
            <w:proofErr w:type="spellStart"/>
            <w:r w:rsidRPr="00A838F0">
              <w:t>compute_</w:t>
            </w:r>
            <w:proofErr w:type="gramStart"/>
            <w:r w:rsidRPr="00A838F0">
              <w:t>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>=</w:t>
            </w:r>
            <w:proofErr w:type="spellStart"/>
            <w:r w:rsidRPr="00A838F0">
              <w:t>file_path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r w:rsidRPr="00A838F0">
              <w:t>hash_alg</w:t>
            </w:r>
            <w:proofErr w:type="spellEnd"/>
            <w:r w:rsidRPr="00A838F0">
              <w:t>, q=</w:t>
            </w:r>
            <w:proofErr w:type="spellStart"/>
            <w:r w:rsidRPr="00A838F0">
              <w:t>curve.q</w:t>
            </w:r>
            <w:proofErr w:type="spellEnd"/>
            <w:r w:rsidRPr="00A838F0">
              <w:t>)</w:t>
            </w:r>
          </w:p>
          <w:p w14:paraId="0427C4FD" w14:textId="77777777" w:rsidR="00A838F0" w:rsidRPr="00A838F0" w:rsidRDefault="00A838F0" w:rsidP="00A838F0">
            <w:pPr>
              <w:pStyle w:val="ac"/>
            </w:pPr>
          </w:p>
          <w:p w14:paraId="04BCCADF" w14:textId="77777777" w:rsidR="00A838F0" w:rsidRPr="00A838F0" w:rsidRDefault="00A838F0" w:rsidP="00A838F0">
            <w:pPr>
              <w:pStyle w:val="ac"/>
            </w:pPr>
            <w:r w:rsidRPr="00A838F0">
              <w:t xml:space="preserve">    # Signature generation repeats until both r and s are non-zero.</w:t>
            </w:r>
          </w:p>
          <w:p w14:paraId="59BF7FE3" w14:textId="77777777" w:rsidR="00A838F0" w:rsidRPr="00A838F0" w:rsidRDefault="00A838F0" w:rsidP="00A838F0">
            <w:pPr>
              <w:pStyle w:val="ac"/>
            </w:pPr>
            <w:r w:rsidRPr="00A838F0">
              <w:t xml:space="preserve">    while True:</w:t>
            </w:r>
          </w:p>
          <w:p w14:paraId="229A0E1E" w14:textId="77777777" w:rsidR="00A838F0" w:rsidRPr="00A838F0" w:rsidRDefault="00A838F0" w:rsidP="00A838F0">
            <w:pPr>
              <w:pStyle w:val="ac"/>
            </w:pPr>
            <w:r w:rsidRPr="00A838F0">
              <w:t xml:space="preserve">        k = </w:t>
            </w:r>
            <w:proofErr w:type="spellStart"/>
            <w:proofErr w:type="gramStart"/>
            <w:r w:rsidRPr="00A838F0">
              <w:t>secrets.randbelow</w:t>
            </w:r>
            <w:proofErr w:type="spellEnd"/>
            <w:proofErr w:type="gramEnd"/>
            <w:r w:rsidRPr="00A838F0">
              <w:t>(</w:t>
            </w:r>
            <w:proofErr w:type="spellStart"/>
            <w:r w:rsidRPr="00A838F0">
              <w:t>curve.q</w:t>
            </w:r>
            <w:proofErr w:type="spellEnd"/>
            <w:r w:rsidRPr="00A838F0">
              <w:t xml:space="preserve"> - 1) + 1  # random k in (0, q)</w:t>
            </w:r>
          </w:p>
          <w:p w14:paraId="0B1C68E6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c_point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 xml:space="preserve">(k, </w:t>
            </w:r>
            <w:proofErr w:type="spellStart"/>
            <w:r w:rsidRPr="00A838F0">
              <w:t>curve.base_point</w:t>
            </w:r>
            <w:proofErr w:type="spellEnd"/>
            <w:r w:rsidRPr="00A838F0">
              <w:t>)</w:t>
            </w:r>
          </w:p>
          <w:p w14:paraId="5BF0E46B" w14:textId="77777777" w:rsidR="00A838F0" w:rsidRPr="00A838F0" w:rsidRDefault="00A838F0" w:rsidP="00A838F0">
            <w:pPr>
              <w:pStyle w:val="ac"/>
            </w:pPr>
            <w:r w:rsidRPr="00A838F0">
              <w:t xml:space="preserve">        if </w:t>
            </w:r>
            <w:proofErr w:type="spellStart"/>
            <w:r w:rsidRPr="00A838F0">
              <w:t>c_point.is_infinity</w:t>
            </w:r>
            <w:proofErr w:type="spellEnd"/>
            <w:r w:rsidRPr="00A838F0">
              <w:t>:</w:t>
            </w:r>
          </w:p>
          <w:p w14:paraId="4377C4CC" w14:textId="77777777" w:rsidR="00A838F0" w:rsidRPr="00A838F0" w:rsidRDefault="00A838F0" w:rsidP="00A838F0">
            <w:pPr>
              <w:pStyle w:val="ac"/>
            </w:pPr>
            <w:r w:rsidRPr="00A838F0">
              <w:t xml:space="preserve">            continue</w:t>
            </w:r>
          </w:p>
          <w:p w14:paraId="64C59D79" w14:textId="77777777" w:rsidR="00A838F0" w:rsidRPr="00A838F0" w:rsidRDefault="00A838F0" w:rsidP="00A838F0">
            <w:pPr>
              <w:pStyle w:val="ac"/>
            </w:pPr>
          </w:p>
          <w:p w14:paraId="0C372338" w14:textId="77777777" w:rsidR="00A838F0" w:rsidRPr="00A838F0" w:rsidRDefault="00A838F0" w:rsidP="00A838F0">
            <w:pPr>
              <w:pStyle w:val="ac"/>
            </w:pPr>
            <w:r w:rsidRPr="00A838F0">
              <w:t xml:space="preserve">        r = </w:t>
            </w:r>
            <w:proofErr w:type="spellStart"/>
            <w:r w:rsidRPr="00A838F0">
              <w:t>c_point.x</w:t>
            </w:r>
            <w:proofErr w:type="spellEnd"/>
            <w:r w:rsidRPr="00A838F0">
              <w:t xml:space="preserve"> %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</w:p>
          <w:p w14:paraId="3A4EE347" w14:textId="77777777" w:rsidR="00A838F0" w:rsidRPr="00A838F0" w:rsidRDefault="00A838F0" w:rsidP="00A838F0">
            <w:pPr>
              <w:pStyle w:val="ac"/>
            </w:pPr>
            <w:r w:rsidRPr="00A838F0">
              <w:t xml:space="preserve">        if r == 0:</w:t>
            </w:r>
          </w:p>
          <w:p w14:paraId="7F71DCA7" w14:textId="77777777" w:rsidR="00A838F0" w:rsidRPr="00A838F0" w:rsidRDefault="00A838F0" w:rsidP="00A838F0">
            <w:pPr>
              <w:pStyle w:val="ac"/>
            </w:pPr>
            <w:r w:rsidRPr="00A838F0">
              <w:t xml:space="preserve">            continue</w:t>
            </w:r>
          </w:p>
          <w:p w14:paraId="4E2AE5E8" w14:textId="77777777" w:rsidR="00A838F0" w:rsidRPr="00A838F0" w:rsidRDefault="00A838F0" w:rsidP="00A838F0">
            <w:pPr>
              <w:pStyle w:val="ac"/>
            </w:pPr>
          </w:p>
          <w:p w14:paraId="5EC2DD35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    s = (r * </w:t>
            </w:r>
            <w:proofErr w:type="spellStart"/>
            <w:r w:rsidRPr="00A838F0">
              <w:t>private_</w:t>
            </w:r>
            <w:proofErr w:type="gramStart"/>
            <w:r w:rsidRPr="00A838F0">
              <w:t>key.d</w:t>
            </w:r>
            <w:proofErr w:type="spellEnd"/>
            <w:proofErr w:type="gramEnd"/>
            <w:r w:rsidRPr="00A838F0">
              <w:t xml:space="preserve"> + k * e) % </w:t>
            </w:r>
            <w:proofErr w:type="spellStart"/>
            <w:r w:rsidRPr="00A838F0">
              <w:t>curve.q</w:t>
            </w:r>
            <w:proofErr w:type="spellEnd"/>
          </w:p>
          <w:p w14:paraId="74AD119E" w14:textId="77777777" w:rsidR="00A838F0" w:rsidRPr="00A838F0" w:rsidRDefault="00A838F0" w:rsidP="00A838F0">
            <w:pPr>
              <w:pStyle w:val="ac"/>
            </w:pPr>
            <w:r w:rsidRPr="00A838F0">
              <w:t xml:space="preserve">        if s == 0:</w:t>
            </w:r>
          </w:p>
          <w:p w14:paraId="2E89D2A9" w14:textId="77777777" w:rsidR="00A838F0" w:rsidRPr="00A838F0" w:rsidRDefault="00A838F0" w:rsidP="00A838F0">
            <w:pPr>
              <w:pStyle w:val="ac"/>
            </w:pPr>
            <w:r w:rsidRPr="00A838F0">
              <w:t xml:space="preserve">            continue</w:t>
            </w:r>
          </w:p>
          <w:p w14:paraId="78636566" w14:textId="77777777" w:rsidR="00A838F0" w:rsidRPr="00A838F0" w:rsidRDefault="00A838F0" w:rsidP="00A838F0">
            <w:pPr>
              <w:pStyle w:val="ac"/>
            </w:pPr>
            <w:r w:rsidRPr="00A838F0">
              <w:t xml:space="preserve">        break</w:t>
            </w:r>
          </w:p>
          <w:p w14:paraId="1835E940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q_point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>(</w:t>
            </w:r>
            <w:proofErr w:type="spellStart"/>
            <w:r w:rsidRPr="00A838F0">
              <w:t>private_key.d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curve.base_point</w:t>
            </w:r>
            <w:proofErr w:type="spellEnd"/>
            <w:r w:rsidRPr="00A838F0">
              <w:t>)</w:t>
            </w:r>
          </w:p>
          <w:p w14:paraId="67420501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q_point.is_infinity</w:t>
            </w:r>
            <w:proofErr w:type="spellEnd"/>
            <w:r w:rsidRPr="00A838F0">
              <w:t>:</w:t>
            </w:r>
          </w:p>
          <w:p w14:paraId="6AC6DF83" w14:textId="77777777" w:rsidR="00A838F0" w:rsidRPr="00A838F0" w:rsidRDefault="00A838F0" w:rsidP="00A838F0">
            <w:pPr>
              <w:pStyle w:val="ac"/>
            </w:pPr>
            <w:r w:rsidRPr="00A838F0">
              <w:t xml:space="preserve">        raise </w:t>
            </w:r>
            <w:proofErr w:type="spellStart"/>
            <w:proofErr w:type="gramStart"/>
            <w:r w:rsidRPr="00A838F0">
              <w:t>ValueError</w:t>
            </w:r>
            <w:proofErr w:type="spellEnd"/>
            <w:r w:rsidRPr="00A838F0">
              <w:t>(</w:t>
            </w:r>
            <w:proofErr w:type="gramEnd"/>
            <w:r w:rsidRPr="00A838F0">
              <w:t>"Derived public key Q is infinity")</w:t>
            </w:r>
          </w:p>
          <w:p w14:paraId="6A7990DC" w14:textId="77777777" w:rsidR="00A838F0" w:rsidRPr="00A838F0" w:rsidRDefault="00A838F0" w:rsidP="00A838F0">
            <w:pPr>
              <w:pStyle w:val="ac"/>
            </w:pPr>
            <w:r w:rsidRPr="00A838F0">
              <w:t xml:space="preserve">    payload = </w:t>
            </w:r>
            <w:proofErr w:type="spellStart"/>
            <w:proofErr w:type="gramStart"/>
            <w:r w:rsidRPr="00A838F0">
              <w:t>SignaturePayload</w:t>
            </w:r>
            <w:proofErr w:type="spellEnd"/>
            <w:r w:rsidRPr="00A838F0">
              <w:t>(</w:t>
            </w:r>
            <w:proofErr w:type="gramEnd"/>
          </w:p>
          <w:p w14:paraId="54B733E5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r w:rsidRPr="00A838F0">
              <w:t>hash_alg</w:t>
            </w:r>
            <w:proofErr w:type="spellEnd"/>
            <w:r w:rsidRPr="00A838F0">
              <w:t>,</w:t>
            </w:r>
          </w:p>
          <w:p w14:paraId="134EA838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curve.curve</w:t>
            </w:r>
            <w:proofErr w:type="gramEnd"/>
            <w:r w:rsidRPr="00A838F0">
              <w:t>_id</w:t>
            </w:r>
            <w:proofErr w:type="spellEnd"/>
            <w:r w:rsidRPr="00A838F0">
              <w:t>,</w:t>
            </w:r>
          </w:p>
          <w:p w14:paraId="4B981F85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qx</w:t>
            </w:r>
            <w:proofErr w:type="spellEnd"/>
            <w:r w:rsidRPr="00A838F0">
              <w:t>=</w:t>
            </w:r>
            <w:proofErr w:type="spellStart"/>
            <w:r w:rsidRPr="00A838F0">
              <w:t>q_point.x</w:t>
            </w:r>
            <w:proofErr w:type="spellEnd"/>
            <w:r w:rsidRPr="00A838F0">
              <w:t>,</w:t>
            </w:r>
          </w:p>
          <w:p w14:paraId="25FE0D7B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qy</w:t>
            </w:r>
            <w:proofErr w:type="spellEnd"/>
            <w:r w:rsidRPr="00A838F0">
              <w:t>=</w:t>
            </w:r>
            <w:proofErr w:type="spellStart"/>
            <w:r w:rsidRPr="00A838F0">
              <w:t>q_</w:t>
            </w:r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>,</w:t>
            </w:r>
          </w:p>
          <w:p w14:paraId="1E57EB32" w14:textId="77777777" w:rsidR="00A838F0" w:rsidRPr="00A838F0" w:rsidRDefault="00A838F0" w:rsidP="00A838F0">
            <w:pPr>
              <w:pStyle w:val="ac"/>
            </w:pPr>
            <w:r w:rsidRPr="00A838F0">
              <w:t xml:space="preserve">        p=</w:t>
            </w:r>
            <w:proofErr w:type="spellStart"/>
            <w:proofErr w:type="gramStart"/>
            <w:r w:rsidRPr="00A838F0">
              <w:t>curve.p</w:t>
            </w:r>
            <w:proofErr w:type="spellEnd"/>
            <w:proofErr w:type="gramEnd"/>
            <w:r w:rsidRPr="00A838F0">
              <w:t>,</w:t>
            </w:r>
          </w:p>
          <w:p w14:paraId="2DE6A9E4" w14:textId="77777777" w:rsidR="00A838F0" w:rsidRPr="00A838F0" w:rsidRDefault="00A838F0" w:rsidP="00A838F0">
            <w:pPr>
              <w:pStyle w:val="ac"/>
            </w:pPr>
            <w:r w:rsidRPr="00A838F0">
              <w:t xml:space="preserve">        a=</w:t>
            </w:r>
            <w:proofErr w:type="spellStart"/>
            <w:proofErr w:type="gramStart"/>
            <w:r w:rsidRPr="00A838F0">
              <w:t>curve.a</w:t>
            </w:r>
            <w:proofErr w:type="spellEnd"/>
            <w:proofErr w:type="gramEnd"/>
            <w:r w:rsidRPr="00A838F0">
              <w:t>,</w:t>
            </w:r>
          </w:p>
          <w:p w14:paraId="051069AC" w14:textId="77777777" w:rsidR="00A838F0" w:rsidRPr="00A838F0" w:rsidRDefault="00A838F0" w:rsidP="00A838F0">
            <w:pPr>
              <w:pStyle w:val="ac"/>
            </w:pPr>
            <w:r w:rsidRPr="00A838F0">
              <w:t xml:space="preserve">        b=</w:t>
            </w:r>
            <w:proofErr w:type="spellStart"/>
            <w:proofErr w:type="gramStart"/>
            <w:r w:rsidRPr="00A838F0">
              <w:t>curve.b</w:t>
            </w:r>
            <w:proofErr w:type="spellEnd"/>
            <w:proofErr w:type="gramEnd"/>
            <w:r w:rsidRPr="00A838F0">
              <w:t>,</w:t>
            </w:r>
          </w:p>
          <w:p w14:paraId="61B296CB" w14:textId="77777777" w:rsidR="00A838F0" w:rsidRPr="00A838F0" w:rsidRDefault="00A838F0" w:rsidP="00A838F0">
            <w:pPr>
              <w:pStyle w:val="ac"/>
            </w:pPr>
            <w:r w:rsidRPr="00A838F0">
              <w:t xml:space="preserve">        px=</w:t>
            </w:r>
            <w:proofErr w:type="spellStart"/>
            <w:proofErr w:type="gramStart"/>
            <w:r w:rsidRPr="00A838F0">
              <w:t>curve.base</w:t>
            </w:r>
            <w:proofErr w:type="gramEnd"/>
            <w:r w:rsidRPr="00A838F0">
              <w:t>_point.x</w:t>
            </w:r>
            <w:proofErr w:type="spellEnd"/>
            <w:r w:rsidRPr="00A838F0">
              <w:t>,</w:t>
            </w:r>
          </w:p>
          <w:p w14:paraId="1B4FC323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py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curve.base</w:t>
            </w:r>
            <w:proofErr w:type="gramEnd"/>
            <w:r w:rsidRPr="00A838F0">
              <w:t>_point.y</w:t>
            </w:r>
            <w:proofErr w:type="spellEnd"/>
            <w:r w:rsidRPr="00A838F0">
              <w:t>,</w:t>
            </w:r>
          </w:p>
          <w:p w14:paraId="5DFDE3F0" w14:textId="77777777" w:rsidR="00A838F0" w:rsidRPr="00A838F0" w:rsidRDefault="00A838F0" w:rsidP="00A838F0">
            <w:pPr>
              <w:pStyle w:val="ac"/>
            </w:pPr>
            <w:r w:rsidRPr="00A838F0">
              <w:t xml:space="preserve">        q=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  <w:r w:rsidRPr="00A838F0">
              <w:t>,</w:t>
            </w:r>
          </w:p>
          <w:p w14:paraId="701E604D" w14:textId="77777777" w:rsidR="00A838F0" w:rsidRPr="00A838F0" w:rsidRDefault="00A838F0" w:rsidP="00A838F0">
            <w:pPr>
              <w:pStyle w:val="ac"/>
            </w:pPr>
            <w:r w:rsidRPr="00A838F0">
              <w:t xml:space="preserve">        r=r,</w:t>
            </w:r>
          </w:p>
          <w:p w14:paraId="58615C50" w14:textId="77777777" w:rsidR="00A838F0" w:rsidRPr="00A838F0" w:rsidRDefault="00A838F0" w:rsidP="00A838F0">
            <w:pPr>
              <w:pStyle w:val="ac"/>
            </w:pPr>
            <w:r w:rsidRPr="00A838F0">
              <w:t xml:space="preserve">        s=s,</w:t>
            </w:r>
          </w:p>
          <w:p w14:paraId="2A1F4A19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0D6A5D2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save_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signature_path</w:t>
            </w:r>
            <w:proofErr w:type="spellEnd"/>
            <w:r w:rsidRPr="00A838F0">
              <w:t>, payload)</w:t>
            </w:r>
          </w:p>
          <w:p w14:paraId="448554C0" w14:textId="77777777" w:rsidR="00A838F0" w:rsidRPr="00A838F0" w:rsidRDefault="00A838F0" w:rsidP="00A838F0">
            <w:pPr>
              <w:pStyle w:val="ac"/>
            </w:pPr>
            <w:r w:rsidRPr="00A838F0">
              <w:t xml:space="preserve">    return payload</w:t>
            </w:r>
          </w:p>
          <w:p w14:paraId="4A111594" w14:textId="77777777" w:rsidR="00A838F0" w:rsidRPr="00A838F0" w:rsidRDefault="00A838F0" w:rsidP="00A838F0">
            <w:pPr>
              <w:pStyle w:val="ac"/>
            </w:pPr>
          </w:p>
          <w:p w14:paraId="0C75A1B7" w14:textId="77777777" w:rsidR="00A838F0" w:rsidRPr="00A838F0" w:rsidRDefault="00A838F0" w:rsidP="00A838F0">
            <w:pPr>
              <w:pStyle w:val="ac"/>
            </w:pPr>
          </w:p>
          <w:p w14:paraId="17C99FE2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verify_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gramEnd"/>
          </w:p>
          <w:p w14:paraId="2D074FA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file_path</w:t>
            </w:r>
            <w:proofErr w:type="spellEnd"/>
            <w:r w:rsidRPr="00A838F0">
              <w:t>: Path,</w:t>
            </w:r>
          </w:p>
          <w:p w14:paraId="0C86CBFA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signature_path</w:t>
            </w:r>
            <w:proofErr w:type="spellEnd"/>
            <w:r w:rsidRPr="00A838F0">
              <w:t>: Path,</w:t>
            </w:r>
          </w:p>
          <w:p w14:paraId="2A4BEC4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public_key_path</w:t>
            </w:r>
            <w:proofErr w:type="spellEnd"/>
            <w:r w:rsidRPr="00A838F0">
              <w:t>: Path,</w:t>
            </w:r>
          </w:p>
          <w:p w14:paraId="3DB4D51C" w14:textId="77777777" w:rsidR="00A838F0" w:rsidRPr="00A838F0" w:rsidRDefault="00A838F0" w:rsidP="00A838F0">
            <w:pPr>
              <w:pStyle w:val="ac"/>
            </w:pPr>
            <w:r w:rsidRPr="00A838F0">
              <w:t>) -&gt; bool:</w:t>
            </w:r>
          </w:p>
          <w:p w14:paraId="5D60612C" w14:textId="77777777" w:rsidR="00A838F0" w:rsidRPr="00A838F0" w:rsidRDefault="00A838F0" w:rsidP="00A838F0">
            <w:pPr>
              <w:pStyle w:val="ac"/>
            </w:pPr>
            <w:r w:rsidRPr="00A838F0">
              <w:t xml:space="preserve">    """Verify signature according to educational GOST R 34.10-2018 steps."""</w:t>
            </w:r>
          </w:p>
          <w:p w14:paraId="557CB232" w14:textId="77777777" w:rsidR="00A838F0" w:rsidRPr="00A838F0" w:rsidRDefault="00A838F0" w:rsidP="00A838F0">
            <w:pPr>
              <w:pStyle w:val="ac"/>
            </w:pPr>
            <w:r w:rsidRPr="00A838F0">
              <w:t xml:space="preserve">    try:</w:t>
            </w:r>
          </w:p>
          <w:p w14:paraId="2BCD0082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public_key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load_public_key</w:t>
            </w:r>
            <w:proofErr w:type="spellEnd"/>
            <w:r w:rsidRPr="00A838F0">
              <w:t>(</w:t>
            </w:r>
            <w:proofErr w:type="spellStart"/>
            <w:r w:rsidRPr="00A838F0">
              <w:t>public_key_path</w:t>
            </w:r>
            <w:proofErr w:type="spellEnd"/>
            <w:r w:rsidRPr="00A838F0">
              <w:t>)</w:t>
            </w:r>
          </w:p>
          <w:p w14:paraId="7299349E" w14:textId="77777777" w:rsidR="00A838F0" w:rsidRPr="00A838F0" w:rsidRDefault="00A838F0" w:rsidP="00A838F0">
            <w:pPr>
              <w:pStyle w:val="ac"/>
            </w:pPr>
            <w:r w:rsidRPr="00A838F0">
              <w:t xml:space="preserve">        payload = </w:t>
            </w:r>
            <w:proofErr w:type="spellStart"/>
            <w:r w:rsidRPr="00A838F0">
              <w:t>load_signature</w:t>
            </w:r>
            <w:proofErr w:type="spellEnd"/>
            <w:r w:rsidRPr="00A838F0">
              <w:t>(</w:t>
            </w:r>
            <w:proofErr w:type="spellStart"/>
            <w:r w:rsidRPr="00A838F0">
              <w:t>signature_path</w:t>
            </w:r>
            <w:proofErr w:type="spellEnd"/>
            <w:r w:rsidRPr="00A838F0">
              <w:t>)</w:t>
            </w:r>
          </w:p>
          <w:p w14:paraId="7A8496D8" w14:textId="77777777" w:rsidR="00A838F0" w:rsidRPr="00A838F0" w:rsidRDefault="00A838F0" w:rsidP="00A838F0">
            <w:pPr>
              <w:pStyle w:val="ac"/>
            </w:pPr>
            <w:r w:rsidRPr="00A838F0">
              <w:t xml:space="preserve">    except (</w:t>
            </w:r>
            <w:proofErr w:type="spellStart"/>
            <w:r w:rsidRPr="00A838F0">
              <w:t>ValueError</w:t>
            </w:r>
            <w:proofErr w:type="spellEnd"/>
            <w:r w:rsidRPr="00A838F0">
              <w:t xml:space="preserve">, </w:t>
            </w:r>
            <w:proofErr w:type="spellStart"/>
            <w:proofErr w:type="gramStart"/>
            <w:r w:rsidRPr="00A838F0">
              <w:t>json.JSONDecodeError</w:t>
            </w:r>
            <w:proofErr w:type="spellEnd"/>
            <w:proofErr w:type="gramEnd"/>
            <w:r w:rsidRPr="00A838F0">
              <w:t xml:space="preserve">, </w:t>
            </w:r>
            <w:proofErr w:type="spellStart"/>
            <w:r w:rsidRPr="00A838F0">
              <w:t>OSError</w:t>
            </w:r>
            <w:proofErr w:type="spellEnd"/>
            <w:r w:rsidRPr="00A838F0">
              <w:t>):</w:t>
            </w:r>
          </w:p>
          <w:p w14:paraId="4B9BC9A4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32936515" w14:textId="77777777" w:rsidR="00A838F0" w:rsidRPr="00A838F0" w:rsidRDefault="00A838F0" w:rsidP="00A838F0">
            <w:pPr>
              <w:pStyle w:val="ac"/>
            </w:pPr>
          </w:p>
          <w:p w14:paraId="5B999B90" w14:textId="77777777" w:rsidR="00A838F0" w:rsidRPr="00A838F0" w:rsidRDefault="00A838F0" w:rsidP="00A838F0">
            <w:pPr>
              <w:pStyle w:val="ac"/>
            </w:pPr>
            <w:r w:rsidRPr="00A838F0">
              <w:t xml:space="preserve">    curve = </w:t>
            </w:r>
            <w:proofErr w:type="spellStart"/>
            <w:r w:rsidRPr="00A838F0">
              <w:t>public_</w:t>
            </w:r>
            <w:proofErr w:type="gramStart"/>
            <w:r w:rsidRPr="00A838F0">
              <w:t>key.curve</w:t>
            </w:r>
            <w:proofErr w:type="spellEnd"/>
            <w:proofErr w:type="gramEnd"/>
          </w:p>
          <w:p w14:paraId="2EF1C159" w14:textId="77777777" w:rsidR="00A838F0" w:rsidRPr="00A838F0" w:rsidRDefault="00A838F0" w:rsidP="00A838F0">
            <w:pPr>
              <w:pStyle w:val="ac"/>
            </w:pPr>
          </w:p>
          <w:p w14:paraId="0B934B9A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payload.qx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public_key.q_point.x</w:t>
            </w:r>
            <w:proofErr w:type="spellEnd"/>
            <w:r w:rsidRPr="00A838F0">
              <w:t xml:space="preserve"> or </w:t>
            </w:r>
            <w:proofErr w:type="spellStart"/>
            <w:r w:rsidRPr="00A838F0">
              <w:t>payload.qy</w:t>
            </w:r>
            <w:proofErr w:type="spellEnd"/>
            <w:r w:rsidRPr="00A838F0">
              <w:t xml:space="preserve"> != </w:t>
            </w:r>
            <w:proofErr w:type="spellStart"/>
            <w:r w:rsidRPr="00A838F0">
              <w:t>public_key.q_point.y</w:t>
            </w:r>
            <w:proofErr w:type="spellEnd"/>
            <w:r w:rsidRPr="00A838F0">
              <w:t>:</w:t>
            </w:r>
          </w:p>
          <w:p w14:paraId="2CC80560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1082F0B8" w14:textId="77777777" w:rsidR="00A838F0" w:rsidRPr="00A838F0" w:rsidRDefault="00A838F0" w:rsidP="00A838F0">
            <w:pPr>
              <w:pStyle w:val="ac"/>
            </w:pPr>
          </w:p>
          <w:p w14:paraId="0A598934" w14:textId="77777777" w:rsidR="00A838F0" w:rsidRPr="00A838F0" w:rsidRDefault="00A838F0" w:rsidP="00A838F0">
            <w:pPr>
              <w:pStyle w:val="ac"/>
            </w:pPr>
            <w:r w:rsidRPr="00A838F0">
              <w:t xml:space="preserve">    if (</w:t>
            </w:r>
          </w:p>
          <w:p w14:paraId="27F158DF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proofErr w:type="gramStart"/>
            <w:r w:rsidRPr="00A838F0">
              <w:t>payload.p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curve.p</w:t>
            </w:r>
            <w:proofErr w:type="spellEnd"/>
          </w:p>
          <w:p w14:paraId="70EB39B3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    or </w:t>
            </w:r>
            <w:proofErr w:type="spellStart"/>
            <w:proofErr w:type="gramStart"/>
            <w:r w:rsidRPr="00A838F0">
              <w:t>payload.a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curve.a</w:t>
            </w:r>
            <w:proofErr w:type="spellEnd"/>
          </w:p>
          <w:p w14:paraId="0B118E4D" w14:textId="77777777" w:rsidR="00A838F0" w:rsidRPr="00A838F0" w:rsidRDefault="00A838F0" w:rsidP="00A838F0">
            <w:pPr>
              <w:pStyle w:val="ac"/>
            </w:pPr>
            <w:r w:rsidRPr="00A838F0">
              <w:t xml:space="preserve">        or </w:t>
            </w:r>
            <w:proofErr w:type="spellStart"/>
            <w:proofErr w:type="gramStart"/>
            <w:r w:rsidRPr="00A838F0">
              <w:t>payload.b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curve.b</w:t>
            </w:r>
            <w:proofErr w:type="spellEnd"/>
          </w:p>
          <w:p w14:paraId="3B8CE6A1" w14:textId="77777777" w:rsidR="00A838F0" w:rsidRPr="00A838F0" w:rsidRDefault="00A838F0" w:rsidP="00A838F0">
            <w:pPr>
              <w:pStyle w:val="ac"/>
            </w:pPr>
            <w:r w:rsidRPr="00A838F0">
              <w:t xml:space="preserve">        or </w:t>
            </w:r>
            <w:proofErr w:type="spellStart"/>
            <w:proofErr w:type="gramStart"/>
            <w:r w:rsidRPr="00A838F0">
              <w:t>payload.px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curve.base_point.x</w:t>
            </w:r>
            <w:proofErr w:type="spellEnd"/>
          </w:p>
          <w:p w14:paraId="27789358" w14:textId="77777777" w:rsidR="00A838F0" w:rsidRPr="00A838F0" w:rsidRDefault="00A838F0" w:rsidP="00A838F0">
            <w:pPr>
              <w:pStyle w:val="ac"/>
            </w:pPr>
            <w:r w:rsidRPr="00A838F0">
              <w:t xml:space="preserve">        or </w:t>
            </w:r>
            <w:proofErr w:type="gramStart"/>
            <w:r w:rsidRPr="00A838F0">
              <w:t>payload.py !</w:t>
            </w:r>
            <w:proofErr w:type="gramEnd"/>
            <w:r w:rsidRPr="00A838F0">
              <w:t xml:space="preserve">= </w:t>
            </w:r>
            <w:proofErr w:type="spellStart"/>
            <w:r w:rsidRPr="00A838F0">
              <w:t>curve.base_point.y</w:t>
            </w:r>
            <w:proofErr w:type="spellEnd"/>
          </w:p>
          <w:p w14:paraId="57B95D2D" w14:textId="77777777" w:rsidR="00A838F0" w:rsidRPr="00A838F0" w:rsidRDefault="00A838F0" w:rsidP="00A838F0">
            <w:pPr>
              <w:pStyle w:val="ac"/>
            </w:pPr>
            <w:r w:rsidRPr="00A838F0">
              <w:t xml:space="preserve">        or </w:t>
            </w:r>
            <w:proofErr w:type="spellStart"/>
            <w:proofErr w:type="gramStart"/>
            <w:r w:rsidRPr="00A838F0">
              <w:t>payload.q</w:t>
            </w:r>
            <w:proofErr w:type="spellEnd"/>
            <w:proofErr w:type="gramEnd"/>
            <w:r w:rsidRPr="00A838F0">
              <w:t xml:space="preserve"> != </w:t>
            </w:r>
            <w:proofErr w:type="spellStart"/>
            <w:r w:rsidRPr="00A838F0">
              <w:t>curve.q</w:t>
            </w:r>
            <w:proofErr w:type="spellEnd"/>
          </w:p>
          <w:p w14:paraId="7D3868C0" w14:textId="77777777" w:rsidR="00A838F0" w:rsidRPr="00A838F0" w:rsidRDefault="00A838F0" w:rsidP="00A838F0">
            <w:pPr>
              <w:pStyle w:val="ac"/>
            </w:pPr>
            <w:r w:rsidRPr="00A838F0">
              <w:t xml:space="preserve">    ):</w:t>
            </w:r>
          </w:p>
          <w:p w14:paraId="7817930B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3B711298" w14:textId="77777777" w:rsidR="00A838F0" w:rsidRPr="00A838F0" w:rsidRDefault="00A838F0" w:rsidP="00A838F0">
            <w:pPr>
              <w:pStyle w:val="ac"/>
            </w:pPr>
          </w:p>
          <w:p w14:paraId="7BE325F6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payload.hash</w:t>
            </w:r>
            <w:proofErr w:type="gramEnd"/>
            <w:r w:rsidRPr="00A838F0">
              <w:t>_alg</w:t>
            </w:r>
            <w:proofErr w:type="spellEnd"/>
            <w:r w:rsidRPr="00A838F0">
              <w:t xml:space="preserve"> not in ("streebog256", "streebog512"):</w:t>
            </w:r>
          </w:p>
          <w:p w14:paraId="543438EA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72784E3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hash_alg</w:t>
            </w:r>
            <w:proofErr w:type="spellEnd"/>
            <w:r w:rsidRPr="00A838F0">
              <w:t xml:space="preserve"> = </w:t>
            </w:r>
            <w:proofErr w:type="gramStart"/>
            <w:r w:rsidRPr="00A838F0">
              <w:t>cast(</w:t>
            </w:r>
            <w:proofErr w:type="spellStart"/>
            <w:proofErr w:type="gramEnd"/>
            <w:r w:rsidRPr="00A838F0">
              <w:t>HashAlg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payload.hash_alg</w:t>
            </w:r>
            <w:proofErr w:type="spellEnd"/>
            <w:r w:rsidRPr="00A838F0">
              <w:t>)</w:t>
            </w:r>
          </w:p>
          <w:p w14:paraId="0C5E3CDA" w14:textId="77777777" w:rsidR="00A838F0" w:rsidRPr="00A838F0" w:rsidRDefault="00A838F0" w:rsidP="00A838F0">
            <w:pPr>
              <w:pStyle w:val="ac"/>
            </w:pPr>
          </w:p>
          <w:p w14:paraId="16511DC9" w14:textId="77777777" w:rsidR="00A838F0" w:rsidRPr="00A838F0" w:rsidRDefault="00A838F0" w:rsidP="00A838F0">
            <w:pPr>
              <w:pStyle w:val="ac"/>
            </w:pPr>
            <w:r w:rsidRPr="00A838F0">
              <w:t xml:space="preserve">    r = </w:t>
            </w:r>
            <w:proofErr w:type="spellStart"/>
            <w:proofErr w:type="gramStart"/>
            <w:r w:rsidRPr="00A838F0">
              <w:t>payload.r</w:t>
            </w:r>
            <w:proofErr w:type="spellEnd"/>
            <w:proofErr w:type="gramEnd"/>
          </w:p>
          <w:p w14:paraId="40F07067" w14:textId="77777777" w:rsidR="00A838F0" w:rsidRPr="00A838F0" w:rsidRDefault="00A838F0" w:rsidP="00A838F0">
            <w:pPr>
              <w:pStyle w:val="ac"/>
            </w:pPr>
            <w:r w:rsidRPr="00A838F0">
              <w:t xml:space="preserve">    s = </w:t>
            </w:r>
            <w:proofErr w:type="spellStart"/>
            <w:proofErr w:type="gramStart"/>
            <w:r w:rsidRPr="00A838F0">
              <w:t>payload.s</w:t>
            </w:r>
            <w:proofErr w:type="spellEnd"/>
            <w:proofErr w:type="gramEnd"/>
          </w:p>
          <w:p w14:paraId="6314E4BA" w14:textId="77777777" w:rsidR="00A838F0" w:rsidRPr="00A838F0" w:rsidRDefault="00A838F0" w:rsidP="00A838F0">
            <w:pPr>
              <w:pStyle w:val="ac"/>
            </w:pPr>
            <w:r w:rsidRPr="00A838F0">
              <w:t xml:space="preserve">    if not (0 &lt; r &lt;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  <w:r w:rsidRPr="00A838F0">
              <w:t xml:space="preserve"> and 0 &lt; s &lt; </w:t>
            </w:r>
            <w:proofErr w:type="spellStart"/>
            <w:r w:rsidRPr="00A838F0">
              <w:t>curve.q</w:t>
            </w:r>
            <w:proofErr w:type="spellEnd"/>
            <w:r w:rsidRPr="00A838F0">
              <w:t>):</w:t>
            </w:r>
          </w:p>
          <w:p w14:paraId="33978E16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5832A5A7" w14:textId="77777777" w:rsidR="00A838F0" w:rsidRPr="00A838F0" w:rsidRDefault="00A838F0" w:rsidP="00A838F0">
            <w:pPr>
              <w:pStyle w:val="ac"/>
            </w:pPr>
          </w:p>
          <w:p w14:paraId="2A09D255" w14:textId="77777777" w:rsidR="00A838F0" w:rsidRPr="00A838F0" w:rsidRDefault="00A838F0" w:rsidP="00A838F0">
            <w:pPr>
              <w:pStyle w:val="ac"/>
            </w:pPr>
            <w:r w:rsidRPr="00A838F0">
              <w:t xml:space="preserve">    try:</w:t>
            </w:r>
          </w:p>
          <w:p w14:paraId="55D6D87A" w14:textId="77777777" w:rsidR="00A838F0" w:rsidRPr="00A838F0" w:rsidRDefault="00A838F0" w:rsidP="00A838F0">
            <w:pPr>
              <w:pStyle w:val="ac"/>
            </w:pPr>
            <w:r w:rsidRPr="00A838F0">
              <w:t xml:space="preserve">        e = _</w:t>
            </w:r>
            <w:proofErr w:type="spellStart"/>
            <w:r w:rsidRPr="00A838F0">
              <w:t>compute_</w:t>
            </w:r>
            <w:proofErr w:type="gramStart"/>
            <w:r w:rsidRPr="00A838F0">
              <w:t>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file_path</w:t>
            </w:r>
            <w:proofErr w:type="spellEnd"/>
            <w:r w:rsidRPr="00A838F0">
              <w:t>=</w:t>
            </w:r>
            <w:proofErr w:type="spellStart"/>
            <w:r w:rsidRPr="00A838F0">
              <w:t>file_path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r w:rsidRPr="00A838F0">
              <w:t>hash_alg</w:t>
            </w:r>
            <w:proofErr w:type="spellEnd"/>
            <w:r w:rsidRPr="00A838F0">
              <w:t>, q=</w:t>
            </w:r>
            <w:proofErr w:type="spellStart"/>
            <w:r w:rsidRPr="00A838F0">
              <w:t>curve.q</w:t>
            </w:r>
            <w:proofErr w:type="spellEnd"/>
            <w:r w:rsidRPr="00A838F0">
              <w:t>)</w:t>
            </w:r>
          </w:p>
          <w:p w14:paraId="2E3B92BE" w14:textId="77777777" w:rsidR="00A838F0" w:rsidRPr="00A838F0" w:rsidRDefault="00A838F0" w:rsidP="00A838F0">
            <w:pPr>
              <w:pStyle w:val="ac"/>
            </w:pPr>
            <w:r w:rsidRPr="00A838F0">
              <w:t xml:space="preserve">        v = </w:t>
            </w:r>
            <w:proofErr w:type="spellStart"/>
            <w:r w:rsidRPr="00A838F0">
              <w:t>mod_</w:t>
            </w:r>
            <w:proofErr w:type="gramStart"/>
            <w:r w:rsidRPr="00A838F0">
              <w:t>inv</w:t>
            </w:r>
            <w:proofErr w:type="spellEnd"/>
            <w:r w:rsidRPr="00A838F0">
              <w:t>(</w:t>
            </w:r>
            <w:proofErr w:type="gramEnd"/>
            <w:r w:rsidRPr="00A838F0">
              <w:t xml:space="preserve">e, </w:t>
            </w:r>
            <w:proofErr w:type="spellStart"/>
            <w:r w:rsidRPr="00A838F0">
              <w:t>curve.q</w:t>
            </w:r>
            <w:proofErr w:type="spellEnd"/>
            <w:r w:rsidRPr="00A838F0">
              <w:t>)</w:t>
            </w:r>
          </w:p>
          <w:p w14:paraId="3E79555F" w14:textId="77777777" w:rsidR="00A838F0" w:rsidRPr="00A838F0" w:rsidRDefault="00A838F0" w:rsidP="00A838F0">
            <w:pPr>
              <w:pStyle w:val="ac"/>
            </w:pPr>
            <w:r w:rsidRPr="00A838F0">
              <w:t xml:space="preserve">    except (</w:t>
            </w:r>
            <w:proofErr w:type="spellStart"/>
            <w:r w:rsidRPr="00A838F0">
              <w:t>ValueError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OSError</w:t>
            </w:r>
            <w:proofErr w:type="spellEnd"/>
            <w:r w:rsidRPr="00A838F0">
              <w:t>):</w:t>
            </w:r>
          </w:p>
          <w:p w14:paraId="4FCCE8E4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030F4255" w14:textId="77777777" w:rsidR="00A838F0" w:rsidRPr="00A838F0" w:rsidRDefault="00A838F0" w:rsidP="00A838F0">
            <w:pPr>
              <w:pStyle w:val="ac"/>
            </w:pPr>
          </w:p>
          <w:p w14:paraId="7B705FA3" w14:textId="77777777" w:rsidR="00A838F0" w:rsidRPr="00A838F0" w:rsidRDefault="00A838F0" w:rsidP="00A838F0">
            <w:pPr>
              <w:pStyle w:val="ac"/>
            </w:pPr>
            <w:r w:rsidRPr="00A838F0">
              <w:t xml:space="preserve">    z1 = (s * v) %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</w:p>
          <w:p w14:paraId="2111E93B" w14:textId="77777777" w:rsidR="00A838F0" w:rsidRPr="00A838F0" w:rsidRDefault="00A838F0" w:rsidP="00A838F0">
            <w:pPr>
              <w:pStyle w:val="ac"/>
            </w:pPr>
            <w:r w:rsidRPr="00A838F0">
              <w:t xml:space="preserve">    z2 = (-r * v) %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</w:p>
          <w:p w14:paraId="472D2DF6" w14:textId="77777777" w:rsidR="00A838F0" w:rsidRPr="00A838F0" w:rsidRDefault="00A838F0" w:rsidP="00A838F0">
            <w:pPr>
              <w:pStyle w:val="ac"/>
            </w:pPr>
          </w:p>
          <w:p w14:paraId="2B4912A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c_point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curve.add</w:t>
            </w:r>
            <w:proofErr w:type="spellEnd"/>
            <w:r w:rsidRPr="00A838F0">
              <w:t>(</w:t>
            </w:r>
            <w:proofErr w:type="gramEnd"/>
          </w:p>
          <w:p w14:paraId="2D5E6EA9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 xml:space="preserve">(z1, </w:t>
            </w:r>
            <w:proofErr w:type="spellStart"/>
            <w:r w:rsidRPr="00A838F0">
              <w:t>curve.base_point</w:t>
            </w:r>
            <w:proofErr w:type="spellEnd"/>
            <w:r w:rsidRPr="00A838F0">
              <w:t>),</w:t>
            </w:r>
          </w:p>
          <w:p w14:paraId="1AC80DE2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 xml:space="preserve">(z2, </w:t>
            </w:r>
            <w:proofErr w:type="spellStart"/>
            <w:r w:rsidRPr="00A838F0">
              <w:t>public_key.q_point</w:t>
            </w:r>
            <w:proofErr w:type="spellEnd"/>
            <w:r w:rsidRPr="00A838F0">
              <w:t>),</w:t>
            </w:r>
          </w:p>
          <w:p w14:paraId="07C94B55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505BA025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c_point.is_infinity</w:t>
            </w:r>
            <w:proofErr w:type="spellEnd"/>
            <w:r w:rsidRPr="00A838F0">
              <w:t>:</w:t>
            </w:r>
          </w:p>
          <w:p w14:paraId="661B81FB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False</w:t>
            </w:r>
          </w:p>
          <w:p w14:paraId="48567285" w14:textId="77777777" w:rsidR="00A838F0" w:rsidRPr="00A838F0" w:rsidRDefault="00A838F0" w:rsidP="00A838F0">
            <w:pPr>
              <w:pStyle w:val="ac"/>
            </w:pPr>
          </w:p>
          <w:p w14:paraId="3774273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r_check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c_point.x</w:t>
            </w:r>
            <w:proofErr w:type="spellEnd"/>
            <w:r w:rsidRPr="00A838F0">
              <w:t xml:space="preserve"> % </w:t>
            </w:r>
            <w:proofErr w:type="spellStart"/>
            <w:proofErr w:type="gramStart"/>
            <w:r w:rsidRPr="00A838F0">
              <w:t>curve.q</w:t>
            </w:r>
            <w:proofErr w:type="spellEnd"/>
            <w:proofErr w:type="gramEnd"/>
          </w:p>
          <w:p w14:paraId="7028203F" w14:textId="7E114D15" w:rsidR="007066ED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rPr>
                <w:lang w:val="ru-RU"/>
              </w:rPr>
              <w:t>return</w:t>
            </w:r>
            <w:proofErr w:type="spellEnd"/>
            <w:r w:rsidRPr="00A838F0">
              <w:rPr>
                <w:lang w:val="ru-RU"/>
              </w:rPr>
              <w:t xml:space="preserve"> </w:t>
            </w:r>
            <w:proofErr w:type="spellStart"/>
            <w:r w:rsidRPr="00A838F0">
              <w:rPr>
                <w:lang w:val="ru-RU"/>
              </w:rPr>
              <w:t>r_check</w:t>
            </w:r>
            <w:proofErr w:type="spellEnd"/>
            <w:r w:rsidRPr="00A838F0">
              <w:rPr>
                <w:lang w:val="ru-RU"/>
              </w:rPr>
              <w:t xml:space="preserve"> == r</w:t>
            </w:r>
          </w:p>
        </w:tc>
      </w:tr>
    </w:tbl>
    <w:p w14:paraId="2FDB7104" w14:textId="77207B2E" w:rsidR="007066ED" w:rsidRPr="0079749B" w:rsidRDefault="007066ED" w:rsidP="007066ED">
      <w:pPr>
        <w:pStyle w:val="af9"/>
        <w:jc w:val="right"/>
      </w:pPr>
      <w:r>
        <w:lastRenderedPageBreak/>
        <w:t>Приложение</w:t>
      </w:r>
      <w:r w:rsidRPr="0079749B">
        <w:t xml:space="preserve"> 5. </w:t>
      </w:r>
      <w:r>
        <w:t>Листинг</w:t>
      </w:r>
      <w:r w:rsidRPr="0079749B">
        <w:t xml:space="preserve"> </w:t>
      </w:r>
      <w:r>
        <w:t>Файла</w:t>
      </w:r>
      <w:r w:rsidRPr="0079749B">
        <w:t xml:space="preserve"> </w:t>
      </w:r>
      <w:r w:rsidR="00A838F0" w:rsidRPr="00A838F0">
        <w:t>SRC/MAIN.PY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78C3272B" w14:textId="77777777" w:rsidTr="009304BD">
        <w:tc>
          <w:tcPr>
            <w:tcW w:w="9622" w:type="dxa"/>
          </w:tcPr>
          <w:p w14:paraId="08D4C89E" w14:textId="77777777" w:rsidR="00A838F0" w:rsidRPr="00A838F0" w:rsidRDefault="00A838F0" w:rsidP="00A838F0">
            <w:pPr>
              <w:pStyle w:val="ac"/>
            </w:pPr>
            <w:r w:rsidRPr="00A838F0">
              <w:t>"""CLI entry point for file signing and signature verification."""</w:t>
            </w:r>
          </w:p>
          <w:p w14:paraId="66210FB1" w14:textId="77777777" w:rsidR="00A838F0" w:rsidRPr="00A838F0" w:rsidRDefault="00A838F0" w:rsidP="00A838F0">
            <w:pPr>
              <w:pStyle w:val="ac"/>
            </w:pPr>
          </w:p>
          <w:p w14:paraId="1D63DF48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1B7988CD" w14:textId="77777777" w:rsidR="00A838F0" w:rsidRPr="00A838F0" w:rsidRDefault="00A838F0" w:rsidP="00A838F0">
            <w:pPr>
              <w:pStyle w:val="ac"/>
            </w:pPr>
          </w:p>
          <w:p w14:paraId="2081EA6E" w14:textId="77777777" w:rsidR="00A838F0" w:rsidRPr="00A838F0" w:rsidRDefault="00A838F0" w:rsidP="00A838F0">
            <w:pPr>
              <w:pStyle w:val="ac"/>
            </w:pPr>
            <w:r w:rsidRPr="00A838F0">
              <w:t xml:space="preserve">import </w:t>
            </w:r>
            <w:proofErr w:type="spellStart"/>
            <w:r w:rsidRPr="00A838F0">
              <w:t>argparse</w:t>
            </w:r>
            <w:proofErr w:type="spellEnd"/>
          </w:p>
          <w:p w14:paraId="330B3C27" w14:textId="77777777" w:rsidR="00A838F0" w:rsidRPr="00A838F0" w:rsidRDefault="00A838F0" w:rsidP="00A838F0">
            <w:pPr>
              <w:pStyle w:val="ac"/>
            </w:pPr>
            <w:r w:rsidRPr="00A838F0">
              <w:t>import sys</w:t>
            </w:r>
          </w:p>
          <w:p w14:paraId="510F74DD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pathlib</w:t>
            </w:r>
            <w:proofErr w:type="spellEnd"/>
            <w:r w:rsidRPr="00A838F0">
              <w:t xml:space="preserve"> import Path</w:t>
            </w:r>
          </w:p>
          <w:p w14:paraId="5903342D" w14:textId="77777777" w:rsidR="00A838F0" w:rsidRPr="00A838F0" w:rsidRDefault="00A838F0" w:rsidP="00A838F0">
            <w:pPr>
              <w:pStyle w:val="ac"/>
            </w:pPr>
          </w:p>
          <w:p w14:paraId="6AF57FC8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src.config</w:t>
            </w:r>
            <w:proofErr w:type="spellEnd"/>
            <w:r w:rsidRPr="00A838F0">
              <w:t xml:space="preserve"> import APP_CONFIG</w:t>
            </w:r>
          </w:p>
          <w:p w14:paraId="673408E6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proofErr w:type="gramStart"/>
            <w:r w:rsidRPr="00A838F0">
              <w:t>src.sign</w:t>
            </w:r>
            <w:proofErr w:type="spellEnd"/>
            <w:proofErr w:type="gramEnd"/>
            <w:r w:rsidRPr="00A838F0">
              <w:t xml:space="preserve"> import </w:t>
            </w:r>
            <w:proofErr w:type="spellStart"/>
            <w:r w:rsidRPr="00A838F0">
              <w:t>sign_file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verify_file</w:t>
            </w:r>
            <w:proofErr w:type="spellEnd"/>
          </w:p>
          <w:p w14:paraId="52465976" w14:textId="77777777" w:rsidR="00A838F0" w:rsidRPr="00A838F0" w:rsidRDefault="00A838F0" w:rsidP="00A838F0">
            <w:pPr>
              <w:pStyle w:val="ac"/>
            </w:pPr>
          </w:p>
          <w:p w14:paraId="6FE2F202" w14:textId="77777777" w:rsidR="00A838F0" w:rsidRPr="00A838F0" w:rsidRDefault="00A838F0" w:rsidP="00A838F0">
            <w:pPr>
              <w:pStyle w:val="ac"/>
            </w:pPr>
          </w:p>
          <w:p w14:paraId="706B3760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build_</w:t>
            </w:r>
            <w:proofErr w:type="gramStart"/>
            <w:r w:rsidRPr="00A838F0">
              <w:t>parser</w:t>
            </w:r>
            <w:proofErr w:type="spellEnd"/>
            <w:r w:rsidRPr="00A838F0">
              <w:t>(</w:t>
            </w:r>
            <w:proofErr w:type="gramEnd"/>
            <w:r w:rsidRPr="00A838F0">
              <w:t xml:space="preserve">) -&gt; </w:t>
            </w:r>
            <w:proofErr w:type="spellStart"/>
            <w:r w:rsidRPr="00A838F0">
              <w:t>argparse.ArgumentParser</w:t>
            </w:r>
            <w:proofErr w:type="spellEnd"/>
            <w:r w:rsidRPr="00A838F0">
              <w:t>:</w:t>
            </w:r>
          </w:p>
          <w:p w14:paraId="5C38596E" w14:textId="77777777" w:rsidR="00A838F0" w:rsidRPr="00A838F0" w:rsidRDefault="00A838F0" w:rsidP="00A838F0">
            <w:pPr>
              <w:pStyle w:val="ac"/>
            </w:pPr>
            <w:r w:rsidRPr="00A838F0">
              <w:t xml:space="preserve">    """Create CLI parser with sign and verify commands."""</w:t>
            </w:r>
          </w:p>
          <w:p w14:paraId="78CBBF07" w14:textId="77777777" w:rsidR="00A838F0" w:rsidRPr="00A838F0" w:rsidRDefault="00A838F0" w:rsidP="00A838F0">
            <w:pPr>
              <w:pStyle w:val="ac"/>
            </w:pPr>
            <w:r w:rsidRPr="00A838F0">
              <w:t xml:space="preserve">    parser = </w:t>
            </w:r>
            <w:proofErr w:type="spellStart"/>
            <w:proofErr w:type="gramStart"/>
            <w:r w:rsidRPr="00A838F0">
              <w:t>argparse.ArgumentParser</w:t>
            </w:r>
            <w:proofErr w:type="spellEnd"/>
            <w:proofErr w:type="gramEnd"/>
            <w:r w:rsidRPr="00A838F0">
              <w:t>(</w:t>
            </w:r>
          </w:p>
          <w:p w14:paraId="3B6C693A" w14:textId="77777777" w:rsidR="00A838F0" w:rsidRPr="00A838F0" w:rsidRDefault="00A838F0" w:rsidP="00A838F0">
            <w:pPr>
              <w:pStyle w:val="ac"/>
            </w:pPr>
            <w:r w:rsidRPr="00A838F0">
              <w:t xml:space="preserve">        prog="</w:t>
            </w:r>
            <w:proofErr w:type="spellStart"/>
            <w:r w:rsidRPr="00A838F0">
              <w:t>gost</w:t>
            </w:r>
            <w:proofErr w:type="spellEnd"/>
            <w:r w:rsidRPr="00A838F0">
              <w:t>-sign-cli",</w:t>
            </w:r>
          </w:p>
          <w:p w14:paraId="490DAF4F" w14:textId="77777777" w:rsidR="00A838F0" w:rsidRPr="00A838F0" w:rsidRDefault="00A838F0" w:rsidP="00A838F0">
            <w:pPr>
              <w:pStyle w:val="ac"/>
            </w:pPr>
            <w:r w:rsidRPr="00A838F0">
              <w:t xml:space="preserve">        description="Educational signer/verifier for GOST R 34.10-2018",</w:t>
            </w:r>
          </w:p>
          <w:p w14:paraId="2D0B505A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261660B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subparsers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parser.add_</w:t>
            </w:r>
            <w:proofErr w:type="gramStart"/>
            <w:r w:rsidRPr="00A838F0">
              <w:t>subparsers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dest</w:t>
            </w:r>
            <w:proofErr w:type="spellEnd"/>
            <w:r w:rsidRPr="00A838F0">
              <w:t>="command", required=True)</w:t>
            </w:r>
          </w:p>
          <w:p w14:paraId="43883187" w14:textId="77777777" w:rsidR="00A838F0" w:rsidRPr="00A838F0" w:rsidRDefault="00A838F0" w:rsidP="00A838F0">
            <w:pPr>
              <w:pStyle w:val="ac"/>
            </w:pPr>
          </w:p>
          <w:p w14:paraId="5AE0EFF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sign_parser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subparsers.add_</w:t>
            </w:r>
            <w:proofErr w:type="gramStart"/>
            <w:r w:rsidRPr="00A838F0">
              <w:t>parser</w:t>
            </w:r>
            <w:proofErr w:type="spellEnd"/>
            <w:r w:rsidRPr="00A838F0">
              <w:t>(</w:t>
            </w:r>
            <w:proofErr w:type="gramEnd"/>
            <w:r w:rsidRPr="00A838F0">
              <w:t>"sign", help="Sign file")</w:t>
            </w:r>
          </w:p>
          <w:p w14:paraId="0262D47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  <w:r w:rsidRPr="00A838F0">
              <w:t>"--file", required=True, type=Path, help="Input file path")</w:t>
            </w:r>
          </w:p>
          <w:p w14:paraId="247D84C4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</w:p>
          <w:p w14:paraId="7E5B1B22" w14:textId="77777777" w:rsidR="00A838F0" w:rsidRPr="00A838F0" w:rsidRDefault="00A838F0" w:rsidP="00A838F0">
            <w:pPr>
              <w:pStyle w:val="ac"/>
            </w:pPr>
            <w:r w:rsidRPr="00A838F0">
              <w:t xml:space="preserve">        "--private-key", required=True, type=Path, help="Path to private key JSON"</w:t>
            </w:r>
          </w:p>
          <w:p w14:paraId="082CE695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3D96A61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</w:p>
          <w:p w14:paraId="576E9087" w14:textId="77777777" w:rsidR="00A838F0" w:rsidRPr="00A838F0" w:rsidRDefault="00A838F0" w:rsidP="00A838F0">
            <w:pPr>
              <w:pStyle w:val="ac"/>
            </w:pPr>
            <w:r w:rsidRPr="00A838F0">
              <w:t xml:space="preserve">        "--signature", required=True, type=Path, help="Output signature file path"</w:t>
            </w:r>
          </w:p>
          <w:p w14:paraId="47AB7285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17552C3D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</w:p>
          <w:p w14:paraId="398EE46C" w14:textId="77777777" w:rsidR="00A838F0" w:rsidRPr="00A838F0" w:rsidRDefault="00A838F0" w:rsidP="00A838F0">
            <w:pPr>
              <w:pStyle w:val="ac"/>
            </w:pPr>
            <w:r w:rsidRPr="00A838F0">
              <w:t xml:space="preserve">        "--hash-</w:t>
            </w:r>
            <w:proofErr w:type="spellStart"/>
            <w:r w:rsidRPr="00A838F0">
              <w:t>alg</w:t>
            </w:r>
            <w:proofErr w:type="spellEnd"/>
            <w:r w:rsidRPr="00A838F0">
              <w:t>",</w:t>
            </w:r>
          </w:p>
          <w:p w14:paraId="39DDC8EB" w14:textId="77777777" w:rsidR="00A838F0" w:rsidRPr="00A838F0" w:rsidRDefault="00A838F0" w:rsidP="00A838F0">
            <w:pPr>
              <w:pStyle w:val="ac"/>
            </w:pPr>
            <w:r w:rsidRPr="00A838F0">
              <w:t xml:space="preserve">        default=</w:t>
            </w:r>
            <w:proofErr w:type="spellStart"/>
            <w:r w:rsidRPr="00A838F0">
              <w:t>APP_CONFIG.default_hash_alg</w:t>
            </w:r>
            <w:proofErr w:type="spellEnd"/>
            <w:r w:rsidRPr="00A838F0">
              <w:t>,</w:t>
            </w:r>
          </w:p>
          <w:p w14:paraId="0C71B65E" w14:textId="77777777" w:rsidR="00A838F0" w:rsidRPr="00A838F0" w:rsidRDefault="00A838F0" w:rsidP="00A838F0">
            <w:pPr>
              <w:pStyle w:val="ac"/>
            </w:pPr>
            <w:r w:rsidRPr="00A838F0">
              <w:t xml:space="preserve">        choices</w:t>
            </w:r>
            <w:proofErr w:type="gramStart"/>
            <w:r w:rsidRPr="00A838F0">
              <w:t>=[</w:t>
            </w:r>
            <w:proofErr w:type="gramEnd"/>
            <w:r w:rsidRPr="00A838F0">
              <w:t>"streebog256", "streebog512"],</w:t>
            </w:r>
          </w:p>
          <w:p w14:paraId="016DE335" w14:textId="77777777" w:rsidR="00A838F0" w:rsidRPr="00A838F0" w:rsidRDefault="00A838F0" w:rsidP="00A838F0">
            <w:pPr>
              <w:pStyle w:val="ac"/>
            </w:pPr>
            <w:r w:rsidRPr="00A838F0">
              <w:t xml:space="preserve">        help="Hash algorithm",</w:t>
            </w:r>
          </w:p>
          <w:p w14:paraId="6FB21E6D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1F4621F4" w14:textId="77777777" w:rsidR="00A838F0" w:rsidRPr="00A838F0" w:rsidRDefault="00A838F0" w:rsidP="00A838F0">
            <w:pPr>
              <w:pStyle w:val="ac"/>
            </w:pPr>
          </w:p>
          <w:p w14:paraId="6091514D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verify_parser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subparsers.add_</w:t>
            </w:r>
            <w:proofErr w:type="gramStart"/>
            <w:r w:rsidRPr="00A838F0">
              <w:t>parser</w:t>
            </w:r>
            <w:proofErr w:type="spellEnd"/>
            <w:r w:rsidRPr="00A838F0">
              <w:t>(</w:t>
            </w:r>
            <w:proofErr w:type="gramEnd"/>
            <w:r w:rsidRPr="00A838F0">
              <w:t>"verify", help="Verify file signature")</w:t>
            </w:r>
          </w:p>
          <w:p w14:paraId="41E8D1A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verify_parser.add_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  <w:r w:rsidRPr="00A838F0">
              <w:t>"--file", required=True, type=Path, help="Input file path")</w:t>
            </w:r>
          </w:p>
          <w:p w14:paraId="1BBF2BD0" w14:textId="77777777" w:rsidR="00A838F0" w:rsidRPr="00A838F0" w:rsidRDefault="00A838F0" w:rsidP="00A838F0">
            <w:pPr>
              <w:pStyle w:val="ac"/>
            </w:pPr>
            <w:r w:rsidRPr="00A838F0">
              <w:lastRenderedPageBreak/>
              <w:t xml:space="preserve">    </w:t>
            </w:r>
            <w:proofErr w:type="spellStart"/>
            <w:r w:rsidRPr="00A838F0">
              <w:t>verify_parser.add_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</w:p>
          <w:p w14:paraId="10009CFD" w14:textId="77777777" w:rsidR="00A838F0" w:rsidRPr="00A838F0" w:rsidRDefault="00A838F0" w:rsidP="00A838F0">
            <w:pPr>
              <w:pStyle w:val="ac"/>
            </w:pPr>
            <w:r w:rsidRPr="00A838F0">
              <w:t xml:space="preserve">        "--signature", required=True, type=Path, help="Path to signature file"</w:t>
            </w:r>
          </w:p>
          <w:p w14:paraId="029341E6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6653B99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verify_parser.add_</w:t>
            </w:r>
            <w:proofErr w:type="gramStart"/>
            <w:r w:rsidRPr="00A838F0">
              <w:t>argument</w:t>
            </w:r>
            <w:proofErr w:type="spellEnd"/>
            <w:r w:rsidRPr="00A838F0">
              <w:t>(</w:t>
            </w:r>
            <w:proofErr w:type="gramEnd"/>
          </w:p>
          <w:p w14:paraId="3502E58B" w14:textId="77777777" w:rsidR="00A838F0" w:rsidRPr="00A838F0" w:rsidRDefault="00A838F0" w:rsidP="00A838F0">
            <w:pPr>
              <w:pStyle w:val="ac"/>
            </w:pPr>
            <w:r w:rsidRPr="00A838F0">
              <w:t xml:space="preserve">        "--public-key", required=True, type=Path, help="Path to public key JSON"</w:t>
            </w:r>
          </w:p>
          <w:p w14:paraId="4B2CC542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0F9864EC" w14:textId="77777777" w:rsidR="00A838F0" w:rsidRPr="00A838F0" w:rsidRDefault="00A838F0" w:rsidP="00A838F0">
            <w:pPr>
              <w:pStyle w:val="ac"/>
            </w:pPr>
          </w:p>
          <w:p w14:paraId="64647372" w14:textId="77777777" w:rsidR="00A838F0" w:rsidRPr="00A838F0" w:rsidRDefault="00A838F0" w:rsidP="00A838F0">
            <w:pPr>
              <w:pStyle w:val="ac"/>
            </w:pPr>
            <w:r w:rsidRPr="00A838F0">
              <w:t xml:space="preserve">    return parser</w:t>
            </w:r>
          </w:p>
          <w:p w14:paraId="7CADC1B7" w14:textId="77777777" w:rsidR="00A838F0" w:rsidRPr="00A838F0" w:rsidRDefault="00A838F0" w:rsidP="00A838F0">
            <w:pPr>
              <w:pStyle w:val="ac"/>
            </w:pPr>
          </w:p>
          <w:p w14:paraId="30ED7980" w14:textId="77777777" w:rsidR="00A838F0" w:rsidRPr="00A838F0" w:rsidRDefault="00A838F0" w:rsidP="00A838F0">
            <w:pPr>
              <w:pStyle w:val="ac"/>
            </w:pPr>
          </w:p>
          <w:p w14:paraId="215AEC42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gramStart"/>
            <w:r w:rsidRPr="00A838F0">
              <w:t>main(</w:t>
            </w:r>
            <w:proofErr w:type="spellStart"/>
            <w:proofErr w:type="gramEnd"/>
            <w:r w:rsidRPr="00A838F0">
              <w:t>argv</w:t>
            </w:r>
            <w:proofErr w:type="spellEnd"/>
            <w:r w:rsidRPr="00A838F0">
              <w:t>: list[str] | None = None) -&gt; int:</w:t>
            </w:r>
          </w:p>
          <w:p w14:paraId="382661C4" w14:textId="77777777" w:rsidR="00A838F0" w:rsidRPr="00A838F0" w:rsidRDefault="00A838F0" w:rsidP="00A838F0">
            <w:pPr>
              <w:pStyle w:val="ac"/>
            </w:pPr>
            <w:r w:rsidRPr="00A838F0">
              <w:t xml:space="preserve">    """Run CLI command and return process exit code."""</w:t>
            </w:r>
          </w:p>
          <w:p w14:paraId="3381621D" w14:textId="77777777" w:rsidR="00A838F0" w:rsidRPr="00A838F0" w:rsidRDefault="00A838F0" w:rsidP="00A838F0">
            <w:pPr>
              <w:pStyle w:val="ac"/>
            </w:pPr>
            <w:r w:rsidRPr="00A838F0">
              <w:t xml:space="preserve">    parser = </w:t>
            </w:r>
            <w:proofErr w:type="spellStart"/>
            <w:r w:rsidRPr="00A838F0">
              <w:t>build_</w:t>
            </w:r>
            <w:proofErr w:type="gramStart"/>
            <w:r w:rsidRPr="00A838F0">
              <w:t>parser</w:t>
            </w:r>
            <w:proofErr w:type="spellEnd"/>
            <w:r w:rsidRPr="00A838F0">
              <w:t>(</w:t>
            </w:r>
            <w:proofErr w:type="gramEnd"/>
            <w:r w:rsidRPr="00A838F0">
              <w:t>)</w:t>
            </w:r>
          </w:p>
          <w:p w14:paraId="059DB81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args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parser.parse</w:t>
            </w:r>
            <w:proofErr w:type="gramEnd"/>
            <w:r w:rsidRPr="00A838F0">
              <w:t>_args</w:t>
            </w:r>
            <w:proofErr w:type="spellEnd"/>
            <w:r w:rsidRPr="00A838F0">
              <w:t>(</w:t>
            </w:r>
            <w:proofErr w:type="spellStart"/>
            <w:r w:rsidRPr="00A838F0">
              <w:t>argv</w:t>
            </w:r>
            <w:proofErr w:type="spellEnd"/>
            <w:r w:rsidRPr="00A838F0">
              <w:t>)</w:t>
            </w:r>
          </w:p>
          <w:p w14:paraId="0EAB5399" w14:textId="77777777" w:rsidR="00A838F0" w:rsidRPr="00A838F0" w:rsidRDefault="00A838F0" w:rsidP="00A838F0">
            <w:pPr>
              <w:pStyle w:val="ac"/>
            </w:pPr>
          </w:p>
          <w:p w14:paraId="5DB2CBE1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args.command</w:t>
            </w:r>
            <w:proofErr w:type="spellEnd"/>
            <w:proofErr w:type="gramEnd"/>
            <w:r w:rsidRPr="00A838F0">
              <w:t xml:space="preserve"> == "sign":</w:t>
            </w:r>
          </w:p>
          <w:p w14:paraId="2F445287" w14:textId="77777777" w:rsidR="00A838F0" w:rsidRPr="00A838F0" w:rsidRDefault="00A838F0" w:rsidP="00A838F0">
            <w:pPr>
              <w:pStyle w:val="ac"/>
            </w:pPr>
            <w:r w:rsidRPr="00A838F0">
              <w:t xml:space="preserve">        try:</w:t>
            </w:r>
          </w:p>
          <w:p w14:paraId="6B1ECC13" w14:textId="77777777" w:rsidR="00A838F0" w:rsidRPr="00A838F0" w:rsidRDefault="00A838F0" w:rsidP="00A838F0">
            <w:pPr>
              <w:pStyle w:val="ac"/>
            </w:pPr>
            <w:r w:rsidRPr="00A838F0">
              <w:t xml:space="preserve">            </w:t>
            </w:r>
            <w:proofErr w:type="spellStart"/>
            <w:r w:rsidRPr="00A838F0">
              <w:t>sign_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gramEnd"/>
          </w:p>
          <w:p w14:paraId="1787D63D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</w:t>
            </w:r>
            <w:proofErr w:type="spellStart"/>
            <w:r w:rsidRPr="00A838F0">
              <w:t>file_path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args.file</w:t>
            </w:r>
            <w:proofErr w:type="spellEnd"/>
            <w:proofErr w:type="gramEnd"/>
            <w:r w:rsidRPr="00A838F0">
              <w:t>,</w:t>
            </w:r>
          </w:p>
          <w:p w14:paraId="513293D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</w:t>
            </w:r>
            <w:proofErr w:type="spellStart"/>
            <w:r w:rsidRPr="00A838F0">
              <w:t>private_key_path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args.private</w:t>
            </w:r>
            <w:proofErr w:type="gramEnd"/>
            <w:r w:rsidRPr="00A838F0">
              <w:t>_key</w:t>
            </w:r>
            <w:proofErr w:type="spellEnd"/>
            <w:r w:rsidRPr="00A838F0">
              <w:t>,</w:t>
            </w:r>
          </w:p>
          <w:p w14:paraId="1C5E62FE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</w:t>
            </w:r>
            <w:proofErr w:type="spellStart"/>
            <w:r w:rsidRPr="00A838F0">
              <w:t>signature_path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args.signature</w:t>
            </w:r>
            <w:proofErr w:type="spellEnd"/>
            <w:proofErr w:type="gramEnd"/>
            <w:r w:rsidRPr="00A838F0">
              <w:t>,</w:t>
            </w:r>
          </w:p>
          <w:p w14:paraId="6C08737A" w14:textId="77777777" w:rsidR="00A838F0" w:rsidRPr="00A838F0" w:rsidRDefault="00A838F0" w:rsidP="00A838F0">
            <w:pPr>
              <w:pStyle w:val="ac"/>
            </w:pPr>
            <w:r w:rsidRPr="00A838F0">
              <w:t xml:space="preserve">               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args.hash</w:t>
            </w:r>
            <w:proofErr w:type="gramEnd"/>
            <w:r w:rsidRPr="00A838F0">
              <w:t>_alg</w:t>
            </w:r>
            <w:proofErr w:type="spellEnd"/>
            <w:r w:rsidRPr="00A838F0">
              <w:t>,</w:t>
            </w:r>
          </w:p>
          <w:p w14:paraId="1B42FAEB" w14:textId="77777777" w:rsidR="00A838F0" w:rsidRPr="00A838F0" w:rsidRDefault="00A838F0" w:rsidP="00A838F0">
            <w:pPr>
              <w:pStyle w:val="ac"/>
            </w:pPr>
            <w:r w:rsidRPr="00A838F0">
              <w:t xml:space="preserve">            )</w:t>
            </w:r>
          </w:p>
          <w:p w14:paraId="73A0DCEA" w14:textId="77777777" w:rsidR="00A838F0" w:rsidRPr="00A838F0" w:rsidRDefault="00A838F0" w:rsidP="00A838F0">
            <w:pPr>
              <w:pStyle w:val="ac"/>
            </w:pPr>
            <w:r w:rsidRPr="00A838F0">
              <w:t xml:space="preserve">        except (</w:t>
            </w:r>
            <w:proofErr w:type="spellStart"/>
            <w:r w:rsidRPr="00A838F0">
              <w:t>ValueError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OSError</w:t>
            </w:r>
            <w:proofErr w:type="spellEnd"/>
            <w:r w:rsidRPr="00A838F0">
              <w:t xml:space="preserve">) as </w:t>
            </w:r>
            <w:proofErr w:type="spellStart"/>
            <w:r w:rsidRPr="00A838F0">
              <w:t>exc</w:t>
            </w:r>
            <w:proofErr w:type="spellEnd"/>
            <w:r w:rsidRPr="00A838F0">
              <w:t>:</w:t>
            </w:r>
          </w:p>
          <w:p w14:paraId="7D47EB26" w14:textId="77777777" w:rsidR="00A838F0" w:rsidRPr="00A838F0" w:rsidRDefault="00A838F0" w:rsidP="00A838F0">
            <w:pPr>
              <w:pStyle w:val="ac"/>
            </w:pPr>
            <w:r w:rsidRPr="00A838F0">
              <w:t xml:space="preserve">            </w:t>
            </w:r>
            <w:proofErr w:type="gramStart"/>
            <w:r w:rsidRPr="00A838F0">
              <w:t>print(</w:t>
            </w:r>
            <w:proofErr w:type="spellStart"/>
            <w:proofErr w:type="gramEnd"/>
            <w:r w:rsidRPr="00A838F0">
              <w:t>f"SIGN</w:t>
            </w:r>
            <w:proofErr w:type="spellEnd"/>
            <w:r w:rsidRPr="00A838F0">
              <w:t xml:space="preserve"> ERROR: {</w:t>
            </w:r>
            <w:proofErr w:type="spellStart"/>
            <w:r w:rsidRPr="00A838F0">
              <w:t>exc</w:t>
            </w:r>
            <w:proofErr w:type="spellEnd"/>
            <w:r w:rsidRPr="00A838F0">
              <w:t>}")</w:t>
            </w:r>
          </w:p>
          <w:p w14:paraId="4B15119B" w14:textId="77777777" w:rsidR="00A838F0" w:rsidRPr="00A838F0" w:rsidRDefault="00A838F0" w:rsidP="00A838F0">
            <w:pPr>
              <w:pStyle w:val="ac"/>
            </w:pPr>
            <w:r w:rsidRPr="00A838F0">
              <w:t xml:space="preserve">            return 1</w:t>
            </w:r>
          </w:p>
          <w:p w14:paraId="02514A71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gramStart"/>
            <w:r w:rsidRPr="00A838F0">
              <w:t>print(</w:t>
            </w:r>
            <w:proofErr w:type="spellStart"/>
            <w:proofErr w:type="gramEnd"/>
            <w:r w:rsidRPr="00A838F0">
              <w:t>f"Signature</w:t>
            </w:r>
            <w:proofErr w:type="spellEnd"/>
            <w:r w:rsidRPr="00A838F0">
              <w:t xml:space="preserve"> saved to: {</w:t>
            </w:r>
            <w:proofErr w:type="spellStart"/>
            <w:r w:rsidRPr="00A838F0">
              <w:t>args.signature</w:t>
            </w:r>
            <w:proofErr w:type="spellEnd"/>
            <w:r w:rsidRPr="00A838F0">
              <w:t>}")</w:t>
            </w:r>
          </w:p>
          <w:p w14:paraId="03A19072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0</w:t>
            </w:r>
          </w:p>
          <w:p w14:paraId="682F0C27" w14:textId="77777777" w:rsidR="00A838F0" w:rsidRPr="00A838F0" w:rsidRDefault="00A838F0" w:rsidP="00A838F0">
            <w:pPr>
              <w:pStyle w:val="ac"/>
            </w:pPr>
          </w:p>
          <w:p w14:paraId="6FF2217A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proofErr w:type="gramStart"/>
            <w:r w:rsidRPr="00A838F0">
              <w:t>args.command</w:t>
            </w:r>
            <w:proofErr w:type="spellEnd"/>
            <w:proofErr w:type="gramEnd"/>
            <w:r w:rsidRPr="00A838F0">
              <w:t xml:space="preserve"> == "verify":</w:t>
            </w:r>
          </w:p>
          <w:p w14:paraId="36FB36C3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is_valid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verify_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gramEnd"/>
          </w:p>
          <w:p w14:paraId="5E70B0FA" w14:textId="77777777" w:rsidR="00A838F0" w:rsidRPr="00A838F0" w:rsidRDefault="00A838F0" w:rsidP="00A838F0">
            <w:pPr>
              <w:pStyle w:val="ac"/>
            </w:pPr>
            <w:r w:rsidRPr="00A838F0">
              <w:t xml:space="preserve">            </w:t>
            </w:r>
            <w:proofErr w:type="spellStart"/>
            <w:r w:rsidRPr="00A838F0">
              <w:t>file_path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args.file</w:t>
            </w:r>
            <w:proofErr w:type="spellEnd"/>
            <w:proofErr w:type="gramEnd"/>
            <w:r w:rsidRPr="00A838F0">
              <w:t>,</w:t>
            </w:r>
          </w:p>
          <w:p w14:paraId="2442545E" w14:textId="77777777" w:rsidR="00A838F0" w:rsidRPr="00A838F0" w:rsidRDefault="00A838F0" w:rsidP="00A838F0">
            <w:pPr>
              <w:pStyle w:val="ac"/>
            </w:pPr>
            <w:r w:rsidRPr="00A838F0">
              <w:t xml:space="preserve">            </w:t>
            </w:r>
            <w:proofErr w:type="spellStart"/>
            <w:r w:rsidRPr="00A838F0">
              <w:t>signature_path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args.signature</w:t>
            </w:r>
            <w:proofErr w:type="spellEnd"/>
            <w:proofErr w:type="gramEnd"/>
            <w:r w:rsidRPr="00A838F0">
              <w:t>,</w:t>
            </w:r>
          </w:p>
          <w:p w14:paraId="1FAB630E" w14:textId="77777777" w:rsidR="00A838F0" w:rsidRPr="00A838F0" w:rsidRDefault="00A838F0" w:rsidP="00A838F0">
            <w:pPr>
              <w:pStyle w:val="ac"/>
            </w:pPr>
            <w:r w:rsidRPr="00A838F0">
              <w:t xml:space="preserve">            </w:t>
            </w:r>
            <w:proofErr w:type="spellStart"/>
            <w:r w:rsidRPr="00A838F0">
              <w:t>public_key_path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args.public</w:t>
            </w:r>
            <w:proofErr w:type="gramEnd"/>
            <w:r w:rsidRPr="00A838F0">
              <w:t>_key</w:t>
            </w:r>
            <w:proofErr w:type="spellEnd"/>
            <w:r w:rsidRPr="00A838F0">
              <w:t>,</w:t>
            </w:r>
          </w:p>
          <w:p w14:paraId="0D03DFD0" w14:textId="77777777" w:rsidR="00A838F0" w:rsidRPr="00A838F0" w:rsidRDefault="00A838F0" w:rsidP="00A838F0">
            <w:pPr>
              <w:pStyle w:val="ac"/>
            </w:pPr>
            <w:r w:rsidRPr="00A838F0">
              <w:t xml:space="preserve">        )</w:t>
            </w:r>
          </w:p>
          <w:p w14:paraId="68ADEC3A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gramStart"/>
            <w:r w:rsidRPr="00A838F0">
              <w:t>print(</w:t>
            </w:r>
            <w:proofErr w:type="gramEnd"/>
            <w:r w:rsidRPr="00A838F0">
              <w:t xml:space="preserve">"VALID" if </w:t>
            </w:r>
            <w:proofErr w:type="spellStart"/>
            <w:r w:rsidRPr="00A838F0">
              <w:t>is_valid</w:t>
            </w:r>
            <w:proofErr w:type="spellEnd"/>
            <w:r w:rsidRPr="00A838F0">
              <w:t xml:space="preserve"> else "INVALID")</w:t>
            </w:r>
          </w:p>
          <w:p w14:paraId="734C59B7" w14:textId="77777777" w:rsidR="00A838F0" w:rsidRPr="00A838F0" w:rsidRDefault="00A838F0" w:rsidP="00A838F0">
            <w:pPr>
              <w:pStyle w:val="ac"/>
            </w:pPr>
            <w:r w:rsidRPr="00A838F0">
              <w:t xml:space="preserve">        return 0 if </w:t>
            </w:r>
            <w:proofErr w:type="spellStart"/>
            <w:r w:rsidRPr="00A838F0">
              <w:t>is_valid</w:t>
            </w:r>
            <w:proofErr w:type="spellEnd"/>
            <w:r w:rsidRPr="00A838F0">
              <w:t xml:space="preserve"> else 1</w:t>
            </w:r>
          </w:p>
          <w:p w14:paraId="531AA9DB" w14:textId="77777777" w:rsidR="00A838F0" w:rsidRPr="00A838F0" w:rsidRDefault="00A838F0" w:rsidP="00A838F0">
            <w:pPr>
              <w:pStyle w:val="ac"/>
            </w:pPr>
          </w:p>
          <w:p w14:paraId="40F3117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proofErr w:type="gramStart"/>
            <w:r w:rsidRPr="00A838F0">
              <w:t>parser.error</w:t>
            </w:r>
            <w:proofErr w:type="spellEnd"/>
            <w:proofErr w:type="gramEnd"/>
            <w:r w:rsidRPr="00A838F0">
              <w:t>("Unknown command")</w:t>
            </w:r>
          </w:p>
          <w:p w14:paraId="47F128EA" w14:textId="77777777" w:rsidR="00A838F0" w:rsidRPr="00A838F0" w:rsidRDefault="00A838F0" w:rsidP="00A838F0">
            <w:pPr>
              <w:pStyle w:val="ac"/>
            </w:pPr>
            <w:r w:rsidRPr="00A838F0">
              <w:t xml:space="preserve">    return 2</w:t>
            </w:r>
          </w:p>
          <w:p w14:paraId="09BB856F" w14:textId="77777777" w:rsidR="00A838F0" w:rsidRPr="00A838F0" w:rsidRDefault="00A838F0" w:rsidP="00A838F0">
            <w:pPr>
              <w:pStyle w:val="ac"/>
            </w:pPr>
          </w:p>
          <w:p w14:paraId="79FAA06E" w14:textId="77777777" w:rsidR="00A838F0" w:rsidRPr="00A838F0" w:rsidRDefault="00A838F0" w:rsidP="00A838F0">
            <w:pPr>
              <w:pStyle w:val="ac"/>
            </w:pPr>
          </w:p>
          <w:p w14:paraId="1EE98324" w14:textId="77777777" w:rsidR="00A838F0" w:rsidRPr="00A838F0" w:rsidRDefault="00A838F0" w:rsidP="00A838F0">
            <w:pPr>
              <w:pStyle w:val="ac"/>
            </w:pPr>
            <w:r w:rsidRPr="00A838F0">
              <w:t>if __name__ == "__main__":</w:t>
            </w:r>
          </w:p>
          <w:p w14:paraId="4AD216D8" w14:textId="7F58B432" w:rsidR="007066ED" w:rsidRDefault="00A838F0" w:rsidP="00A838F0">
            <w:pPr>
              <w:pStyle w:val="ac"/>
            </w:pPr>
            <w:r w:rsidRPr="00A838F0">
              <w:t xml:space="preserve">    raise </w:t>
            </w:r>
            <w:proofErr w:type="spellStart"/>
            <w:r w:rsidRPr="00A838F0">
              <w:t>SystemExit</w:t>
            </w:r>
            <w:proofErr w:type="spellEnd"/>
            <w:r w:rsidRPr="00A838F0">
              <w:t>(main(</w:t>
            </w:r>
            <w:proofErr w:type="spellStart"/>
            <w:proofErr w:type="gramStart"/>
            <w:r w:rsidRPr="00A838F0">
              <w:t>sys.argv</w:t>
            </w:r>
            <w:proofErr w:type="spellEnd"/>
            <w:proofErr w:type="gramEnd"/>
            <w:r w:rsidRPr="00A838F0">
              <w:t>[1:]))</w:t>
            </w:r>
          </w:p>
        </w:tc>
      </w:tr>
    </w:tbl>
    <w:p w14:paraId="2E216904" w14:textId="31A5C882" w:rsidR="007066ED" w:rsidRPr="00A838F0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7066ED">
        <w:rPr>
          <w:lang w:val="en-US"/>
        </w:rPr>
        <w:t xml:space="preserve"> 6. </w:t>
      </w:r>
      <w:r>
        <w:t>Листинг</w:t>
      </w:r>
      <w:r w:rsidRPr="007066ED">
        <w:rPr>
          <w:lang w:val="en-US"/>
        </w:rPr>
        <w:t xml:space="preserve"> </w:t>
      </w:r>
      <w:r>
        <w:t>Файла</w:t>
      </w:r>
      <w:r w:rsidRPr="007066ED">
        <w:rPr>
          <w:lang w:val="en-US"/>
        </w:rPr>
        <w:t xml:space="preserve"> </w:t>
      </w:r>
      <w:r w:rsidR="00A838F0" w:rsidRPr="00A838F0">
        <w:rPr>
          <w:lang w:val="en-US"/>
        </w:rPr>
        <w:t>TESTS/TEST_SMOKE.PY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38136EA5" w14:textId="77777777" w:rsidTr="009304BD">
        <w:tc>
          <w:tcPr>
            <w:tcW w:w="9622" w:type="dxa"/>
          </w:tcPr>
          <w:p w14:paraId="74CC1ADD" w14:textId="77777777" w:rsidR="00A838F0" w:rsidRPr="00A838F0" w:rsidRDefault="00A838F0" w:rsidP="00A838F0">
            <w:pPr>
              <w:pStyle w:val="ac"/>
            </w:pPr>
            <w:r w:rsidRPr="00A838F0">
              <w:t>"""Smoke tests for sign/verify flow."""</w:t>
            </w:r>
          </w:p>
          <w:p w14:paraId="552F90F0" w14:textId="77777777" w:rsidR="00A838F0" w:rsidRPr="00A838F0" w:rsidRDefault="00A838F0" w:rsidP="00A838F0">
            <w:pPr>
              <w:pStyle w:val="ac"/>
            </w:pPr>
          </w:p>
          <w:p w14:paraId="1CD81C62" w14:textId="77777777" w:rsidR="00A838F0" w:rsidRPr="00A838F0" w:rsidRDefault="00A838F0" w:rsidP="00A838F0">
            <w:pPr>
              <w:pStyle w:val="ac"/>
            </w:pPr>
            <w:r w:rsidRPr="00A838F0">
              <w:t>from __future__ import annotations</w:t>
            </w:r>
          </w:p>
          <w:p w14:paraId="29C5A33C" w14:textId="77777777" w:rsidR="00A838F0" w:rsidRPr="00A838F0" w:rsidRDefault="00A838F0" w:rsidP="00A838F0">
            <w:pPr>
              <w:pStyle w:val="ac"/>
            </w:pPr>
          </w:p>
          <w:p w14:paraId="1E140127" w14:textId="77777777" w:rsidR="00A838F0" w:rsidRPr="00A838F0" w:rsidRDefault="00A838F0" w:rsidP="00A838F0">
            <w:pPr>
              <w:pStyle w:val="ac"/>
            </w:pPr>
            <w:r w:rsidRPr="00A838F0">
              <w:t>import json</w:t>
            </w:r>
          </w:p>
          <w:p w14:paraId="007CEC2B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pathlib</w:t>
            </w:r>
            <w:proofErr w:type="spellEnd"/>
            <w:r w:rsidRPr="00A838F0">
              <w:t xml:space="preserve"> import Path</w:t>
            </w:r>
          </w:p>
          <w:p w14:paraId="537CED89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proofErr w:type="gramStart"/>
            <w:r w:rsidRPr="00A838F0">
              <w:t>src.sign</w:t>
            </w:r>
            <w:proofErr w:type="spellEnd"/>
            <w:proofErr w:type="gramEnd"/>
            <w:r w:rsidRPr="00A838F0">
              <w:t xml:space="preserve"> import </w:t>
            </w:r>
            <w:proofErr w:type="spellStart"/>
            <w:r w:rsidRPr="00A838F0">
              <w:t>sign_file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verify_file</w:t>
            </w:r>
            <w:proofErr w:type="spellEnd"/>
          </w:p>
          <w:p w14:paraId="7AB17849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r w:rsidRPr="00A838F0">
              <w:t>src.ecc</w:t>
            </w:r>
            <w:proofErr w:type="spellEnd"/>
            <w:r w:rsidRPr="00A838F0">
              <w:t xml:space="preserve"> import </w:t>
            </w:r>
            <w:proofErr w:type="spellStart"/>
            <w:r w:rsidRPr="00A838F0">
              <w:t>ECPoint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EllipticCurve</w:t>
            </w:r>
            <w:proofErr w:type="spellEnd"/>
          </w:p>
          <w:p w14:paraId="056073D2" w14:textId="77777777" w:rsidR="00A838F0" w:rsidRPr="00A838F0" w:rsidRDefault="00A838F0" w:rsidP="00A838F0">
            <w:pPr>
              <w:pStyle w:val="ac"/>
            </w:pPr>
            <w:r w:rsidRPr="00A838F0">
              <w:t xml:space="preserve">from </w:t>
            </w:r>
            <w:proofErr w:type="spellStart"/>
            <w:proofErr w:type="gramStart"/>
            <w:r w:rsidRPr="00A838F0">
              <w:t>src.sigfile</w:t>
            </w:r>
            <w:proofErr w:type="spellEnd"/>
            <w:proofErr w:type="gramEnd"/>
            <w:r w:rsidRPr="00A838F0">
              <w:t xml:space="preserve"> import </w:t>
            </w:r>
            <w:proofErr w:type="spellStart"/>
            <w:r w:rsidRPr="00A838F0">
              <w:t>load_signature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save_signature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SignaturePayload</w:t>
            </w:r>
            <w:proofErr w:type="spellEnd"/>
          </w:p>
          <w:p w14:paraId="6047F6F6" w14:textId="77777777" w:rsidR="00A838F0" w:rsidRPr="00A838F0" w:rsidRDefault="00A838F0" w:rsidP="00A838F0">
            <w:pPr>
              <w:pStyle w:val="ac"/>
            </w:pPr>
          </w:p>
          <w:p w14:paraId="43DA13A2" w14:textId="77777777" w:rsidR="00A838F0" w:rsidRPr="00A838F0" w:rsidRDefault="00A838F0" w:rsidP="00A838F0">
            <w:pPr>
              <w:pStyle w:val="ac"/>
            </w:pPr>
          </w:p>
          <w:p w14:paraId="203006A5" w14:textId="77777777" w:rsidR="00A838F0" w:rsidRPr="00A838F0" w:rsidRDefault="00A838F0" w:rsidP="00A838F0">
            <w:pPr>
              <w:pStyle w:val="ac"/>
            </w:pPr>
            <w:r w:rsidRPr="00A838F0">
              <w:t>def _</w:t>
            </w:r>
            <w:proofErr w:type="spellStart"/>
            <w:r w:rsidRPr="00A838F0">
              <w:t>write_test_</w:t>
            </w:r>
            <w:proofErr w:type="gramStart"/>
            <w:r w:rsidRPr="00A838F0">
              <w:t>keys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tmp_path</w:t>
            </w:r>
            <w:proofErr w:type="spellEnd"/>
            <w:r w:rsidRPr="00A838F0">
              <w:t>: Path) -&gt; tuple[Path, Path]:</w:t>
            </w:r>
          </w:p>
          <w:p w14:paraId="6D7BA4C8" w14:textId="77777777" w:rsidR="00A838F0" w:rsidRPr="00A838F0" w:rsidRDefault="00A838F0" w:rsidP="00A838F0">
            <w:pPr>
              <w:pStyle w:val="ac"/>
              <w:rPr>
                <w:lang w:val="ru-RU"/>
              </w:rPr>
            </w:pPr>
            <w:r w:rsidRPr="00A838F0">
              <w:t xml:space="preserve">    </w:t>
            </w:r>
            <w:r w:rsidRPr="00A838F0">
              <w:rPr>
                <w:lang w:val="ru-RU"/>
              </w:rPr>
              <w:t xml:space="preserve"># Маленькая учебная кривая для </w:t>
            </w:r>
            <w:proofErr w:type="spellStart"/>
            <w:r w:rsidRPr="00A838F0">
              <w:rPr>
                <w:lang w:val="ru-RU"/>
              </w:rPr>
              <w:t>smoke</w:t>
            </w:r>
            <w:proofErr w:type="spellEnd"/>
            <w:r w:rsidRPr="00A838F0">
              <w:rPr>
                <w:lang w:val="ru-RU"/>
              </w:rPr>
              <w:t>-тестов.</w:t>
            </w:r>
          </w:p>
          <w:p w14:paraId="3B6D7961" w14:textId="77777777" w:rsidR="00A838F0" w:rsidRPr="00A838F0" w:rsidRDefault="00A838F0" w:rsidP="00A838F0">
            <w:pPr>
              <w:pStyle w:val="ac"/>
              <w:rPr>
                <w:lang w:val="ru-RU"/>
              </w:rPr>
            </w:pPr>
            <w:r w:rsidRPr="00A838F0">
              <w:rPr>
                <w:lang w:val="ru-RU"/>
              </w:rPr>
              <w:t xml:space="preserve">    # Оставляем её отдельной от реального варианта 8, чтобы тесты были быстрыми.</w:t>
            </w:r>
          </w:p>
          <w:p w14:paraId="71D6474A" w14:textId="77777777" w:rsidR="00A838F0" w:rsidRPr="00A838F0" w:rsidRDefault="00A838F0" w:rsidP="00A838F0">
            <w:pPr>
              <w:pStyle w:val="ac"/>
            </w:pPr>
            <w:r w:rsidRPr="00A838F0">
              <w:rPr>
                <w:lang w:val="ru-RU"/>
              </w:rPr>
              <w:t xml:space="preserve">    </w:t>
            </w:r>
            <w:r w:rsidRPr="00A838F0">
              <w:t>p = 17</w:t>
            </w:r>
          </w:p>
          <w:p w14:paraId="4479E5E8" w14:textId="77777777" w:rsidR="00A838F0" w:rsidRPr="00A838F0" w:rsidRDefault="00A838F0" w:rsidP="00A838F0">
            <w:pPr>
              <w:pStyle w:val="ac"/>
            </w:pPr>
            <w:r w:rsidRPr="00A838F0">
              <w:t xml:space="preserve">    a = 2</w:t>
            </w:r>
          </w:p>
          <w:p w14:paraId="1375D139" w14:textId="77777777" w:rsidR="00A838F0" w:rsidRPr="00A838F0" w:rsidRDefault="00A838F0" w:rsidP="00A838F0">
            <w:pPr>
              <w:pStyle w:val="ac"/>
            </w:pPr>
            <w:r w:rsidRPr="00A838F0">
              <w:t xml:space="preserve">    b = 2</w:t>
            </w:r>
          </w:p>
          <w:p w14:paraId="29E82650" w14:textId="77777777" w:rsidR="00A838F0" w:rsidRPr="00A838F0" w:rsidRDefault="00A838F0" w:rsidP="00A838F0">
            <w:pPr>
              <w:pStyle w:val="ac"/>
            </w:pPr>
            <w:r w:rsidRPr="00A838F0">
              <w:t xml:space="preserve">    q = 19</w:t>
            </w:r>
          </w:p>
          <w:p w14:paraId="4A12A427" w14:textId="77777777" w:rsidR="00A838F0" w:rsidRPr="00A838F0" w:rsidRDefault="00A838F0" w:rsidP="00A838F0">
            <w:pPr>
              <w:pStyle w:val="ac"/>
            </w:pPr>
            <w:r w:rsidRPr="00A838F0">
              <w:t xml:space="preserve">    px = 5</w:t>
            </w:r>
          </w:p>
          <w:p w14:paraId="483044E2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py</w:t>
            </w:r>
            <w:proofErr w:type="spellEnd"/>
            <w:r w:rsidRPr="00A838F0">
              <w:t xml:space="preserve"> = 1</w:t>
            </w:r>
          </w:p>
          <w:p w14:paraId="7ECF6E56" w14:textId="77777777" w:rsidR="00A838F0" w:rsidRPr="00A838F0" w:rsidRDefault="00A838F0" w:rsidP="00A838F0">
            <w:pPr>
              <w:pStyle w:val="ac"/>
            </w:pPr>
            <w:r w:rsidRPr="00A838F0">
              <w:t xml:space="preserve">    d = 7</w:t>
            </w:r>
          </w:p>
          <w:p w14:paraId="76C8CA15" w14:textId="77777777" w:rsidR="00A838F0" w:rsidRPr="00A838F0" w:rsidRDefault="00A838F0" w:rsidP="00A838F0">
            <w:pPr>
              <w:pStyle w:val="ac"/>
            </w:pPr>
          </w:p>
          <w:p w14:paraId="0FFD76C0" w14:textId="77777777" w:rsidR="00A838F0" w:rsidRPr="00A838F0" w:rsidRDefault="00A838F0" w:rsidP="00A838F0">
            <w:pPr>
              <w:pStyle w:val="ac"/>
            </w:pPr>
            <w:r w:rsidRPr="00A838F0">
              <w:t xml:space="preserve">    curve = </w:t>
            </w:r>
            <w:proofErr w:type="spellStart"/>
            <w:proofErr w:type="gramStart"/>
            <w:r w:rsidRPr="00A838F0">
              <w:t>EllipticCurve</w:t>
            </w:r>
            <w:proofErr w:type="spellEnd"/>
            <w:r w:rsidRPr="00A838F0">
              <w:t>(</w:t>
            </w:r>
            <w:proofErr w:type="gramEnd"/>
          </w:p>
          <w:p w14:paraId="09C1659E" w14:textId="77777777" w:rsidR="00A838F0" w:rsidRPr="00A838F0" w:rsidRDefault="00A838F0" w:rsidP="00A838F0">
            <w:pPr>
              <w:pStyle w:val="ac"/>
            </w:pPr>
            <w:r w:rsidRPr="00A838F0">
              <w:t xml:space="preserve">        p=p,</w:t>
            </w:r>
          </w:p>
          <w:p w14:paraId="5B6404E9" w14:textId="77777777" w:rsidR="00A838F0" w:rsidRPr="00A838F0" w:rsidRDefault="00A838F0" w:rsidP="00A838F0">
            <w:pPr>
              <w:pStyle w:val="ac"/>
            </w:pPr>
            <w:r w:rsidRPr="00A838F0">
              <w:t xml:space="preserve">        a=a,</w:t>
            </w:r>
          </w:p>
          <w:p w14:paraId="271D466C" w14:textId="77777777" w:rsidR="00A838F0" w:rsidRPr="00A838F0" w:rsidRDefault="00A838F0" w:rsidP="00A838F0">
            <w:pPr>
              <w:pStyle w:val="ac"/>
            </w:pPr>
            <w:r w:rsidRPr="00A838F0">
              <w:t xml:space="preserve">        b=b,</w:t>
            </w:r>
          </w:p>
          <w:p w14:paraId="292366AA" w14:textId="77777777" w:rsidR="00A838F0" w:rsidRPr="00A838F0" w:rsidRDefault="00A838F0" w:rsidP="00A838F0">
            <w:pPr>
              <w:pStyle w:val="ac"/>
            </w:pPr>
            <w:r w:rsidRPr="00A838F0">
              <w:t xml:space="preserve">        q=q,</w:t>
            </w:r>
          </w:p>
          <w:p w14:paraId="4E2661E5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base_point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ECPoint</w:t>
            </w:r>
            <w:proofErr w:type="spellEnd"/>
            <w:r w:rsidRPr="00A838F0">
              <w:t>(</w:t>
            </w:r>
            <w:proofErr w:type="gramEnd"/>
            <w:r w:rsidRPr="00A838F0">
              <w:t xml:space="preserve">px, </w:t>
            </w:r>
            <w:proofErr w:type="spellStart"/>
            <w:r w:rsidRPr="00A838F0">
              <w:t>py</w:t>
            </w:r>
            <w:proofErr w:type="spellEnd"/>
            <w:r w:rsidRPr="00A838F0">
              <w:t>),</w:t>
            </w:r>
          </w:p>
          <w:p w14:paraId="31867BBD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="edu-tiny-v1",</w:t>
            </w:r>
          </w:p>
          <w:p w14:paraId="0F45CA92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0378EC67" w14:textId="77777777" w:rsidR="00A838F0" w:rsidRPr="00A838F0" w:rsidRDefault="00A838F0" w:rsidP="00A838F0">
            <w:pPr>
              <w:pStyle w:val="ac"/>
            </w:pPr>
          </w:p>
          <w:p w14:paraId="5111E91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q_point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curve.scalar</w:t>
            </w:r>
            <w:proofErr w:type="gramEnd"/>
            <w:r w:rsidRPr="00A838F0">
              <w:t>_mul</w:t>
            </w:r>
            <w:proofErr w:type="spellEnd"/>
            <w:r w:rsidRPr="00A838F0">
              <w:t xml:space="preserve">(d, </w:t>
            </w:r>
            <w:proofErr w:type="spellStart"/>
            <w:r w:rsidRPr="00A838F0">
              <w:t>curve.base_point</w:t>
            </w:r>
            <w:proofErr w:type="spellEnd"/>
            <w:r w:rsidRPr="00A838F0">
              <w:t>)</w:t>
            </w:r>
          </w:p>
          <w:p w14:paraId="3727B747" w14:textId="77777777" w:rsidR="00A838F0" w:rsidRPr="00A838F0" w:rsidRDefault="00A838F0" w:rsidP="00A838F0">
            <w:pPr>
              <w:pStyle w:val="ac"/>
            </w:pPr>
          </w:p>
          <w:p w14:paraId="09AEE0CF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</w:t>
            </w:r>
            <w:proofErr w:type="spellEnd"/>
            <w:r w:rsidRPr="00A838F0">
              <w:t xml:space="preserve"> = {</w:t>
            </w:r>
          </w:p>
          <w:p w14:paraId="14F319A7" w14:textId="77777777" w:rsidR="00A838F0" w:rsidRPr="00A838F0" w:rsidRDefault="00A838F0" w:rsidP="00A838F0">
            <w:pPr>
              <w:pStyle w:val="ac"/>
            </w:pPr>
            <w:r w:rsidRPr="00A838F0">
              <w:t xml:space="preserve">        "</w:t>
            </w:r>
            <w:proofErr w:type="spellStart"/>
            <w:proofErr w:type="gramStart"/>
            <w:r w:rsidRPr="00A838F0">
              <w:t>curve</w:t>
            </w:r>
            <w:proofErr w:type="gramEnd"/>
            <w:r w:rsidRPr="00A838F0">
              <w:t>_id</w:t>
            </w:r>
            <w:proofErr w:type="spellEnd"/>
            <w:r w:rsidRPr="00A838F0">
              <w:t>": "edu-tiny-v1",</w:t>
            </w:r>
          </w:p>
          <w:p w14:paraId="4D2BD4D6" w14:textId="77777777" w:rsidR="00A838F0" w:rsidRPr="00A838F0" w:rsidRDefault="00A838F0" w:rsidP="00A838F0">
            <w:pPr>
              <w:pStyle w:val="ac"/>
            </w:pPr>
            <w:r w:rsidRPr="00A838F0">
              <w:t xml:space="preserve">        "p": p,</w:t>
            </w:r>
          </w:p>
          <w:p w14:paraId="25910649" w14:textId="77777777" w:rsidR="00A838F0" w:rsidRPr="00A838F0" w:rsidRDefault="00A838F0" w:rsidP="00A838F0">
            <w:pPr>
              <w:pStyle w:val="ac"/>
            </w:pPr>
            <w:r w:rsidRPr="00A838F0">
              <w:t xml:space="preserve">        "a": a,</w:t>
            </w:r>
          </w:p>
          <w:p w14:paraId="47AAF19D" w14:textId="77777777" w:rsidR="00A838F0" w:rsidRPr="00A838F0" w:rsidRDefault="00A838F0" w:rsidP="00A838F0">
            <w:pPr>
              <w:pStyle w:val="ac"/>
            </w:pPr>
            <w:r w:rsidRPr="00A838F0">
              <w:t xml:space="preserve">        "b": b,</w:t>
            </w:r>
          </w:p>
          <w:p w14:paraId="0403FEBD" w14:textId="77777777" w:rsidR="00A838F0" w:rsidRPr="00A838F0" w:rsidRDefault="00A838F0" w:rsidP="00A838F0">
            <w:pPr>
              <w:pStyle w:val="ac"/>
            </w:pPr>
            <w:r w:rsidRPr="00A838F0">
              <w:t xml:space="preserve">        "q": q,</w:t>
            </w:r>
          </w:p>
          <w:p w14:paraId="28503EF3" w14:textId="77777777" w:rsidR="00A838F0" w:rsidRPr="00A838F0" w:rsidRDefault="00A838F0" w:rsidP="00A838F0">
            <w:pPr>
              <w:pStyle w:val="ac"/>
            </w:pPr>
            <w:r w:rsidRPr="00A838F0">
              <w:t xml:space="preserve">        "P": {"x": px, "y": </w:t>
            </w:r>
            <w:proofErr w:type="spellStart"/>
            <w:r w:rsidRPr="00A838F0">
              <w:t>py</w:t>
            </w:r>
            <w:proofErr w:type="spellEnd"/>
            <w:r w:rsidRPr="00A838F0">
              <w:t>},</w:t>
            </w:r>
          </w:p>
          <w:p w14:paraId="298BC326" w14:textId="77777777" w:rsidR="00A838F0" w:rsidRPr="00A838F0" w:rsidRDefault="00A838F0" w:rsidP="00A838F0">
            <w:pPr>
              <w:pStyle w:val="ac"/>
            </w:pPr>
            <w:r w:rsidRPr="00A838F0">
              <w:t xml:space="preserve">        "d": d,</w:t>
            </w:r>
          </w:p>
          <w:p w14:paraId="71CA5E98" w14:textId="77777777" w:rsidR="00A838F0" w:rsidRPr="00A838F0" w:rsidRDefault="00A838F0" w:rsidP="00A838F0">
            <w:pPr>
              <w:pStyle w:val="ac"/>
            </w:pPr>
            <w:r w:rsidRPr="00A838F0">
              <w:t xml:space="preserve">    }</w:t>
            </w:r>
          </w:p>
          <w:p w14:paraId="7B9BEC98" w14:textId="77777777" w:rsidR="00A838F0" w:rsidRPr="00A838F0" w:rsidRDefault="00A838F0" w:rsidP="00A838F0">
            <w:pPr>
              <w:pStyle w:val="ac"/>
            </w:pPr>
          </w:p>
          <w:p w14:paraId="27D07B5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public_key</w:t>
            </w:r>
            <w:proofErr w:type="spellEnd"/>
            <w:r w:rsidRPr="00A838F0">
              <w:t xml:space="preserve"> = {</w:t>
            </w:r>
          </w:p>
          <w:p w14:paraId="041825F4" w14:textId="77777777" w:rsidR="00A838F0" w:rsidRPr="00A838F0" w:rsidRDefault="00A838F0" w:rsidP="00A838F0">
            <w:pPr>
              <w:pStyle w:val="ac"/>
            </w:pPr>
            <w:r w:rsidRPr="00A838F0">
              <w:t xml:space="preserve">        "</w:t>
            </w:r>
            <w:proofErr w:type="spellStart"/>
            <w:proofErr w:type="gramStart"/>
            <w:r w:rsidRPr="00A838F0">
              <w:t>curve</w:t>
            </w:r>
            <w:proofErr w:type="gramEnd"/>
            <w:r w:rsidRPr="00A838F0">
              <w:t>_id</w:t>
            </w:r>
            <w:proofErr w:type="spellEnd"/>
            <w:r w:rsidRPr="00A838F0">
              <w:t>": "edu-tiny-v1",</w:t>
            </w:r>
          </w:p>
          <w:p w14:paraId="2D74AC5A" w14:textId="77777777" w:rsidR="00A838F0" w:rsidRPr="00A838F0" w:rsidRDefault="00A838F0" w:rsidP="00A838F0">
            <w:pPr>
              <w:pStyle w:val="ac"/>
            </w:pPr>
            <w:r w:rsidRPr="00A838F0">
              <w:t xml:space="preserve">        "p": p,</w:t>
            </w:r>
          </w:p>
          <w:p w14:paraId="7004C0B3" w14:textId="77777777" w:rsidR="00A838F0" w:rsidRPr="00A838F0" w:rsidRDefault="00A838F0" w:rsidP="00A838F0">
            <w:pPr>
              <w:pStyle w:val="ac"/>
            </w:pPr>
            <w:r w:rsidRPr="00A838F0">
              <w:t xml:space="preserve">        "a": a,</w:t>
            </w:r>
          </w:p>
          <w:p w14:paraId="0161823A" w14:textId="77777777" w:rsidR="00A838F0" w:rsidRPr="00A838F0" w:rsidRDefault="00A838F0" w:rsidP="00A838F0">
            <w:pPr>
              <w:pStyle w:val="ac"/>
            </w:pPr>
            <w:r w:rsidRPr="00A838F0">
              <w:t xml:space="preserve">        "b": b,</w:t>
            </w:r>
          </w:p>
          <w:p w14:paraId="14CD8D77" w14:textId="77777777" w:rsidR="00A838F0" w:rsidRPr="00A838F0" w:rsidRDefault="00A838F0" w:rsidP="00A838F0">
            <w:pPr>
              <w:pStyle w:val="ac"/>
            </w:pPr>
            <w:r w:rsidRPr="00A838F0">
              <w:t xml:space="preserve">        "q": q,</w:t>
            </w:r>
          </w:p>
          <w:p w14:paraId="2CB8D005" w14:textId="77777777" w:rsidR="00A838F0" w:rsidRPr="00A838F0" w:rsidRDefault="00A838F0" w:rsidP="00A838F0">
            <w:pPr>
              <w:pStyle w:val="ac"/>
            </w:pPr>
            <w:r w:rsidRPr="00A838F0">
              <w:t xml:space="preserve">        "P": {"x": px, "y": </w:t>
            </w:r>
            <w:proofErr w:type="spellStart"/>
            <w:r w:rsidRPr="00A838F0">
              <w:t>py</w:t>
            </w:r>
            <w:proofErr w:type="spellEnd"/>
            <w:r w:rsidRPr="00A838F0">
              <w:t>},</w:t>
            </w:r>
          </w:p>
          <w:p w14:paraId="4911213A" w14:textId="77777777" w:rsidR="00A838F0" w:rsidRPr="00A838F0" w:rsidRDefault="00A838F0" w:rsidP="00A838F0">
            <w:pPr>
              <w:pStyle w:val="ac"/>
            </w:pPr>
            <w:r w:rsidRPr="00A838F0">
              <w:t xml:space="preserve">        "Q": {"x": </w:t>
            </w:r>
            <w:proofErr w:type="spellStart"/>
            <w:r w:rsidRPr="00A838F0">
              <w:t>q_point.x</w:t>
            </w:r>
            <w:proofErr w:type="spellEnd"/>
            <w:r w:rsidRPr="00A838F0">
              <w:t xml:space="preserve">, "y": </w:t>
            </w:r>
            <w:proofErr w:type="spellStart"/>
            <w:r w:rsidRPr="00A838F0">
              <w:t>q_</w:t>
            </w:r>
            <w:proofErr w:type="gramStart"/>
            <w:r w:rsidRPr="00A838F0">
              <w:t>point.y</w:t>
            </w:r>
            <w:proofErr w:type="spellEnd"/>
            <w:proofErr w:type="gramEnd"/>
            <w:r w:rsidRPr="00A838F0">
              <w:t>},</w:t>
            </w:r>
          </w:p>
          <w:p w14:paraId="31348241" w14:textId="77777777" w:rsidR="00A838F0" w:rsidRPr="00A838F0" w:rsidRDefault="00A838F0" w:rsidP="00A838F0">
            <w:pPr>
              <w:pStyle w:val="ac"/>
            </w:pPr>
            <w:r w:rsidRPr="00A838F0">
              <w:t xml:space="preserve">    }</w:t>
            </w:r>
          </w:p>
          <w:p w14:paraId="4675C10B" w14:textId="77777777" w:rsidR="00A838F0" w:rsidRPr="00A838F0" w:rsidRDefault="00A838F0" w:rsidP="00A838F0">
            <w:pPr>
              <w:pStyle w:val="ac"/>
            </w:pPr>
          </w:p>
          <w:p w14:paraId="2E7B9D2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</w:t>
            </w:r>
            <w:proofErr w:type="spellStart"/>
            <w:proofErr w:type="gramStart"/>
            <w:r w:rsidRPr="00A838F0">
              <w:t>private.json</w:t>
            </w:r>
            <w:proofErr w:type="spellEnd"/>
            <w:proofErr w:type="gramEnd"/>
            <w:r w:rsidRPr="00A838F0">
              <w:t>"</w:t>
            </w:r>
          </w:p>
          <w:p w14:paraId="57480EE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public_key_path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</w:t>
            </w:r>
            <w:proofErr w:type="spellStart"/>
            <w:proofErr w:type="gramStart"/>
            <w:r w:rsidRPr="00A838F0">
              <w:t>public.json</w:t>
            </w:r>
            <w:proofErr w:type="spellEnd"/>
            <w:proofErr w:type="gramEnd"/>
            <w:r w:rsidRPr="00A838F0">
              <w:t>"</w:t>
            </w:r>
          </w:p>
          <w:p w14:paraId="02705677" w14:textId="77777777" w:rsidR="00A838F0" w:rsidRPr="00A838F0" w:rsidRDefault="00A838F0" w:rsidP="00A838F0">
            <w:pPr>
              <w:pStyle w:val="ac"/>
            </w:pPr>
          </w:p>
          <w:p w14:paraId="2AB1BC9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</w:t>
            </w:r>
            <w:proofErr w:type="spellStart"/>
            <w:r w:rsidRPr="00A838F0">
              <w:t>json.dumps</w:t>
            </w:r>
            <w:proofErr w:type="spellEnd"/>
            <w:r w:rsidRPr="00A838F0">
              <w:t>(</w:t>
            </w:r>
          </w:p>
          <w:p w14:paraId="7F9CD0E2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private_key</w:t>
            </w:r>
            <w:proofErr w:type="spellEnd"/>
            <w:r w:rsidRPr="00A838F0">
              <w:t>, indent=2), encoding="utf-8")</w:t>
            </w:r>
          </w:p>
          <w:p w14:paraId="3E0671C0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public_key_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</w:t>
            </w:r>
            <w:proofErr w:type="spellStart"/>
            <w:r w:rsidRPr="00A838F0">
              <w:t>json.dumps</w:t>
            </w:r>
            <w:proofErr w:type="spellEnd"/>
            <w:r w:rsidRPr="00A838F0">
              <w:t>(</w:t>
            </w:r>
          </w:p>
          <w:p w14:paraId="1846B223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public_key</w:t>
            </w:r>
            <w:proofErr w:type="spellEnd"/>
            <w:r w:rsidRPr="00A838F0">
              <w:t>, indent=2), encoding="utf-8")</w:t>
            </w:r>
          </w:p>
          <w:p w14:paraId="6B2CA4F4" w14:textId="77777777" w:rsidR="00A838F0" w:rsidRPr="00A838F0" w:rsidRDefault="00A838F0" w:rsidP="00A838F0">
            <w:pPr>
              <w:pStyle w:val="ac"/>
            </w:pPr>
          </w:p>
          <w:p w14:paraId="2AC12658" w14:textId="77777777" w:rsidR="00A838F0" w:rsidRPr="00A838F0" w:rsidRDefault="00A838F0" w:rsidP="00A838F0">
            <w:pPr>
              <w:pStyle w:val="ac"/>
            </w:pPr>
            <w:r w:rsidRPr="00A838F0">
              <w:t xml:space="preserve">    return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</w:p>
          <w:p w14:paraId="4EE8C1A1" w14:textId="77777777" w:rsidR="00A838F0" w:rsidRPr="00A838F0" w:rsidRDefault="00A838F0" w:rsidP="00A838F0">
            <w:pPr>
              <w:pStyle w:val="ac"/>
            </w:pPr>
          </w:p>
          <w:p w14:paraId="52591827" w14:textId="77777777" w:rsidR="00A838F0" w:rsidRPr="00A838F0" w:rsidRDefault="00A838F0" w:rsidP="00A838F0">
            <w:pPr>
              <w:pStyle w:val="ac"/>
            </w:pPr>
          </w:p>
          <w:p w14:paraId="3F0061C4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test_sign_and_verify_</w:t>
            </w:r>
            <w:proofErr w:type="gramStart"/>
            <w:r w:rsidRPr="00A838F0">
              <w:t>success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tmp_path</w:t>
            </w:r>
            <w:proofErr w:type="spellEnd"/>
            <w:r w:rsidRPr="00A838F0">
              <w:t>: Path) -&gt; None:</w:t>
            </w:r>
          </w:p>
          <w:p w14:paraId="0CB36EA1" w14:textId="77777777" w:rsidR="00A838F0" w:rsidRPr="00A838F0" w:rsidRDefault="00A838F0" w:rsidP="00A838F0">
            <w:pPr>
              <w:pStyle w:val="ac"/>
            </w:pPr>
            <w:r w:rsidRPr="00A838F0">
              <w:t xml:space="preserve">    """Smoke: generated signature must verify for original file."""</w:t>
            </w:r>
          </w:p>
          <w:p w14:paraId="5AA7C27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write_test_keys</w:t>
            </w:r>
            <w:proofErr w:type="spellEnd"/>
            <w:r w:rsidRPr="00A838F0">
              <w:t>(</w:t>
            </w:r>
            <w:proofErr w:type="spellStart"/>
            <w:r w:rsidRPr="00A838F0">
              <w:t>tmp_path</w:t>
            </w:r>
            <w:proofErr w:type="spellEnd"/>
            <w:r w:rsidRPr="00A838F0">
              <w:t>)</w:t>
            </w:r>
          </w:p>
          <w:p w14:paraId="70DC6755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"message.txt"</w:t>
            </w:r>
          </w:p>
          <w:p w14:paraId="52751DBE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</w:t>
            </w:r>
            <w:proofErr w:type="spellStart"/>
            <w:r w:rsidRPr="00A838F0">
              <w:t>message.sig</w:t>
            </w:r>
            <w:proofErr w:type="spellEnd"/>
            <w:r w:rsidRPr="00A838F0">
              <w:t>"</w:t>
            </w:r>
          </w:p>
          <w:p w14:paraId="7202D13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("KMZI Lab 6 test message", encoding="utf-8")</w:t>
            </w:r>
          </w:p>
          <w:p w14:paraId="71215152" w14:textId="77777777" w:rsidR="00A838F0" w:rsidRPr="00A838F0" w:rsidRDefault="00A838F0" w:rsidP="00A838F0">
            <w:pPr>
              <w:pStyle w:val="ac"/>
            </w:pPr>
          </w:p>
          <w:p w14:paraId="263999E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>)</w:t>
            </w:r>
          </w:p>
          <w:p w14:paraId="0AD2B234" w14:textId="77777777" w:rsidR="00A838F0" w:rsidRPr="00A838F0" w:rsidRDefault="00A838F0" w:rsidP="00A838F0">
            <w:pPr>
              <w:pStyle w:val="ac"/>
            </w:pPr>
            <w:r w:rsidRPr="00A838F0">
              <w:t xml:space="preserve">    assert </w:t>
            </w:r>
            <w:proofErr w:type="spellStart"/>
            <w:r w:rsidRPr="00A838F0">
              <w:t>verify_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>) is True</w:t>
            </w:r>
          </w:p>
          <w:p w14:paraId="500B2299" w14:textId="77777777" w:rsidR="00A838F0" w:rsidRPr="00A838F0" w:rsidRDefault="00A838F0" w:rsidP="00A838F0">
            <w:pPr>
              <w:pStyle w:val="ac"/>
            </w:pPr>
          </w:p>
          <w:p w14:paraId="563B19C7" w14:textId="77777777" w:rsidR="00A838F0" w:rsidRPr="00A838F0" w:rsidRDefault="00A838F0" w:rsidP="00A838F0">
            <w:pPr>
              <w:pStyle w:val="ac"/>
            </w:pPr>
          </w:p>
          <w:p w14:paraId="3458CB19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test_verify_fails_for_modified_</w:t>
            </w:r>
            <w:proofErr w:type="gramStart"/>
            <w:r w:rsidRPr="00A838F0">
              <w:t>message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tmp_path</w:t>
            </w:r>
            <w:proofErr w:type="spellEnd"/>
            <w:r w:rsidRPr="00A838F0">
              <w:t>: Path) -&gt; None:</w:t>
            </w:r>
          </w:p>
          <w:p w14:paraId="4D7455D3" w14:textId="77777777" w:rsidR="00A838F0" w:rsidRPr="00A838F0" w:rsidRDefault="00A838F0" w:rsidP="00A838F0">
            <w:pPr>
              <w:pStyle w:val="ac"/>
            </w:pPr>
            <w:r w:rsidRPr="00A838F0">
              <w:t xml:space="preserve">    """Smoke: verification must fail after message modification."""</w:t>
            </w:r>
          </w:p>
          <w:p w14:paraId="030D4E0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write_test_keys</w:t>
            </w:r>
            <w:proofErr w:type="spellEnd"/>
            <w:r w:rsidRPr="00A838F0">
              <w:t>(</w:t>
            </w:r>
            <w:proofErr w:type="spellStart"/>
            <w:r w:rsidRPr="00A838F0">
              <w:t>tmp_path</w:t>
            </w:r>
            <w:proofErr w:type="spellEnd"/>
            <w:r w:rsidRPr="00A838F0">
              <w:t>)</w:t>
            </w:r>
          </w:p>
          <w:p w14:paraId="30773C3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"message.txt"</w:t>
            </w:r>
          </w:p>
          <w:p w14:paraId="694E8D88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</w:t>
            </w:r>
            <w:proofErr w:type="spellStart"/>
            <w:r w:rsidRPr="00A838F0">
              <w:t>message.sig</w:t>
            </w:r>
            <w:proofErr w:type="spellEnd"/>
            <w:r w:rsidRPr="00A838F0">
              <w:t>"</w:t>
            </w:r>
          </w:p>
          <w:p w14:paraId="0598930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("original", encoding="utf-8")</w:t>
            </w:r>
          </w:p>
          <w:p w14:paraId="494DD168" w14:textId="77777777" w:rsidR="00A838F0" w:rsidRPr="00A838F0" w:rsidRDefault="00A838F0" w:rsidP="00A838F0">
            <w:pPr>
              <w:pStyle w:val="ac"/>
            </w:pPr>
          </w:p>
          <w:p w14:paraId="49675667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>)</w:t>
            </w:r>
          </w:p>
          <w:p w14:paraId="1C6A7C2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("tampered", encoding="utf-8")</w:t>
            </w:r>
          </w:p>
          <w:p w14:paraId="3C2A53CA" w14:textId="77777777" w:rsidR="00A838F0" w:rsidRPr="00A838F0" w:rsidRDefault="00A838F0" w:rsidP="00A838F0">
            <w:pPr>
              <w:pStyle w:val="ac"/>
            </w:pPr>
          </w:p>
          <w:p w14:paraId="3EDD41E0" w14:textId="77777777" w:rsidR="00A838F0" w:rsidRPr="00A838F0" w:rsidRDefault="00A838F0" w:rsidP="00A838F0">
            <w:pPr>
              <w:pStyle w:val="ac"/>
            </w:pPr>
            <w:r w:rsidRPr="00A838F0">
              <w:t xml:space="preserve">    assert </w:t>
            </w:r>
            <w:proofErr w:type="spellStart"/>
            <w:r w:rsidRPr="00A838F0">
              <w:t>verify_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>) is False</w:t>
            </w:r>
          </w:p>
          <w:p w14:paraId="493511E1" w14:textId="77777777" w:rsidR="00A838F0" w:rsidRPr="00A838F0" w:rsidRDefault="00A838F0" w:rsidP="00A838F0">
            <w:pPr>
              <w:pStyle w:val="ac"/>
            </w:pPr>
          </w:p>
          <w:p w14:paraId="13FBC6F9" w14:textId="77777777" w:rsidR="00A838F0" w:rsidRPr="00A838F0" w:rsidRDefault="00A838F0" w:rsidP="00A838F0">
            <w:pPr>
              <w:pStyle w:val="ac"/>
            </w:pPr>
          </w:p>
          <w:p w14:paraId="3D0CF6F4" w14:textId="77777777" w:rsidR="00A838F0" w:rsidRPr="00A838F0" w:rsidRDefault="00A838F0" w:rsidP="00A838F0">
            <w:pPr>
              <w:pStyle w:val="ac"/>
            </w:pPr>
            <w:r w:rsidRPr="00A838F0">
              <w:t xml:space="preserve">def </w:t>
            </w:r>
            <w:proofErr w:type="spellStart"/>
            <w:r w:rsidRPr="00A838F0">
              <w:t>test_verify_fails_for_corrupted_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tmp_path</w:t>
            </w:r>
            <w:proofErr w:type="spellEnd"/>
            <w:r w:rsidRPr="00A838F0">
              <w:t>: Path) -&gt; None:</w:t>
            </w:r>
          </w:p>
          <w:p w14:paraId="356AC6D5" w14:textId="77777777" w:rsidR="00A838F0" w:rsidRPr="00A838F0" w:rsidRDefault="00A838F0" w:rsidP="00A838F0">
            <w:pPr>
              <w:pStyle w:val="ac"/>
            </w:pPr>
            <w:r w:rsidRPr="00A838F0">
              <w:t xml:space="preserve">    """Smoke: verification must fail for corrupted signature values."""</w:t>
            </w:r>
          </w:p>
          <w:p w14:paraId="5C5AAB33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 xml:space="preserve"> = _</w:t>
            </w:r>
            <w:proofErr w:type="spellStart"/>
            <w:r w:rsidRPr="00A838F0">
              <w:t>write_test_keys</w:t>
            </w:r>
            <w:proofErr w:type="spellEnd"/>
            <w:r w:rsidRPr="00A838F0">
              <w:t>(</w:t>
            </w:r>
            <w:proofErr w:type="spellStart"/>
            <w:r w:rsidRPr="00A838F0">
              <w:t>tmp_path</w:t>
            </w:r>
            <w:proofErr w:type="spellEnd"/>
            <w:r w:rsidRPr="00A838F0">
              <w:t>)</w:t>
            </w:r>
          </w:p>
          <w:p w14:paraId="1D66AADB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"message.txt"</w:t>
            </w:r>
          </w:p>
          <w:p w14:paraId="06B5598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 = </w:t>
            </w:r>
            <w:proofErr w:type="spellStart"/>
            <w:r w:rsidRPr="00A838F0">
              <w:t>tmp_path</w:t>
            </w:r>
            <w:proofErr w:type="spellEnd"/>
            <w:r w:rsidRPr="00A838F0">
              <w:t xml:space="preserve"> / "</w:t>
            </w:r>
            <w:proofErr w:type="spellStart"/>
            <w:r w:rsidRPr="00A838F0">
              <w:t>message.sig</w:t>
            </w:r>
            <w:proofErr w:type="spellEnd"/>
            <w:r w:rsidRPr="00A838F0">
              <w:t>"</w:t>
            </w:r>
          </w:p>
          <w:p w14:paraId="7638F5FF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message_</w:t>
            </w:r>
            <w:proofErr w:type="gramStart"/>
            <w:r w:rsidRPr="00A838F0">
              <w:t>path.write</w:t>
            </w:r>
            <w:proofErr w:type="gramEnd"/>
            <w:r w:rsidRPr="00A838F0">
              <w:t>_text</w:t>
            </w:r>
            <w:proofErr w:type="spellEnd"/>
            <w:r w:rsidRPr="00A838F0">
              <w:t>("message", encoding="utf-8")</w:t>
            </w:r>
          </w:p>
          <w:p w14:paraId="024222F0" w14:textId="77777777" w:rsidR="00A838F0" w:rsidRPr="00A838F0" w:rsidRDefault="00A838F0" w:rsidP="00A838F0">
            <w:pPr>
              <w:pStyle w:val="ac"/>
            </w:pPr>
          </w:p>
          <w:p w14:paraId="3E4308DC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sign_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private_key_path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>)</w:t>
            </w:r>
          </w:p>
          <w:p w14:paraId="2CB7B831" w14:textId="77777777" w:rsidR="00A838F0" w:rsidRPr="00A838F0" w:rsidRDefault="00A838F0" w:rsidP="00A838F0">
            <w:pPr>
              <w:pStyle w:val="ac"/>
            </w:pPr>
          </w:p>
          <w:p w14:paraId="1F21F93C" w14:textId="77777777" w:rsidR="00A838F0" w:rsidRPr="00A838F0" w:rsidRDefault="00A838F0" w:rsidP="00A838F0">
            <w:pPr>
              <w:pStyle w:val="ac"/>
            </w:pPr>
            <w:r w:rsidRPr="00A838F0">
              <w:t xml:space="preserve">    payload = </w:t>
            </w:r>
            <w:proofErr w:type="spellStart"/>
            <w:r w:rsidRPr="00A838F0">
              <w:t>load_signature</w:t>
            </w:r>
            <w:proofErr w:type="spellEnd"/>
            <w:r w:rsidRPr="00A838F0">
              <w:t>(</w:t>
            </w:r>
            <w:proofErr w:type="spellStart"/>
            <w:r w:rsidRPr="00A838F0">
              <w:t>signature_path</w:t>
            </w:r>
            <w:proofErr w:type="spellEnd"/>
            <w:r w:rsidRPr="00A838F0">
              <w:t>)</w:t>
            </w:r>
          </w:p>
          <w:p w14:paraId="75632692" w14:textId="77777777" w:rsidR="00A838F0" w:rsidRPr="00A838F0" w:rsidRDefault="00A838F0" w:rsidP="00A838F0">
            <w:pPr>
              <w:pStyle w:val="ac"/>
            </w:pPr>
          </w:p>
          <w:p w14:paraId="77CB9C95" w14:textId="77777777" w:rsidR="00A838F0" w:rsidRPr="00A838F0" w:rsidRDefault="00A838F0" w:rsidP="00A838F0">
            <w:pPr>
              <w:pStyle w:val="ac"/>
              <w:rPr>
                <w:lang w:val="ru-RU"/>
              </w:rPr>
            </w:pPr>
            <w:r w:rsidRPr="00A838F0">
              <w:t xml:space="preserve">    </w:t>
            </w:r>
            <w:r w:rsidRPr="00A838F0">
              <w:rPr>
                <w:lang w:val="ru-RU"/>
              </w:rPr>
              <w:t># Портим именно значение подписи, а не случайный байт ASN.1-контейнера.</w:t>
            </w:r>
          </w:p>
          <w:p w14:paraId="5942EF8C" w14:textId="77777777" w:rsidR="00A838F0" w:rsidRPr="00A838F0" w:rsidRDefault="00A838F0" w:rsidP="00A838F0">
            <w:pPr>
              <w:pStyle w:val="ac"/>
            </w:pPr>
            <w:r w:rsidRPr="00A838F0">
              <w:rPr>
                <w:lang w:val="ru-RU"/>
              </w:rPr>
              <w:t xml:space="preserve">    </w:t>
            </w:r>
            <w:proofErr w:type="spellStart"/>
            <w:r w:rsidRPr="00A838F0">
              <w:t>bad_s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payload.s</w:t>
            </w:r>
            <w:proofErr w:type="spellEnd"/>
            <w:proofErr w:type="gramEnd"/>
            <w:r w:rsidRPr="00A838F0">
              <w:t xml:space="preserve"> + 1</w:t>
            </w:r>
          </w:p>
          <w:p w14:paraId="77ECAB97" w14:textId="77777777" w:rsidR="00A838F0" w:rsidRPr="00A838F0" w:rsidRDefault="00A838F0" w:rsidP="00A838F0">
            <w:pPr>
              <w:pStyle w:val="ac"/>
            </w:pPr>
            <w:r w:rsidRPr="00A838F0">
              <w:t xml:space="preserve">    if </w:t>
            </w:r>
            <w:proofErr w:type="spellStart"/>
            <w:r w:rsidRPr="00A838F0">
              <w:t>bad_s</w:t>
            </w:r>
            <w:proofErr w:type="spellEnd"/>
            <w:r w:rsidRPr="00A838F0">
              <w:t xml:space="preserve"> == </w:t>
            </w:r>
            <w:proofErr w:type="spellStart"/>
            <w:proofErr w:type="gramStart"/>
            <w:r w:rsidRPr="00A838F0">
              <w:t>payload.q</w:t>
            </w:r>
            <w:proofErr w:type="spellEnd"/>
            <w:proofErr w:type="gramEnd"/>
            <w:r w:rsidRPr="00A838F0">
              <w:t>:</w:t>
            </w:r>
          </w:p>
          <w:p w14:paraId="4D7FC8F9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bad_s</w:t>
            </w:r>
            <w:proofErr w:type="spellEnd"/>
            <w:r w:rsidRPr="00A838F0">
              <w:t xml:space="preserve"> = 1</w:t>
            </w:r>
          </w:p>
          <w:p w14:paraId="3A4DE1E2" w14:textId="77777777" w:rsidR="00A838F0" w:rsidRPr="00A838F0" w:rsidRDefault="00A838F0" w:rsidP="00A838F0">
            <w:pPr>
              <w:pStyle w:val="ac"/>
            </w:pPr>
          </w:p>
          <w:p w14:paraId="58DF6461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corrupted_payload</w:t>
            </w:r>
            <w:proofErr w:type="spellEnd"/>
            <w:r w:rsidRPr="00A838F0">
              <w:t xml:space="preserve"> = </w:t>
            </w:r>
            <w:proofErr w:type="spellStart"/>
            <w:proofErr w:type="gramStart"/>
            <w:r w:rsidRPr="00A838F0">
              <w:t>SignaturePayload</w:t>
            </w:r>
            <w:proofErr w:type="spellEnd"/>
            <w:r w:rsidRPr="00A838F0">
              <w:t>(</w:t>
            </w:r>
            <w:proofErr w:type="gramEnd"/>
          </w:p>
          <w:p w14:paraId="0D1ACFCF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hash_alg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payload.hash</w:t>
            </w:r>
            <w:proofErr w:type="gramEnd"/>
            <w:r w:rsidRPr="00A838F0">
              <w:t>_alg</w:t>
            </w:r>
            <w:proofErr w:type="spellEnd"/>
            <w:r w:rsidRPr="00A838F0">
              <w:t>,</w:t>
            </w:r>
          </w:p>
          <w:p w14:paraId="58A2E142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curve_id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payload.curve</w:t>
            </w:r>
            <w:proofErr w:type="gramEnd"/>
            <w:r w:rsidRPr="00A838F0">
              <w:t>_id</w:t>
            </w:r>
            <w:proofErr w:type="spellEnd"/>
            <w:r w:rsidRPr="00A838F0">
              <w:t>,</w:t>
            </w:r>
          </w:p>
          <w:p w14:paraId="7BA88F7E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qx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payload.qx</w:t>
            </w:r>
            <w:proofErr w:type="spellEnd"/>
            <w:proofErr w:type="gramEnd"/>
            <w:r w:rsidRPr="00A838F0">
              <w:t>,</w:t>
            </w:r>
          </w:p>
          <w:p w14:paraId="0C95D1E8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qy</w:t>
            </w:r>
            <w:proofErr w:type="spellEnd"/>
            <w:r w:rsidRPr="00A838F0">
              <w:t>=</w:t>
            </w:r>
            <w:proofErr w:type="spellStart"/>
            <w:proofErr w:type="gramStart"/>
            <w:r w:rsidRPr="00A838F0">
              <w:t>payload.qy</w:t>
            </w:r>
            <w:proofErr w:type="spellEnd"/>
            <w:proofErr w:type="gramEnd"/>
            <w:r w:rsidRPr="00A838F0">
              <w:t>,</w:t>
            </w:r>
          </w:p>
          <w:p w14:paraId="6AA271F1" w14:textId="77777777" w:rsidR="00A838F0" w:rsidRPr="00A838F0" w:rsidRDefault="00A838F0" w:rsidP="00A838F0">
            <w:pPr>
              <w:pStyle w:val="ac"/>
            </w:pPr>
            <w:r w:rsidRPr="00A838F0">
              <w:t xml:space="preserve">        p=</w:t>
            </w:r>
            <w:proofErr w:type="spellStart"/>
            <w:proofErr w:type="gramStart"/>
            <w:r w:rsidRPr="00A838F0">
              <w:t>payload.p</w:t>
            </w:r>
            <w:proofErr w:type="spellEnd"/>
            <w:proofErr w:type="gramEnd"/>
            <w:r w:rsidRPr="00A838F0">
              <w:t>,</w:t>
            </w:r>
          </w:p>
          <w:p w14:paraId="74FA2162" w14:textId="77777777" w:rsidR="00A838F0" w:rsidRPr="00A838F0" w:rsidRDefault="00A838F0" w:rsidP="00A838F0">
            <w:pPr>
              <w:pStyle w:val="ac"/>
            </w:pPr>
            <w:r w:rsidRPr="00A838F0">
              <w:t xml:space="preserve">        a=</w:t>
            </w:r>
            <w:proofErr w:type="spellStart"/>
            <w:proofErr w:type="gramStart"/>
            <w:r w:rsidRPr="00A838F0">
              <w:t>payload.a</w:t>
            </w:r>
            <w:proofErr w:type="spellEnd"/>
            <w:proofErr w:type="gramEnd"/>
            <w:r w:rsidRPr="00A838F0">
              <w:t>,</w:t>
            </w:r>
          </w:p>
          <w:p w14:paraId="3ADFAFF4" w14:textId="77777777" w:rsidR="00A838F0" w:rsidRPr="00A838F0" w:rsidRDefault="00A838F0" w:rsidP="00A838F0">
            <w:pPr>
              <w:pStyle w:val="ac"/>
            </w:pPr>
            <w:r w:rsidRPr="00A838F0">
              <w:t xml:space="preserve">        b=</w:t>
            </w:r>
            <w:proofErr w:type="spellStart"/>
            <w:proofErr w:type="gramStart"/>
            <w:r w:rsidRPr="00A838F0">
              <w:t>payload.b</w:t>
            </w:r>
            <w:proofErr w:type="spellEnd"/>
            <w:proofErr w:type="gramEnd"/>
            <w:r w:rsidRPr="00A838F0">
              <w:t>,</w:t>
            </w:r>
          </w:p>
          <w:p w14:paraId="326DE727" w14:textId="77777777" w:rsidR="00A838F0" w:rsidRPr="00A838F0" w:rsidRDefault="00A838F0" w:rsidP="00A838F0">
            <w:pPr>
              <w:pStyle w:val="ac"/>
            </w:pPr>
            <w:r w:rsidRPr="00A838F0">
              <w:t xml:space="preserve">        px=</w:t>
            </w:r>
            <w:proofErr w:type="spellStart"/>
            <w:proofErr w:type="gramStart"/>
            <w:r w:rsidRPr="00A838F0">
              <w:t>payload.px</w:t>
            </w:r>
            <w:proofErr w:type="spellEnd"/>
            <w:proofErr w:type="gramEnd"/>
            <w:r w:rsidRPr="00A838F0">
              <w:t>,</w:t>
            </w:r>
          </w:p>
          <w:p w14:paraId="3D498FE5" w14:textId="77777777" w:rsidR="00A838F0" w:rsidRPr="00A838F0" w:rsidRDefault="00A838F0" w:rsidP="00A838F0">
            <w:pPr>
              <w:pStyle w:val="ac"/>
            </w:pPr>
            <w:r w:rsidRPr="00A838F0">
              <w:t xml:space="preserve">        </w:t>
            </w:r>
            <w:proofErr w:type="spellStart"/>
            <w:r w:rsidRPr="00A838F0">
              <w:t>py</w:t>
            </w:r>
            <w:proofErr w:type="spellEnd"/>
            <w:r w:rsidRPr="00A838F0">
              <w:t>=payload.py,</w:t>
            </w:r>
          </w:p>
          <w:p w14:paraId="4A221E08" w14:textId="77777777" w:rsidR="00A838F0" w:rsidRPr="00A838F0" w:rsidRDefault="00A838F0" w:rsidP="00A838F0">
            <w:pPr>
              <w:pStyle w:val="ac"/>
            </w:pPr>
            <w:r w:rsidRPr="00A838F0">
              <w:t xml:space="preserve">        q=</w:t>
            </w:r>
            <w:proofErr w:type="spellStart"/>
            <w:proofErr w:type="gramStart"/>
            <w:r w:rsidRPr="00A838F0">
              <w:t>payload.q</w:t>
            </w:r>
            <w:proofErr w:type="spellEnd"/>
            <w:proofErr w:type="gramEnd"/>
            <w:r w:rsidRPr="00A838F0">
              <w:t>,</w:t>
            </w:r>
          </w:p>
          <w:p w14:paraId="19E6EA95" w14:textId="77777777" w:rsidR="00A838F0" w:rsidRPr="00A838F0" w:rsidRDefault="00A838F0" w:rsidP="00A838F0">
            <w:pPr>
              <w:pStyle w:val="ac"/>
            </w:pPr>
            <w:r w:rsidRPr="00A838F0">
              <w:t xml:space="preserve">        r=</w:t>
            </w:r>
            <w:proofErr w:type="spellStart"/>
            <w:proofErr w:type="gramStart"/>
            <w:r w:rsidRPr="00A838F0">
              <w:t>payload.r</w:t>
            </w:r>
            <w:proofErr w:type="spellEnd"/>
            <w:proofErr w:type="gramEnd"/>
            <w:r w:rsidRPr="00A838F0">
              <w:t>,</w:t>
            </w:r>
          </w:p>
          <w:p w14:paraId="4AC20928" w14:textId="77777777" w:rsidR="00A838F0" w:rsidRPr="00A838F0" w:rsidRDefault="00A838F0" w:rsidP="00A838F0">
            <w:pPr>
              <w:pStyle w:val="ac"/>
            </w:pPr>
            <w:r w:rsidRPr="00A838F0">
              <w:t xml:space="preserve">        s=</w:t>
            </w:r>
            <w:proofErr w:type="spellStart"/>
            <w:r w:rsidRPr="00A838F0">
              <w:t>bad_s</w:t>
            </w:r>
            <w:proofErr w:type="spellEnd"/>
            <w:r w:rsidRPr="00A838F0">
              <w:t>,</w:t>
            </w:r>
          </w:p>
          <w:p w14:paraId="10E611C2" w14:textId="77777777" w:rsidR="00A838F0" w:rsidRPr="00A838F0" w:rsidRDefault="00A838F0" w:rsidP="00A838F0">
            <w:pPr>
              <w:pStyle w:val="ac"/>
            </w:pPr>
            <w:r w:rsidRPr="00A838F0">
              <w:t xml:space="preserve">    )</w:t>
            </w:r>
          </w:p>
          <w:p w14:paraId="65440B3A" w14:textId="77777777" w:rsidR="00A838F0" w:rsidRPr="00A838F0" w:rsidRDefault="00A838F0" w:rsidP="00A838F0">
            <w:pPr>
              <w:pStyle w:val="ac"/>
            </w:pPr>
            <w:r w:rsidRPr="00A838F0">
              <w:t xml:space="preserve">    </w:t>
            </w:r>
            <w:proofErr w:type="spellStart"/>
            <w:r w:rsidRPr="00A838F0">
              <w:t>save_</w:t>
            </w:r>
            <w:proofErr w:type="gramStart"/>
            <w:r w:rsidRPr="00A838F0">
              <w:t>signature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signature_path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corrupted_payload</w:t>
            </w:r>
            <w:proofErr w:type="spellEnd"/>
            <w:r w:rsidRPr="00A838F0">
              <w:t>)</w:t>
            </w:r>
          </w:p>
          <w:p w14:paraId="7E6FA268" w14:textId="77777777" w:rsidR="00A838F0" w:rsidRPr="00A838F0" w:rsidRDefault="00A838F0" w:rsidP="00A838F0">
            <w:pPr>
              <w:pStyle w:val="ac"/>
            </w:pPr>
          </w:p>
          <w:p w14:paraId="5FF43EA0" w14:textId="1BB67708" w:rsidR="007066ED" w:rsidRPr="00A838F0" w:rsidRDefault="00A838F0" w:rsidP="00A838F0">
            <w:pPr>
              <w:pStyle w:val="ac"/>
            </w:pPr>
            <w:r w:rsidRPr="00A838F0">
              <w:t xml:space="preserve">    assert </w:t>
            </w:r>
            <w:proofErr w:type="spellStart"/>
            <w:r w:rsidRPr="00A838F0">
              <w:t>verify_</w:t>
            </w:r>
            <w:proofErr w:type="gramStart"/>
            <w:r w:rsidRPr="00A838F0">
              <w:t>file</w:t>
            </w:r>
            <w:proofErr w:type="spellEnd"/>
            <w:r w:rsidRPr="00A838F0">
              <w:t>(</w:t>
            </w:r>
            <w:proofErr w:type="spellStart"/>
            <w:proofErr w:type="gramEnd"/>
            <w:r w:rsidRPr="00A838F0">
              <w:t>message_path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signature_path</w:t>
            </w:r>
            <w:proofErr w:type="spellEnd"/>
            <w:r w:rsidRPr="00A838F0">
              <w:t xml:space="preserve">, </w:t>
            </w:r>
            <w:proofErr w:type="spellStart"/>
            <w:r w:rsidRPr="00A838F0">
              <w:t>public_key_path</w:t>
            </w:r>
            <w:proofErr w:type="spellEnd"/>
            <w:r w:rsidRPr="00A838F0">
              <w:t>) is False</w:t>
            </w:r>
          </w:p>
        </w:tc>
      </w:tr>
    </w:tbl>
    <w:p w14:paraId="5C8886B5" w14:textId="77777777" w:rsidR="007066ED" w:rsidRPr="00541917" w:rsidRDefault="007066ED" w:rsidP="007066ED">
      <w:pPr>
        <w:rPr>
          <w:lang w:eastAsia="ru-RU"/>
        </w:rPr>
      </w:pPr>
    </w:p>
    <w:sectPr w:rsidR="007066ED" w:rsidRPr="00541917" w:rsidSect="002F14DB">
      <w:headerReference w:type="default" r:id="rId14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3EF0E" w14:textId="77777777" w:rsidR="00C534E8" w:rsidRPr="00D60F71" w:rsidRDefault="00C534E8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2861459" w14:textId="77777777" w:rsidR="00C534E8" w:rsidRPr="00D60F71" w:rsidRDefault="00C534E8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A102B" w14:textId="77777777" w:rsidR="00C534E8" w:rsidRPr="00D60F71" w:rsidRDefault="00C534E8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BA570D6" w14:textId="77777777" w:rsidR="00C534E8" w:rsidRPr="00D60F71" w:rsidRDefault="00C534E8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35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8F7"/>
    <w:rsid w:val="00001785"/>
    <w:rsid w:val="00001CA8"/>
    <w:rsid w:val="000020C4"/>
    <w:rsid w:val="00002E23"/>
    <w:rsid w:val="00005007"/>
    <w:rsid w:val="00010515"/>
    <w:rsid w:val="0001462F"/>
    <w:rsid w:val="000151E9"/>
    <w:rsid w:val="000203A5"/>
    <w:rsid w:val="00020639"/>
    <w:rsid w:val="0002174C"/>
    <w:rsid w:val="000237C0"/>
    <w:rsid w:val="00025C40"/>
    <w:rsid w:val="00027389"/>
    <w:rsid w:val="00030957"/>
    <w:rsid w:val="00032F6E"/>
    <w:rsid w:val="000341E1"/>
    <w:rsid w:val="00035C4C"/>
    <w:rsid w:val="00043F98"/>
    <w:rsid w:val="00054411"/>
    <w:rsid w:val="00055049"/>
    <w:rsid w:val="00057016"/>
    <w:rsid w:val="00057CE8"/>
    <w:rsid w:val="0006172D"/>
    <w:rsid w:val="000638FC"/>
    <w:rsid w:val="000644D9"/>
    <w:rsid w:val="0006657E"/>
    <w:rsid w:val="00074C54"/>
    <w:rsid w:val="00076310"/>
    <w:rsid w:val="0007684B"/>
    <w:rsid w:val="00081A52"/>
    <w:rsid w:val="00082CB7"/>
    <w:rsid w:val="00085DC4"/>
    <w:rsid w:val="00090579"/>
    <w:rsid w:val="000910D4"/>
    <w:rsid w:val="0009343B"/>
    <w:rsid w:val="00096CFB"/>
    <w:rsid w:val="000B1F41"/>
    <w:rsid w:val="000B227E"/>
    <w:rsid w:val="000B3542"/>
    <w:rsid w:val="000B5965"/>
    <w:rsid w:val="000B5E86"/>
    <w:rsid w:val="000B7C42"/>
    <w:rsid w:val="000C45A5"/>
    <w:rsid w:val="000C7C87"/>
    <w:rsid w:val="000D3DC7"/>
    <w:rsid w:val="000D67FA"/>
    <w:rsid w:val="000E2692"/>
    <w:rsid w:val="000E33F3"/>
    <w:rsid w:val="000E3FB7"/>
    <w:rsid w:val="000E58CD"/>
    <w:rsid w:val="000F3B88"/>
    <w:rsid w:val="000F3D67"/>
    <w:rsid w:val="000F7ED4"/>
    <w:rsid w:val="0011100B"/>
    <w:rsid w:val="0011211C"/>
    <w:rsid w:val="001157B4"/>
    <w:rsid w:val="00115811"/>
    <w:rsid w:val="001172A1"/>
    <w:rsid w:val="0012018E"/>
    <w:rsid w:val="00134EF7"/>
    <w:rsid w:val="001368F0"/>
    <w:rsid w:val="00151BEC"/>
    <w:rsid w:val="00155E5A"/>
    <w:rsid w:val="0016072B"/>
    <w:rsid w:val="00162375"/>
    <w:rsid w:val="00162E63"/>
    <w:rsid w:val="0016667A"/>
    <w:rsid w:val="00170C00"/>
    <w:rsid w:val="00172C25"/>
    <w:rsid w:val="0017591F"/>
    <w:rsid w:val="00183FB0"/>
    <w:rsid w:val="001843EA"/>
    <w:rsid w:val="001844C1"/>
    <w:rsid w:val="001849D5"/>
    <w:rsid w:val="001868DA"/>
    <w:rsid w:val="00187A63"/>
    <w:rsid w:val="0019437A"/>
    <w:rsid w:val="00194478"/>
    <w:rsid w:val="00197A0A"/>
    <w:rsid w:val="001A0606"/>
    <w:rsid w:val="001A2ED7"/>
    <w:rsid w:val="001A79A5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247C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404EA"/>
    <w:rsid w:val="002523D2"/>
    <w:rsid w:val="0025334A"/>
    <w:rsid w:val="00253D11"/>
    <w:rsid w:val="00263992"/>
    <w:rsid w:val="00264118"/>
    <w:rsid w:val="0026555D"/>
    <w:rsid w:val="002714E0"/>
    <w:rsid w:val="00276121"/>
    <w:rsid w:val="00284A14"/>
    <w:rsid w:val="0029417B"/>
    <w:rsid w:val="002A033C"/>
    <w:rsid w:val="002A0FEC"/>
    <w:rsid w:val="002A23BC"/>
    <w:rsid w:val="002B0394"/>
    <w:rsid w:val="002B182F"/>
    <w:rsid w:val="002B6AA2"/>
    <w:rsid w:val="002B7349"/>
    <w:rsid w:val="002C21F5"/>
    <w:rsid w:val="002C2D8F"/>
    <w:rsid w:val="002D1672"/>
    <w:rsid w:val="002D1E04"/>
    <w:rsid w:val="002D5C58"/>
    <w:rsid w:val="002D64AB"/>
    <w:rsid w:val="002D6995"/>
    <w:rsid w:val="002E09A2"/>
    <w:rsid w:val="002E233F"/>
    <w:rsid w:val="002E373A"/>
    <w:rsid w:val="002E4F9B"/>
    <w:rsid w:val="002E55EC"/>
    <w:rsid w:val="002E7374"/>
    <w:rsid w:val="002E73D5"/>
    <w:rsid w:val="002F047D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0453"/>
    <w:rsid w:val="00342811"/>
    <w:rsid w:val="00342E6B"/>
    <w:rsid w:val="00346CC5"/>
    <w:rsid w:val="0035072F"/>
    <w:rsid w:val="00363065"/>
    <w:rsid w:val="00364BC7"/>
    <w:rsid w:val="00366F52"/>
    <w:rsid w:val="00367AEF"/>
    <w:rsid w:val="00370D5E"/>
    <w:rsid w:val="00371DC8"/>
    <w:rsid w:val="00374855"/>
    <w:rsid w:val="00375232"/>
    <w:rsid w:val="00376416"/>
    <w:rsid w:val="00376C9F"/>
    <w:rsid w:val="0037774C"/>
    <w:rsid w:val="00380F74"/>
    <w:rsid w:val="00384B65"/>
    <w:rsid w:val="00384CAB"/>
    <w:rsid w:val="00384E11"/>
    <w:rsid w:val="00384ECC"/>
    <w:rsid w:val="00390220"/>
    <w:rsid w:val="00392C9A"/>
    <w:rsid w:val="00395E78"/>
    <w:rsid w:val="003A0B01"/>
    <w:rsid w:val="003A687C"/>
    <w:rsid w:val="003A7090"/>
    <w:rsid w:val="003B179B"/>
    <w:rsid w:val="003B2153"/>
    <w:rsid w:val="003B46EF"/>
    <w:rsid w:val="003B58A3"/>
    <w:rsid w:val="003B7418"/>
    <w:rsid w:val="003C0C94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35CD"/>
    <w:rsid w:val="004342CE"/>
    <w:rsid w:val="00434CC2"/>
    <w:rsid w:val="00434F3C"/>
    <w:rsid w:val="00441D2C"/>
    <w:rsid w:val="0044489D"/>
    <w:rsid w:val="0044519E"/>
    <w:rsid w:val="004472A4"/>
    <w:rsid w:val="004530C3"/>
    <w:rsid w:val="0045647C"/>
    <w:rsid w:val="00460CAE"/>
    <w:rsid w:val="00463107"/>
    <w:rsid w:val="00464865"/>
    <w:rsid w:val="004740EC"/>
    <w:rsid w:val="00475C3D"/>
    <w:rsid w:val="004834AE"/>
    <w:rsid w:val="00491926"/>
    <w:rsid w:val="00497F6F"/>
    <w:rsid w:val="004A1ED9"/>
    <w:rsid w:val="004A2EA0"/>
    <w:rsid w:val="004A4563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07D0A"/>
    <w:rsid w:val="005110F3"/>
    <w:rsid w:val="005133A2"/>
    <w:rsid w:val="00516DFF"/>
    <w:rsid w:val="0052012C"/>
    <w:rsid w:val="00523174"/>
    <w:rsid w:val="005238F0"/>
    <w:rsid w:val="00524236"/>
    <w:rsid w:val="00532FFA"/>
    <w:rsid w:val="005337C5"/>
    <w:rsid w:val="00533DF9"/>
    <w:rsid w:val="00534467"/>
    <w:rsid w:val="00534690"/>
    <w:rsid w:val="00535B7C"/>
    <w:rsid w:val="00541917"/>
    <w:rsid w:val="00543F39"/>
    <w:rsid w:val="00544F2D"/>
    <w:rsid w:val="00546DE0"/>
    <w:rsid w:val="005472E8"/>
    <w:rsid w:val="005550A4"/>
    <w:rsid w:val="00556B34"/>
    <w:rsid w:val="00557681"/>
    <w:rsid w:val="00563443"/>
    <w:rsid w:val="005642CF"/>
    <w:rsid w:val="0056562A"/>
    <w:rsid w:val="005668D6"/>
    <w:rsid w:val="0058029F"/>
    <w:rsid w:val="005803B3"/>
    <w:rsid w:val="0058134C"/>
    <w:rsid w:val="005814B6"/>
    <w:rsid w:val="0058689D"/>
    <w:rsid w:val="005878C0"/>
    <w:rsid w:val="0059343D"/>
    <w:rsid w:val="005971E8"/>
    <w:rsid w:val="005A00E2"/>
    <w:rsid w:val="005A06D4"/>
    <w:rsid w:val="005A427A"/>
    <w:rsid w:val="005B22CC"/>
    <w:rsid w:val="005B380D"/>
    <w:rsid w:val="005C08DA"/>
    <w:rsid w:val="005C5021"/>
    <w:rsid w:val="005D2800"/>
    <w:rsid w:val="005D78FA"/>
    <w:rsid w:val="005E0418"/>
    <w:rsid w:val="005E27E4"/>
    <w:rsid w:val="005E4F2A"/>
    <w:rsid w:val="005F192A"/>
    <w:rsid w:val="005F4468"/>
    <w:rsid w:val="005F700F"/>
    <w:rsid w:val="00600CE7"/>
    <w:rsid w:val="00606D7D"/>
    <w:rsid w:val="00610212"/>
    <w:rsid w:val="006121F2"/>
    <w:rsid w:val="00613952"/>
    <w:rsid w:val="0062250A"/>
    <w:rsid w:val="00623795"/>
    <w:rsid w:val="006255C0"/>
    <w:rsid w:val="00626302"/>
    <w:rsid w:val="00626ABF"/>
    <w:rsid w:val="00643020"/>
    <w:rsid w:val="0064333A"/>
    <w:rsid w:val="00643625"/>
    <w:rsid w:val="00645649"/>
    <w:rsid w:val="00655C38"/>
    <w:rsid w:val="00656059"/>
    <w:rsid w:val="00656079"/>
    <w:rsid w:val="00667644"/>
    <w:rsid w:val="006701DB"/>
    <w:rsid w:val="0067042C"/>
    <w:rsid w:val="00674524"/>
    <w:rsid w:val="00680E6C"/>
    <w:rsid w:val="00684D83"/>
    <w:rsid w:val="006861D5"/>
    <w:rsid w:val="00686960"/>
    <w:rsid w:val="00691E7E"/>
    <w:rsid w:val="00691F5B"/>
    <w:rsid w:val="00692BDD"/>
    <w:rsid w:val="00693A8C"/>
    <w:rsid w:val="00697282"/>
    <w:rsid w:val="006A46C2"/>
    <w:rsid w:val="006A6141"/>
    <w:rsid w:val="006A7EC0"/>
    <w:rsid w:val="006B2CE4"/>
    <w:rsid w:val="006B3CE9"/>
    <w:rsid w:val="006B3E75"/>
    <w:rsid w:val="006C37DE"/>
    <w:rsid w:val="006C67A2"/>
    <w:rsid w:val="006C7214"/>
    <w:rsid w:val="006C7A54"/>
    <w:rsid w:val="006E52A8"/>
    <w:rsid w:val="006E59A4"/>
    <w:rsid w:val="006E5C1B"/>
    <w:rsid w:val="006E7B40"/>
    <w:rsid w:val="006F44AB"/>
    <w:rsid w:val="006F5F48"/>
    <w:rsid w:val="007029B2"/>
    <w:rsid w:val="007042FF"/>
    <w:rsid w:val="007066ED"/>
    <w:rsid w:val="0071183B"/>
    <w:rsid w:val="00714157"/>
    <w:rsid w:val="00714A4A"/>
    <w:rsid w:val="00717014"/>
    <w:rsid w:val="00717524"/>
    <w:rsid w:val="007200CA"/>
    <w:rsid w:val="007246FB"/>
    <w:rsid w:val="00726977"/>
    <w:rsid w:val="007312DF"/>
    <w:rsid w:val="007326DA"/>
    <w:rsid w:val="00736DAF"/>
    <w:rsid w:val="00737E21"/>
    <w:rsid w:val="00740677"/>
    <w:rsid w:val="00745240"/>
    <w:rsid w:val="0075409B"/>
    <w:rsid w:val="007617FD"/>
    <w:rsid w:val="007627EE"/>
    <w:rsid w:val="00765310"/>
    <w:rsid w:val="007711E6"/>
    <w:rsid w:val="00776480"/>
    <w:rsid w:val="00782631"/>
    <w:rsid w:val="0078397C"/>
    <w:rsid w:val="0078465D"/>
    <w:rsid w:val="00785C7D"/>
    <w:rsid w:val="0079217C"/>
    <w:rsid w:val="0079749B"/>
    <w:rsid w:val="007A0402"/>
    <w:rsid w:val="007A5C8C"/>
    <w:rsid w:val="007A7AF1"/>
    <w:rsid w:val="007B5681"/>
    <w:rsid w:val="007B5865"/>
    <w:rsid w:val="007C0CD3"/>
    <w:rsid w:val="007C378E"/>
    <w:rsid w:val="007C37CD"/>
    <w:rsid w:val="007D0609"/>
    <w:rsid w:val="007D5935"/>
    <w:rsid w:val="007D607D"/>
    <w:rsid w:val="007D7450"/>
    <w:rsid w:val="007D74CD"/>
    <w:rsid w:val="007D74EB"/>
    <w:rsid w:val="007D7EBF"/>
    <w:rsid w:val="007E15C8"/>
    <w:rsid w:val="007E19E9"/>
    <w:rsid w:val="007E4C5E"/>
    <w:rsid w:val="007E73CF"/>
    <w:rsid w:val="007F0027"/>
    <w:rsid w:val="007F0E6F"/>
    <w:rsid w:val="007F5AD7"/>
    <w:rsid w:val="007F69D2"/>
    <w:rsid w:val="008045D8"/>
    <w:rsid w:val="0080518E"/>
    <w:rsid w:val="008068FA"/>
    <w:rsid w:val="00807DC1"/>
    <w:rsid w:val="00813AE2"/>
    <w:rsid w:val="00817BBF"/>
    <w:rsid w:val="0082030E"/>
    <w:rsid w:val="00820F6E"/>
    <w:rsid w:val="00822A27"/>
    <w:rsid w:val="008240D0"/>
    <w:rsid w:val="008244CC"/>
    <w:rsid w:val="008277F9"/>
    <w:rsid w:val="008302C7"/>
    <w:rsid w:val="008336F0"/>
    <w:rsid w:val="00834306"/>
    <w:rsid w:val="008358FF"/>
    <w:rsid w:val="00841343"/>
    <w:rsid w:val="00842C2B"/>
    <w:rsid w:val="008442B5"/>
    <w:rsid w:val="00845DFF"/>
    <w:rsid w:val="00846F79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1108"/>
    <w:rsid w:val="00886918"/>
    <w:rsid w:val="00886D27"/>
    <w:rsid w:val="008933A2"/>
    <w:rsid w:val="00895E0A"/>
    <w:rsid w:val="008A0A44"/>
    <w:rsid w:val="008A0F1B"/>
    <w:rsid w:val="008A1CC8"/>
    <w:rsid w:val="008A3B72"/>
    <w:rsid w:val="008A4D54"/>
    <w:rsid w:val="008B3E43"/>
    <w:rsid w:val="008B4197"/>
    <w:rsid w:val="008B5E65"/>
    <w:rsid w:val="008C73B9"/>
    <w:rsid w:val="008D1DA4"/>
    <w:rsid w:val="008D1E8B"/>
    <w:rsid w:val="008D5C80"/>
    <w:rsid w:val="008D6FE6"/>
    <w:rsid w:val="008D77FD"/>
    <w:rsid w:val="008F016A"/>
    <w:rsid w:val="008F20FC"/>
    <w:rsid w:val="008F2F95"/>
    <w:rsid w:val="008F3F8A"/>
    <w:rsid w:val="00906D84"/>
    <w:rsid w:val="00910653"/>
    <w:rsid w:val="0091120B"/>
    <w:rsid w:val="0091514B"/>
    <w:rsid w:val="00917645"/>
    <w:rsid w:val="00917D90"/>
    <w:rsid w:val="00921933"/>
    <w:rsid w:val="00925602"/>
    <w:rsid w:val="0092763D"/>
    <w:rsid w:val="00930D5A"/>
    <w:rsid w:val="00931086"/>
    <w:rsid w:val="00932E4C"/>
    <w:rsid w:val="00933C87"/>
    <w:rsid w:val="0093477C"/>
    <w:rsid w:val="0093549C"/>
    <w:rsid w:val="00936777"/>
    <w:rsid w:val="00937D66"/>
    <w:rsid w:val="00940F89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24B"/>
    <w:rsid w:val="00983307"/>
    <w:rsid w:val="00985035"/>
    <w:rsid w:val="009873B4"/>
    <w:rsid w:val="0099179B"/>
    <w:rsid w:val="00994A65"/>
    <w:rsid w:val="00997F42"/>
    <w:rsid w:val="009A0A6E"/>
    <w:rsid w:val="009A1F86"/>
    <w:rsid w:val="009A3F8C"/>
    <w:rsid w:val="009A4010"/>
    <w:rsid w:val="009A4816"/>
    <w:rsid w:val="009A643D"/>
    <w:rsid w:val="009A77CB"/>
    <w:rsid w:val="009B0491"/>
    <w:rsid w:val="009B0B3D"/>
    <w:rsid w:val="009B1702"/>
    <w:rsid w:val="009B2226"/>
    <w:rsid w:val="009B68D1"/>
    <w:rsid w:val="009B743E"/>
    <w:rsid w:val="009B77E3"/>
    <w:rsid w:val="009C0CF1"/>
    <w:rsid w:val="009C195F"/>
    <w:rsid w:val="009C1C43"/>
    <w:rsid w:val="009C3E1E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279F2"/>
    <w:rsid w:val="00A30A46"/>
    <w:rsid w:val="00A33FF9"/>
    <w:rsid w:val="00A35680"/>
    <w:rsid w:val="00A36DB2"/>
    <w:rsid w:val="00A435B1"/>
    <w:rsid w:val="00A439DE"/>
    <w:rsid w:val="00A51F02"/>
    <w:rsid w:val="00A5645C"/>
    <w:rsid w:val="00A57A72"/>
    <w:rsid w:val="00A615DB"/>
    <w:rsid w:val="00A62B24"/>
    <w:rsid w:val="00A638FD"/>
    <w:rsid w:val="00A64183"/>
    <w:rsid w:val="00A64EA5"/>
    <w:rsid w:val="00A838F0"/>
    <w:rsid w:val="00A83C71"/>
    <w:rsid w:val="00A84E18"/>
    <w:rsid w:val="00A85096"/>
    <w:rsid w:val="00A9031E"/>
    <w:rsid w:val="00A93F49"/>
    <w:rsid w:val="00AA01A4"/>
    <w:rsid w:val="00AA127D"/>
    <w:rsid w:val="00AA51D8"/>
    <w:rsid w:val="00AB6E90"/>
    <w:rsid w:val="00AC66D3"/>
    <w:rsid w:val="00AD03E2"/>
    <w:rsid w:val="00AD246C"/>
    <w:rsid w:val="00AD5957"/>
    <w:rsid w:val="00AD62F0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36D15"/>
    <w:rsid w:val="00B45E70"/>
    <w:rsid w:val="00B45E8F"/>
    <w:rsid w:val="00B46E89"/>
    <w:rsid w:val="00B518BA"/>
    <w:rsid w:val="00B542FB"/>
    <w:rsid w:val="00B61784"/>
    <w:rsid w:val="00B6709D"/>
    <w:rsid w:val="00B724DE"/>
    <w:rsid w:val="00B75C48"/>
    <w:rsid w:val="00B80224"/>
    <w:rsid w:val="00B80F9E"/>
    <w:rsid w:val="00B814C6"/>
    <w:rsid w:val="00B819D1"/>
    <w:rsid w:val="00B81C50"/>
    <w:rsid w:val="00B8476C"/>
    <w:rsid w:val="00B84E1B"/>
    <w:rsid w:val="00B869BE"/>
    <w:rsid w:val="00B911F2"/>
    <w:rsid w:val="00B91459"/>
    <w:rsid w:val="00B96B93"/>
    <w:rsid w:val="00BA0E8A"/>
    <w:rsid w:val="00BA39CF"/>
    <w:rsid w:val="00BB183B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01B64"/>
    <w:rsid w:val="00C1078B"/>
    <w:rsid w:val="00C12700"/>
    <w:rsid w:val="00C174D6"/>
    <w:rsid w:val="00C20F41"/>
    <w:rsid w:val="00C36F05"/>
    <w:rsid w:val="00C405CA"/>
    <w:rsid w:val="00C438E9"/>
    <w:rsid w:val="00C469D8"/>
    <w:rsid w:val="00C5031D"/>
    <w:rsid w:val="00C534E8"/>
    <w:rsid w:val="00C55743"/>
    <w:rsid w:val="00C56DC5"/>
    <w:rsid w:val="00C61D89"/>
    <w:rsid w:val="00C65E06"/>
    <w:rsid w:val="00C66CA5"/>
    <w:rsid w:val="00C66DBC"/>
    <w:rsid w:val="00C705AD"/>
    <w:rsid w:val="00C72E51"/>
    <w:rsid w:val="00C739B5"/>
    <w:rsid w:val="00C7486B"/>
    <w:rsid w:val="00C77E41"/>
    <w:rsid w:val="00C82ACD"/>
    <w:rsid w:val="00C82B43"/>
    <w:rsid w:val="00C85375"/>
    <w:rsid w:val="00C86CA4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2918"/>
    <w:rsid w:val="00CD4E6F"/>
    <w:rsid w:val="00CD6227"/>
    <w:rsid w:val="00CD759D"/>
    <w:rsid w:val="00CE1E0B"/>
    <w:rsid w:val="00CE4009"/>
    <w:rsid w:val="00D048DE"/>
    <w:rsid w:val="00D05E41"/>
    <w:rsid w:val="00D0711F"/>
    <w:rsid w:val="00D07638"/>
    <w:rsid w:val="00D12188"/>
    <w:rsid w:val="00D139C3"/>
    <w:rsid w:val="00D155AC"/>
    <w:rsid w:val="00D15C5C"/>
    <w:rsid w:val="00D21F7E"/>
    <w:rsid w:val="00D25D94"/>
    <w:rsid w:val="00D272BE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57DA9"/>
    <w:rsid w:val="00D60F71"/>
    <w:rsid w:val="00D622AD"/>
    <w:rsid w:val="00D626C5"/>
    <w:rsid w:val="00D630A9"/>
    <w:rsid w:val="00D71F09"/>
    <w:rsid w:val="00D76406"/>
    <w:rsid w:val="00D845D2"/>
    <w:rsid w:val="00D86313"/>
    <w:rsid w:val="00D86CFB"/>
    <w:rsid w:val="00D94560"/>
    <w:rsid w:val="00DA3253"/>
    <w:rsid w:val="00DA3FD8"/>
    <w:rsid w:val="00DA41A6"/>
    <w:rsid w:val="00DA4755"/>
    <w:rsid w:val="00DB05C3"/>
    <w:rsid w:val="00DB1F28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28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3707"/>
    <w:rsid w:val="00E44792"/>
    <w:rsid w:val="00E558EF"/>
    <w:rsid w:val="00E60A96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A6C98"/>
    <w:rsid w:val="00EA79B4"/>
    <w:rsid w:val="00EC02E3"/>
    <w:rsid w:val="00EC03D0"/>
    <w:rsid w:val="00EC1DAB"/>
    <w:rsid w:val="00EC36DF"/>
    <w:rsid w:val="00EC734B"/>
    <w:rsid w:val="00ED1F8D"/>
    <w:rsid w:val="00ED27E5"/>
    <w:rsid w:val="00ED310B"/>
    <w:rsid w:val="00ED3A48"/>
    <w:rsid w:val="00EE008C"/>
    <w:rsid w:val="00EE20F6"/>
    <w:rsid w:val="00EE255C"/>
    <w:rsid w:val="00EE61FA"/>
    <w:rsid w:val="00EE6435"/>
    <w:rsid w:val="00EF2754"/>
    <w:rsid w:val="00EF34B1"/>
    <w:rsid w:val="00EF4ADA"/>
    <w:rsid w:val="00EF55C7"/>
    <w:rsid w:val="00EF636D"/>
    <w:rsid w:val="00F01F41"/>
    <w:rsid w:val="00F03722"/>
    <w:rsid w:val="00F03929"/>
    <w:rsid w:val="00F043B7"/>
    <w:rsid w:val="00F07AF9"/>
    <w:rsid w:val="00F10549"/>
    <w:rsid w:val="00F14F75"/>
    <w:rsid w:val="00F2105D"/>
    <w:rsid w:val="00F226EA"/>
    <w:rsid w:val="00F25842"/>
    <w:rsid w:val="00F260DE"/>
    <w:rsid w:val="00F3086F"/>
    <w:rsid w:val="00F367A2"/>
    <w:rsid w:val="00F3709A"/>
    <w:rsid w:val="00F42C8C"/>
    <w:rsid w:val="00F4406F"/>
    <w:rsid w:val="00F458F0"/>
    <w:rsid w:val="00F51842"/>
    <w:rsid w:val="00F51C7B"/>
    <w:rsid w:val="00F524C8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A2D00"/>
    <w:rsid w:val="00FB020D"/>
    <w:rsid w:val="00FB2BCF"/>
    <w:rsid w:val="00FB5D42"/>
    <w:rsid w:val="00FD08A1"/>
    <w:rsid w:val="00FD118E"/>
    <w:rsid w:val="00FD498F"/>
    <w:rsid w:val="00FE1005"/>
    <w:rsid w:val="00FE1B77"/>
    <w:rsid w:val="00FE4C96"/>
    <w:rsid w:val="00FE528A"/>
    <w:rsid w:val="00FF487E"/>
    <w:rsid w:val="00FF4BEA"/>
    <w:rsid w:val="00FF6AFE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A838F0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qFormat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1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2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3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  <w:style w:type="table" w:customStyle="1" w:styleId="15">
    <w:name w:val="Сетка таблицы1"/>
    <w:basedOn w:val="a6"/>
    <w:next w:val="af5"/>
    <w:uiPriority w:val="39"/>
    <w:rsid w:val="003C0C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0">
    <w:name w:val="HTML Preformatted"/>
    <w:basedOn w:val="a4"/>
    <w:link w:val="HTML1"/>
    <w:uiPriority w:val="99"/>
    <w:semiHidden/>
    <w:unhideWhenUsed/>
    <w:locked/>
    <w:rsid w:val="00E6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E60A96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E60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3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0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5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9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3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5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1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3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8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3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6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0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1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2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6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8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9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6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6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6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2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0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1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6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4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7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1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3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7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5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8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4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7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9A6A4-393A-3B40-AB46-25E9F73F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387</TotalTime>
  <Pages>34</Pages>
  <Words>4569</Words>
  <Characters>33858</Characters>
  <Application>Microsoft Office Word</Application>
  <DocSecurity>0</DocSecurity>
  <Lines>1539</Lines>
  <Paragraphs>1130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Georgul</dc:creator>
  <cp:lastModifiedBy>Улановский</cp:lastModifiedBy>
  <cp:revision>47</cp:revision>
  <cp:lastPrinted>2024-10-22T18:09:00Z</cp:lastPrinted>
  <dcterms:created xsi:type="dcterms:W3CDTF">2026-05-13T12:02:00Z</dcterms:created>
  <dcterms:modified xsi:type="dcterms:W3CDTF">2026-05-14T00:44:00Z</dcterms:modified>
</cp:coreProperties>
</file>