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C82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4D8E14C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Санкт-Петербургский государственный политехнический университет</w:t>
      </w:r>
    </w:p>
    <w:p w14:paraId="1F4800BF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28515496" w14:textId="3FEB9CA0" w:rsidR="00C53ADA" w:rsidRPr="00F92FA9" w:rsidRDefault="005C0A3C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92FA9">
        <w:rPr>
          <w:rFonts w:eastAsia="Times New Roman" w:cs="Times New Roman"/>
        </w:rPr>
        <w:t>Институт компьютерных наук и кибербезопасности</w:t>
      </w:r>
    </w:p>
    <w:p w14:paraId="5326D6FB" w14:textId="424CC3C1" w:rsidR="00C53ADA" w:rsidRPr="00E14A23" w:rsidRDefault="005C0A3C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  <w:highlight w:val="yellow"/>
        </w:rPr>
      </w:pPr>
      <w:r w:rsidRPr="00F92FA9">
        <w:rPr>
          <w:rFonts w:eastAsia="Times New Roman" w:cs="Times New Roman"/>
          <w:b/>
        </w:rPr>
        <w:t>Высшая школа кибербезопасности</w:t>
      </w:r>
    </w:p>
    <w:p w14:paraId="141248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C82B69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DA3399C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E5FA7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C5F36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16B5C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947FEC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A05618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7B0D9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4AC6729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A26DEED" w14:textId="77777777" w:rsidR="00C53ADA" w:rsidRPr="00830F2D" w:rsidRDefault="00830F2D" w:rsidP="00830F2D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0042FC4C" w14:textId="77777777" w:rsidR="00830F2D" w:rsidRPr="00830F2D" w:rsidRDefault="00830F2D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830F2D">
        <w:rPr>
          <w:b/>
          <w:caps/>
          <w:sz w:val="32"/>
          <w:szCs w:val="32"/>
        </w:rPr>
        <w:t xml:space="preserve">по лабораторной работе </w:t>
      </w:r>
      <w:r w:rsidRPr="00E14A23">
        <w:rPr>
          <w:b/>
          <w:caps/>
          <w:sz w:val="32"/>
          <w:szCs w:val="32"/>
          <w:highlight w:val="yellow"/>
        </w:rPr>
        <w:t>№ 1</w:t>
      </w:r>
    </w:p>
    <w:p w14:paraId="24D5AD0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  <w:spacing w:val="62"/>
        </w:rPr>
      </w:pPr>
    </w:p>
    <w:p w14:paraId="345CA377" w14:textId="77777777" w:rsidR="00C53ADA" w:rsidRDefault="00C53ADA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  <w:r w:rsidRPr="006A0481">
        <w:rPr>
          <w:rFonts w:eastAsia="Times New Roman" w:cs="Times New Roman"/>
          <w:b/>
        </w:rPr>
        <w:t>«</w:t>
      </w:r>
      <w:r w:rsidR="00E14A23" w:rsidRPr="00E14A23">
        <w:rPr>
          <w:rFonts w:eastAsia="Times New Roman" w:cs="Times New Roman"/>
          <w:b/>
          <w:highlight w:val="yellow"/>
        </w:rPr>
        <w:t>Название работы</w:t>
      </w:r>
      <w:r w:rsidR="00E14A23">
        <w:rPr>
          <w:rFonts w:eastAsia="Times New Roman" w:cs="Times New Roman"/>
          <w:b/>
        </w:rPr>
        <w:t xml:space="preserve"> </w:t>
      </w:r>
      <w:r w:rsidR="00E14A23" w:rsidRPr="00E14A23">
        <w:rPr>
          <w:rFonts w:eastAsia="Times New Roman" w:cs="Times New Roman"/>
          <w:b/>
          <w:highlight w:val="yellow"/>
        </w:rPr>
        <w:t>из методички</w:t>
      </w:r>
      <w:r w:rsidRPr="006A0481">
        <w:rPr>
          <w:rFonts w:eastAsia="Times New Roman" w:cs="Times New Roman"/>
          <w:b/>
        </w:rPr>
        <w:t>»</w:t>
      </w:r>
    </w:p>
    <w:p w14:paraId="60F7E8FD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21B22D2B" w14:textId="2009487F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F92FA9">
        <w:rPr>
          <w:rFonts w:eastAsia="Times New Roman" w:cs="Times New Roman"/>
        </w:rPr>
        <w:t>Безопасность операционных систем</w:t>
      </w:r>
      <w:r w:rsidRPr="006A0481">
        <w:rPr>
          <w:rFonts w:eastAsia="Times New Roman" w:cs="Times New Roman"/>
        </w:rPr>
        <w:t>»</w:t>
      </w:r>
    </w:p>
    <w:p w14:paraId="4B7B9CBE" w14:textId="77777777" w:rsidR="00C53ADA" w:rsidRDefault="00C53ADA" w:rsidP="00C53ADA"/>
    <w:p w14:paraId="603901DC" w14:textId="77777777" w:rsidR="00C53ADA" w:rsidRDefault="00C53ADA" w:rsidP="00C53ADA"/>
    <w:p w14:paraId="060930CA" w14:textId="77777777" w:rsidR="00830F2D" w:rsidRDefault="00830F2D" w:rsidP="00C53ADA"/>
    <w:p w14:paraId="29A15D06" w14:textId="77777777" w:rsidR="00830F2D" w:rsidRDefault="00830F2D" w:rsidP="00C53ADA"/>
    <w:p w14:paraId="2E7A6607" w14:textId="77777777" w:rsidR="00830F2D" w:rsidRDefault="00830F2D" w:rsidP="00C53ADA"/>
    <w:p w14:paraId="28A8F2E3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47AA7DB" w14:textId="55D7C861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студент гр</w:t>
      </w:r>
      <w:r w:rsidRPr="00E14A23">
        <w:rPr>
          <w:rFonts w:cs="Times New Roman"/>
          <w:highlight w:val="yellow"/>
        </w:rPr>
        <w:t>. </w:t>
      </w:r>
      <w:proofErr w:type="spellStart"/>
      <w:r w:rsidR="00DF5ACB">
        <w:rPr>
          <w:rFonts w:cs="Times New Roman"/>
          <w:highlight w:val="yellow"/>
          <w:lang w:val="en-US"/>
        </w:rPr>
        <w:t>xxxxxxx</w:t>
      </w:r>
      <w:proofErr w:type="spellEnd"/>
      <w:r w:rsidRPr="00E14A23">
        <w:rPr>
          <w:rFonts w:cs="Times New Roman"/>
          <w:highlight w:val="yellow"/>
        </w:rPr>
        <w:t>/</w:t>
      </w:r>
      <w:proofErr w:type="spellStart"/>
      <w:r w:rsidR="00DF5ACB">
        <w:rPr>
          <w:rFonts w:cs="Times New Roman"/>
          <w:highlight w:val="yellow"/>
          <w:lang w:val="en-US"/>
        </w:rPr>
        <w:t>xxxxx</w:t>
      </w:r>
      <w:proofErr w:type="spellEnd"/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7634CF" w:rsidRPr="000B060E">
        <w:rPr>
          <w:rFonts w:cs="Times New Roman"/>
          <w:highlight w:val="yellow"/>
        </w:rPr>
        <w:t>Фамилия И. О.</w:t>
      </w:r>
    </w:p>
    <w:p w14:paraId="20868202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63364D88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Проверил</w:t>
      </w:r>
    </w:p>
    <w:p w14:paraId="35494D33" w14:textId="1179C509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</w:t>
      </w:r>
      <w:r w:rsidR="007634CF">
        <w:rPr>
          <w:rFonts w:cs="Times New Roman"/>
        </w:rPr>
        <w:t>истент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D53D81">
        <w:rPr>
          <w:rFonts w:cs="Times New Roman"/>
        </w:rPr>
        <w:t>Пагуба Г. Ю.</w:t>
      </w:r>
    </w:p>
    <w:p w14:paraId="58235B7E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F79D2EE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F9DCC5A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3B5750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569F2D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D2545D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9F4D6F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30E7B2B9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3C039C0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0744CB9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48B0241B" w14:textId="70554F66" w:rsidR="00C53ADA" w:rsidRPr="00160CFD" w:rsidRDefault="00E14A23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 w:val="24"/>
          <w:szCs w:val="20"/>
          <w:highlight w:val="yellow"/>
        </w:rPr>
      </w:pPr>
      <w:r w:rsidRPr="00160CFD">
        <w:rPr>
          <w:rFonts w:eastAsia="Times New Roman" w:cs="Times New Roman"/>
          <w:highlight w:val="yellow"/>
        </w:rPr>
        <w:t>20</w:t>
      </w:r>
      <w:r w:rsidR="000E3888">
        <w:rPr>
          <w:rFonts w:eastAsia="Times New Roman" w:cs="Times New Roman"/>
          <w:highlight w:val="yellow"/>
        </w:rPr>
        <w:t>2</w:t>
      </w:r>
      <w:r w:rsidR="008434BB">
        <w:rPr>
          <w:rFonts w:eastAsia="Times New Roman" w:cs="Times New Roman"/>
          <w:highlight w:val="yellow"/>
          <w:lang w:val="en-US"/>
        </w:rPr>
        <w:t>x</w:t>
      </w:r>
    </w:p>
    <w:p w14:paraId="286603EA" w14:textId="77777777" w:rsidR="00160CFD" w:rsidRDefault="00160CFD" w:rsidP="00160CFD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4408367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B0F542" w14:textId="77777777" w:rsidR="00160CFD" w:rsidRPr="00160CFD" w:rsidRDefault="00160CFD" w:rsidP="00160CFD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160CFD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5BBDC93B" w14:textId="77777777" w:rsidR="00B53CBD" w:rsidRDefault="00160CFD">
          <w:pPr>
            <w:pStyle w:val="TOC1"/>
            <w:rPr>
              <w:rFonts w:asciiTheme="minorHAnsi" w:hAnsiTheme="minorHAnsi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5945229" w:history="1">
            <w:r w:rsidR="00B53CBD" w:rsidRPr="004D5802">
              <w:rPr>
                <w:rStyle w:val="Hyperlink"/>
              </w:rPr>
              <w:t>1</w:t>
            </w:r>
            <w:r w:rsidR="00B53CBD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B53CBD" w:rsidRPr="004D5802">
              <w:rPr>
                <w:rStyle w:val="Hyperlink"/>
              </w:rPr>
              <w:t>Формулировка задания</w:t>
            </w:r>
            <w:r w:rsidR="00B53CBD">
              <w:rPr>
                <w:webHidden/>
              </w:rPr>
              <w:tab/>
            </w:r>
            <w:r w:rsidR="00B53CBD">
              <w:rPr>
                <w:webHidden/>
              </w:rPr>
              <w:fldChar w:fldCharType="begin"/>
            </w:r>
            <w:r w:rsidR="00B53CBD">
              <w:rPr>
                <w:webHidden/>
              </w:rPr>
              <w:instrText xml:space="preserve"> PAGEREF _Toc35945229 \h </w:instrText>
            </w:r>
            <w:r w:rsidR="00B53CBD">
              <w:rPr>
                <w:webHidden/>
              </w:rPr>
            </w:r>
            <w:r w:rsidR="00B53CBD">
              <w:rPr>
                <w:webHidden/>
              </w:rPr>
              <w:fldChar w:fldCharType="separate"/>
            </w:r>
            <w:r w:rsidR="00B53CBD">
              <w:rPr>
                <w:webHidden/>
              </w:rPr>
              <w:t>3</w:t>
            </w:r>
            <w:r w:rsidR="00B53CBD">
              <w:rPr>
                <w:webHidden/>
              </w:rPr>
              <w:fldChar w:fldCharType="end"/>
            </w:r>
          </w:hyperlink>
        </w:p>
        <w:p w14:paraId="1ADDB7C6" w14:textId="77777777" w:rsidR="00B53CBD" w:rsidRDefault="00B53CBD">
          <w:pPr>
            <w:pStyle w:val="TOC1"/>
            <w:rPr>
              <w:rFonts w:asciiTheme="minorHAnsi" w:hAnsiTheme="minorHAnsi"/>
              <w:b w:val="0"/>
              <w:sz w:val="22"/>
              <w:szCs w:val="22"/>
            </w:rPr>
          </w:pPr>
          <w:hyperlink w:anchor="_Toc35945230" w:history="1">
            <w:r w:rsidRPr="004D5802">
              <w:rPr>
                <w:rStyle w:val="Hyperlink"/>
              </w:rPr>
              <w:t>2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4D5802">
              <w:rPr>
                <w:rStyle w:val="Hyperlink"/>
              </w:rPr>
              <w:t>Теоретические сведения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_Toc35945230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6DFEA84" w14:textId="77777777" w:rsidR="00B53CBD" w:rsidRDefault="00B53CBD">
          <w:pPr>
            <w:pStyle w:val="TOC1"/>
            <w:rPr>
              <w:rFonts w:asciiTheme="minorHAnsi" w:hAnsiTheme="minorHAnsi"/>
              <w:b w:val="0"/>
              <w:sz w:val="22"/>
              <w:szCs w:val="22"/>
            </w:rPr>
          </w:pPr>
          <w:hyperlink w:anchor="_Toc35945231" w:history="1">
            <w:r w:rsidRPr="004D5802">
              <w:rPr>
                <w:rStyle w:val="Hyperlink"/>
              </w:rPr>
              <w:t>3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4D5802">
              <w:rPr>
                <w:rStyle w:val="Hyperlink"/>
              </w:rPr>
              <w:t>Результаты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_Toc35945231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7349DA7" w14:textId="77777777" w:rsidR="00B53CBD" w:rsidRDefault="00B53CBD">
          <w:pPr>
            <w:pStyle w:val="TOC2"/>
            <w:rPr>
              <w:rFonts w:asciiTheme="minorHAnsi" w:hAnsiTheme="minorHAnsi"/>
              <w:noProof/>
              <w:sz w:val="22"/>
              <w:szCs w:val="22"/>
            </w:rPr>
          </w:pPr>
          <w:hyperlink w:anchor="_Toc35945232" w:history="1">
            <w:r w:rsidRPr="004D5802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4D5802">
              <w:rPr>
                <w:rStyle w:val="Hyperlink"/>
                <w:noProof/>
              </w:rPr>
              <w:t>Название подраздела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_Toc35945232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0BF05" w14:textId="77777777" w:rsidR="00B53CBD" w:rsidRDefault="00B53CBD">
          <w:pPr>
            <w:pStyle w:val="TOC2"/>
            <w:rPr>
              <w:rFonts w:asciiTheme="minorHAnsi" w:hAnsiTheme="minorHAnsi"/>
              <w:noProof/>
              <w:sz w:val="22"/>
              <w:szCs w:val="22"/>
            </w:rPr>
          </w:pPr>
          <w:hyperlink w:anchor="_Toc35945233" w:history="1">
            <w:r w:rsidRPr="004D5802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4D5802">
              <w:rPr>
                <w:rStyle w:val="Hyperlink"/>
                <w:noProof/>
              </w:rPr>
              <w:t>Название подраздела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_Toc35945233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D1B3A" w14:textId="77777777" w:rsidR="00B53CBD" w:rsidRDefault="00B53CBD">
          <w:pPr>
            <w:pStyle w:val="TOC2"/>
            <w:rPr>
              <w:rFonts w:asciiTheme="minorHAnsi" w:hAnsiTheme="minorHAnsi"/>
              <w:noProof/>
              <w:sz w:val="22"/>
              <w:szCs w:val="22"/>
            </w:rPr>
          </w:pPr>
          <w:hyperlink w:anchor="_Toc35945234" w:history="1">
            <w:r w:rsidRPr="004D5802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4D5802">
              <w:rPr>
                <w:rStyle w:val="Hyperlink"/>
                <w:noProof/>
              </w:rPr>
              <w:t>Название подраздела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_Toc35945234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A55F0" w14:textId="77777777" w:rsidR="00B53CBD" w:rsidRDefault="00B53CBD">
          <w:pPr>
            <w:pStyle w:val="TOC2"/>
            <w:rPr>
              <w:rFonts w:asciiTheme="minorHAnsi" w:hAnsiTheme="minorHAnsi"/>
              <w:noProof/>
              <w:sz w:val="22"/>
              <w:szCs w:val="22"/>
            </w:rPr>
          </w:pPr>
          <w:hyperlink w:anchor="_Toc35945235" w:history="1">
            <w:r w:rsidRPr="004D5802">
              <w:rPr>
                <w:rStyle w:val="Hyperlink"/>
                <w:noProof/>
              </w:rPr>
              <w:t>3.4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4D5802">
              <w:rPr>
                <w:rStyle w:val="Hyperlink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_Toc35945235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FB82D" w14:textId="77777777" w:rsidR="00B53CBD" w:rsidRDefault="00B53CBD">
          <w:pPr>
            <w:pStyle w:val="TOC1"/>
            <w:rPr>
              <w:rFonts w:asciiTheme="minorHAnsi" w:hAnsiTheme="minorHAnsi"/>
              <w:b w:val="0"/>
              <w:sz w:val="22"/>
              <w:szCs w:val="22"/>
            </w:rPr>
          </w:pPr>
          <w:hyperlink w:anchor="_Toc35945236" w:history="1">
            <w:r w:rsidRPr="004D5802">
              <w:rPr>
                <w:rStyle w:val="Hyperlink"/>
              </w:rPr>
              <w:t>4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4D5802">
              <w:rPr>
                <w:rStyle w:val="Hyperlink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_Toc35945236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F993D9D" w14:textId="77777777" w:rsidR="00B53CBD" w:rsidRDefault="00B53CBD">
          <w:pPr>
            <w:pStyle w:val="TOC1"/>
            <w:rPr>
              <w:rFonts w:asciiTheme="minorHAnsi" w:hAnsiTheme="minorHAnsi"/>
              <w:b w:val="0"/>
              <w:sz w:val="22"/>
              <w:szCs w:val="22"/>
            </w:rPr>
          </w:pPr>
          <w:hyperlink w:anchor="_Toc35945237" w:history="1">
            <w:r w:rsidRPr="004D5802">
              <w:rPr>
                <w:rStyle w:val="Hyperlink"/>
              </w:rPr>
              <w:t>Список используемых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_Toc35945237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4DD6A68" w14:textId="77777777" w:rsidR="00B53CBD" w:rsidRDefault="00B53CBD">
          <w:pPr>
            <w:pStyle w:val="TOC1"/>
            <w:rPr>
              <w:rFonts w:asciiTheme="minorHAnsi" w:hAnsiTheme="minorHAnsi"/>
              <w:b w:val="0"/>
              <w:sz w:val="22"/>
              <w:szCs w:val="22"/>
            </w:rPr>
          </w:pPr>
          <w:hyperlink w:anchor="_Toc35945238" w:history="1">
            <w:r w:rsidRPr="004D5802">
              <w:rPr>
                <w:rStyle w:val="Hyperlink"/>
              </w:rPr>
              <w:t>ПРИЛОЖЕНИЕ 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_Toc35945238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D47DE5D" w14:textId="77777777" w:rsidR="00160CFD" w:rsidRDefault="00160CFD">
          <w:r>
            <w:rPr>
              <w:b/>
              <w:bCs/>
            </w:rPr>
            <w:fldChar w:fldCharType="end"/>
          </w:r>
        </w:p>
      </w:sdtContent>
    </w:sdt>
    <w:p w14:paraId="292A73AC" w14:textId="77777777" w:rsidR="00160CFD" w:rsidRPr="00160CFD" w:rsidRDefault="00160CFD" w:rsidP="00160CFD">
      <w:pPr>
        <w:suppressAutoHyphens/>
        <w:spacing w:line="240" w:lineRule="auto"/>
        <w:jc w:val="center"/>
        <w:rPr>
          <w:rFonts w:eastAsia="Times New Roman" w:cs="Times New Roman"/>
          <w:sz w:val="24"/>
          <w:szCs w:val="20"/>
          <w:highlight w:val="yellow"/>
        </w:rPr>
      </w:pPr>
    </w:p>
    <w:p w14:paraId="5CA457D0" w14:textId="77777777" w:rsidR="00C53ADA" w:rsidRDefault="00C53ADA" w:rsidP="00830F2D">
      <w:pPr>
        <w:pStyle w:val="Heading1"/>
        <w:keepNext/>
        <w:pageBreakBefore/>
        <w:ind w:firstLine="0"/>
        <w:jc w:val="center"/>
      </w:pPr>
      <w:bookmarkStart w:id="0" w:name="_Toc35945229"/>
      <w:r>
        <w:lastRenderedPageBreak/>
        <w:t>Формулировка задания</w:t>
      </w:r>
      <w:bookmarkEnd w:id="0"/>
    </w:p>
    <w:p w14:paraId="27C9A799" w14:textId="77777777" w:rsidR="00C53ADA" w:rsidRDefault="00C53ADA" w:rsidP="00C53ADA">
      <w:r>
        <w:t>Краткое описание того, что необходим</w:t>
      </w:r>
      <w:r w:rsidR="00E14A23">
        <w:t xml:space="preserve">о сделать в лабораторной работе. </w:t>
      </w:r>
      <w:r>
        <w:t>Вариант задания (если он есть), исходные данные.</w:t>
      </w:r>
      <w:r w:rsidR="009D3CCE">
        <w:t xml:space="preserve"> Объем – от полстраницы до страницы. </w:t>
      </w:r>
    </w:p>
    <w:p w14:paraId="7E2F54AC" w14:textId="77777777" w:rsidR="00C53ADA" w:rsidRDefault="00C53ADA" w:rsidP="00C53ADA"/>
    <w:p w14:paraId="78D03E3F" w14:textId="77777777" w:rsidR="009D3CCE" w:rsidRDefault="009D3CCE">
      <w:pPr>
        <w:spacing w:line="240" w:lineRule="auto"/>
        <w:ind w:firstLine="0"/>
      </w:pPr>
      <w:r>
        <w:br w:type="page"/>
      </w:r>
    </w:p>
    <w:p w14:paraId="67F0E926" w14:textId="77777777" w:rsidR="00903505" w:rsidRDefault="00903505" w:rsidP="00903505">
      <w:pPr>
        <w:pStyle w:val="Heading1"/>
        <w:keepNext/>
        <w:ind w:firstLine="0"/>
        <w:jc w:val="center"/>
      </w:pPr>
      <w:bookmarkStart w:id="1" w:name="_Toc35945230"/>
      <w:r>
        <w:lastRenderedPageBreak/>
        <w:t>Теоретические сведения</w:t>
      </w:r>
      <w:bookmarkEnd w:id="1"/>
    </w:p>
    <w:p w14:paraId="202D5729" w14:textId="77777777" w:rsidR="00903505" w:rsidRPr="00903505" w:rsidRDefault="00903505" w:rsidP="00903505">
      <w:r>
        <w:t>В данном разделе необходимо вкратце описать область работы. Например, если у вас лабораторная работа про переполнение буфера, то описываете что такое переполнение буфера и в чем его суть, какие возможности даёт переполнение буфера. Если работа про алгоритмы сжатия, то описываете что такое сжатие, зачем оно нужно</w:t>
      </w:r>
      <w:r w:rsidR="009D3CCE">
        <w:t xml:space="preserve"> и где применяется. Объём – от 1 до 3 страниц.</w:t>
      </w:r>
    </w:p>
    <w:p w14:paraId="06757925" w14:textId="77777777" w:rsidR="009D3CCE" w:rsidRDefault="009D3CCE">
      <w:pPr>
        <w:spacing w:line="240" w:lineRule="auto"/>
        <w:ind w:firstLine="0"/>
      </w:pPr>
      <w:r>
        <w:br w:type="page"/>
      </w:r>
    </w:p>
    <w:p w14:paraId="63B52B39" w14:textId="77777777" w:rsidR="00C53ADA" w:rsidRDefault="00C53ADA" w:rsidP="00830F2D">
      <w:pPr>
        <w:pStyle w:val="Heading1"/>
        <w:keepNext/>
        <w:ind w:firstLine="0"/>
        <w:jc w:val="center"/>
      </w:pPr>
      <w:bookmarkStart w:id="2" w:name="_Toc35945231"/>
      <w:r>
        <w:lastRenderedPageBreak/>
        <w:t>Результаты работы</w:t>
      </w:r>
      <w:bookmarkEnd w:id="2"/>
    </w:p>
    <w:p w14:paraId="38481F0C" w14:textId="77777777" w:rsidR="00A62693" w:rsidRDefault="00C53ADA" w:rsidP="00A62693">
      <w:r>
        <w:t>Что было сделано в лабораторной работе (разработана программа на языке программирования …), материалы результатов (таблицы, формулы, расчёты, вычисления и т.д.)</w:t>
      </w:r>
      <w:r w:rsidR="00BA148B">
        <w:t xml:space="preserve"> + см. содержание отчета в методичке</w:t>
      </w:r>
      <w:r>
        <w:t>.</w:t>
      </w:r>
      <w:r w:rsidR="00A62693">
        <w:t xml:space="preserve"> Не достаточно просто вставлять результаты. Необходимо давать пояснения к результатам. Например, в ходе работы в качестве </w:t>
      </w:r>
      <w:proofErr w:type="spellStart"/>
      <w:r w:rsidR="00A62693">
        <w:t>стегоконтейнера</w:t>
      </w:r>
      <w:proofErr w:type="spellEnd"/>
      <w:r w:rsidR="00A62693">
        <w:t xml:space="preserve"> был использован файл формата </w:t>
      </w:r>
      <w:r w:rsidR="00A62693">
        <w:rPr>
          <w:lang w:val="en-US"/>
        </w:rPr>
        <w:t>BMP</w:t>
      </w:r>
      <w:r w:rsidR="00A62693" w:rsidRPr="00A62693">
        <w:t xml:space="preserve">. </w:t>
      </w:r>
      <w:r w:rsidR="00A62693">
        <w:t>Структура файла представлена на рисунке 1. Основные характеристики используемого файла представлены в таблице 1.</w:t>
      </w:r>
    </w:p>
    <w:p w14:paraId="41DBD412" w14:textId="77777777" w:rsidR="00A62693" w:rsidRPr="00E34A15" w:rsidRDefault="00A62693" w:rsidP="00A62693">
      <w:pPr>
        <w:pStyle w:val="a5"/>
      </w:pPr>
      <w:r w:rsidRPr="00E34A15">
        <w:t xml:space="preserve">Таблица 1 – Основные характеристики используемого файла </w:t>
      </w:r>
      <w:r w:rsidRPr="00E34A15">
        <w:rPr>
          <w:lang w:val="en-US"/>
        </w:rPr>
        <w:t>BMP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3345"/>
        <w:gridCol w:w="2859"/>
      </w:tblGrid>
      <w:tr w:rsidR="00A62693" w:rsidRPr="00A62693" w14:paraId="1A63F848" w14:textId="77777777" w:rsidTr="00A62693">
        <w:tc>
          <w:tcPr>
            <w:tcW w:w="3708" w:type="dxa"/>
          </w:tcPr>
          <w:p w14:paraId="29637FAC" w14:textId="77777777" w:rsidR="00A62693" w:rsidRPr="00A62693" w:rsidRDefault="00A62693" w:rsidP="00A62693">
            <w:pPr>
              <w:pStyle w:val="a7"/>
              <w:rPr>
                <w:b/>
              </w:rPr>
            </w:pPr>
            <w:r w:rsidRPr="00A62693">
              <w:rPr>
                <w:b/>
              </w:rPr>
              <w:t>Характеристика</w:t>
            </w:r>
          </w:p>
        </w:tc>
        <w:tc>
          <w:tcPr>
            <w:tcW w:w="3345" w:type="dxa"/>
          </w:tcPr>
          <w:p w14:paraId="6925A7BF" w14:textId="77777777" w:rsidR="00A62693" w:rsidRPr="00A62693" w:rsidRDefault="00A62693" w:rsidP="00A62693">
            <w:pPr>
              <w:pStyle w:val="a7"/>
              <w:rPr>
                <w:b/>
              </w:rPr>
            </w:pPr>
            <w:r w:rsidRPr="00A62693">
              <w:rPr>
                <w:b/>
              </w:rPr>
              <w:t>Значение</w:t>
            </w:r>
          </w:p>
        </w:tc>
        <w:tc>
          <w:tcPr>
            <w:tcW w:w="2859" w:type="dxa"/>
          </w:tcPr>
          <w:p w14:paraId="64A1486A" w14:textId="77777777" w:rsidR="00A62693" w:rsidRPr="00A62693" w:rsidRDefault="00A62693" w:rsidP="00A62693">
            <w:pPr>
              <w:pStyle w:val="a7"/>
              <w:rPr>
                <w:b/>
              </w:rPr>
            </w:pPr>
            <w:r w:rsidRPr="00A62693">
              <w:rPr>
                <w:b/>
              </w:rPr>
              <w:t>Комментарии</w:t>
            </w:r>
          </w:p>
        </w:tc>
      </w:tr>
      <w:tr w:rsidR="00A62693" w14:paraId="4F8152A9" w14:textId="77777777" w:rsidTr="00A62693">
        <w:tc>
          <w:tcPr>
            <w:tcW w:w="3708" w:type="dxa"/>
          </w:tcPr>
          <w:p w14:paraId="0838999B" w14:textId="77777777" w:rsidR="00A62693" w:rsidRDefault="00A62693" w:rsidP="00E34A15">
            <w:pPr>
              <w:pStyle w:val="a7"/>
            </w:pPr>
            <w:r>
              <w:t>Размер файла</w:t>
            </w:r>
          </w:p>
        </w:tc>
        <w:tc>
          <w:tcPr>
            <w:tcW w:w="3345" w:type="dxa"/>
          </w:tcPr>
          <w:p w14:paraId="7E6992AA" w14:textId="77777777" w:rsidR="00A62693" w:rsidRDefault="00E34A15" w:rsidP="00E34A15">
            <w:pPr>
              <w:pStyle w:val="a7"/>
            </w:pPr>
            <w:r>
              <w:t>123434 байт</w:t>
            </w:r>
          </w:p>
        </w:tc>
        <w:tc>
          <w:tcPr>
            <w:tcW w:w="2859" w:type="dxa"/>
          </w:tcPr>
          <w:p w14:paraId="332C8F47" w14:textId="77777777" w:rsidR="00A62693" w:rsidRDefault="00A62693" w:rsidP="00A62693">
            <w:pPr>
              <w:ind w:firstLine="0"/>
            </w:pPr>
          </w:p>
        </w:tc>
      </w:tr>
      <w:tr w:rsidR="00A62693" w14:paraId="5741ED5B" w14:textId="77777777" w:rsidTr="00A62693">
        <w:tc>
          <w:tcPr>
            <w:tcW w:w="3708" w:type="dxa"/>
          </w:tcPr>
          <w:p w14:paraId="2F4CFC41" w14:textId="77777777" w:rsidR="00A62693" w:rsidRDefault="00A62693" w:rsidP="00A62693">
            <w:pPr>
              <w:ind w:firstLine="0"/>
            </w:pPr>
          </w:p>
        </w:tc>
        <w:tc>
          <w:tcPr>
            <w:tcW w:w="3345" w:type="dxa"/>
          </w:tcPr>
          <w:p w14:paraId="377621CE" w14:textId="77777777" w:rsidR="00A62693" w:rsidRDefault="00A62693" w:rsidP="00A62693">
            <w:pPr>
              <w:ind w:firstLine="0"/>
            </w:pPr>
          </w:p>
        </w:tc>
        <w:tc>
          <w:tcPr>
            <w:tcW w:w="2859" w:type="dxa"/>
          </w:tcPr>
          <w:p w14:paraId="49FBADA8" w14:textId="77777777" w:rsidR="00A62693" w:rsidRDefault="00A62693" w:rsidP="00A62693">
            <w:pPr>
              <w:ind w:firstLine="0"/>
            </w:pPr>
          </w:p>
        </w:tc>
      </w:tr>
      <w:tr w:rsidR="00A62693" w14:paraId="5AA63B2D" w14:textId="77777777" w:rsidTr="00A62693">
        <w:tc>
          <w:tcPr>
            <w:tcW w:w="3708" w:type="dxa"/>
          </w:tcPr>
          <w:p w14:paraId="173BA868" w14:textId="77777777" w:rsidR="00A62693" w:rsidRDefault="00A62693" w:rsidP="00A62693">
            <w:pPr>
              <w:ind w:firstLine="0"/>
            </w:pPr>
          </w:p>
        </w:tc>
        <w:tc>
          <w:tcPr>
            <w:tcW w:w="3345" w:type="dxa"/>
          </w:tcPr>
          <w:p w14:paraId="66B86A48" w14:textId="77777777" w:rsidR="00A62693" w:rsidRDefault="00A62693" w:rsidP="00A62693">
            <w:pPr>
              <w:ind w:firstLine="0"/>
            </w:pPr>
          </w:p>
        </w:tc>
        <w:tc>
          <w:tcPr>
            <w:tcW w:w="2859" w:type="dxa"/>
          </w:tcPr>
          <w:p w14:paraId="4BD23774" w14:textId="77777777" w:rsidR="00A62693" w:rsidRDefault="00A62693" w:rsidP="00A62693">
            <w:pPr>
              <w:ind w:firstLine="0"/>
            </w:pPr>
          </w:p>
        </w:tc>
      </w:tr>
      <w:tr w:rsidR="00A62693" w14:paraId="5A354B47" w14:textId="77777777" w:rsidTr="00A62693">
        <w:tc>
          <w:tcPr>
            <w:tcW w:w="3708" w:type="dxa"/>
          </w:tcPr>
          <w:p w14:paraId="3639059D" w14:textId="77777777" w:rsidR="00A62693" w:rsidRDefault="00A62693" w:rsidP="00A62693">
            <w:pPr>
              <w:ind w:firstLine="0"/>
            </w:pPr>
          </w:p>
        </w:tc>
        <w:tc>
          <w:tcPr>
            <w:tcW w:w="3345" w:type="dxa"/>
          </w:tcPr>
          <w:p w14:paraId="449930D3" w14:textId="77777777" w:rsidR="00A62693" w:rsidRDefault="00A62693" w:rsidP="00A62693">
            <w:pPr>
              <w:ind w:firstLine="0"/>
            </w:pPr>
          </w:p>
        </w:tc>
        <w:tc>
          <w:tcPr>
            <w:tcW w:w="2859" w:type="dxa"/>
          </w:tcPr>
          <w:p w14:paraId="43F2F1DC" w14:textId="77777777" w:rsidR="00A62693" w:rsidRDefault="00A62693" w:rsidP="00A62693">
            <w:pPr>
              <w:ind w:firstLine="0"/>
            </w:pPr>
          </w:p>
        </w:tc>
      </w:tr>
      <w:tr w:rsidR="00A62693" w14:paraId="058C64F6" w14:textId="77777777" w:rsidTr="00A62693">
        <w:tc>
          <w:tcPr>
            <w:tcW w:w="3708" w:type="dxa"/>
          </w:tcPr>
          <w:p w14:paraId="4995D223" w14:textId="77777777" w:rsidR="00A62693" w:rsidRDefault="00A62693" w:rsidP="00A62693">
            <w:pPr>
              <w:ind w:firstLine="0"/>
            </w:pPr>
          </w:p>
        </w:tc>
        <w:tc>
          <w:tcPr>
            <w:tcW w:w="3345" w:type="dxa"/>
          </w:tcPr>
          <w:p w14:paraId="13AB5F69" w14:textId="77777777" w:rsidR="00A62693" w:rsidRDefault="00A62693" w:rsidP="00A62693">
            <w:pPr>
              <w:ind w:firstLine="0"/>
            </w:pPr>
          </w:p>
        </w:tc>
        <w:tc>
          <w:tcPr>
            <w:tcW w:w="2859" w:type="dxa"/>
          </w:tcPr>
          <w:p w14:paraId="3077F8B1" w14:textId="77777777" w:rsidR="00A62693" w:rsidRDefault="00A62693" w:rsidP="00A62693">
            <w:pPr>
              <w:ind w:firstLine="0"/>
            </w:pPr>
          </w:p>
        </w:tc>
      </w:tr>
    </w:tbl>
    <w:p w14:paraId="7609EFDB" w14:textId="77777777" w:rsidR="00903505" w:rsidRDefault="00903505" w:rsidP="00965B97">
      <w:pPr>
        <w:ind w:firstLine="0"/>
      </w:pPr>
    </w:p>
    <w:p w14:paraId="76439120" w14:textId="77777777" w:rsidR="00160CFD" w:rsidRDefault="00160CFD" w:rsidP="00160CFD">
      <w:pPr>
        <w:pStyle w:val="Heading2"/>
      </w:pPr>
      <w:bookmarkStart w:id="3" w:name="_Toc35945232"/>
      <w:r>
        <w:t>Название подраздела</w:t>
      </w:r>
      <w:bookmarkEnd w:id="3"/>
    </w:p>
    <w:p w14:paraId="19238079" w14:textId="77777777" w:rsidR="00903505" w:rsidRPr="00903505" w:rsidRDefault="00903505" w:rsidP="00903505">
      <w:r>
        <w:t xml:space="preserve">В ходе работы была разработана программа для работы с клавиатурой. </w:t>
      </w:r>
      <w:r w:rsidRPr="00903505">
        <w:t xml:space="preserve">На рисунке 1 представлены результаты работы </w:t>
      </w:r>
      <w:r>
        <w:t>реализованного модуля</w:t>
      </w:r>
      <w:r w:rsidR="00965B97">
        <w:t>.</w:t>
      </w:r>
    </w:p>
    <w:p w14:paraId="02046193" w14:textId="77777777" w:rsidR="00903505" w:rsidRDefault="00903505" w:rsidP="00903505">
      <w:pPr>
        <w:pStyle w:val="a8"/>
        <w:rPr>
          <w:rFonts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64EF89CA" wp14:editId="5485E86B">
            <wp:extent cx="6115050" cy="4591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000B" w14:textId="77777777" w:rsidR="00903505" w:rsidRPr="00E34A15" w:rsidRDefault="00903505" w:rsidP="00E34A15">
      <w:pPr>
        <w:pStyle w:val="a4"/>
      </w:pPr>
      <w:r w:rsidRPr="00E34A15">
        <w:t>Рисунок 1 – Результаты работы модуля</w:t>
      </w:r>
    </w:p>
    <w:p w14:paraId="4FAE9651" w14:textId="77777777" w:rsidR="00965B97" w:rsidRDefault="00965B97" w:rsidP="00903505">
      <w:r>
        <w:t xml:space="preserve">В подавляющем большинстве случаев рисунки и таблицы вставляются по ходу повествования текста. В приложение выносятся материалы, являющиеся дополнительными и менее существенными, например, листинги программ, большой текст, большие схемы и алгоритмы и </w:t>
      </w:r>
      <w:proofErr w:type="gramStart"/>
      <w:r>
        <w:t>т.п.</w:t>
      </w:r>
      <w:proofErr w:type="gramEnd"/>
      <w:r>
        <w:t xml:space="preserve"> Например, была разработана программа – результат работы на рисунке, исходный код представлен в приложении А. Использован большой файл с текстом – содержимое файла в приложении Б.</w:t>
      </w:r>
    </w:p>
    <w:p w14:paraId="77C9769E" w14:textId="77777777" w:rsidR="00903505" w:rsidRPr="00965B97" w:rsidRDefault="00903505" w:rsidP="00903505">
      <w:r>
        <w:t>Функциональные возможности программы</w:t>
      </w:r>
      <w:r w:rsidRPr="00965B97">
        <w:t>:</w:t>
      </w:r>
    </w:p>
    <w:p w14:paraId="06D87966" w14:textId="77777777" w:rsidR="00903505" w:rsidRPr="00965B97" w:rsidRDefault="00903505" w:rsidP="00965B97">
      <w:pPr>
        <w:pStyle w:val="a2"/>
        <w:ind w:left="0" w:firstLine="851"/>
      </w:pPr>
      <w:r>
        <w:t>Возможность захвата клавиш.</w:t>
      </w:r>
    </w:p>
    <w:p w14:paraId="39B5E40B" w14:textId="77777777" w:rsidR="00903505" w:rsidRPr="00965B97" w:rsidRDefault="00903505" w:rsidP="00965B97">
      <w:pPr>
        <w:pStyle w:val="a2"/>
        <w:ind w:left="0" w:firstLine="851"/>
      </w:pPr>
      <w:r>
        <w:t>Возможность переключения раскладки.</w:t>
      </w:r>
    </w:p>
    <w:p w14:paraId="11FA575C" w14:textId="77777777" w:rsidR="00E34A15" w:rsidRPr="00965B97" w:rsidRDefault="00903505" w:rsidP="00965B97">
      <w:pPr>
        <w:pStyle w:val="a2"/>
        <w:ind w:left="0" w:firstLine="851"/>
      </w:pPr>
      <w:r>
        <w:t>И т.д.</w:t>
      </w:r>
    </w:p>
    <w:p w14:paraId="4BF62456" w14:textId="77777777" w:rsidR="00E34A15" w:rsidRDefault="00E34A15" w:rsidP="00E34A15">
      <w:pPr>
        <w:rPr>
          <w:lang w:val="en-US"/>
        </w:rPr>
      </w:pPr>
      <w:r>
        <w:t>Другие особенности программы</w:t>
      </w:r>
      <w:r>
        <w:rPr>
          <w:lang w:val="en-US"/>
        </w:rPr>
        <w:t>:</w:t>
      </w:r>
    </w:p>
    <w:p w14:paraId="3CDCCEC2" w14:textId="77777777" w:rsidR="00E34A15" w:rsidRPr="00903505" w:rsidRDefault="00E34A15" w:rsidP="00E34A15">
      <w:pPr>
        <w:pStyle w:val="a0"/>
        <w:rPr>
          <w:lang w:val="en-US"/>
        </w:rPr>
      </w:pPr>
      <w:r>
        <w:t>раз</w:t>
      </w:r>
      <w:r>
        <w:rPr>
          <w:lang w:val="en-US"/>
        </w:rPr>
        <w:t>;</w:t>
      </w:r>
    </w:p>
    <w:p w14:paraId="7DF4C84E" w14:textId="77777777" w:rsidR="00E34A15" w:rsidRPr="00903505" w:rsidRDefault="00E34A15" w:rsidP="00E34A15">
      <w:pPr>
        <w:pStyle w:val="a0"/>
        <w:rPr>
          <w:lang w:val="en-US"/>
        </w:rPr>
      </w:pPr>
      <w:r>
        <w:lastRenderedPageBreak/>
        <w:t>два</w:t>
      </w:r>
      <w:r>
        <w:rPr>
          <w:lang w:val="en-US"/>
        </w:rPr>
        <w:t>;</w:t>
      </w:r>
    </w:p>
    <w:p w14:paraId="32B564C1" w14:textId="77777777" w:rsidR="00E34A15" w:rsidRPr="00E34A15" w:rsidRDefault="00E34A15" w:rsidP="00E34A15">
      <w:pPr>
        <w:pStyle w:val="a0"/>
        <w:rPr>
          <w:lang w:val="en-US"/>
        </w:rPr>
      </w:pPr>
      <w:r>
        <w:t>три.</w:t>
      </w:r>
    </w:p>
    <w:p w14:paraId="73E702DF" w14:textId="77777777" w:rsidR="00E34A15" w:rsidRPr="00E34A15" w:rsidRDefault="00E34A15" w:rsidP="00E34A15">
      <w:pPr>
        <w:pStyle w:val="a0"/>
        <w:numPr>
          <w:ilvl w:val="0"/>
          <w:numId w:val="0"/>
        </w:numPr>
        <w:ind w:firstLine="851"/>
      </w:pPr>
      <w:r>
        <w:t>Обратите внимание на использование точки с запятой в перечислении через тире</w:t>
      </w:r>
      <w:r w:rsidR="008674D7">
        <w:t xml:space="preserve"> и на отсутствие заглавных букв</w:t>
      </w:r>
      <w:r>
        <w:t>.</w:t>
      </w:r>
    </w:p>
    <w:p w14:paraId="00661F26" w14:textId="77777777" w:rsidR="00E34A15" w:rsidRPr="00E34A15" w:rsidRDefault="00E34A15" w:rsidP="00E34A15"/>
    <w:p w14:paraId="68C5AB47" w14:textId="77777777" w:rsidR="00160CFD" w:rsidRPr="00160CFD" w:rsidRDefault="00160CFD" w:rsidP="00160CFD"/>
    <w:p w14:paraId="02489EA9" w14:textId="77777777" w:rsidR="00160CFD" w:rsidRDefault="00160CFD" w:rsidP="00160CFD">
      <w:pPr>
        <w:pStyle w:val="Heading2"/>
      </w:pPr>
      <w:bookmarkStart w:id="4" w:name="_Toc35945233"/>
      <w:r>
        <w:t>Название подраздела</w:t>
      </w:r>
      <w:bookmarkEnd w:id="4"/>
    </w:p>
    <w:p w14:paraId="36FB6F6B" w14:textId="77777777" w:rsidR="00903505" w:rsidRDefault="00903505" w:rsidP="00903505">
      <w:r>
        <w:t>В следующей части работы было произведен анализ…</w:t>
      </w:r>
    </w:p>
    <w:p w14:paraId="66EE3449" w14:textId="77777777" w:rsidR="00E34A15" w:rsidRPr="00903505" w:rsidRDefault="00E34A15" w:rsidP="00903505"/>
    <w:p w14:paraId="5B58D23F" w14:textId="77777777" w:rsidR="00160CFD" w:rsidRDefault="00160CFD" w:rsidP="00160CFD">
      <w:pPr>
        <w:pStyle w:val="Heading2"/>
      </w:pPr>
      <w:bookmarkStart w:id="5" w:name="_Toc35945234"/>
      <w:r>
        <w:t>Название подраздела</w:t>
      </w:r>
      <w:bookmarkEnd w:id="5"/>
    </w:p>
    <w:p w14:paraId="7986B325" w14:textId="77777777" w:rsidR="00903505" w:rsidRDefault="00903505" w:rsidP="00903505">
      <w:r>
        <w:t>Вы можете формировать подразделы согласно «Порядку выполнения работы»</w:t>
      </w:r>
      <w:r w:rsidR="00A62693">
        <w:t xml:space="preserve"> из методических указаний в случае их наличия.</w:t>
      </w:r>
    </w:p>
    <w:p w14:paraId="2537AC84" w14:textId="77777777" w:rsidR="009D3CCE" w:rsidRDefault="009D3CCE">
      <w:pPr>
        <w:spacing w:line="240" w:lineRule="auto"/>
        <w:ind w:firstLine="0"/>
      </w:pPr>
      <w:r>
        <w:br w:type="page"/>
      </w:r>
    </w:p>
    <w:p w14:paraId="63E2019E" w14:textId="77777777" w:rsidR="00C53ADA" w:rsidRDefault="00C53ADA" w:rsidP="00830F2D">
      <w:pPr>
        <w:pStyle w:val="Heading1"/>
        <w:keepNext/>
        <w:ind w:firstLine="0"/>
        <w:jc w:val="center"/>
      </w:pPr>
      <w:bookmarkStart w:id="6" w:name="_Toc35945236"/>
      <w:r>
        <w:lastRenderedPageBreak/>
        <w:t>Выводы</w:t>
      </w:r>
      <w:bookmarkEnd w:id="6"/>
    </w:p>
    <w:p w14:paraId="7064F70B" w14:textId="77777777" w:rsidR="00C53ADA" w:rsidRDefault="00C53ADA" w:rsidP="00C53ADA">
      <w:r>
        <w:t>Краткие выводы, включающие в себя суть лабораторной работы и, возможно, описыв</w:t>
      </w:r>
      <w:r w:rsidR="00EA504A">
        <w:t xml:space="preserve">ающие какие-то нюансы, достоинства, недостатки и </w:t>
      </w:r>
      <w:proofErr w:type="gramStart"/>
      <w:r w:rsidR="00EA504A">
        <w:t>т.п.</w:t>
      </w:r>
      <w:proofErr w:type="gramEnd"/>
      <w:r w:rsidR="00EA504A">
        <w:t xml:space="preserve"> Например, </w:t>
      </w:r>
      <w:r>
        <w:t>в данной лабораторной работе были рассмотрены атаки на RSA</w:t>
      </w:r>
      <w:r w:rsidRPr="00C53ADA">
        <w:t>, реализованы 2 программы, с помощью которых</w:t>
      </w:r>
      <w:r>
        <w:t xml:space="preserve"> был вычислен секретный ключ и </w:t>
      </w:r>
      <w:r w:rsidR="00EA504A">
        <w:t>дешифрован файл</w:t>
      </w:r>
      <w:r w:rsidR="00830F2D">
        <w:t>.</w:t>
      </w:r>
    </w:p>
    <w:p w14:paraId="6C66495E" w14:textId="77777777" w:rsidR="00EA504A" w:rsidRDefault="00EA504A" w:rsidP="00EA504A">
      <w:pPr>
        <w:pStyle w:val="a9"/>
      </w:pPr>
      <w:r>
        <w:br w:type="page"/>
      </w:r>
      <w:bookmarkStart w:id="7" w:name="_Toc35945237"/>
      <w:r>
        <w:lastRenderedPageBreak/>
        <w:t>Список используемых источников</w:t>
      </w:r>
      <w:bookmarkEnd w:id="7"/>
    </w:p>
    <w:p w14:paraId="2B199C67" w14:textId="77777777" w:rsidR="00EA504A" w:rsidRPr="008674D7" w:rsidRDefault="00EA504A" w:rsidP="008674D7">
      <w:pPr>
        <w:pStyle w:val="a2"/>
        <w:numPr>
          <w:ilvl w:val="0"/>
          <w:numId w:val="33"/>
        </w:numPr>
        <w:ind w:left="0" w:firstLine="851"/>
      </w:pPr>
      <w:r w:rsidRPr="008674D7">
        <w:t>Лукаш, Ю.А. Индивидуальный предприниматель без образования юридического лица [Текст] / Ю.А. Лукаш. – Москва: Книжный мир, 2002. – 457 с</w:t>
      </w:r>
      <w:r w:rsidR="00A64D35" w:rsidRPr="008674D7">
        <w:t>.</w:t>
      </w:r>
    </w:p>
    <w:p w14:paraId="1091DBA2" w14:textId="77777777" w:rsidR="00EA504A" w:rsidRPr="00A64D35" w:rsidRDefault="00EA504A" w:rsidP="008674D7">
      <w:pPr>
        <w:pStyle w:val="a2"/>
        <w:numPr>
          <w:ilvl w:val="0"/>
          <w:numId w:val="33"/>
        </w:numPr>
        <w:ind w:left="0" w:firstLine="851"/>
      </w:pPr>
      <w:proofErr w:type="spellStart"/>
      <w:r w:rsidRPr="00A64D35">
        <w:t>Ашервуд</w:t>
      </w:r>
      <w:proofErr w:type="spellEnd"/>
      <w:r w:rsidRPr="00A64D35">
        <w:t xml:space="preserve"> Б. Азбука общения [</w:t>
      </w:r>
      <w:proofErr w:type="gramStart"/>
      <w:r w:rsidRPr="00A64D35">
        <w:t>Текст]  /</w:t>
      </w:r>
      <w:proofErr w:type="gramEnd"/>
      <w:r w:rsidRPr="00A64D35">
        <w:t xml:space="preserve"> Б. </w:t>
      </w:r>
      <w:proofErr w:type="spellStart"/>
      <w:r w:rsidRPr="00A64D35">
        <w:t>Ашервуд</w:t>
      </w:r>
      <w:proofErr w:type="spellEnd"/>
      <w:r w:rsidRPr="00A64D35">
        <w:t xml:space="preserve">; пер. с </w:t>
      </w:r>
      <w:proofErr w:type="spellStart"/>
      <w:r w:rsidRPr="00A64D35">
        <w:t>анг</w:t>
      </w:r>
      <w:proofErr w:type="spellEnd"/>
      <w:r w:rsidRPr="00A64D35">
        <w:t xml:space="preserve">. </w:t>
      </w:r>
      <w:proofErr w:type="spellStart"/>
      <w:r w:rsidRPr="00A64D35">
        <w:t>И.Ю.Багровой</w:t>
      </w:r>
      <w:proofErr w:type="spellEnd"/>
      <w:r w:rsidRPr="00A64D35">
        <w:t xml:space="preserve"> и Р.З. Пановой, науч. ред. Л.М. </w:t>
      </w:r>
      <w:proofErr w:type="spellStart"/>
      <w:r w:rsidRPr="00A64D35">
        <w:t>Иньковой</w:t>
      </w:r>
      <w:proofErr w:type="spellEnd"/>
      <w:r w:rsidRPr="00A64D35">
        <w:t xml:space="preserve">. – Москва: </w:t>
      </w:r>
      <w:proofErr w:type="spellStart"/>
      <w:r w:rsidRPr="00A64D35">
        <w:t>Либерея</w:t>
      </w:r>
      <w:proofErr w:type="spellEnd"/>
      <w:r w:rsidRPr="00A64D35">
        <w:t>, 1995. – 175 с.</w:t>
      </w:r>
    </w:p>
    <w:p w14:paraId="46A3A2E1" w14:textId="77777777" w:rsidR="00EA504A" w:rsidRPr="00A64D35" w:rsidRDefault="00EA504A" w:rsidP="008674D7">
      <w:pPr>
        <w:pStyle w:val="a2"/>
        <w:numPr>
          <w:ilvl w:val="0"/>
          <w:numId w:val="33"/>
        </w:numPr>
        <w:ind w:left="0" w:firstLine="851"/>
      </w:pPr>
      <w:proofErr w:type="spellStart"/>
      <w:r w:rsidRPr="00A64D35">
        <w:t>Шпринц</w:t>
      </w:r>
      <w:proofErr w:type="spellEnd"/>
      <w:r w:rsidRPr="00A64D35">
        <w:t xml:space="preserve">, Лев. Книга художника: от миллионных тиражей – к единичным экземплярам [Электронный ресурс] / Л. </w:t>
      </w:r>
      <w:proofErr w:type="spellStart"/>
      <w:r w:rsidRPr="00A64D35">
        <w:t>Шпринц</w:t>
      </w:r>
      <w:proofErr w:type="spellEnd"/>
      <w:r w:rsidRPr="00A64D35">
        <w:t xml:space="preserve">. – Режим </w:t>
      </w:r>
      <w:proofErr w:type="gramStart"/>
      <w:r w:rsidRPr="00A64D35">
        <w:t>доступа:  http://atbook.km.ru/news/000525.html</w:t>
      </w:r>
      <w:proofErr w:type="gramEnd"/>
      <w:r w:rsidRPr="00A64D35">
        <w:t>, свободный.</w:t>
      </w:r>
    </w:p>
    <w:p w14:paraId="0EAC6117" w14:textId="77777777" w:rsidR="00EA504A" w:rsidRDefault="00EA504A">
      <w:pPr>
        <w:spacing w:line="240" w:lineRule="auto"/>
        <w:ind w:firstLine="0"/>
      </w:pPr>
      <w:r>
        <w:br w:type="page"/>
      </w:r>
    </w:p>
    <w:p w14:paraId="0615708C" w14:textId="77777777" w:rsidR="00EA504A" w:rsidRDefault="00EA504A" w:rsidP="00EA504A">
      <w:pPr>
        <w:pStyle w:val="a9"/>
      </w:pPr>
      <w:bookmarkStart w:id="8" w:name="_Toc35945238"/>
      <w:r>
        <w:lastRenderedPageBreak/>
        <w:t>ПРИЛОЖЕНИЕ А</w:t>
      </w:r>
      <w:bookmarkEnd w:id="8"/>
    </w:p>
    <w:p w14:paraId="7F8B5F61" w14:textId="77777777" w:rsidR="00EA504A" w:rsidRPr="00A62693" w:rsidRDefault="00EA504A" w:rsidP="00A62693">
      <w:pPr>
        <w:ind w:firstLine="709"/>
      </w:pPr>
      <w:r w:rsidRPr="00A62693">
        <w:t>Листинг программы «Название программы»</w:t>
      </w:r>
    </w:p>
    <w:p w14:paraId="20D7191B" w14:textId="77777777" w:rsidR="00EA504A" w:rsidRPr="005C0A3C" w:rsidRDefault="00EA504A" w:rsidP="00A62693">
      <w:pPr>
        <w:pStyle w:val="a6"/>
        <w:rPr>
          <w:lang w:val="ru-RU"/>
        </w:rPr>
      </w:pPr>
      <w:r w:rsidRPr="00EA504A">
        <w:rPr>
          <w:lang w:val="ru-RU"/>
        </w:rPr>
        <w:t>#</w:t>
      </w:r>
      <w:r w:rsidRPr="00EA504A">
        <w:t>include</w:t>
      </w:r>
      <w:r w:rsidRPr="00EA504A">
        <w:rPr>
          <w:lang w:val="ru-RU"/>
        </w:rPr>
        <w:t xml:space="preserve"> &lt;</w:t>
      </w:r>
      <w:proofErr w:type="spellStart"/>
      <w:r w:rsidRPr="00EA504A">
        <w:t>stdio</w:t>
      </w:r>
      <w:proofErr w:type="spellEnd"/>
      <w:r w:rsidRPr="00EA504A">
        <w:rPr>
          <w:lang w:val="ru-RU"/>
        </w:rPr>
        <w:t>.</w:t>
      </w:r>
      <w:r w:rsidRPr="00EA504A">
        <w:t>h</w:t>
      </w:r>
      <w:r w:rsidRPr="00EA504A">
        <w:rPr>
          <w:lang w:val="ru-RU"/>
        </w:rPr>
        <w:t>&gt;</w:t>
      </w:r>
    </w:p>
    <w:p w14:paraId="76EAE6DD" w14:textId="77777777" w:rsidR="00EA504A" w:rsidRPr="00EA504A" w:rsidRDefault="00EA504A" w:rsidP="00A62693">
      <w:pPr>
        <w:pStyle w:val="a6"/>
        <w:rPr>
          <w:lang w:val="ru-RU"/>
        </w:rPr>
      </w:pPr>
      <w:r w:rsidRPr="00EA504A">
        <w:t>int</w:t>
      </w:r>
      <w:r w:rsidRPr="00EA504A">
        <w:rPr>
          <w:lang w:val="ru-RU"/>
        </w:rPr>
        <w:t xml:space="preserve"> </w:t>
      </w:r>
      <w:r w:rsidRPr="00EA504A">
        <w:t>main</w:t>
      </w:r>
      <w:r w:rsidRPr="00EA504A">
        <w:rPr>
          <w:lang w:val="ru-RU"/>
        </w:rPr>
        <w:t>(</w:t>
      </w:r>
      <w:r w:rsidRPr="00EA504A">
        <w:t>void</w:t>
      </w:r>
      <w:r w:rsidRPr="00EA504A">
        <w:rPr>
          <w:lang w:val="ru-RU"/>
        </w:rPr>
        <w:t xml:space="preserve">) // </w:t>
      </w:r>
      <w:r w:rsidRPr="005C0A3C">
        <w:rPr>
          <w:lang w:val="ru-RU"/>
        </w:rPr>
        <w:t>Главная функция программы</w:t>
      </w:r>
    </w:p>
    <w:p w14:paraId="2CA7A61F" w14:textId="77777777" w:rsidR="00EA504A" w:rsidRPr="005C0A3C" w:rsidRDefault="00EA504A" w:rsidP="00A62693">
      <w:pPr>
        <w:pStyle w:val="a6"/>
        <w:rPr>
          <w:lang w:val="ru-RU"/>
        </w:rPr>
      </w:pPr>
      <w:r w:rsidRPr="005C0A3C">
        <w:rPr>
          <w:lang w:val="ru-RU"/>
        </w:rPr>
        <w:t>{</w:t>
      </w:r>
    </w:p>
    <w:p w14:paraId="369CB43A" w14:textId="77777777" w:rsidR="00EA504A" w:rsidRPr="00EA504A" w:rsidRDefault="00EA504A" w:rsidP="00A62693">
      <w:pPr>
        <w:pStyle w:val="a6"/>
      </w:pPr>
      <w:r w:rsidRPr="005C0A3C">
        <w:rPr>
          <w:lang w:val="ru-RU"/>
        </w:rPr>
        <w:t xml:space="preserve">    </w:t>
      </w:r>
      <w:proofErr w:type="spellStart"/>
      <w:proofErr w:type="gramStart"/>
      <w:r w:rsidRPr="00EA504A">
        <w:t>printf</w:t>
      </w:r>
      <w:proofErr w:type="spellEnd"/>
      <w:r w:rsidRPr="00EA504A">
        <w:t>(</w:t>
      </w:r>
      <w:proofErr w:type="gramEnd"/>
      <w:r w:rsidRPr="00EA504A">
        <w:t xml:space="preserve">“Hello world \n”); // </w:t>
      </w:r>
      <w:r>
        <w:t>Вывод</w:t>
      </w:r>
      <w:r w:rsidRPr="00EA504A">
        <w:t xml:space="preserve"> </w:t>
      </w:r>
      <w:r>
        <w:t>на</w:t>
      </w:r>
      <w:r w:rsidRPr="00EA504A">
        <w:t xml:space="preserve"> </w:t>
      </w:r>
      <w:r>
        <w:t>экран</w:t>
      </w:r>
      <w:r w:rsidRPr="00EA504A">
        <w:t xml:space="preserve"> </w:t>
      </w:r>
      <w:r>
        <w:t>строки</w:t>
      </w:r>
      <w:r w:rsidRPr="00EA504A">
        <w:t xml:space="preserve"> </w:t>
      </w:r>
      <w:r>
        <w:t>Hello World</w:t>
      </w:r>
    </w:p>
    <w:p w14:paraId="34BADB0E" w14:textId="77777777" w:rsidR="00EA504A" w:rsidRPr="00EA504A" w:rsidRDefault="00EA504A" w:rsidP="00A62693">
      <w:pPr>
        <w:pStyle w:val="a6"/>
      </w:pPr>
      <w:r w:rsidRPr="00EA504A">
        <w:t xml:space="preserve">    return 0;</w:t>
      </w:r>
    </w:p>
    <w:p w14:paraId="7F727496" w14:textId="77777777" w:rsidR="00A62693" w:rsidRPr="00A62693" w:rsidRDefault="00EA504A" w:rsidP="00A62693">
      <w:pPr>
        <w:pStyle w:val="a6"/>
      </w:pPr>
      <w:r w:rsidRPr="00EA504A">
        <w:t>}</w:t>
      </w:r>
    </w:p>
    <w:sectPr w:rsidR="00A62693" w:rsidRPr="00A62693" w:rsidSect="00D60F71">
      <w:footerReference w:type="default" r:id="rId9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BFE50" w14:textId="77777777" w:rsidR="00682CB2" w:rsidRPr="00D60F71" w:rsidRDefault="00682CB2" w:rsidP="00D60F71">
      <w:pPr>
        <w:pStyle w:val="a5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A1A0D91" w14:textId="77777777" w:rsidR="00682CB2" w:rsidRPr="00D60F71" w:rsidRDefault="00682CB2" w:rsidP="00D60F71">
      <w:pPr>
        <w:pStyle w:val="a5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085284D" w14:textId="77777777" w:rsidR="00C53ADA" w:rsidRPr="00C53ADA" w:rsidRDefault="00C53ADA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55241">
          <w:rPr>
            <w:noProof/>
            <w:sz w:val="24"/>
            <w:szCs w:val="24"/>
          </w:rPr>
          <w:t>10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79658" w14:textId="77777777" w:rsidR="00682CB2" w:rsidRPr="00D60F71" w:rsidRDefault="00682CB2" w:rsidP="00D60F71">
      <w:pPr>
        <w:pStyle w:val="a5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320B554" w14:textId="77777777" w:rsidR="00682CB2" w:rsidRPr="00D60F71" w:rsidRDefault="00682CB2" w:rsidP="00D60F71">
      <w:pPr>
        <w:pStyle w:val="a5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0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C1C7B32"/>
    <w:multiLevelType w:val="hybridMultilevel"/>
    <w:tmpl w:val="E1F896D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6" w15:restartNumberingAfterBreak="0">
    <w:nsid w:val="35500D25"/>
    <w:multiLevelType w:val="multilevel"/>
    <w:tmpl w:val="6F544936"/>
    <w:numStyleLink w:val="20"/>
  </w:abstractNum>
  <w:abstractNum w:abstractNumId="17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8" w15:restartNumberingAfterBreak="0">
    <w:nsid w:val="46240630"/>
    <w:multiLevelType w:val="hybridMultilevel"/>
    <w:tmpl w:val="FDEE29F0"/>
    <w:lvl w:ilvl="0" w:tplc="81204AD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0E4741E"/>
    <w:multiLevelType w:val="hybridMultilevel"/>
    <w:tmpl w:val="E1F896D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5D123824"/>
    <w:multiLevelType w:val="hybridMultilevel"/>
    <w:tmpl w:val="62A6F1F0"/>
    <w:lvl w:ilvl="0" w:tplc="4DEA7B0A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5ED25D74"/>
    <w:multiLevelType w:val="hybridMultilevel"/>
    <w:tmpl w:val="689460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7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945190540">
    <w:abstractNumId w:val="15"/>
  </w:num>
  <w:num w:numId="2" w16cid:durableId="1085493937">
    <w:abstractNumId w:val="26"/>
  </w:num>
  <w:num w:numId="3" w16cid:durableId="782921661">
    <w:abstractNumId w:val="13"/>
  </w:num>
  <w:num w:numId="4" w16cid:durableId="1290742621">
    <w:abstractNumId w:val="1"/>
  </w:num>
  <w:num w:numId="5" w16cid:durableId="2137530154">
    <w:abstractNumId w:val="27"/>
  </w:num>
  <w:num w:numId="6" w16cid:durableId="521361835">
    <w:abstractNumId w:val="20"/>
  </w:num>
  <w:num w:numId="7" w16cid:durableId="1468739820">
    <w:abstractNumId w:val="6"/>
  </w:num>
  <w:num w:numId="8" w16cid:durableId="66146685">
    <w:abstractNumId w:val="12"/>
  </w:num>
  <w:num w:numId="9" w16cid:durableId="466775253">
    <w:abstractNumId w:val="9"/>
  </w:num>
  <w:num w:numId="10" w16cid:durableId="1396657347">
    <w:abstractNumId w:val="21"/>
  </w:num>
  <w:num w:numId="11" w16cid:durableId="739013491">
    <w:abstractNumId w:val="5"/>
  </w:num>
  <w:num w:numId="12" w16cid:durableId="680351049">
    <w:abstractNumId w:val="24"/>
  </w:num>
  <w:num w:numId="13" w16cid:durableId="247929543">
    <w:abstractNumId w:val="0"/>
  </w:num>
  <w:num w:numId="14" w16cid:durableId="1161699558">
    <w:abstractNumId w:val="25"/>
  </w:num>
  <w:num w:numId="15" w16cid:durableId="1118599439">
    <w:abstractNumId w:val="7"/>
  </w:num>
  <w:num w:numId="16" w16cid:durableId="2061051438">
    <w:abstractNumId w:val="16"/>
  </w:num>
  <w:num w:numId="17" w16cid:durableId="1271619843">
    <w:abstractNumId w:val="11"/>
  </w:num>
  <w:num w:numId="18" w16cid:durableId="2137990764">
    <w:abstractNumId w:val="8"/>
  </w:num>
  <w:num w:numId="19" w16cid:durableId="1906597479">
    <w:abstractNumId w:val="23"/>
  </w:num>
  <w:num w:numId="20" w16cid:durableId="50739270">
    <w:abstractNumId w:val="3"/>
  </w:num>
  <w:num w:numId="21" w16cid:durableId="862860403">
    <w:abstractNumId w:val="4"/>
  </w:num>
  <w:num w:numId="22" w16cid:durableId="1382242156">
    <w:abstractNumId w:val="17"/>
  </w:num>
  <w:num w:numId="23" w16cid:durableId="517504651">
    <w:abstractNumId w:val="10"/>
  </w:num>
  <w:num w:numId="24" w16cid:durableId="1549757398">
    <w:abstractNumId w:val="2"/>
  </w:num>
  <w:num w:numId="25" w16cid:durableId="1443300234">
    <w:abstractNumId w:val="18"/>
  </w:num>
  <w:num w:numId="26" w16cid:durableId="485705114">
    <w:abstractNumId w:val="14"/>
  </w:num>
  <w:num w:numId="27" w16cid:durableId="440035141">
    <w:abstractNumId w:val="22"/>
  </w:num>
  <w:num w:numId="28" w16cid:durableId="204341374">
    <w:abstractNumId w:val="19"/>
  </w:num>
  <w:num w:numId="29" w16cid:durableId="406801719">
    <w:abstractNumId w:val="21"/>
    <w:lvlOverride w:ilvl="0">
      <w:startOverride w:val="1"/>
    </w:lvlOverride>
  </w:num>
  <w:num w:numId="30" w16cid:durableId="168059075">
    <w:abstractNumId w:val="21"/>
    <w:lvlOverride w:ilvl="0">
      <w:startOverride w:val="1"/>
    </w:lvlOverride>
  </w:num>
  <w:num w:numId="31" w16cid:durableId="928275573">
    <w:abstractNumId w:val="21"/>
  </w:num>
  <w:num w:numId="32" w16cid:durableId="1169247151">
    <w:abstractNumId w:val="21"/>
    <w:lvlOverride w:ilvl="0">
      <w:startOverride w:val="1"/>
    </w:lvlOverride>
  </w:num>
  <w:num w:numId="33" w16cid:durableId="354380377">
    <w:abstractNumId w:val="21"/>
    <w:lvlOverride w:ilvl="0">
      <w:startOverride w:val="1"/>
    </w:lvlOverride>
  </w:num>
  <w:num w:numId="34" w16cid:durableId="1659117566">
    <w:abstractNumId w:val="21"/>
    <w:lvlOverride w:ilvl="0">
      <w:startOverride w:val="1"/>
    </w:lvlOverride>
  </w:num>
  <w:num w:numId="35" w16cid:durableId="1184369283">
    <w:abstractNumId w:val="21"/>
    <w:lvlOverride w:ilvl="0">
      <w:startOverride w:val="1"/>
    </w:lvlOverride>
  </w:num>
  <w:num w:numId="36" w16cid:durableId="545458761">
    <w:abstractNumId w:val="21"/>
    <w:lvlOverride w:ilvl="0">
      <w:startOverride w:val="1"/>
    </w:lvlOverride>
  </w:num>
  <w:num w:numId="37" w16cid:durableId="1598555358">
    <w:abstractNumId w:val="21"/>
    <w:lvlOverride w:ilvl="0">
      <w:startOverride w:val="1"/>
    </w:lvlOverride>
  </w:num>
  <w:num w:numId="38" w16cid:durableId="348608050">
    <w:abstractNumId w:val="21"/>
    <w:lvlOverride w:ilvl="0">
      <w:startOverride w:val="1"/>
    </w:lvlOverride>
  </w:num>
  <w:num w:numId="39" w16cid:durableId="1023363289">
    <w:abstractNumId w:val="21"/>
  </w:num>
  <w:num w:numId="40" w16cid:durableId="549271365">
    <w:abstractNumId w:val="21"/>
    <w:lvlOverride w:ilvl="0">
      <w:startOverride w:val="1"/>
    </w:lvlOverride>
  </w:num>
  <w:num w:numId="41" w16cid:durableId="1090077605">
    <w:abstractNumId w:val="2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35C4C"/>
    <w:rsid w:val="0006172D"/>
    <w:rsid w:val="00090579"/>
    <w:rsid w:val="000B060E"/>
    <w:rsid w:val="000B1F41"/>
    <w:rsid w:val="000E3888"/>
    <w:rsid w:val="00151BEC"/>
    <w:rsid w:val="00160CFD"/>
    <w:rsid w:val="00162375"/>
    <w:rsid w:val="001B1B03"/>
    <w:rsid w:val="001B32F7"/>
    <w:rsid w:val="001D4146"/>
    <w:rsid w:val="001E6E38"/>
    <w:rsid w:val="0020070E"/>
    <w:rsid w:val="002523D2"/>
    <w:rsid w:val="0025334A"/>
    <w:rsid w:val="002629B9"/>
    <w:rsid w:val="002D1672"/>
    <w:rsid w:val="002D5C58"/>
    <w:rsid w:val="002E373A"/>
    <w:rsid w:val="00312B77"/>
    <w:rsid w:val="00327A23"/>
    <w:rsid w:val="00353231"/>
    <w:rsid w:val="00355241"/>
    <w:rsid w:val="0037417C"/>
    <w:rsid w:val="00384ECC"/>
    <w:rsid w:val="00395E78"/>
    <w:rsid w:val="003B2153"/>
    <w:rsid w:val="003B7418"/>
    <w:rsid w:val="003C218B"/>
    <w:rsid w:val="003E4132"/>
    <w:rsid w:val="003E4C7B"/>
    <w:rsid w:val="0040671E"/>
    <w:rsid w:val="004156CB"/>
    <w:rsid w:val="00475C3D"/>
    <w:rsid w:val="00497F6F"/>
    <w:rsid w:val="004B37E8"/>
    <w:rsid w:val="004B5CD2"/>
    <w:rsid w:val="004F2A89"/>
    <w:rsid w:val="004F7F88"/>
    <w:rsid w:val="00516DFF"/>
    <w:rsid w:val="00543F39"/>
    <w:rsid w:val="00544F2D"/>
    <w:rsid w:val="005C0A3C"/>
    <w:rsid w:val="005D2800"/>
    <w:rsid w:val="005E4F2A"/>
    <w:rsid w:val="00674524"/>
    <w:rsid w:val="00682CB2"/>
    <w:rsid w:val="006B3E75"/>
    <w:rsid w:val="006C7A54"/>
    <w:rsid w:val="006E7B40"/>
    <w:rsid w:val="006F5F48"/>
    <w:rsid w:val="0071183B"/>
    <w:rsid w:val="007246FB"/>
    <w:rsid w:val="007634CF"/>
    <w:rsid w:val="0078465D"/>
    <w:rsid w:val="007C378E"/>
    <w:rsid w:val="007D0609"/>
    <w:rsid w:val="008045D8"/>
    <w:rsid w:val="008244CC"/>
    <w:rsid w:val="008302C7"/>
    <w:rsid w:val="00830F2D"/>
    <w:rsid w:val="008434BB"/>
    <w:rsid w:val="00853432"/>
    <w:rsid w:val="00856000"/>
    <w:rsid w:val="008674D7"/>
    <w:rsid w:val="00903505"/>
    <w:rsid w:val="00917645"/>
    <w:rsid w:val="00917D90"/>
    <w:rsid w:val="0093477C"/>
    <w:rsid w:val="00965B97"/>
    <w:rsid w:val="00966B0F"/>
    <w:rsid w:val="00985035"/>
    <w:rsid w:val="009A77CB"/>
    <w:rsid w:val="009B1702"/>
    <w:rsid w:val="009C0CF1"/>
    <w:rsid w:val="009D3CCE"/>
    <w:rsid w:val="009F270C"/>
    <w:rsid w:val="009F5065"/>
    <w:rsid w:val="00A2111C"/>
    <w:rsid w:val="00A233A8"/>
    <w:rsid w:val="00A62693"/>
    <w:rsid w:val="00A64183"/>
    <w:rsid w:val="00A64D35"/>
    <w:rsid w:val="00AD03E2"/>
    <w:rsid w:val="00AE243B"/>
    <w:rsid w:val="00AE53D9"/>
    <w:rsid w:val="00B13B4B"/>
    <w:rsid w:val="00B20597"/>
    <w:rsid w:val="00B53CBD"/>
    <w:rsid w:val="00B968FE"/>
    <w:rsid w:val="00BA148B"/>
    <w:rsid w:val="00BE19C9"/>
    <w:rsid w:val="00BE1C48"/>
    <w:rsid w:val="00BE490B"/>
    <w:rsid w:val="00C174D6"/>
    <w:rsid w:val="00C36F05"/>
    <w:rsid w:val="00C469D8"/>
    <w:rsid w:val="00C5031D"/>
    <w:rsid w:val="00C53ADA"/>
    <w:rsid w:val="00C77E41"/>
    <w:rsid w:val="00D139C3"/>
    <w:rsid w:val="00D32446"/>
    <w:rsid w:val="00D5217D"/>
    <w:rsid w:val="00D53D81"/>
    <w:rsid w:val="00D60F71"/>
    <w:rsid w:val="00DB66C1"/>
    <w:rsid w:val="00DF5ACB"/>
    <w:rsid w:val="00E14A23"/>
    <w:rsid w:val="00E34A15"/>
    <w:rsid w:val="00E675B9"/>
    <w:rsid w:val="00E802CE"/>
    <w:rsid w:val="00E80FFE"/>
    <w:rsid w:val="00EA504A"/>
    <w:rsid w:val="00EC03D0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92FA9"/>
    <w:rsid w:val="00FB5D42"/>
    <w:rsid w:val="00FD498F"/>
    <w:rsid w:val="00FF44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C37F9"/>
  <w15:docId w15:val="{EEED1785-4695-442F-A914-733165DB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4">
    <w:name w:val="Название рисунка"/>
    <w:basedOn w:val="Normal"/>
    <w:next w:val="Normal"/>
    <w:uiPriority w:val="2"/>
    <w:qFormat/>
    <w:rsid w:val="00E34A15"/>
    <w:pPr>
      <w:keepLines/>
      <w:spacing w:after="120"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5">
    <w:name w:val="Название таблицы"/>
    <w:basedOn w:val="Normal"/>
    <w:next w:val="Normal"/>
    <w:uiPriority w:val="2"/>
    <w:qFormat/>
    <w:rsid w:val="00A62693"/>
    <w:pPr>
      <w:keepNext/>
      <w:keepLines/>
      <w:spacing w:before="120" w:line="240" w:lineRule="auto"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A62693"/>
    <w:pPr>
      <w:spacing w:line="240" w:lineRule="auto"/>
      <w:ind w:firstLine="0"/>
      <w:contextualSpacing/>
    </w:pPr>
    <w:rPr>
      <w:rFonts w:ascii="Courier New" w:eastAsia="Times New Roman" w:hAnsi="Courier New" w:cs="Times New Roman"/>
      <w:sz w:val="20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A62693"/>
    <w:pPr>
      <w:spacing w:line="240" w:lineRule="auto"/>
      <w:ind w:firstLine="0"/>
      <w:jc w:val="left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34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4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Normal"/>
    <w:qFormat/>
    <w:rsid w:val="00A64D35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A64D35"/>
    <w:pPr>
      <w:numPr>
        <w:numId w:val="10"/>
      </w:numPr>
    </w:pPr>
  </w:style>
  <w:style w:type="paragraph" w:customStyle="1" w:styleId="2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locked/>
    <w:rsid w:val="00160CFD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lavrova\Desktop\v.3_&#1064;&#1072;&#1073;&#1083;&#1086;&#1085;_&#1043;&#1054;&#1057;&#1058;_7.3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FCC68C-A4F6-4075-9DBD-A43DC95A7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v.3_Шаблон_ГОСТ_7.32.dotx</Template>
  <TotalTime>5</TotalTime>
  <Pages>10</Pages>
  <Words>710</Words>
  <Characters>4047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Daria Lavrova</dc:creator>
  <cp:lastModifiedBy>user</cp:lastModifiedBy>
  <cp:revision>12</cp:revision>
  <dcterms:created xsi:type="dcterms:W3CDTF">2020-03-24T09:27:00Z</dcterms:created>
  <dcterms:modified xsi:type="dcterms:W3CDTF">2025-09-05T08:06:00Z</dcterms:modified>
</cp:coreProperties>
</file>